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D2B0E" w14:textId="77777777" w:rsidR="007967CB" w:rsidRPr="00B37C81" w:rsidRDefault="00C728EA" w:rsidP="007967CB">
      <w:pPr>
        <w:pStyle w:val="Title"/>
      </w:pPr>
      <w:r w:rsidRPr="00B37C81">
        <w:t>Procesbeschrijving</w:t>
      </w:r>
      <w:r w:rsidR="007967CB" w:rsidRPr="00B37C81">
        <w:t xml:space="preserve"> MHZ</w:t>
      </w:r>
    </w:p>
    <w:p w14:paraId="3B1D2B0F" w14:textId="77777777" w:rsidR="004F2A31" w:rsidRDefault="00F34298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fldChar w:fldCharType="begin"/>
      </w:r>
      <w:r w:rsidRPr="00AA5073">
        <w:instrText xml:space="preserve"> TOC  \* MERGEFORMAT </w:instrText>
      </w:r>
      <w:r>
        <w:fldChar w:fldCharType="separate"/>
      </w:r>
      <w:r w:rsidR="004F2A31">
        <w:rPr>
          <w:noProof/>
        </w:rPr>
        <w:t>1</w:t>
      </w:r>
      <w:r w:rsidR="004F2A31"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 w:rsidR="004F2A31">
        <w:rPr>
          <w:noProof/>
        </w:rPr>
        <w:t>Verklaring gebruikt objecten</w:t>
      </w:r>
      <w:r w:rsidR="004F2A31">
        <w:rPr>
          <w:noProof/>
        </w:rPr>
        <w:tab/>
      </w:r>
      <w:r w:rsidR="004F2A31">
        <w:rPr>
          <w:noProof/>
        </w:rPr>
        <w:fldChar w:fldCharType="begin"/>
      </w:r>
      <w:r w:rsidR="004F2A31">
        <w:rPr>
          <w:noProof/>
        </w:rPr>
        <w:instrText xml:space="preserve"> PAGEREF _Toc274836125 \h </w:instrText>
      </w:r>
      <w:r w:rsidR="004F2A31">
        <w:rPr>
          <w:noProof/>
        </w:rPr>
      </w:r>
      <w:r w:rsidR="004F2A31">
        <w:rPr>
          <w:noProof/>
        </w:rPr>
        <w:fldChar w:fldCharType="separate"/>
      </w:r>
      <w:r w:rsidR="009B29F6">
        <w:rPr>
          <w:noProof/>
        </w:rPr>
        <w:t>11</w:t>
      </w:r>
      <w:r w:rsidR="004F2A31">
        <w:rPr>
          <w:noProof/>
        </w:rPr>
        <w:fldChar w:fldCharType="end"/>
      </w:r>
    </w:p>
    <w:p w14:paraId="3B1D2B10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PID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_Toc274836126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11</w:t>
      </w:r>
      <w:r>
        <w:rPr>
          <w:noProof/>
        </w:rPr>
        <w:fldChar w:fldCharType="end"/>
      </w:r>
    </w:p>
    <w:p w14:paraId="3B1D2B11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Aanvoer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_Toc274836127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11</w:t>
      </w:r>
      <w:r>
        <w:rPr>
          <w:noProof/>
        </w:rPr>
        <w:fldChar w:fldCharType="end"/>
      </w:r>
    </w:p>
    <w:p w14:paraId="3B1D2B12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Transportband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_Toc274836128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11</w:t>
      </w:r>
      <w:r>
        <w:rPr>
          <w:noProof/>
        </w:rPr>
        <w:fldChar w:fldCharType="end"/>
      </w:r>
    </w:p>
    <w:p w14:paraId="3B1D2B1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BC101 - Transportband onder trechter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_Toc274836129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11</w:t>
      </w:r>
      <w:r>
        <w:rPr>
          <w:noProof/>
        </w:rPr>
        <w:fldChar w:fldCharType="end"/>
      </w:r>
    </w:p>
    <w:p w14:paraId="3B1D2B1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2.1.1.2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LSL101 - Laagniveau detectie op band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11</w:t>
      </w:r>
      <w:r>
        <w:rPr>
          <w:noProof/>
        </w:rPr>
        <w:fldChar w:fldCharType="end"/>
      </w:r>
    </w:p>
    <w:p w14:paraId="3B1D2B1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2.1.1.3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TB101 - Triller vultrechter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12</w:t>
      </w:r>
      <w:r>
        <w:rPr>
          <w:noProof/>
        </w:rPr>
        <w:fldChar w:fldCharType="end"/>
      </w:r>
    </w:p>
    <w:p w14:paraId="3B1D2B16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12</w:t>
      </w:r>
      <w:r>
        <w:rPr>
          <w:noProof/>
        </w:rPr>
        <w:fldChar w:fldCharType="end"/>
      </w:r>
    </w:p>
    <w:p w14:paraId="3B1D2B1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2.2.1.1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LSH104 - Hoogniveau op VS101 boven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12</w:t>
      </w:r>
      <w:r>
        <w:rPr>
          <w:noProof/>
        </w:rPr>
        <w:fldChar w:fldCharType="end"/>
      </w:r>
    </w:p>
    <w:p w14:paraId="3B1D2B1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2.2.1.2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SVA104 - Klep overloop K2 naar VS101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12</w:t>
      </w:r>
      <w:r>
        <w:rPr>
          <w:noProof/>
        </w:rPr>
        <w:fldChar w:fldCharType="end"/>
      </w:r>
    </w:p>
    <w:p w14:paraId="3B1D2B1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2.2.1.3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SVA105 - Sproeiklep voor VS101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12</w:t>
      </w:r>
      <w:r>
        <w:rPr>
          <w:noProof/>
        </w:rPr>
        <w:fldChar w:fldCharType="end"/>
      </w:r>
    </w:p>
    <w:p w14:paraId="3B1D2B1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2.2.1.4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SVA106 – Afwateringsklep leiding water naar VS101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12</w:t>
      </w:r>
      <w:r>
        <w:rPr>
          <w:noProof/>
        </w:rPr>
        <w:fldChar w:fldCharType="end"/>
      </w:r>
    </w:p>
    <w:p w14:paraId="3B1D2B1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2.2.1.5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VS101 - Zift 8mm. TWEE MOTOREN VAN 6 KW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_Toc274836137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12</w:t>
      </w:r>
      <w:r>
        <w:rPr>
          <w:noProof/>
        </w:rPr>
        <w:fldChar w:fldCharType="end"/>
      </w:r>
    </w:p>
    <w:p w14:paraId="3B1D2B1C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VS101A - Tesys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_Toc274836138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12</w:t>
      </w:r>
      <w:r>
        <w:rPr>
          <w:noProof/>
        </w:rPr>
        <w:fldChar w:fldCharType="end"/>
      </w:r>
    </w:p>
    <w:p w14:paraId="3B1D2B1D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VS101B - Tesys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_Toc274836139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13</w:t>
      </w:r>
      <w:r>
        <w:rPr>
          <w:noProof/>
        </w:rPr>
        <w:fldChar w:fldCharType="end"/>
      </w:r>
    </w:p>
    <w:p w14:paraId="3B1D2B1E" w14:textId="77777777" w:rsidR="004F2A31" w:rsidRPr="009B29F6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2.3</w:t>
      </w:r>
      <w:r w:rsidRPr="009B29F6"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Pompbak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_Toc274836140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13</w:t>
      </w:r>
      <w:r>
        <w:rPr>
          <w:noProof/>
        </w:rPr>
        <w:fldChar w:fldCharType="end"/>
      </w:r>
    </w:p>
    <w:p w14:paraId="3B1D2B1F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2.3.1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SU101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_Toc274836141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13</w:t>
      </w:r>
      <w:r>
        <w:rPr>
          <w:noProof/>
        </w:rPr>
        <w:fldChar w:fldCharType="end"/>
      </w:r>
    </w:p>
    <w:p w14:paraId="3B1D2B20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2.3.1.1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Split regeling LT104 – LIC101 - FO101 – FO102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_Toc274836142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13</w:t>
      </w:r>
      <w:r>
        <w:rPr>
          <w:noProof/>
        </w:rPr>
        <w:fldChar w:fldCharType="end"/>
      </w:r>
    </w:p>
    <w:p w14:paraId="3B1D2B21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LT104 -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_Toc274836143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13</w:t>
      </w:r>
      <w:r>
        <w:rPr>
          <w:noProof/>
        </w:rPr>
        <w:fldChar w:fldCharType="end"/>
      </w:r>
    </w:p>
    <w:p w14:paraId="3B1D2B22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LIC101 – Niveauregeling SU101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_Toc274836144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13</w:t>
      </w:r>
      <w:r>
        <w:rPr>
          <w:noProof/>
        </w:rPr>
        <w:fldChar w:fldCharType="end"/>
      </w:r>
    </w:p>
    <w:p w14:paraId="3B1D2B23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FO101 - Regeling water op zift VS101 (Vast in te stellen)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_Toc274836145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13</w:t>
      </w:r>
      <w:r>
        <w:rPr>
          <w:noProof/>
        </w:rPr>
        <w:fldChar w:fldCharType="end"/>
      </w:r>
    </w:p>
    <w:p w14:paraId="3B1D2B24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FO102 - Regeling water op pompbak van PU101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_Toc274836146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13</w:t>
      </w:r>
      <w:r>
        <w:rPr>
          <w:noProof/>
        </w:rPr>
        <w:fldChar w:fldCharType="end"/>
      </w:r>
    </w:p>
    <w:p w14:paraId="3B1D2B25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PU101 - Zandpomp van vultrechter naar ketels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_Toc274836147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13</w:t>
      </w:r>
      <w:r>
        <w:rPr>
          <w:noProof/>
        </w:rPr>
        <w:fldChar w:fldCharType="end"/>
      </w:r>
    </w:p>
    <w:p w14:paraId="3B1D2B2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2.3.1.2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PU102 - Dompelpomp goot zeefgebouw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_Toc274836148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14</w:t>
      </w:r>
      <w:r>
        <w:rPr>
          <w:noProof/>
        </w:rPr>
        <w:fldChar w:fldCharType="end"/>
      </w:r>
    </w:p>
    <w:p w14:paraId="3B1D2B2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2.3.1.3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LSH1_PU101 – Niveauschakelaar tbv PU102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_Toc274836149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14</w:t>
      </w:r>
      <w:r>
        <w:rPr>
          <w:noProof/>
        </w:rPr>
        <w:fldChar w:fldCharType="end"/>
      </w:r>
    </w:p>
    <w:p w14:paraId="3B1D2B28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Ketels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14</w:t>
      </w:r>
      <w:r>
        <w:rPr>
          <w:noProof/>
        </w:rPr>
        <w:fldChar w:fldCharType="end"/>
      </w:r>
    </w:p>
    <w:p w14:paraId="3B1D2B29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2.4.1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Ketel1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14</w:t>
      </w:r>
      <w:r>
        <w:rPr>
          <w:noProof/>
        </w:rPr>
        <w:fldChar w:fldCharType="end"/>
      </w:r>
    </w:p>
    <w:p w14:paraId="3B1D2B2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LSH101W - Niveaudetectie water in ketel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14</w:t>
      </w:r>
      <w:r>
        <w:rPr>
          <w:noProof/>
        </w:rPr>
        <w:fldChar w:fldCharType="end"/>
      </w:r>
    </w:p>
    <w:p w14:paraId="3B1D2B2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LSHz101a - Niveaudetectie zand in ketel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14</w:t>
      </w:r>
      <w:r>
        <w:rPr>
          <w:noProof/>
        </w:rPr>
        <w:fldChar w:fldCharType="end"/>
      </w:r>
    </w:p>
    <w:p w14:paraId="3B1D2B2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LSHz101b - Niveaudetectie zand in ketel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14</w:t>
      </w:r>
      <w:r>
        <w:rPr>
          <w:noProof/>
        </w:rPr>
        <w:fldChar w:fldCharType="end"/>
      </w:r>
    </w:p>
    <w:p w14:paraId="3B1D2B2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LT101 - Niveaumeting zand in ketel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15</w:t>
      </w:r>
      <w:r>
        <w:rPr>
          <w:noProof/>
        </w:rPr>
        <w:fldChar w:fldCharType="end"/>
      </w:r>
    </w:p>
    <w:p w14:paraId="3B1D2B2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SVA101 - Klep water naar Ketel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15</w:t>
      </w:r>
      <w:r>
        <w:rPr>
          <w:noProof/>
        </w:rPr>
        <w:fldChar w:fldCharType="end"/>
      </w:r>
    </w:p>
    <w:p w14:paraId="3B1D2B2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2.4.2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Ketel2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15</w:t>
      </w:r>
      <w:r>
        <w:rPr>
          <w:noProof/>
        </w:rPr>
        <w:fldChar w:fldCharType="end"/>
      </w:r>
    </w:p>
    <w:p w14:paraId="3B1D2B3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LSH102W - Niveaudetectie water in ketel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15</w:t>
      </w:r>
      <w:r>
        <w:rPr>
          <w:noProof/>
        </w:rPr>
        <w:fldChar w:fldCharType="end"/>
      </w:r>
    </w:p>
    <w:p w14:paraId="3B1D2B3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LSHz102a - Niveaudetectie zand in ketel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_Toc274836159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15</w:t>
      </w:r>
      <w:r>
        <w:rPr>
          <w:noProof/>
        </w:rPr>
        <w:fldChar w:fldCharType="end"/>
      </w:r>
    </w:p>
    <w:p w14:paraId="3B1D2B3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LSHz102b - Niveaudetectie zand in ketel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15</w:t>
      </w:r>
      <w:r>
        <w:rPr>
          <w:noProof/>
        </w:rPr>
        <w:fldChar w:fldCharType="end"/>
      </w:r>
    </w:p>
    <w:p w14:paraId="3B1D2B3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LT102 - Niveaumeting zand in ketel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16</w:t>
      </w:r>
      <w:r>
        <w:rPr>
          <w:noProof/>
        </w:rPr>
        <w:fldChar w:fldCharType="end"/>
      </w:r>
    </w:p>
    <w:p w14:paraId="3B1D2B3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SVA102 - Klep water naar Ketel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16</w:t>
      </w:r>
      <w:r>
        <w:rPr>
          <w:noProof/>
        </w:rPr>
        <w:fldChar w:fldCharType="end"/>
      </w:r>
    </w:p>
    <w:p w14:paraId="3B1D2B35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2.4.3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Ketel3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16</w:t>
      </w:r>
      <w:r>
        <w:rPr>
          <w:noProof/>
        </w:rPr>
        <w:fldChar w:fldCharType="end"/>
      </w:r>
    </w:p>
    <w:p w14:paraId="3B1D2B3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LSH103W - Niveaudetectie water in ketel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16</w:t>
      </w:r>
      <w:r>
        <w:rPr>
          <w:noProof/>
        </w:rPr>
        <w:fldChar w:fldCharType="end"/>
      </w:r>
    </w:p>
    <w:p w14:paraId="3B1D2B3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LSHz103a - Niveaudetectie zand in ketel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16</w:t>
      </w:r>
      <w:r>
        <w:rPr>
          <w:noProof/>
        </w:rPr>
        <w:fldChar w:fldCharType="end"/>
      </w:r>
    </w:p>
    <w:p w14:paraId="3B1D2B3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LSHz103b - Niveaudetectie zand in ketel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16</w:t>
      </w:r>
      <w:r>
        <w:rPr>
          <w:noProof/>
        </w:rPr>
        <w:fldChar w:fldCharType="end"/>
      </w:r>
    </w:p>
    <w:p w14:paraId="3B1D2B3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2.4.3.4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LT103 - Niveaumeting zand in ketel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17</w:t>
      </w:r>
      <w:r>
        <w:rPr>
          <w:noProof/>
        </w:rPr>
        <w:fldChar w:fldCharType="end"/>
      </w:r>
    </w:p>
    <w:p w14:paraId="3B1D2B3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2.4.3.5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SVA103 - Klep water naar Ketel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17</w:t>
      </w:r>
      <w:r>
        <w:rPr>
          <w:noProof/>
        </w:rPr>
        <w:fldChar w:fldCharType="end"/>
      </w:r>
    </w:p>
    <w:p w14:paraId="3B1D2B3B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WisselVannes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_Toc274836169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17</w:t>
      </w:r>
      <w:r>
        <w:rPr>
          <w:noProof/>
        </w:rPr>
        <w:fldChar w:fldCharType="end"/>
      </w:r>
    </w:p>
    <w:p w14:paraId="3B1D2B3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2.5.1.1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SVA111 - Wisselvanne Booster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17</w:t>
      </w:r>
      <w:r>
        <w:rPr>
          <w:noProof/>
        </w:rPr>
        <w:fldChar w:fldCharType="end"/>
      </w:r>
    </w:p>
    <w:p w14:paraId="3B1D2B3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2.5.1.2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SVA111_F – Fout in afsluiter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17</w:t>
      </w:r>
      <w:r>
        <w:rPr>
          <w:noProof/>
        </w:rPr>
        <w:fldChar w:fldCharType="end"/>
      </w:r>
    </w:p>
    <w:p w14:paraId="3B1D2B3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lastRenderedPageBreak/>
        <w:t>2.5.1.3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SVA112 - Wisselvanne Zuiger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17</w:t>
      </w:r>
      <w:r>
        <w:rPr>
          <w:noProof/>
        </w:rPr>
        <w:fldChar w:fldCharType="end"/>
      </w:r>
    </w:p>
    <w:p w14:paraId="3B1D2B3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2.5.1.4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SVA112_F – Fout in afsluiter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2.5.1.5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SVA115 - Noodklep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2.5.1.6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SVA115_F – Fout in afsluiter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2.5.1.7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SVA116 - Noodklep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2.5.1.8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SVA116_F – Fout in afsluiter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4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Algmeen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5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2.6.1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Alarmen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_Toc274836179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ANS_OK – Algemene noodstop 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18</w:t>
      </w:r>
      <w:r>
        <w:rPr>
          <w:noProof/>
        </w:rPr>
        <w:fldChar w:fldCharType="end"/>
      </w:r>
    </w:p>
    <w:p w14:paraId="3B1D2B4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BATT_WB – Mode NOK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19</w:t>
      </w:r>
      <w:r>
        <w:rPr>
          <w:noProof/>
        </w:rPr>
        <w:fldChar w:fldCharType="end"/>
      </w:r>
    </w:p>
    <w:p w14:paraId="3B1D2B4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OB1_BU1_F – Overspanningsbeveiliging BU1 in fout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19</w:t>
      </w:r>
      <w:r>
        <w:rPr>
          <w:noProof/>
        </w:rPr>
        <w:fldChar w:fldCharType="end"/>
      </w:r>
    </w:p>
    <w:p w14:paraId="3B1D2B4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BOB1_AVB_F – Bliksembeveiliging in AVB in fout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19</w:t>
      </w:r>
      <w:r>
        <w:rPr>
          <w:noProof/>
        </w:rPr>
        <w:fldChar w:fldCharType="end"/>
      </w:r>
    </w:p>
    <w:p w14:paraId="3B1D2B4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FBOB1_AVB_F – Zekering bliksembeveiliging AVB kapot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19</w:t>
      </w:r>
      <w:r>
        <w:rPr>
          <w:noProof/>
        </w:rPr>
        <w:fldChar w:fldCharType="end"/>
      </w:r>
    </w:p>
    <w:p w14:paraId="3B1D2B4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HSTR_F – Hoogspanningstrafo storing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19</w:t>
      </w:r>
      <w:r>
        <w:rPr>
          <w:noProof/>
        </w:rPr>
        <w:fldChar w:fldCharType="end"/>
      </w:r>
    </w:p>
    <w:p w14:paraId="3B1D2B4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NS_WB – Noodstop 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19</w:t>
      </w:r>
      <w:r>
        <w:rPr>
          <w:noProof/>
        </w:rPr>
        <w:fldChar w:fldCharType="end"/>
      </w:r>
    </w:p>
    <w:p w14:paraId="3B1D2B4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2.6.1.8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NSFP_OK – Noodstop filterpers 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_Toc274836187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20</w:t>
      </w:r>
      <w:r>
        <w:rPr>
          <w:noProof/>
        </w:rPr>
        <w:fldChar w:fldCharType="end"/>
      </w:r>
    </w:p>
    <w:p w14:paraId="3B1D2B4E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2.6.1.9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UPS_WB – Alarm UPS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_Toc274836188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20</w:t>
      </w:r>
      <w:r>
        <w:rPr>
          <w:noProof/>
        </w:rPr>
        <w:fldChar w:fldCharType="end"/>
      </w:r>
    </w:p>
    <w:p w14:paraId="3B1D2B4F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2.6.2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Transmitters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_Toc274836189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20</w:t>
      </w:r>
      <w:r>
        <w:rPr>
          <w:noProof/>
        </w:rPr>
        <w:fldChar w:fldCharType="end"/>
      </w:r>
    </w:p>
    <w:p w14:paraId="3B1D2B50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2.6.2.1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FT1_CP – Debiet compressor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_Toc274836190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20</w:t>
      </w:r>
      <w:r>
        <w:rPr>
          <w:noProof/>
        </w:rPr>
        <w:fldChar w:fldCharType="end"/>
      </w:r>
    </w:p>
    <w:p w14:paraId="3B1D2B51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2.6.2.2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PT1_CP – Druk compressor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_Toc274836191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20</w:t>
      </w:r>
      <w:r>
        <w:rPr>
          <w:noProof/>
        </w:rPr>
        <w:fldChar w:fldCharType="end"/>
      </w:r>
    </w:p>
    <w:p w14:paraId="3B1D2B52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2.6.3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Motoren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_Toc274836192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20</w:t>
      </w:r>
      <w:r>
        <w:rPr>
          <w:noProof/>
        </w:rPr>
        <w:fldChar w:fldCharType="end"/>
      </w:r>
    </w:p>
    <w:p w14:paraId="3B1D2B5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2.6.3.1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WPU104 – Waterpomp zuiver proceswater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_Toc274836193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20</w:t>
      </w:r>
      <w:r>
        <w:rPr>
          <w:noProof/>
        </w:rPr>
        <w:fldChar w:fldCharType="end"/>
      </w:r>
    </w:p>
    <w:p w14:paraId="3B1D2B54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Verwerking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_Toc274836194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21</w:t>
      </w:r>
      <w:r>
        <w:rPr>
          <w:noProof/>
        </w:rPr>
        <w:fldChar w:fldCharType="end"/>
      </w:r>
    </w:p>
    <w:p w14:paraId="3B1D2B55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Attritie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_Toc274836195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21</w:t>
      </w:r>
      <w:r>
        <w:rPr>
          <w:noProof/>
        </w:rPr>
        <w:fldChar w:fldCharType="end"/>
      </w:r>
    </w:p>
    <w:p w14:paraId="3B1D2B5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IT201 – IIC201 – IO201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_Toc274836196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21</w:t>
      </w:r>
      <w:r>
        <w:rPr>
          <w:noProof/>
        </w:rPr>
        <w:fldChar w:fldCharType="end"/>
      </w:r>
    </w:p>
    <w:p w14:paraId="3B1D2B57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3.1.1.1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IT201 - Stroommeting AT201B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_Toc274836197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3B1D2B58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3.1.1.2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IIC201 - Regeling densiteit attritiecel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_Toc274836198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3B1D2B59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3.1.1.3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IO201 - Regelklep densiteit attritiecel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_Toc274836199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3B1D2B5A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3.1.2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AT201A - Attritiecel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_Toc274836200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3B1D2B5B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3.1.3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AT201B - Attritiecel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_Toc274836201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3B1D2B5C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noProof/>
          <w:lang w:val="en-US"/>
        </w:rPr>
        <w:t>3.1.4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SVA241 - Klep spoeling Attritiecel AT201A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_Toc274836202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3B1D2B5D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noProof/>
          <w:lang w:val="en-US"/>
        </w:rPr>
        <w:t>3.1.5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SVA242 - Klep spoeling Attritiecel AT201B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_Toc274836203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3B1D2B5E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1C2BE5">
        <w:rPr>
          <w:b/>
          <w:smallCaps/>
          <w:noProof/>
          <w:color w:val="FF0000"/>
        </w:rPr>
        <w:t>3.1.6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 xml:space="preserve">SVA236 -  </w:t>
      </w:r>
      <w:r w:rsidRPr="001C2BE5">
        <w:rPr>
          <w:b/>
          <w:smallCaps/>
          <w:noProof/>
          <w:color w:val="FF0000"/>
        </w:rPr>
        <w:t>Toevoer water naar attritie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_Toc274836204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22</w:t>
      </w:r>
      <w:r>
        <w:rPr>
          <w:noProof/>
        </w:rPr>
        <w:fldChar w:fldCharType="end"/>
      </w:r>
    </w:p>
    <w:p w14:paraId="3B1D2B5F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Lijnen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_Toc274836205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22</w:t>
      </w:r>
      <w:r>
        <w:rPr>
          <w:noProof/>
        </w:rPr>
        <w:fldChar w:fldCharType="end"/>
      </w:r>
    </w:p>
    <w:p w14:paraId="3B1D2B60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Lijn1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_Toc274836206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22</w:t>
      </w:r>
      <w:r>
        <w:rPr>
          <w:noProof/>
        </w:rPr>
        <w:fldChar w:fldCharType="end"/>
      </w:r>
    </w:p>
    <w:p w14:paraId="3B1D2B6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3.2.1.1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 w:rsidRPr="009B29F6">
        <w:rPr>
          <w:noProof/>
        </w:rPr>
        <w:t>Regeling DT201 – DIC201 – (DO214, DO224, DO234)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_Toc274836207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22</w:t>
      </w:r>
      <w:r>
        <w:rPr>
          <w:noProof/>
        </w:rPr>
        <w:fldChar w:fldCharType="end"/>
      </w:r>
    </w:p>
    <w:p w14:paraId="3B1D2B62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DT201 - Concentratiemeting zandvoeding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_Toc274836208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22</w:t>
      </w:r>
      <w:r>
        <w:rPr>
          <w:noProof/>
        </w:rPr>
        <w:fldChar w:fldCharType="end"/>
      </w:r>
    </w:p>
    <w:p w14:paraId="3B1D2B63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DIC201 - Densiteitsregeling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_Toc274836209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22</w:t>
      </w:r>
      <w:r>
        <w:rPr>
          <w:noProof/>
        </w:rPr>
        <w:fldChar w:fldCharType="end"/>
      </w:r>
    </w:p>
    <w:p w14:paraId="3B1D2B64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3.2.1.2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Regeling FT201 - FIC201 – (FO211, FO221, FO231)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_Toc274836210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3B1D2B65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FT201 - Debietmeting zandvoeding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_Toc274836211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23</w:t>
      </w:r>
      <w:r>
        <w:rPr>
          <w:noProof/>
        </w:rPr>
        <w:fldChar w:fldCharType="end"/>
      </w:r>
    </w:p>
    <w:p w14:paraId="3B1D2B66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FIC201 - Debietregeling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_Toc274836212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23</w:t>
      </w:r>
      <w:r>
        <w:rPr>
          <w:noProof/>
        </w:rPr>
        <w:fldChar w:fldCharType="end"/>
      </w:r>
    </w:p>
    <w:p w14:paraId="3B1D2B67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3.2.2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Lijn2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_Toc274836213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3B1D2B68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3.2.2.1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Regeling DT202 – DIC202 – (DO215, DO225, DO235)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_Toc274836214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3B1D2B69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DT202 - Concentratiemeting zandvoeding 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_Toc274836215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23</w:t>
      </w:r>
      <w:r>
        <w:rPr>
          <w:noProof/>
        </w:rPr>
        <w:fldChar w:fldCharType="end"/>
      </w:r>
    </w:p>
    <w:p w14:paraId="3B1D2B6A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DIC202 - Densiteitsregeling 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_Toc274836216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23</w:t>
      </w:r>
      <w:r>
        <w:rPr>
          <w:noProof/>
        </w:rPr>
        <w:fldChar w:fldCharType="end"/>
      </w:r>
    </w:p>
    <w:p w14:paraId="3B1D2B6B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3.2.2.2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Regeling FT202 – FIC202 – (FO212, FO222, FO232)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_Toc274836217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24</w:t>
      </w:r>
      <w:r>
        <w:rPr>
          <w:noProof/>
        </w:rPr>
        <w:fldChar w:fldCharType="end"/>
      </w:r>
    </w:p>
    <w:p w14:paraId="3B1D2B6C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FT202 - Debietmeting zandvoeding 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_Toc274836218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24</w:t>
      </w:r>
      <w:r>
        <w:rPr>
          <w:noProof/>
        </w:rPr>
        <w:fldChar w:fldCharType="end"/>
      </w:r>
    </w:p>
    <w:p w14:paraId="3B1D2B6D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FIC202 - Debietregeling 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_Toc274836219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24</w:t>
      </w:r>
      <w:r>
        <w:rPr>
          <w:noProof/>
        </w:rPr>
        <w:fldChar w:fldCharType="end"/>
      </w:r>
    </w:p>
    <w:p w14:paraId="3B1D2B6E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3.2.3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Lijn3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_Toc274836220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24</w:t>
      </w:r>
      <w:r>
        <w:rPr>
          <w:noProof/>
        </w:rPr>
        <w:fldChar w:fldCharType="end"/>
      </w:r>
    </w:p>
    <w:p w14:paraId="3B1D2B6F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3.2.3.1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Regeling DT203 – DIC203 – (DO215, DO225, DO235)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_Toc274836221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24</w:t>
      </w:r>
      <w:r>
        <w:rPr>
          <w:noProof/>
        </w:rPr>
        <w:fldChar w:fldCharType="end"/>
      </w:r>
    </w:p>
    <w:p w14:paraId="3B1D2B70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DT203 - Concentratiemeting zandvoeding 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_Toc274836222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24</w:t>
      </w:r>
      <w:r>
        <w:rPr>
          <w:noProof/>
        </w:rPr>
        <w:fldChar w:fldCharType="end"/>
      </w:r>
    </w:p>
    <w:p w14:paraId="3B1D2B71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DIC203 - Densiteitsregeling 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_Toc274836223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24</w:t>
      </w:r>
      <w:r>
        <w:rPr>
          <w:noProof/>
        </w:rPr>
        <w:fldChar w:fldCharType="end"/>
      </w:r>
    </w:p>
    <w:p w14:paraId="3B1D2B72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3.2.3.2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Regeling FT203 – FIC203 – (FO213, FO223, FO233)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_Toc274836224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25</w:t>
      </w:r>
      <w:r>
        <w:rPr>
          <w:noProof/>
        </w:rPr>
        <w:fldChar w:fldCharType="end"/>
      </w:r>
    </w:p>
    <w:p w14:paraId="3B1D2B73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FT203 - Debietmeting zandvoeding 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_Toc274836225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25</w:t>
      </w:r>
      <w:r>
        <w:rPr>
          <w:noProof/>
        </w:rPr>
        <w:fldChar w:fldCharType="end"/>
      </w:r>
    </w:p>
    <w:p w14:paraId="3B1D2B74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FIC203 - Debietregeling 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_Toc274836226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25</w:t>
      </w:r>
      <w:r>
        <w:rPr>
          <w:noProof/>
        </w:rPr>
        <w:fldChar w:fldCharType="end"/>
      </w:r>
    </w:p>
    <w:p w14:paraId="3B1D2B75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lastRenderedPageBreak/>
        <w:t>3.3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Ketels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_Toc274836227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Ketel1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_Toc274836228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DO214 - Regelklep densiteit voeding Ketel 1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_Toc274836229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DO215 - Regelklep densiteit voeding Ketel 1 L2-L3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FO211 - Regelklep voedingsdebiet Ketel 1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FO212 - Regelklep voedingsdebiet Ketel 1 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FO213 - Regelklep voedingsdebiet Ketel 1 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SVA211a - Spoelklep K1 L1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26</w:t>
      </w:r>
      <w:r>
        <w:rPr>
          <w:noProof/>
        </w:rPr>
        <w:fldChar w:fldCharType="end"/>
      </w:r>
    </w:p>
    <w:p w14:paraId="3B1D2B7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SVA211b - Spoelklep K1 L1 van ketel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27</w:t>
      </w:r>
      <w:r>
        <w:rPr>
          <w:noProof/>
        </w:rPr>
        <w:fldChar w:fldCharType="end"/>
      </w:r>
    </w:p>
    <w:p w14:paraId="3B1D2B7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SVA212a - Spoelklep K1 L2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27</w:t>
      </w:r>
      <w:r>
        <w:rPr>
          <w:noProof/>
        </w:rPr>
        <w:fldChar w:fldCharType="end"/>
      </w:r>
    </w:p>
    <w:p w14:paraId="3B1D2B7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SVA212b - Spoelklep K1 L2 L3 van ketel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27</w:t>
      </w:r>
      <w:r>
        <w:rPr>
          <w:noProof/>
        </w:rPr>
        <w:fldChar w:fldCharType="end"/>
      </w:r>
    </w:p>
    <w:p w14:paraId="3B1D2B8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3.3.1.10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SVA213a - Spoelklep K1 L3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27</w:t>
      </w:r>
      <w:r>
        <w:rPr>
          <w:noProof/>
        </w:rPr>
        <w:fldChar w:fldCharType="end"/>
      </w:r>
    </w:p>
    <w:p w14:paraId="3B1D2B81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Ketel2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_Toc274836239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28</w:t>
      </w:r>
      <w:r>
        <w:rPr>
          <w:noProof/>
        </w:rPr>
        <w:fldChar w:fldCharType="end"/>
      </w:r>
    </w:p>
    <w:p w14:paraId="3B1D2B8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DO224 - Regelklep densiteit voeding Ketel 2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28</w:t>
      </w:r>
      <w:r>
        <w:rPr>
          <w:noProof/>
        </w:rPr>
        <w:fldChar w:fldCharType="end"/>
      </w:r>
    </w:p>
    <w:p w14:paraId="3B1D2B8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DO225 - Regelklep densiteit voeding Ketel 2 L2-L3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28</w:t>
      </w:r>
      <w:r>
        <w:rPr>
          <w:noProof/>
        </w:rPr>
        <w:fldChar w:fldCharType="end"/>
      </w:r>
    </w:p>
    <w:p w14:paraId="3B1D2B8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FO221 - Regelklep voedingsdebiet Ketel 2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28</w:t>
      </w:r>
      <w:r>
        <w:rPr>
          <w:noProof/>
        </w:rPr>
        <w:fldChar w:fldCharType="end"/>
      </w:r>
    </w:p>
    <w:p w14:paraId="3B1D2B8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FO222 - Regelklep voedingsdebiet Ketel 2 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28</w:t>
      </w:r>
      <w:r>
        <w:rPr>
          <w:noProof/>
        </w:rPr>
        <w:fldChar w:fldCharType="end"/>
      </w:r>
    </w:p>
    <w:p w14:paraId="3B1D2B8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FO223 - Regelklep voedingsdebiet Ketel 2 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28</w:t>
      </w:r>
      <w:r>
        <w:rPr>
          <w:noProof/>
        </w:rPr>
        <w:fldChar w:fldCharType="end"/>
      </w:r>
    </w:p>
    <w:p w14:paraId="3B1D2B8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SVA221a - Spoelklep K2 L1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28</w:t>
      </w:r>
      <w:r>
        <w:rPr>
          <w:noProof/>
        </w:rPr>
        <w:fldChar w:fldCharType="end"/>
      </w:r>
    </w:p>
    <w:p w14:paraId="3B1D2B8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SVA221b - Spoelklep K2 L1 van ketel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29</w:t>
      </w:r>
      <w:r>
        <w:rPr>
          <w:noProof/>
        </w:rPr>
        <w:fldChar w:fldCharType="end"/>
      </w:r>
    </w:p>
    <w:p w14:paraId="3B1D2B8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SVA222a - Spoelklep K2 L2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29</w:t>
      </w:r>
      <w:r>
        <w:rPr>
          <w:noProof/>
        </w:rPr>
        <w:fldChar w:fldCharType="end"/>
      </w:r>
    </w:p>
    <w:p w14:paraId="3B1D2B8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SVA222b - Spoelklep K2 L2 L3 van ketel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29</w:t>
      </w:r>
      <w:r>
        <w:rPr>
          <w:noProof/>
        </w:rPr>
        <w:fldChar w:fldCharType="end"/>
      </w:r>
    </w:p>
    <w:p w14:paraId="3B1D2B8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3.3.2.10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SVA223a - Spoelklep K2 L3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_Toc274836249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29</w:t>
      </w:r>
      <w:r>
        <w:rPr>
          <w:noProof/>
        </w:rPr>
        <w:fldChar w:fldCharType="end"/>
      </w:r>
    </w:p>
    <w:p w14:paraId="3B1D2B8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Ketel3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30</w:t>
      </w:r>
      <w:r>
        <w:rPr>
          <w:noProof/>
        </w:rPr>
        <w:fldChar w:fldCharType="end"/>
      </w:r>
    </w:p>
    <w:p w14:paraId="3B1D2B8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DO234 - Regelklep densiteit voeding Ketel 3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30</w:t>
      </w:r>
      <w:r>
        <w:rPr>
          <w:noProof/>
        </w:rPr>
        <w:fldChar w:fldCharType="end"/>
      </w:r>
    </w:p>
    <w:p w14:paraId="3B1D2B8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DO235 - Regelklep densiteit voeding Ketel 3 L2-L3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30</w:t>
      </w:r>
      <w:r>
        <w:rPr>
          <w:noProof/>
        </w:rPr>
        <w:fldChar w:fldCharType="end"/>
      </w:r>
    </w:p>
    <w:p w14:paraId="3B1D2B8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FO231 - Regelklep voedingsdebiet Ketel 3 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30</w:t>
      </w:r>
      <w:r>
        <w:rPr>
          <w:noProof/>
        </w:rPr>
        <w:fldChar w:fldCharType="end"/>
      </w:r>
    </w:p>
    <w:p w14:paraId="3B1D2B9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FO232 - Regelklep voedingsdebiet Ketel 3 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30</w:t>
      </w:r>
      <w:r>
        <w:rPr>
          <w:noProof/>
        </w:rPr>
        <w:fldChar w:fldCharType="end"/>
      </w:r>
    </w:p>
    <w:p w14:paraId="3B1D2B9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FO233 - Regelklep voedingsdebiet Ketel 3 L3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30</w:t>
      </w:r>
      <w:r>
        <w:rPr>
          <w:noProof/>
        </w:rPr>
        <w:fldChar w:fldCharType="end"/>
      </w:r>
    </w:p>
    <w:p w14:paraId="3B1D2B9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SVA231a - Spoelklep K3 L1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31</w:t>
      </w:r>
      <w:r>
        <w:rPr>
          <w:noProof/>
        </w:rPr>
        <w:fldChar w:fldCharType="end"/>
      </w:r>
    </w:p>
    <w:p w14:paraId="3B1D2B9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SVA231b - Spoelklep K3 L1 van ketel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31</w:t>
      </w:r>
      <w:r>
        <w:rPr>
          <w:noProof/>
        </w:rPr>
        <w:fldChar w:fldCharType="end"/>
      </w:r>
    </w:p>
    <w:p w14:paraId="3B1D2B9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SVA232a - Spoelklep K3 L2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31</w:t>
      </w:r>
      <w:r>
        <w:rPr>
          <w:noProof/>
        </w:rPr>
        <w:fldChar w:fldCharType="end"/>
      </w:r>
    </w:p>
    <w:p w14:paraId="3B1D2B9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SVA232b - Spoelklep K3 L2 L3 van ketel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_Toc274836259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31</w:t>
      </w:r>
      <w:r>
        <w:rPr>
          <w:noProof/>
        </w:rPr>
        <w:fldChar w:fldCharType="end"/>
      </w:r>
    </w:p>
    <w:p w14:paraId="3B1D2B9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3.3.3.10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SVA233a - Spoelklep K3 L3 naar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31</w:t>
      </w:r>
      <w:r>
        <w:rPr>
          <w:noProof/>
        </w:rPr>
        <w:fldChar w:fldCharType="end"/>
      </w:r>
    </w:p>
    <w:p w14:paraId="3B1D2B9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3.3.4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PT201 – PIC201 – (WPU201, WPU202)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32</w:t>
      </w:r>
      <w:r>
        <w:rPr>
          <w:noProof/>
        </w:rPr>
        <w:fldChar w:fldCharType="end"/>
      </w:r>
    </w:p>
    <w:p w14:paraId="3B1D2B9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PT201 - Drukmeting pomp WPU201-WPU202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32</w:t>
      </w:r>
      <w:r>
        <w:rPr>
          <w:noProof/>
        </w:rPr>
        <w:fldChar w:fldCharType="end"/>
      </w:r>
    </w:p>
    <w:p w14:paraId="3B1D2B9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PIC201 – Drukregeling WPU201, WPU202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32</w:t>
      </w:r>
      <w:r>
        <w:rPr>
          <w:noProof/>
        </w:rPr>
        <w:fldChar w:fldCharType="end"/>
      </w:r>
    </w:p>
    <w:p w14:paraId="3B1D2B9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WPU201 - Jetpomp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32</w:t>
      </w:r>
      <w:r>
        <w:rPr>
          <w:noProof/>
        </w:rPr>
        <w:fldChar w:fldCharType="end"/>
      </w:r>
    </w:p>
    <w:p w14:paraId="3B1D2B9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3.3.4.4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WPU202 - Jetpomp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32</w:t>
      </w:r>
      <w:r>
        <w:rPr>
          <w:noProof/>
        </w:rPr>
        <w:fldChar w:fldCharType="end"/>
      </w:r>
    </w:p>
    <w:p w14:paraId="3B1D2B9C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Pompbakken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33</w:t>
      </w:r>
      <w:r>
        <w:rPr>
          <w:noProof/>
        </w:rPr>
        <w:fldChar w:fldCharType="end"/>
      </w:r>
    </w:p>
    <w:p w14:paraId="3B1D2B9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SU201 – Pompbak onder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33</w:t>
      </w:r>
      <w:r>
        <w:rPr>
          <w:noProof/>
        </w:rPr>
        <w:fldChar w:fldCharType="end"/>
      </w:r>
    </w:p>
    <w:p w14:paraId="3B1D2B9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LT201 -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33</w:t>
      </w:r>
      <w:r>
        <w:rPr>
          <w:noProof/>
        </w:rPr>
        <w:fldChar w:fldCharType="end"/>
      </w:r>
    </w:p>
    <w:p w14:paraId="3B1D2B9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PU201 - Zandpomp onder 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_Toc274836269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33</w:t>
      </w:r>
      <w:r>
        <w:rPr>
          <w:noProof/>
        </w:rPr>
        <w:fldChar w:fldCharType="end"/>
      </w:r>
    </w:p>
    <w:p w14:paraId="3B1D2BA0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SU202 – Pompbak onder attritiecellen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33</w:t>
      </w:r>
      <w:r>
        <w:rPr>
          <w:noProof/>
        </w:rPr>
        <w:fldChar w:fldCharType="end"/>
      </w:r>
    </w:p>
    <w:p w14:paraId="3B1D2BA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LT202 -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33</w:t>
      </w:r>
      <w:r>
        <w:rPr>
          <w:noProof/>
        </w:rPr>
        <w:fldChar w:fldCharType="end"/>
      </w:r>
    </w:p>
    <w:p w14:paraId="3B1D2BA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PU202 - Zandpomp onder attritiecellen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33</w:t>
      </w:r>
      <w:r>
        <w:rPr>
          <w:noProof/>
        </w:rPr>
        <w:fldChar w:fldCharType="end"/>
      </w:r>
    </w:p>
    <w:p w14:paraId="3B1D2BA3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SU203 – Pompbak onder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34</w:t>
      </w:r>
      <w:r>
        <w:rPr>
          <w:noProof/>
        </w:rPr>
        <w:fldChar w:fldCharType="end"/>
      </w:r>
    </w:p>
    <w:p w14:paraId="3B1D2BA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LT203 -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34</w:t>
      </w:r>
      <w:r>
        <w:rPr>
          <w:noProof/>
        </w:rPr>
        <w:fldChar w:fldCharType="end"/>
      </w:r>
    </w:p>
    <w:p w14:paraId="3B1D2BA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PU203 - Zandpomp onder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34</w:t>
      </w:r>
      <w:r>
        <w:rPr>
          <w:noProof/>
        </w:rPr>
        <w:fldChar w:fldCharType="end"/>
      </w:r>
    </w:p>
    <w:p w14:paraId="3B1D2BA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PU206 - Dompelpomp goot klassering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34</w:t>
      </w:r>
      <w:r>
        <w:rPr>
          <w:noProof/>
        </w:rPr>
        <w:fldChar w:fldCharType="end"/>
      </w:r>
    </w:p>
    <w:p w14:paraId="3B1D2BA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3.4.3.4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LSH1_PU206 – Niveauschakelaar tbv PU206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34</w:t>
      </w:r>
      <w:r>
        <w:rPr>
          <w:noProof/>
        </w:rPr>
        <w:fldChar w:fldCharType="end"/>
      </w:r>
    </w:p>
    <w:p w14:paraId="3B1D2BA8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SU204 – Pompbak onder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34</w:t>
      </w:r>
      <w:r>
        <w:rPr>
          <w:noProof/>
        </w:rPr>
        <w:fldChar w:fldCharType="end"/>
      </w:r>
    </w:p>
    <w:p w14:paraId="3B1D2BA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LT204 -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_Toc274836279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34</w:t>
      </w:r>
      <w:r>
        <w:rPr>
          <w:noProof/>
        </w:rPr>
        <w:fldChar w:fldCharType="end"/>
      </w:r>
    </w:p>
    <w:p w14:paraId="3B1D2BA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PU204 - Zandpomp onder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35</w:t>
      </w:r>
      <w:r>
        <w:rPr>
          <w:noProof/>
        </w:rPr>
        <w:fldChar w:fldCharType="end"/>
      </w:r>
    </w:p>
    <w:p w14:paraId="3B1D2BA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SVA251 - Klep zand van PU204 naar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35</w:t>
      </w:r>
      <w:r>
        <w:rPr>
          <w:noProof/>
        </w:rPr>
        <w:fldChar w:fldCharType="end"/>
      </w:r>
    </w:p>
    <w:p w14:paraId="3B1D2BA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SVA252 - Klep zand van PU204 naar 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35</w:t>
      </w:r>
      <w:r>
        <w:rPr>
          <w:noProof/>
        </w:rPr>
        <w:fldChar w:fldCharType="end"/>
      </w:r>
    </w:p>
    <w:p w14:paraId="3B1D2BA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3.4.5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SU403 –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35</w:t>
      </w:r>
      <w:r>
        <w:rPr>
          <w:noProof/>
        </w:rPr>
        <w:fldChar w:fldCharType="end"/>
      </w:r>
    </w:p>
    <w:p w14:paraId="3B1D2BA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lastRenderedPageBreak/>
        <w:t>3.4.5.1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LT403 -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35</w:t>
      </w:r>
      <w:r>
        <w:rPr>
          <w:noProof/>
        </w:rPr>
        <w:fldChar w:fldCharType="end"/>
      </w:r>
    </w:p>
    <w:p w14:paraId="3B1D2BA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PU403 - Zandpomp naar stockagehopen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35</w:t>
      </w:r>
      <w:r>
        <w:rPr>
          <w:noProof/>
        </w:rPr>
        <w:fldChar w:fldCharType="end"/>
      </w:r>
    </w:p>
    <w:p w14:paraId="3B1D2BB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 w:rsidRPr="009B29F6">
        <w:rPr>
          <w:noProof/>
        </w:rPr>
        <w:t>PHT402 - PH-meting in SU403 TRANSMITTER 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36</w:t>
      </w:r>
      <w:r>
        <w:rPr>
          <w:noProof/>
        </w:rPr>
        <w:fldChar w:fldCharType="end"/>
      </w:r>
    </w:p>
    <w:p w14:paraId="3B1D2BB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3.4.5.4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PHIC402 - Debietregeling CPU303b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36</w:t>
      </w:r>
      <w:r>
        <w:rPr>
          <w:noProof/>
        </w:rPr>
        <w:fldChar w:fldCharType="end"/>
      </w:r>
    </w:p>
    <w:p w14:paraId="3B1D2BB2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Sizers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3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DS201 – kleine sizer (Grof)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_Toc274836289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3.5.1.1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 w:rsidRPr="009B29F6">
        <w:rPr>
          <w:noProof/>
        </w:rPr>
        <w:t>Regeling DT211 – DIC211 – (DO241, DO242)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5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DT211 - Densiteitsmeting in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6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DIC211 - Regeling densiteit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7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DO241 - Valve 1 uitlaat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8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DO242 - Valve 2 uitlaat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3.5.1.2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FT211 – FIC211 – WPU204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A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FT211 - Debietmeting klasseerwater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37</w:t>
      </w:r>
      <w:r>
        <w:rPr>
          <w:noProof/>
        </w:rPr>
        <w:fldChar w:fldCharType="end"/>
      </w:r>
    </w:p>
    <w:p w14:paraId="3B1D2BBB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FIC211 - Debietregeling klasseerwater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38</w:t>
      </w:r>
      <w:r>
        <w:rPr>
          <w:noProof/>
        </w:rPr>
        <w:fldChar w:fldCharType="end"/>
      </w:r>
    </w:p>
    <w:p w14:paraId="3B1D2BBC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WPU204 - Klasseerwaterpomp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_Toc274836298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38</w:t>
      </w:r>
      <w:r>
        <w:rPr>
          <w:noProof/>
        </w:rPr>
        <w:fldChar w:fldCharType="end"/>
      </w:r>
    </w:p>
    <w:p w14:paraId="3B1D2BBD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3.5.2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DS202 – Grote sizer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_Toc274836299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38</w:t>
      </w:r>
      <w:r>
        <w:rPr>
          <w:noProof/>
        </w:rPr>
        <w:fldChar w:fldCharType="end"/>
      </w:r>
    </w:p>
    <w:p w14:paraId="3B1D2BBE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3.5.2.1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Regeling DT221 – DIC221 – (DO251, DO252, DO253, DO254)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_Toc274836300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38</w:t>
      </w:r>
      <w:r>
        <w:rPr>
          <w:noProof/>
        </w:rPr>
        <w:fldChar w:fldCharType="end"/>
      </w:r>
    </w:p>
    <w:p w14:paraId="3B1D2BBF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DT221 - Densiteitsmeting in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38</w:t>
      </w:r>
      <w:r>
        <w:rPr>
          <w:noProof/>
        </w:rPr>
        <w:fldChar w:fldCharType="end"/>
      </w:r>
    </w:p>
    <w:p w14:paraId="3B1D2BC0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DIC221 - Regeling densiteit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38</w:t>
      </w:r>
      <w:r>
        <w:rPr>
          <w:noProof/>
        </w:rPr>
        <w:fldChar w:fldCharType="end"/>
      </w:r>
    </w:p>
    <w:p w14:paraId="3B1D2BC1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DO251 - Valve 1 uitlaat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38</w:t>
      </w:r>
      <w:r>
        <w:rPr>
          <w:noProof/>
        </w:rPr>
        <w:fldChar w:fldCharType="end"/>
      </w:r>
    </w:p>
    <w:p w14:paraId="3B1D2BC2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DO252 - Valve 2 uitlaat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39</w:t>
      </w:r>
      <w:r>
        <w:rPr>
          <w:noProof/>
        </w:rPr>
        <w:fldChar w:fldCharType="end"/>
      </w:r>
    </w:p>
    <w:p w14:paraId="3B1D2BC3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DO253 - Valve 3 uitlaat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39</w:t>
      </w:r>
      <w:r>
        <w:rPr>
          <w:noProof/>
        </w:rPr>
        <w:fldChar w:fldCharType="end"/>
      </w:r>
    </w:p>
    <w:p w14:paraId="3B1D2BC4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DO254 - Valve 4 uitlaat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39</w:t>
      </w:r>
      <w:r>
        <w:rPr>
          <w:noProof/>
        </w:rPr>
        <w:fldChar w:fldCharType="end"/>
      </w:r>
    </w:p>
    <w:p w14:paraId="3B1D2BC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3.5.2.2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FT221 – FIC221 – WPU205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39</w:t>
      </w:r>
      <w:r>
        <w:rPr>
          <w:noProof/>
        </w:rPr>
        <w:fldChar w:fldCharType="end"/>
      </w:r>
    </w:p>
    <w:p w14:paraId="3B1D2BC6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FT221 - Debietmeting klasseerwater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39</w:t>
      </w:r>
      <w:r>
        <w:rPr>
          <w:noProof/>
        </w:rPr>
        <w:fldChar w:fldCharType="end"/>
      </w:r>
    </w:p>
    <w:p w14:paraId="3B1D2BC7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FIC221 - Debietregeling klasseerwater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_Toc274836309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39</w:t>
      </w:r>
      <w:r>
        <w:rPr>
          <w:noProof/>
        </w:rPr>
        <w:fldChar w:fldCharType="end"/>
      </w:r>
    </w:p>
    <w:p w14:paraId="3B1D2BC8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WPU205 - Klasseerwaterpomp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39</w:t>
      </w:r>
      <w:r>
        <w:rPr>
          <w:noProof/>
        </w:rPr>
        <w:fldChar w:fldCharType="end"/>
      </w:r>
    </w:p>
    <w:p w14:paraId="3B1D2BC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3.5.2.3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LT205 - Niveaumeting sizer DS202. DS202 moet vol zijn vooraleer PU205 mag starten.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40</w:t>
      </w:r>
      <w:r>
        <w:rPr>
          <w:noProof/>
        </w:rPr>
        <w:fldChar w:fldCharType="end"/>
      </w:r>
    </w:p>
    <w:p w14:paraId="3B1D2BC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3.5.2.4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PU205 - Zandpomp overloop DS202.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40</w:t>
      </w:r>
      <w:r>
        <w:rPr>
          <w:noProof/>
        </w:rPr>
        <w:fldChar w:fldCharType="end"/>
      </w:r>
    </w:p>
    <w:p w14:paraId="3B1D2BCB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WPU206 - Spoelwaterpomp onder in DS201 en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40</w:t>
      </w:r>
      <w:r>
        <w:rPr>
          <w:noProof/>
        </w:rPr>
        <w:fldChar w:fldCharType="end"/>
      </w:r>
    </w:p>
    <w:p w14:paraId="3B1D2BC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PT206 - Drukmeting WPU206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40</w:t>
      </w:r>
      <w:r>
        <w:rPr>
          <w:noProof/>
        </w:rPr>
        <w:fldChar w:fldCharType="end"/>
      </w:r>
    </w:p>
    <w:p w14:paraId="3B1D2BC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3.5.5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SVA261 - Klep water op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40</w:t>
      </w:r>
      <w:r>
        <w:rPr>
          <w:noProof/>
        </w:rPr>
        <w:fldChar w:fldCharType="end"/>
      </w:r>
    </w:p>
    <w:p w14:paraId="3B1D2BCE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3.5.6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SVA281 - Klep klasseerwater DS201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40</w:t>
      </w:r>
      <w:r>
        <w:rPr>
          <w:noProof/>
        </w:rPr>
        <w:fldChar w:fldCharType="end"/>
      </w:r>
    </w:p>
    <w:p w14:paraId="3B1D2BC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3.5.7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SVA282 - Klep klasseerwater DS202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41</w:t>
      </w:r>
      <w:r>
        <w:rPr>
          <w:noProof/>
        </w:rPr>
        <w:fldChar w:fldCharType="end"/>
      </w:r>
    </w:p>
    <w:p w14:paraId="3B1D2BD0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3.6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41</w:t>
      </w:r>
      <w:r>
        <w:rPr>
          <w:noProof/>
        </w:rPr>
        <w:fldChar w:fldCharType="end"/>
      </w:r>
    </w:p>
    <w:p w14:paraId="3B1D2BD1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WPU203 - Middendrukpomp proceswater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_Toc274836319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41</w:t>
      </w:r>
      <w:r>
        <w:rPr>
          <w:noProof/>
        </w:rPr>
        <w:fldChar w:fldCharType="end"/>
      </w:r>
    </w:p>
    <w:p w14:paraId="3B1D2BD2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3.6.2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SVA201 – Klep naar VS201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41</w:t>
      </w:r>
      <w:r>
        <w:rPr>
          <w:noProof/>
        </w:rPr>
        <w:fldChar w:fldCharType="end"/>
      </w:r>
    </w:p>
    <w:p w14:paraId="3B1D2BD3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3.6.3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VS201 - Zift 0,8mm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_Toc274836321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41</w:t>
      </w:r>
      <w:r>
        <w:rPr>
          <w:noProof/>
        </w:rPr>
        <w:fldChar w:fldCharType="end"/>
      </w:r>
    </w:p>
    <w:p w14:paraId="3B1D2BD4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3.6.3.1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VS201A Tesys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_Toc274836322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41</w:t>
      </w:r>
      <w:r>
        <w:rPr>
          <w:noProof/>
        </w:rPr>
        <w:fldChar w:fldCharType="end"/>
      </w:r>
    </w:p>
    <w:p w14:paraId="3B1D2BD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3.6.3.2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VS201B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41</w:t>
      </w:r>
      <w:r>
        <w:rPr>
          <w:noProof/>
        </w:rPr>
        <w:fldChar w:fldCharType="end"/>
      </w:r>
    </w:p>
    <w:p w14:paraId="3B1D2BD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3.6.4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FO241 - Regelklep terugloop van WT201 naar zift HO201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41</w:t>
      </w:r>
      <w:r>
        <w:rPr>
          <w:noProof/>
        </w:rPr>
        <w:fldChar w:fldCharType="end"/>
      </w:r>
    </w:p>
    <w:p w14:paraId="3B1D2BD7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3.7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42</w:t>
      </w:r>
      <w:r>
        <w:rPr>
          <w:noProof/>
        </w:rPr>
        <w:fldChar w:fldCharType="end"/>
      </w:r>
    </w:p>
    <w:p w14:paraId="3B1D2BD8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DT401 – DIC401 – DO401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42</w:t>
      </w:r>
      <w:r>
        <w:rPr>
          <w:noProof/>
        </w:rPr>
        <w:fldChar w:fldCharType="end"/>
      </w:r>
    </w:p>
    <w:p w14:paraId="3B1D2BD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DT401 - Densiteitsmeting Flotatiecel 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42</w:t>
      </w:r>
      <w:r>
        <w:rPr>
          <w:noProof/>
        </w:rPr>
        <w:fldChar w:fldCharType="end"/>
      </w:r>
    </w:p>
    <w:p w14:paraId="3B1D2BD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DIC401 - Densiteitsregeling floatiecel 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42</w:t>
      </w:r>
      <w:r>
        <w:rPr>
          <w:noProof/>
        </w:rPr>
        <w:fldChar w:fldCharType="end"/>
      </w:r>
    </w:p>
    <w:p w14:paraId="3B1D2BD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DO401 - Klep regeling densiteit FL401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_Toc274836329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42</w:t>
      </w:r>
      <w:r>
        <w:rPr>
          <w:noProof/>
        </w:rPr>
        <w:fldChar w:fldCharType="end"/>
      </w:r>
    </w:p>
    <w:p w14:paraId="3B1D2BD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FT403 – FIC403 – CPU401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_Toc274836330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42</w:t>
      </w:r>
      <w:r>
        <w:rPr>
          <w:noProof/>
        </w:rPr>
        <w:fldChar w:fldCharType="end"/>
      </w:r>
    </w:p>
    <w:p w14:paraId="3B1D2BD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FT403 - Debietmeting CPU401 collector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_Toc274836331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42</w:t>
      </w:r>
      <w:r>
        <w:rPr>
          <w:noProof/>
        </w:rPr>
        <w:fldChar w:fldCharType="end"/>
      </w:r>
    </w:p>
    <w:p w14:paraId="3B1D2BD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FIC403 - Debietregeling CPU403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_Toc274836332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43</w:t>
      </w:r>
      <w:r>
        <w:rPr>
          <w:noProof/>
        </w:rPr>
        <w:fldChar w:fldCharType="end"/>
      </w:r>
    </w:p>
    <w:p w14:paraId="3B1D2BD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FO403 - Sturing debiet CPU401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_Toc274836333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43</w:t>
      </w:r>
      <w:r>
        <w:rPr>
          <w:noProof/>
        </w:rPr>
        <w:fldChar w:fldCharType="end"/>
      </w:r>
    </w:p>
    <w:p w14:paraId="3B1D2BE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CPU401 - Worm pomp voor collector naar conditioner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_Toc274836334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43</w:t>
      </w:r>
      <w:r>
        <w:rPr>
          <w:noProof/>
        </w:rPr>
        <w:fldChar w:fldCharType="end"/>
      </w:r>
    </w:p>
    <w:p w14:paraId="3B1D2BE1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>
        <w:rPr>
          <w:noProof/>
        </w:rPr>
        <w:t>3.7.3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 xml:space="preserve">VS401 - Ontwateringszift voor flotatie. TWEE MOTOREN VAN 7,6KW. </w:t>
      </w:r>
      <w:r w:rsidRPr="009B29F6">
        <w:rPr>
          <w:noProof/>
          <w:lang w:val="en-US"/>
        </w:rPr>
        <w:t>+ FRENOSTAT vr snel remmen !!!!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_Toc274836335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43</w:t>
      </w:r>
      <w:r>
        <w:rPr>
          <w:noProof/>
        </w:rPr>
        <w:fldChar w:fldCharType="end"/>
      </w:r>
    </w:p>
    <w:p w14:paraId="3B1D2BE2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3.7.3.1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VS401A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_Toc274836336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43</w:t>
      </w:r>
      <w:r>
        <w:rPr>
          <w:noProof/>
        </w:rPr>
        <w:fldChar w:fldCharType="end"/>
      </w:r>
    </w:p>
    <w:p w14:paraId="3B1D2BE3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3.7.3.2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VS401B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_Toc274836337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43</w:t>
      </w:r>
      <w:r>
        <w:rPr>
          <w:noProof/>
        </w:rPr>
        <w:fldChar w:fldCharType="end"/>
      </w:r>
    </w:p>
    <w:p w14:paraId="3B1D2BE4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lastRenderedPageBreak/>
        <w:t>3.7.4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CN401 - Conditioner 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_Toc274836338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43</w:t>
      </w:r>
      <w:r>
        <w:rPr>
          <w:noProof/>
        </w:rPr>
        <w:fldChar w:fldCharType="end"/>
      </w:r>
    </w:p>
    <w:p w14:paraId="3B1D2BE5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3.7.4.1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PHT401 - PH-meting conditioner CN401 TRANSMITTER B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_Toc274836339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43</w:t>
      </w:r>
      <w:r>
        <w:rPr>
          <w:noProof/>
        </w:rPr>
        <w:fldChar w:fldCharType="end"/>
      </w:r>
    </w:p>
    <w:p w14:paraId="3B1D2BE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SVA405 - Klep onder CN401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44</w:t>
      </w:r>
      <w:r>
        <w:rPr>
          <w:noProof/>
        </w:rPr>
        <w:fldChar w:fldCharType="end"/>
      </w:r>
    </w:p>
    <w:p w14:paraId="3B1D2BE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SVA422 - Klep water naar CN401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44</w:t>
      </w:r>
      <w:r>
        <w:rPr>
          <w:noProof/>
        </w:rPr>
        <w:fldChar w:fldCharType="end"/>
      </w:r>
    </w:p>
    <w:p w14:paraId="3B1D2BE8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3.7.4.4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WPU402 - Waterpomp spoeling conditioner CN401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_Toc274836342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44</w:t>
      </w:r>
      <w:r>
        <w:rPr>
          <w:noProof/>
        </w:rPr>
        <w:fldChar w:fldCharType="end"/>
      </w:r>
    </w:p>
    <w:p w14:paraId="3B1D2BE9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CN402 - Conditioner cel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44</w:t>
      </w:r>
      <w:r>
        <w:rPr>
          <w:noProof/>
        </w:rPr>
        <w:fldChar w:fldCharType="end"/>
      </w:r>
    </w:p>
    <w:p w14:paraId="3B1D2BE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SVA406 - Klep onder CN402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44</w:t>
      </w:r>
      <w:r>
        <w:rPr>
          <w:noProof/>
        </w:rPr>
        <w:fldChar w:fldCharType="end"/>
      </w:r>
    </w:p>
    <w:p w14:paraId="3B1D2BE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SVA421 - Klep water spoeling goten flotatiebakken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44</w:t>
      </w:r>
      <w:r>
        <w:rPr>
          <w:noProof/>
        </w:rPr>
        <w:fldChar w:fldCharType="end"/>
      </w:r>
    </w:p>
    <w:p w14:paraId="3B1D2BE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DO401 - Klep regeling densiteit FL401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45</w:t>
      </w:r>
      <w:r>
        <w:rPr>
          <w:noProof/>
        </w:rPr>
        <w:fldChar w:fldCharType="end"/>
      </w:r>
    </w:p>
    <w:p w14:paraId="3B1D2BE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BL401 - Blower beluchting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45</w:t>
      </w:r>
      <w:r>
        <w:rPr>
          <w:noProof/>
        </w:rPr>
        <w:fldChar w:fldCharType="end"/>
      </w:r>
    </w:p>
    <w:p w14:paraId="3B1D2BE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PT401 – Drukmeting BL401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_Toc274836348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45</w:t>
      </w:r>
      <w:r>
        <w:rPr>
          <w:noProof/>
        </w:rPr>
        <w:fldChar w:fldCharType="end"/>
      </w:r>
    </w:p>
    <w:p w14:paraId="3B1D2BEF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3.7.5.6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FM401 – Frothmaster speed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_Toc274836349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45</w:t>
      </w:r>
      <w:r>
        <w:rPr>
          <w:noProof/>
        </w:rPr>
        <w:fldChar w:fldCharType="end"/>
      </w:r>
    </w:p>
    <w:p w14:paraId="3B1D2BF0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3.7.5.7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FM402 – Frothmaster size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_Toc274836350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45</w:t>
      </w:r>
      <w:r>
        <w:rPr>
          <w:noProof/>
        </w:rPr>
        <w:fldChar w:fldCharType="end"/>
      </w:r>
    </w:p>
    <w:p w14:paraId="3B1D2BF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FM403 – Frothmaster stability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_Toc274836351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46</w:t>
      </w:r>
      <w:r>
        <w:rPr>
          <w:noProof/>
        </w:rPr>
        <w:fldChar w:fldCharType="end"/>
      </w:r>
    </w:p>
    <w:p w14:paraId="3B1D2BF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LT404 - Niveaumeting waterbekken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_Toc274836352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46</w:t>
      </w:r>
      <w:r>
        <w:rPr>
          <w:noProof/>
        </w:rPr>
        <w:fldChar w:fldCharType="end"/>
      </w:r>
    </w:p>
    <w:p w14:paraId="3B1D2BF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3.7.5.10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WPU401 - Waterpomp Flotatie water bassin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_Toc274836353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46</w:t>
      </w:r>
      <w:r>
        <w:rPr>
          <w:noProof/>
        </w:rPr>
        <w:fldChar w:fldCharType="end"/>
      </w:r>
    </w:p>
    <w:p w14:paraId="3B1D2BF4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LSH410 – Hoogniveau in pompput WPU401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_Toc274836354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46</w:t>
      </w:r>
      <w:r>
        <w:rPr>
          <w:noProof/>
        </w:rPr>
        <w:fldChar w:fldCharType="end"/>
      </w:r>
    </w:p>
    <w:p w14:paraId="3B1D2BF5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CELSTATION 1 - tag overgenomen van PB Rob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_Toc274836355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46</w:t>
      </w:r>
      <w:r>
        <w:rPr>
          <w:noProof/>
        </w:rPr>
        <w:fldChar w:fldCharType="end"/>
      </w:r>
    </w:p>
    <w:p w14:paraId="3B1D2BF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CELSTATION 2 - tag overgenomen van PB Rob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_Toc274836356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46</w:t>
      </w:r>
      <w:r>
        <w:rPr>
          <w:noProof/>
        </w:rPr>
        <w:fldChar w:fldCharType="end"/>
      </w:r>
    </w:p>
    <w:p w14:paraId="3B1D2BF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CELSTATION 3 - tag overgenomen van PB Rob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_Toc274836357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46</w:t>
      </w:r>
      <w:r>
        <w:rPr>
          <w:noProof/>
        </w:rPr>
        <w:fldChar w:fldCharType="end"/>
      </w:r>
    </w:p>
    <w:p w14:paraId="3B1D2BF8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3.7.9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FL401 – Flotatiecel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_Toc274836358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47</w:t>
      </w:r>
      <w:r>
        <w:rPr>
          <w:noProof/>
        </w:rPr>
        <w:fldChar w:fldCharType="end"/>
      </w:r>
    </w:p>
    <w:p w14:paraId="3B1D2BF9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3.7.9.1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FIC411 - Debietregeling Lucht FL401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_Toc274836359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47</w:t>
      </w:r>
      <w:r>
        <w:rPr>
          <w:noProof/>
        </w:rPr>
        <w:fldChar w:fldCharType="end"/>
      </w:r>
    </w:p>
    <w:p w14:paraId="3B1D2BFA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3.7.9.2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BT401 - Frothmaster Outotec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_Toc274836360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47</w:t>
      </w:r>
      <w:r>
        <w:rPr>
          <w:noProof/>
        </w:rPr>
        <w:fldChar w:fldCharType="end"/>
      </w:r>
    </w:p>
    <w:p w14:paraId="3B1D2BFB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3.7.9.3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FL401 - Flotatiecel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_Toc274836361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47</w:t>
      </w:r>
      <w:r>
        <w:rPr>
          <w:noProof/>
        </w:rPr>
        <w:fldChar w:fldCharType="end"/>
      </w:r>
    </w:p>
    <w:p w14:paraId="3B1D2BFC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3.7.9.4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SVA401 - Klep fluïdisatie flotatiebak FL401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_Toc274836362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47</w:t>
      </w:r>
      <w:r>
        <w:rPr>
          <w:noProof/>
        </w:rPr>
        <w:fldChar w:fldCharType="end"/>
      </w:r>
    </w:p>
    <w:p w14:paraId="3B1D2BFD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3.7.10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FL402 – Flotatiecel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_Toc274836363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47</w:t>
      </w:r>
      <w:r>
        <w:rPr>
          <w:noProof/>
        </w:rPr>
        <w:fldChar w:fldCharType="end"/>
      </w:r>
    </w:p>
    <w:p w14:paraId="3B1D2BF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FIC412 - Debietregeling Lucht FL402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_Toc274836364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48</w:t>
      </w:r>
      <w:r>
        <w:rPr>
          <w:noProof/>
        </w:rPr>
        <w:fldChar w:fldCharType="end"/>
      </w:r>
    </w:p>
    <w:p w14:paraId="3B1D2BF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FL402 - Flotatiecel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_Toc274836365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48</w:t>
      </w:r>
      <w:r>
        <w:rPr>
          <w:noProof/>
        </w:rPr>
        <w:fldChar w:fldCharType="end"/>
      </w:r>
    </w:p>
    <w:p w14:paraId="3B1D2C0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FO412 - Regelklep fluïdisatielucht FL402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_Toc274836366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48</w:t>
      </w:r>
      <w:r>
        <w:rPr>
          <w:noProof/>
        </w:rPr>
        <w:fldChar w:fldCharType="end"/>
      </w:r>
    </w:p>
    <w:p w14:paraId="3B1D2C0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FT412 - Debietmeting Lucht FL402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_Toc274836367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48</w:t>
      </w:r>
      <w:r>
        <w:rPr>
          <w:noProof/>
        </w:rPr>
        <w:fldChar w:fldCharType="end"/>
      </w:r>
    </w:p>
    <w:p w14:paraId="3B1D2C0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LIC412 - Regeling niveau FL402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_Toc274836368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48</w:t>
      </w:r>
      <w:r>
        <w:rPr>
          <w:noProof/>
        </w:rPr>
        <w:fldChar w:fldCharType="end"/>
      </w:r>
    </w:p>
    <w:p w14:paraId="3B1D2C0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3.7.10.6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LO412a - Regelklep bijregeling niveau FL402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_Toc274836369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48</w:t>
      </w:r>
      <w:r>
        <w:rPr>
          <w:noProof/>
        </w:rPr>
        <w:fldChar w:fldCharType="end"/>
      </w:r>
    </w:p>
    <w:p w14:paraId="3B1D2C0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3.7.10.7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LO412b - Regelklep hoofdregeling niveau FL402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_Toc274836370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48</w:t>
      </w:r>
      <w:r>
        <w:rPr>
          <w:noProof/>
        </w:rPr>
        <w:fldChar w:fldCharType="end"/>
      </w:r>
    </w:p>
    <w:p w14:paraId="3B1D2C05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3.7.10.8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LT412 - Niveaumeting flotatiecel 402: Outotec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_Toc274836371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49</w:t>
      </w:r>
      <w:r>
        <w:rPr>
          <w:noProof/>
        </w:rPr>
        <w:fldChar w:fldCharType="end"/>
      </w:r>
    </w:p>
    <w:p w14:paraId="3B1D2C06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3.7.10.9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SVA402 - Klep fluïdisatie flotatiebak FL402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_Toc274836372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49</w:t>
      </w:r>
      <w:r>
        <w:rPr>
          <w:noProof/>
        </w:rPr>
        <w:fldChar w:fldCharType="end"/>
      </w:r>
    </w:p>
    <w:p w14:paraId="3B1D2C07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3.7.11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FL403 – Flotatiecel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_Toc274836373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49</w:t>
      </w:r>
      <w:r>
        <w:rPr>
          <w:noProof/>
        </w:rPr>
        <w:fldChar w:fldCharType="end"/>
      </w:r>
    </w:p>
    <w:p w14:paraId="3B1D2C0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FIC413 - Debietregeling Lucht FL403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_Toc274836374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49</w:t>
      </w:r>
      <w:r>
        <w:rPr>
          <w:noProof/>
        </w:rPr>
        <w:fldChar w:fldCharType="end"/>
      </w:r>
    </w:p>
    <w:p w14:paraId="3B1D2C0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FL403 - Flotatiecel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_Toc274836375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49</w:t>
      </w:r>
      <w:r>
        <w:rPr>
          <w:noProof/>
        </w:rPr>
        <w:fldChar w:fldCharType="end"/>
      </w:r>
    </w:p>
    <w:p w14:paraId="3B1D2C0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FO413 - Regelklep fluïdisatielucht FL403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_Toc274836376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49</w:t>
      </w:r>
      <w:r>
        <w:rPr>
          <w:noProof/>
        </w:rPr>
        <w:fldChar w:fldCharType="end"/>
      </w:r>
    </w:p>
    <w:p w14:paraId="3B1D2C0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FT413 - Debietmeting Lucht FL403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_Toc274836377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50</w:t>
      </w:r>
      <w:r>
        <w:rPr>
          <w:noProof/>
        </w:rPr>
        <w:fldChar w:fldCharType="end"/>
      </w:r>
    </w:p>
    <w:p w14:paraId="3B1D2C0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SVA403 - Klep fluïdisatie flotatiebak FL403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_Toc274836378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50</w:t>
      </w:r>
      <w:r>
        <w:rPr>
          <w:noProof/>
        </w:rPr>
        <w:fldChar w:fldCharType="end"/>
      </w:r>
    </w:p>
    <w:p w14:paraId="3B1D2C0D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3.7.12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FL404 – Flotatiecel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_Toc274836379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50</w:t>
      </w:r>
      <w:r>
        <w:rPr>
          <w:noProof/>
        </w:rPr>
        <w:fldChar w:fldCharType="end"/>
      </w:r>
    </w:p>
    <w:p w14:paraId="3B1D2C0E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3.7.12.1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FIC414 - Debietregeling Lucht FL404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_Toc274836380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50</w:t>
      </w:r>
      <w:r>
        <w:rPr>
          <w:noProof/>
        </w:rPr>
        <w:fldChar w:fldCharType="end"/>
      </w:r>
    </w:p>
    <w:p w14:paraId="3B1D2C0F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3.7.12.2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FL404 - Flotatiecel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_Toc274836381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50</w:t>
      </w:r>
      <w:r>
        <w:rPr>
          <w:noProof/>
        </w:rPr>
        <w:fldChar w:fldCharType="end"/>
      </w:r>
    </w:p>
    <w:p w14:paraId="3B1D2C1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FO414 - Regelklep fluïdisatielucht FL404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50</w:t>
      </w:r>
      <w:r>
        <w:rPr>
          <w:noProof/>
        </w:rPr>
        <w:fldChar w:fldCharType="end"/>
      </w:r>
    </w:p>
    <w:p w14:paraId="3B1D2C1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FT414 - Debietmeting Lucht FL404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51</w:t>
      </w:r>
      <w:r>
        <w:rPr>
          <w:noProof/>
        </w:rPr>
        <w:fldChar w:fldCharType="end"/>
      </w:r>
    </w:p>
    <w:p w14:paraId="3B1D2C1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LIC414 - Regeling niveau FL404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51</w:t>
      </w:r>
      <w:r>
        <w:rPr>
          <w:noProof/>
        </w:rPr>
        <w:fldChar w:fldCharType="end"/>
      </w:r>
    </w:p>
    <w:p w14:paraId="3B1D2C1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LO414a - Regelklep bijregeling niveau FL404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51</w:t>
      </w:r>
      <w:r>
        <w:rPr>
          <w:noProof/>
        </w:rPr>
        <w:fldChar w:fldCharType="end"/>
      </w:r>
    </w:p>
    <w:p w14:paraId="3B1D2C1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LO414b - Regelklep hoofdregeling niveau FL404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51</w:t>
      </w:r>
      <w:r>
        <w:rPr>
          <w:noProof/>
        </w:rPr>
        <w:fldChar w:fldCharType="end"/>
      </w:r>
    </w:p>
    <w:p w14:paraId="3B1D2C1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LT414 - Niveaumeting flotatiecel 404: Outotec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51</w:t>
      </w:r>
      <w:r>
        <w:rPr>
          <w:noProof/>
        </w:rPr>
        <w:fldChar w:fldCharType="end"/>
      </w:r>
    </w:p>
    <w:p w14:paraId="3B1D2C1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SVA404 - Klep fluïdisatie flotatiebak FL404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51</w:t>
      </w:r>
      <w:r>
        <w:rPr>
          <w:noProof/>
        </w:rPr>
        <w:fldChar w:fldCharType="end"/>
      </w:r>
    </w:p>
    <w:p w14:paraId="3B1D2C17" w14:textId="77777777" w:rsidR="004F2A31" w:rsidRDefault="004F2A31">
      <w:pPr>
        <w:pStyle w:val="TOC4"/>
        <w:tabs>
          <w:tab w:val="left" w:pos="176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SU401 – Pompbak na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_Toc274836389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8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LT401 -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9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PU401 - Zandpomp na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A" w14:textId="77777777" w:rsidR="004F2A31" w:rsidRDefault="004F2A31">
      <w:pPr>
        <w:pStyle w:val="TOC4"/>
        <w:tabs>
          <w:tab w:val="left" w:pos="176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SU402 –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B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LT402 - Niveaumeting pompbak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C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PU402 - Pomp overloop flotatieschuim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D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lastRenderedPageBreak/>
        <w:t>PU404 - Dompelpomp goot onder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E" w14:textId="77777777" w:rsidR="004F2A31" w:rsidRDefault="004F2A31">
      <w:pPr>
        <w:pStyle w:val="TOC4"/>
        <w:tabs>
          <w:tab w:val="left" w:pos="176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3.7.12.12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LSH1_PU404 – Niveauschakelaar tbv PU404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52</w:t>
      </w:r>
      <w:r>
        <w:rPr>
          <w:noProof/>
        </w:rPr>
        <w:fldChar w:fldCharType="end"/>
      </w:r>
    </w:p>
    <w:p w14:paraId="3B1D2C1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3.7.13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HO402 – Ontwateringszift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0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VS402 - Ontwateringszift na flotatie: TWEE MOTOREN VAN 7,6KW. + FRENOSTAT vr snel remmen !!!!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1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VS402A - tag overgenomen van PB Rob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_Toc274836399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2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VS402B - tag overgenomen van PB Rob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3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3.7.14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Mixer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4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MI401 - Mixer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5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SVA431 - Klep water naar MI401 en SU403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6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SVA432 - Klep water op MI401 (boven)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7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SVA433 - Klep water op MI401 (onder)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53</w:t>
      </w:r>
      <w:r>
        <w:rPr>
          <w:noProof/>
        </w:rPr>
        <w:fldChar w:fldCharType="end"/>
      </w:r>
    </w:p>
    <w:p w14:paraId="3B1D2C28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SVA441 - Klep water naar bekken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54</w:t>
      </w:r>
      <w:r>
        <w:rPr>
          <w:noProof/>
        </w:rPr>
        <w:fldChar w:fldCharType="end"/>
      </w:r>
    </w:p>
    <w:p w14:paraId="3B1D2C29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3.8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Torens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2A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2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SVA511 - Klep zand van PU403 naar 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_Toc274836409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2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2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FT501 - Debietmeting zand naar stockagehopen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2E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Toren1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2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SVA501 - Klep zand naar toren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3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LT501 - Niveaumeting toren zandstockage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55</w:t>
      </w:r>
      <w:r>
        <w:rPr>
          <w:noProof/>
        </w:rPr>
        <w:fldChar w:fldCharType="end"/>
      </w:r>
    </w:p>
    <w:p w14:paraId="3B1D2C3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MTW501 - Lier Cycloontoren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56</w:t>
      </w:r>
      <w:r>
        <w:rPr>
          <w:noProof/>
        </w:rPr>
        <w:fldChar w:fldCharType="end"/>
      </w:r>
    </w:p>
    <w:p w14:paraId="3B1D2C3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PT501 - Drukmeting Cycloon Toren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56</w:t>
      </w:r>
      <w:r>
        <w:rPr>
          <w:noProof/>
        </w:rPr>
        <w:fldChar w:fldCharType="end"/>
      </w:r>
    </w:p>
    <w:p w14:paraId="3B1D2C3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SVA511a - Sprinklerklep Toren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56</w:t>
      </w:r>
      <w:r>
        <w:rPr>
          <w:noProof/>
        </w:rPr>
        <w:fldChar w:fldCharType="end"/>
      </w:r>
    </w:p>
    <w:p w14:paraId="3B1D2C3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SVA511b - Sprinklerklep Toren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56</w:t>
      </w:r>
      <w:r>
        <w:rPr>
          <w:noProof/>
        </w:rPr>
        <w:fldChar w:fldCharType="end"/>
      </w:r>
    </w:p>
    <w:p w14:paraId="3B1D2C3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SVA511c - Sprinklerklep Toren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_Toc274836419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56</w:t>
      </w:r>
      <w:r>
        <w:rPr>
          <w:noProof/>
        </w:rPr>
        <w:fldChar w:fldCharType="end"/>
      </w:r>
    </w:p>
    <w:p w14:paraId="3B1D2C3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3.8.2.8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WT501 - Windmeting op torens (Vaisala)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56</w:t>
      </w:r>
      <w:r>
        <w:rPr>
          <w:noProof/>
        </w:rPr>
        <w:fldChar w:fldCharType="end"/>
      </w:r>
    </w:p>
    <w:p w14:paraId="3B1D2C3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Toren2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57</w:t>
      </w:r>
      <w:r>
        <w:rPr>
          <w:noProof/>
        </w:rPr>
        <w:fldChar w:fldCharType="end"/>
      </w:r>
    </w:p>
    <w:p w14:paraId="3B1D2C3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SVA502 - Klep zand naar toren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57</w:t>
      </w:r>
      <w:r>
        <w:rPr>
          <w:noProof/>
        </w:rPr>
        <w:fldChar w:fldCharType="end"/>
      </w:r>
    </w:p>
    <w:p w14:paraId="3B1D2C3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LT502 - Niveaumeting toren zandstockage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57</w:t>
      </w:r>
      <w:r>
        <w:rPr>
          <w:noProof/>
        </w:rPr>
        <w:fldChar w:fldCharType="end"/>
      </w:r>
    </w:p>
    <w:p w14:paraId="3B1D2C3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MTW502 - Lier Cycloontoren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57</w:t>
      </w:r>
      <w:r>
        <w:rPr>
          <w:noProof/>
        </w:rPr>
        <w:fldChar w:fldCharType="end"/>
      </w:r>
    </w:p>
    <w:p w14:paraId="3B1D2C3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3.8.3.4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PT502 - Drukmeting Cycloon Toren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57</w:t>
      </w:r>
      <w:r>
        <w:rPr>
          <w:noProof/>
        </w:rPr>
        <w:fldChar w:fldCharType="end"/>
      </w:r>
    </w:p>
    <w:p w14:paraId="3B1D2C3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3.8.3.5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SVA512a - Sprinklerklep Toren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58</w:t>
      </w:r>
      <w:r>
        <w:rPr>
          <w:noProof/>
        </w:rPr>
        <w:fldChar w:fldCharType="end"/>
      </w:r>
    </w:p>
    <w:p w14:paraId="3B1D2C3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3.8.3.6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SVA512b - Sprinklerklep Toren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58</w:t>
      </w:r>
      <w:r>
        <w:rPr>
          <w:noProof/>
        </w:rPr>
        <w:fldChar w:fldCharType="end"/>
      </w:r>
    </w:p>
    <w:p w14:paraId="3B1D2C3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3.8.3.7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SVA512c - Sprinklerklep Toren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58</w:t>
      </w:r>
      <w:r>
        <w:rPr>
          <w:noProof/>
        </w:rPr>
        <w:fldChar w:fldCharType="end"/>
      </w:r>
    </w:p>
    <w:p w14:paraId="3B1D2C3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Toren3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_Toc274836429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58</w:t>
      </w:r>
      <w:r>
        <w:rPr>
          <w:noProof/>
        </w:rPr>
        <w:fldChar w:fldCharType="end"/>
      </w:r>
    </w:p>
    <w:p w14:paraId="3B1D2C4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SVA503 - Klep zand naar toren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58</w:t>
      </w:r>
      <w:r>
        <w:rPr>
          <w:noProof/>
        </w:rPr>
        <w:fldChar w:fldCharType="end"/>
      </w:r>
    </w:p>
    <w:p w14:paraId="3B1D2C4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LT503 - Niveaumeting toren zandstockage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58</w:t>
      </w:r>
      <w:r>
        <w:rPr>
          <w:noProof/>
        </w:rPr>
        <w:fldChar w:fldCharType="end"/>
      </w:r>
    </w:p>
    <w:p w14:paraId="3B1D2C4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MTW503 - Lier Cycloontoren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PT503 - Drukmeting Cycloon Toren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3.8.4.5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SVA513a - Sprinklerklep Toren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3.8.4.6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SVA513b - Sprinklerklep Toren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3.8.4.7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SVA513c - Sprinklerklep Toren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Toren4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SVA504 - Klep zand naar toren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LT504 - Niveaumeting toren zandstockage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_Toc274836439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59</w:t>
      </w:r>
      <w:r>
        <w:rPr>
          <w:noProof/>
        </w:rPr>
        <w:fldChar w:fldCharType="end"/>
      </w:r>
    </w:p>
    <w:p w14:paraId="3B1D2C4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MTW504 - Lier Cycloontoren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60</w:t>
      </w:r>
      <w:r>
        <w:rPr>
          <w:noProof/>
        </w:rPr>
        <w:fldChar w:fldCharType="end"/>
      </w:r>
    </w:p>
    <w:p w14:paraId="3B1D2C4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PT504 - Drukmeting Cycloon Toren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60</w:t>
      </w:r>
      <w:r>
        <w:rPr>
          <w:noProof/>
        </w:rPr>
        <w:fldChar w:fldCharType="end"/>
      </w:r>
    </w:p>
    <w:p w14:paraId="3B1D2C4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3.8.5.5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SVA514a - Sprinklerklep Toren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60</w:t>
      </w:r>
      <w:r>
        <w:rPr>
          <w:noProof/>
        </w:rPr>
        <w:fldChar w:fldCharType="end"/>
      </w:r>
    </w:p>
    <w:p w14:paraId="3B1D2C4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3.8.5.6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SVA514b - Sprinklerklep Toren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60</w:t>
      </w:r>
      <w:r>
        <w:rPr>
          <w:noProof/>
        </w:rPr>
        <w:fldChar w:fldCharType="end"/>
      </w:r>
    </w:p>
    <w:p w14:paraId="3B1D2C4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3.8.5.7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SVA514c - Sprinklerklep Toren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60</w:t>
      </w:r>
      <w:r>
        <w:rPr>
          <w:noProof/>
        </w:rPr>
        <w:fldChar w:fldCharType="end"/>
      </w:r>
    </w:p>
    <w:p w14:paraId="3B1D2C4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Toren5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60</w:t>
      </w:r>
      <w:r>
        <w:rPr>
          <w:noProof/>
        </w:rPr>
        <w:fldChar w:fldCharType="end"/>
      </w:r>
    </w:p>
    <w:p w14:paraId="3B1D2C5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SVA505 - Klep zand naar toren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60</w:t>
      </w:r>
      <w:r>
        <w:rPr>
          <w:noProof/>
        </w:rPr>
        <w:fldChar w:fldCharType="end"/>
      </w:r>
    </w:p>
    <w:p w14:paraId="3B1D2C5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3.8.6.2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LT505 - Niveaumeting toren zandstockage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61</w:t>
      </w:r>
      <w:r>
        <w:rPr>
          <w:noProof/>
        </w:rPr>
        <w:fldChar w:fldCharType="end"/>
      </w:r>
    </w:p>
    <w:p w14:paraId="3B1D2C5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3.8.6.3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MTW505 - Lier Cycloontoren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61</w:t>
      </w:r>
      <w:r>
        <w:rPr>
          <w:noProof/>
        </w:rPr>
        <w:fldChar w:fldCharType="end"/>
      </w:r>
    </w:p>
    <w:p w14:paraId="3B1D2C5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3.8.6.4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PT505 - Drukmeting Cycloon Toren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_Toc274836449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61</w:t>
      </w:r>
      <w:r>
        <w:rPr>
          <w:noProof/>
        </w:rPr>
        <w:fldChar w:fldCharType="end"/>
      </w:r>
    </w:p>
    <w:p w14:paraId="3B1D2C5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3.8.6.5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SVA515a - Sprinklerklep Toren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61</w:t>
      </w:r>
      <w:r>
        <w:rPr>
          <w:noProof/>
        </w:rPr>
        <w:fldChar w:fldCharType="end"/>
      </w:r>
    </w:p>
    <w:p w14:paraId="3B1D2C5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lastRenderedPageBreak/>
        <w:t>3.8.6.6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SVA515b - Sprinklerklep Toren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61</w:t>
      </w:r>
      <w:r>
        <w:rPr>
          <w:noProof/>
        </w:rPr>
        <w:fldChar w:fldCharType="end"/>
      </w:r>
    </w:p>
    <w:p w14:paraId="3B1D2C5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3.8.6.7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SVA515c - Sprinklerklep Toren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62</w:t>
      </w:r>
      <w:r>
        <w:rPr>
          <w:noProof/>
        </w:rPr>
        <w:fldChar w:fldCharType="end"/>
      </w:r>
    </w:p>
    <w:p w14:paraId="3B1D2C5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SU501 - Bekken retourwater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62</w:t>
      </w:r>
      <w:r>
        <w:rPr>
          <w:noProof/>
        </w:rPr>
        <w:fldChar w:fldCharType="end"/>
      </w:r>
    </w:p>
    <w:p w14:paraId="3B1D2C5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SVA521 - Klep water naar SU501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62</w:t>
      </w:r>
      <w:r>
        <w:rPr>
          <w:noProof/>
        </w:rPr>
        <w:fldChar w:fldCharType="end"/>
      </w:r>
    </w:p>
    <w:p w14:paraId="3B1D2C5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PT511 – PIC501 – WPU501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62</w:t>
      </w:r>
      <w:r>
        <w:rPr>
          <w:noProof/>
        </w:rPr>
        <w:fldChar w:fldCharType="end"/>
      </w:r>
    </w:p>
    <w:p w14:paraId="3B1D2C5A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PT511 - Drukmeting pomp WPU501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62</w:t>
      </w:r>
      <w:r>
        <w:rPr>
          <w:noProof/>
        </w:rPr>
        <w:fldChar w:fldCharType="end"/>
      </w:r>
    </w:p>
    <w:p w14:paraId="3B1D2C5B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PIC501 - Drukregeling WPU501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62</w:t>
      </w:r>
      <w:r>
        <w:rPr>
          <w:noProof/>
        </w:rPr>
        <w:fldChar w:fldCharType="end"/>
      </w:r>
    </w:p>
    <w:p w14:paraId="3B1D2C5C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WPU501 - Pomp retour cyclonen stockagehopen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62</w:t>
      </w:r>
      <w:r>
        <w:rPr>
          <w:noProof/>
        </w:rPr>
        <w:fldChar w:fldCharType="end"/>
      </w:r>
    </w:p>
    <w:p w14:paraId="3B1D2C5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3.8.7.3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WPU502 - Pomp sprinklersysteem torens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_Toc274836459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63</w:t>
      </w:r>
      <w:r>
        <w:rPr>
          <w:noProof/>
        </w:rPr>
        <w:fldChar w:fldCharType="end"/>
      </w:r>
    </w:p>
    <w:p w14:paraId="3B1D2C5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3.8.7.4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LT511 - Niveaumeting SU501 bekken retourwater cycloontorens. Stuurt SVA507 om SU501 vol te houden.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63</w:t>
      </w:r>
      <w:r>
        <w:rPr>
          <w:noProof/>
        </w:rPr>
        <w:fldChar w:fldCharType="end"/>
      </w:r>
    </w:p>
    <w:p w14:paraId="3B1D2C5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FO411 - Regelklep fluïdisatielucht FL401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63</w:t>
      </w:r>
      <w:r>
        <w:rPr>
          <w:noProof/>
        </w:rPr>
        <w:fldChar w:fldCharType="end"/>
      </w:r>
    </w:p>
    <w:p w14:paraId="3B1D2C60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FT411 - Debietmeting Lucht FL401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63</w:t>
      </w:r>
      <w:r>
        <w:rPr>
          <w:noProof/>
        </w:rPr>
        <w:fldChar w:fldCharType="end"/>
      </w:r>
    </w:p>
    <w:p w14:paraId="3B1D2C61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LIC411 - Regeling niveau FL401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63</w:t>
      </w:r>
      <w:r>
        <w:rPr>
          <w:noProof/>
        </w:rPr>
        <w:fldChar w:fldCharType="end"/>
      </w:r>
    </w:p>
    <w:p w14:paraId="3B1D2C62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LO411a - Klep bijregeling niveau Flotatiecel 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64</w:t>
      </w:r>
      <w:r>
        <w:rPr>
          <w:noProof/>
        </w:rPr>
        <w:fldChar w:fldCharType="end"/>
      </w:r>
    </w:p>
    <w:p w14:paraId="3B1D2C63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3.8.12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LO411b - Klep hoofdregeling niveau Flotatiecel 401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64</w:t>
      </w:r>
      <w:r>
        <w:rPr>
          <w:noProof/>
        </w:rPr>
        <w:fldChar w:fldCharType="end"/>
      </w:r>
    </w:p>
    <w:p w14:paraId="3B1D2C6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3.8.12.1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LT411 - Niveaumeting flotatiecel 401: Outotec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64</w:t>
      </w:r>
      <w:r>
        <w:rPr>
          <w:noProof/>
        </w:rPr>
        <w:fldChar w:fldCharType="end"/>
      </w:r>
    </w:p>
    <w:p w14:paraId="3B1D2C65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Waterbehandeling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6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Chemicaliën opslag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FeCl</w:t>
      </w:r>
      <w:r w:rsidRPr="001C2BE5">
        <w:rPr>
          <w:noProof/>
          <w:vertAlign w:val="subscript"/>
        </w:rPr>
        <w:t>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_Toc274836469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FT603 – FIC603 – CPU305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_Toc274836470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9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FT603 - Debietmeting FeCl3 CPU305 Waterbehandeling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_Toc274836471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A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FIC603 - Debietregeling CPU305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_Toc274836472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B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CPU305 - IJzerchloride pomp naar waterbehandeling (voeding decanter)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_Toc274836473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LT305 - Niveaumeting tank FeCl3.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_Toc274836474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65</w:t>
      </w:r>
      <w:r>
        <w:rPr>
          <w:noProof/>
        </w:rPr>
        <w:fldChar w:fldCharType="end"/>
      </w:r>
    </w:p>
    <w:p w14:paraId="3B1D2C6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SVA305 – Klep vullen FeCl3 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_Toc274836475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66</w:t>
      </w:r>
      <w:r>
        <w:rPr>
          <w:noProof/>
        </w:rPr>
        <w:fldChar w:fldCharType="end"/>
      </w:r>
    </w:p>
    <w:p w14:paraId="3B1D2C6E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4.1.2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H</w:t>
      </w:r>
      <w:r w:rsidRPr="009B29F6">
        <w:rPr>
          <w:noProof/>
          <w:vertAlign w:val="subscript"/>
          <w:lang w:val="en-US"/>
        </w:rPr>
        <w:t>2</w:t>
      </w:r>
      <w:r w:rsidRPr="009B29F6">
        <w:rPr>
          <w:noProof/>
          <w:lang w:val="en-US"/>
        </w:rPr>
        <w:t>SO</w:t>
      </w:r>
      <w:r w:rsidRPr="009B29F6">
        <w:rPr>
          <w:noProof/>
          <w:vertAlign w:val="subscript"/>
          <w:lang w:val="en-US"/>
        </w:rPr>
        <w:t>4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_Toc274836476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66</w:t>
      </w:r>
      <w:r>
        <w:rPr>
          <w:noProof/>
        </w:rPr>
        <w:fldChar w:fldCharType="end"/>
      </w:r>
    </w:p>
    <w:p w14:paraId="3B1D2C6F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4.1.2.1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PHO604 - Sturing debiet CPU304a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_Toc274836477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66</w:t>
      </w:r>
      <w:r>
        <w:rPr>
          <w:noProof/>
        </w:rPr>
        <w:fldChar w:fldCharType="end"/>
      </w:r>
    </w:p>
    <w:p w14:paraId="3B1D2C70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4.1.2.2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LT304 - Niveaumeting H2SO4.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_Toc274836478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66</w:t>
      </w:r>
      <w:r>
        <w:rPr>
          <w:noProof/>
        </w:rPr>
        <w:fldChar w:fldCharType="end"/>
      </w:r>
    </w:p>
    <w:p w14:paraId="3B1D2C71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4.1.2.3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Regeling FT604 – FIC304a – CPU304a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_Toc274836479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66</w:t>
      </w:r>
      <w:r>
        <w:rPr>
          <w:noProof/>
        </w:rPr>
        <w:fldChar w:fldCharType="end"/>
      </w:r>
    </w:p>
    <w:p w14:paraId="3B1D2C72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FT604 - Debietmeting CPU304a zwavelzuurpomp naar waterbehandeling (voeding decanter)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66</w:t>
      </w:r>
      <w:r>
        <w:rPr>
          <w:noProof/>
        </w:rPr>
        <w:fldChar w:fldCharType="end"/>
      </w:r>
    </w:p>
    <w:p w14:paraId="3B1D2C73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FIC304a - Debietregeling CPU304a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66</w:t>
      </w:r>
      <w:r>
        <w:rPr>
          <w:noProof/>
        </w:rPr>
        <w:fldChar w:fldCharType="end"/>
      </w:r>
    </w:p>
    <w:p w14:paraId="3B1D2C74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CPU304a - Zwavelzuurpomp naar waterbehandeling (voeding decanter)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67</w:t>
      </w:r>
      <w:r>
        <w:rPr>
          <w:noProof/>
        </w:rPr>
        <w:fldChar w:fldCharType="end"/>
      </w:r>
    </w:p>
    <w:p w14:paraId="3B1D2C7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FT401 – FIC304b – CPU304b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67</w:t>
      </w:r>
      <w:r>
        <w:rPr>
          <w:noProof/>
        </w:rPr>
        <w:fldChar w:fldCharType="end"/>
      </w:r>
    </w:p>
    <w:p w14:paraId="3B1D2C76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FT401 - Debietmeting CPU304b zwavelzuur conditioner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67</w:t>
      </w:r>
      <w:r>
        <w:rPr>
          <w:noProof/>
        </w:rPr>
        <w:fldChar w:fldCharType="end"/>
      </w:r>
    </w:p>
    <w:p w14:paraId="3B1D2C77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FIC304b - Debietregeling CPU304b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67</w:t>
      </w:r>
      <w:r>
        <w:rPr>
          <w:noProof/>
        </w:rPr>
        <w:fldChar w:fldCharType="end"/>
      </w:r>
    </w:p>
    <w:p w14:paraId="3B1D2C78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CPU304b - Zwavelzuurpomp naar conditioner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67</w:t>
      </w:r>
      <w:r>
        <w:rPr>
          <w:noProof/>
        </w:rPr>
        <w:fldChar w:fldCharType="end"/>
      </w:r>
    </w:p>
    <w:p w14:paraId="3B1D2C79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Mazout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67</w:t>
      </w:r>
      <w:r>
        <w:rPr>
          <w:noProof/>
        </w:rPr>
        <w:fldChar w:fldCharType="end"/>
      </w:r>
    </w:p>
    <w:p w14:paraId="3B1D2C7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CPU301a - Mazoutpomp voor voertuigen / Stopc pkz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67</w:t>
      </w:r>
      <w:r>
        <w:rPr>
          <w:noProof/>
        </w:rPr>
        <w:fldChar w:fldCharType="end"/>
      </w:r>
    </w:p>
    <w:p w14:paraId="3B1D2C7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CPU301b - Mazoutpomp voor verwarming / Stopc pkz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_Toc274836489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68</w:t>
      </w:r>
      <w:r>
        <w:rPr>
          <w:noProof/>
        </w:rPr>
        <w:fldChar w:fldCharType="end"/>
      </w:r>
    </w:p>
    <w:p w14:paraId="3B1D2C7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LT301 - Niveaumeting mazoutketel.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68</w:t>
      </w:r>
      <w:r>
        <w:rPr>
          <w:noProof/>
        </w:rPr>
        <w:fldChar w:fldCharType="end"/>
      </w:r>
    </w:p>
    <w:p w14:paraId="3B1D2C7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NaOH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68</w:t>
      </w:r>
      <w:r>
        <w:rPr>
          <w:noProof/>
        </w:rPr>
        <w:fldChar w:fldCharType="end"/>
      </w:r>
    </w:p>
    <w:p w14:paraId="3B1D2C7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CPU302 - Sodapomp circulatie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68</w:t>
      </w:r>
      <w:r>
        <w:rPr>
          <w:noProof/>
        </w:rPr>
        <w:fldChar w:fldCharType="end"/>
      </w:r>
    </w:p>
    <w:p w14:paraId="3B1D2C7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LT302 - Niveaumeting sodaketel levering.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68</w:t>
      </w:r>
      <w:r>
        <w:rPr>
          <w:noProof/>
        </w:rPr>
        <w:fldChar w:fldCharType="end"/>
      </w:r>
    </w:p>
    <w:p w14:paraId="3B1D2C8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SVA302a - Klep NaOH circulatie in 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68</w:t>
      </w:r>
      <w:r>
        <w:rPr>
          <w:noProof/>
        </w:rPr>
        <w:fldChar w:fldCharType="end"/>
      </w:r>
    </w:p>
    <w:p w14:paraId="3B1D2C8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SVA271 - Water op soda 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69</w:t>
      </w:r>
      <w:r>
        <w:rPr>
          <w:noProof/>
        </w:rPr>
        <w:fldChar w:fldCharType="end"/>
      </w:r>
    </w:p>
    <w:p w14:paraId="3B1D2C8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SVA302 - ????? Nieuwe klep 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69</w:t>
      </w:r>
      <w:r>
        <w:rPr>
          <w:noProof/>
        </w:rPr>
        <w:fldChar w:fldCharType="end"/>
      </w:r>
    </w:p>
    <w:p w14:paraId="3B1D2C8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SVA303 - Klep NaOH naar verdeeltank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69</w:t>
      </w:r>
      <w:r>
        <w:rPr>
          <w:noProof/>
        </w:rPr>
        <w:fldChar w:fldCharType="end"/>
      </w:r>
    </w:p>
    <w:p w14:paraId="3B1D2C8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LT303 - Niveaumeting sodaketel 25% TAG nr. gewijzigd van LT612 nr. LT303.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69</w:t>
      </w:r>
      <w:r>
        <w:rPr>
          <w:noProof/>
        </w:rPr>
        <w:fldChar w:fldCharType="end"/>
      </w:r>
    </w:p>
    <w:p w14:paraId="3B1D2C8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FT402 – FIC303b – CPU303b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_Toc274836499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69</w:t>
      </w:r>
      <w:r>
        <w:rPr>
          <w:noProof/>
        </w:rPr>
        <w:fldChar w:fldCharType="end"/>
      </w:r>
    </w:p>
    <w:p w14:paraId="3B1D2C86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FT402 - Debietmeting CPU303b Soda naar wastank na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_Toc274836500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69</w:t>
      </w:r>
      <w:r>
        <w:rPr>
          <w:noProof/>
        </w:rPr>
        <w:fldChar w:fldCharType="end"/>
      </w:r>
    </w:p>
    <w:p w14:paraId="3B1D2C87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FIC303b - Debietregeling CPU303b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_Toc274836501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69</w:t>
      </w:r>
      <w:r>
        <w:rPr>
          <w:noProof/>
        </w:rPr>
        <w:fldChar w:fldCharType="end"/>
      </w:r>
    </w:p>
    <w:p w14:paraId="3B1D2C88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CPU303b - Sodapomp naar wastank na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_Toc274836502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70</w:t>
      </w:r>
      <w:r>
        <w:rPr>
          <w:noProof/>
        </w:rPr>
        <w:fldChar w:fldCharType="end"/>
      </w:r>
    </w:p>
    <w:p w14:paraId="3B1D2C89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4.1.4.9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Regeling FT231 - FIC303a – CPU303a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_Toc274836503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70</w:t>
      </w:r>
      <w:r>
        <w:rPr>
          <w:noProof/>
        </w:rPr>
        <w:fldChar w:fldCharType="end"/>
      </w:r>
    </w:p>
    <w:p w14:paraId="3B1D2C8A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noProof/>
          <w:lang w:val="en-US"/>
        </w:rPr>
        <w:t xml:space="preserve">FT231 - Debietmeting CPU303a soda naar attritie flotatie. </w:t>
      </w:r>
      <w:r w:rsidRPr="009B29F6">
        <w:rPr>
          <w:noProof/>
          <w:lang w:val="en-US"/>
        </w:rPr>
        <w:t>Totalisator.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_Toc274836504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70</w:t>
      </w:r>
      <w:r>
        <w:rPr>
          <w:noProof/>
        </w:rPr>
        <w:fldChar w:fldCharType="end"/>
      </w:r>
    </w:p>
    <w:p w14:paraId="3B1D2C8B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FIC303a - Debietregeling CPU303a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_Toc274836505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70</w:t>
      </w:r>
      <w:r>
        <w:rPr>
          <w:noProof/>
        </w:rPr>
        <w:fldChar w:fldCharType="end"/>
      </w:r>
    </w:p>
    <w:p w14:paraId="3B1D2C8C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noProof/>
          <w:lang w:val="en-US"/>
        </w:rPr>
        <w:lastRenderedPageBreak/>
        <w:t>CPU303a - Sodapomp naar attritiecel voor flotatie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_Toc274836506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70</w:t>
      </w:r>
      <w:r>
        <w:rPr>
          <w:noProof/>
        </w:rPr>
        <w:fldChar w:fldCharType="end"/>
      </w:r>
    </w:p>
    <w:p w14:paraId="3B1D2C8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FT605 – FIC303c – CPU303c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_Toc274836507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71</w:t>
      </w:r>
      <w:r>
        <w:rPr>
          <w:noProof/>
        </w:rPr>
        <w:fldChar w:fldCharType="end"/>
      </w:r>
    </w:p>
    <w:p w14:paraId="3B1D2C8E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FT605 - Debietmeting Sodapomp CPU303c Neutralisatie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_Toc274836508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71</w:t>
      </w:r>
      <w:r>
        <w:rPr>
          <w:noProof/>
        </w:rPr>
        <w:fldChar w:fldCharType="end"/>
      </w:r>
    </w:p>
    <w:p w14:paraId="3B1D2C8F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FIC303c - Debietregeling CPU303c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_Toc274836509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71</w:t>
      </w:r>
      <w:r>
        <w:rPr>
          <w:noProof/>
        </w:rPr>
        <w:fldChar w:fldCharType="end"/>
      </w:r>
    </w:p>
    <w:p w14:paraId="3B1D2C90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CPU303c - Sodapomp naar waterbehandeling (overloop decanter naar zuiver proceswater)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_Toc274836510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71</w:t>
      </w:r>
      <w:r>
        <w:rPr>
          <w:noProof/>
        </w:rPr>
        <w:fldChar w:fldCharType="end"/>
      </w:r>
    </w:p>
    <w:p w14:paraId="3B1D2C9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4.1.4.11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FT606 – FIC303d – CPU303d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_Toc274836511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71</w:t>
      </w:r>
      <w:r>
        <w:rPr>
          <w:noProof/>
        </w:rPr>
        <w:fldChar w:fldCharType="end"/>
      </w:r>
    </w:p>
    <w:p w14:paraId="3B1D2C92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FT606 - Debietmeting NaOH. CPU303d. Neutralisatie lozing in beek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_Toc274836512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71</w:t>
      </w:r>
      <w:r>
        <w:rPr>
          <w:noProof/>
        </w:rPr>
        <w:fldChar w:fldCharType="end"/>
      </w:r>
    </w:p>
    <w:p w14:paraId="3B1D2C93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FIC303d - Debietregeling CPU303d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_Toc274836513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71</w:t>
      </w:r>
      <w:r>
        <w:rPr>
          <w:noProof/>
        </w:rPr>
        <w:fldChar w:fldCharType="end"/>
      </w:r>
    </w:p>
    <w:p w14:paraId="3B1D2C94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CPU303d - Sodapomp naar lozingsleiding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_Toc274836514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72</w:t>
      </w:r>
      <w:r>
        <w:rPr>
          <w:noProof/>
        </w:rPr>
        <w:fldChar w:fldCharType="end"/>
      </w:r>
    </w:p>
    <w:p w14:paraId="3B1D2C95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4.1.5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Decanter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_Toc274836515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72</w:t>
      </w:r>
      <w:r>
        <w:rPr>
          <w:noProof/>
        </w:rPr>
        <w:fldChar w:fldCharType="end"/>
      </w:r>
    </w:p>
    <w:p w14:paraId="3B1D2C96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4.1.5.1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TH601 - Decanter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_Toc274836516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72</w:t>
      </w:r>
      <w:r>
        <w:rPr>
          <w:noProof/>
        </w:rPr>
        <w:fldChar w:fldCharType="end"/>
      </w:r>
    </w:p>
    <w:p w14:paraId="3B1D2C97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4.1.5.2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TW_TH601 – Toerenwachter decanter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_Toc274836517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72</w:t>
      </w:r>
      <w:r>
        <w:rPr>
          <w:noProof/>
        </w:rPr>
        <w:fldChar w:fldCharType="end"/>
      </w:r>
    </w:p>
    <w:p w14:paraId="3B1D2C98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4.1.5.3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NS_TH601 – Noodstop decanter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_Toc274836518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72</w:t>
      </w:r>
      <w:r>
        <w:rPr>
          <w:noProof/>
        </w:rPr>
        <w:fldChar w:fldCharType="end"/>
      </w:r>
    </w:p>
    <w:p w14:paraId="3B1D2C9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4.1.5.4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OEK_TH601 – Obstakel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_Toc274836519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9A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Polymeer aanmaak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9B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PHT601 – PHIC601 – CPU601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9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4.2.1.1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PHT601 - PH-meting zwavelzuur voor decanter TRANSMITTER 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9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4.2.1.2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PHIC601 - PH-regeling zwavelzuur voor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9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4.2.1.3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CPU601 - Polymeerpomp naar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9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FT602 – FIC602 – FO602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A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FT602 - Debietmeting water naar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73</w:t>
      </w:r>
      <w:r>
        <w:rPr>
          <w:noProof/>
        </w:rPr>
        <w:fldChar w:fldCharType="end"/>
      </w:r>
    </w:p>
    <w:p w14:paraId="3B1D2CA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4.2.2.2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FIC602 - Regeling debiet water naar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74</w:t>
      </w:r>
      <w:r>
        <w:rPr>
          <w:noProof/>
        </w:rPr>
        <w:fldChar w:fldCharType="end"/>
      </w:r>
    </w:p>
    <w:p w14:paraId="3B1D2CA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4.2.2.3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FO602 - Sturing debiet water naar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74</w:t>
      </w:r>
      <w:r>
        <w:rPr>
          <w:noProof/>
        </w:rPr>
        <w:fldChar w:fldCharType="end"/>
      </w:r>
    </w:p>
    <w:p w14:paraId="3B1D2CA3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CPU602 - Pomp puur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_Toc274836529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74</w:t>
      </w:r>
      <w:r>
        <w:rPr>
          <w:noProof/>
        </w:rPr>
        <w:fldChar w:fldCharType="end"/>
      </w:r>
    </w:p>
    <w:p w14:paraId="3B1D2CA4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MI601a - Roerwerk 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74</w:t>
      </w:r>
      <w:r>
        <w:rPr>
          <w:noProof/>
        </w:rPr>
        <w:fldChar w:fldCharType="end"/>
      </w:r>
    </w:p>
    <w:p w14:paraId="3B1D2CA5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MI601b - Roerwerk 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74</w:t>
      </w:r>
      <w:r>
        <w:rPr>
          <w:noProof/>
        </w:rPr>
        <w:fldChar w:fldCharType="end"/>
      </w:r>
    </w:p>
    <w:p w14:paraId="3B1D2CA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MI602 - Mixer 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74</w:t>
      </w:r>
      <w:r>
        <w:rPr>
          <w:noProof/>
        </w:rPr>
        <w:fldChar w:fldCharType="end"/>
      </w:r>
    </w:p>
    <w:p w14:paraId="3B1D2CA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HE601 - Verwarming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75</w:t>
      </w:r>
      <w:r>
        <w:rPr>
          <w:noProof/>
        </w:rPr>
        <w:fldChar w:fldCharType="end"/>
      </w:r>
    </w:p>
    <w:p w14:paraId="3B1D2CA8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TIC601 - Temperatuurregeling water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75</w:t>
      </w:r>
      <w:r>
        <w:rPr>
          <w:noProof/>
        </w:rPr>
        <w:fldChar w:fldCharType="end"/>
      </w:r>
    </w:p>
    <w:p w14:paraId="3B1D2CA9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TO601 - Driewegklep regeling water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75</w:t>
      </w:r>
      <w:r>
        <w:rPr>
          <w:noProof/>
        </w:rPr>
        <w:fldChar w:fldCharType="end"/>
      </w:r>
    </w:p>
    <w:p w14:paraId="3B1D2CAA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TT601 - Temperatuur water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75</w:t>
      </w:r>
      <w:r>
        <w:rPr>
          <w:noProof/>
        </w:rPr>
        <w:fldChar w:fldCharType="end"/>
      </w:r>
    </w:p>
    <w:p w14:paraId="3B1D2CAB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LT604 - Niveaumeting 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75</w:t>
      </w:r>
      <w:r>
        <w:rPr>
          <w:noProof/>
        </w:rPr>
        <w:fldChar w:fldCharType="end"/>
      </w:r>
    </w:p>
    <w:p w14:paraId="3B1D2CA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WPU602 - Waterpomp naar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76</w:t>
      </w:r>
      <w:r>
        <w:rPr>
          <w:noProof/>
        </w:rPr>
        <w:fldChar w:fldCharType="end"/>
      </w:r>
    </w:p>
    <w:p w14:paraId="3B1D2CA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PHIC602 - Ph-regeling FeCl3 voor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_Toc274836539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76</w:t>
      </w:r>
      <w:r>
        <w:rPr>
          <w:noProof/>
        </w:rPr>
        <w:fldChar w:fldCharType="end"/>
      </w:r>
    </w:p>
    <w:p w14:paraId="3B1D2CAE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noProof/>
          <w:lang w:val="en-US"/>
        </w:rPr>
        <w:t>4.2.14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PHT602 - PH-meting FeCl3 voor decanter TRANSMITTER A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_Toc274836540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76</w:t>
      </w:r>
      <w:r>
        <w:rPr>
          <w:noProof/>
        </w:rPr>
        <w:fldChar w:fldCharType="end"/>
      </w:r>
    </w:p>
    <w:p w14:paraId="3B1D2CA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LT404 - Niveaumeting waterbekken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76</w:t>
      </w:r>
      <w:r>
        <w:rPr>
          <w:noProof/>
        </w:rPr>
        <w:fldChar w:fldCharType="end"/>
      </w:r>
    </w:p>
    <w:p w14:paraId="3B1D2CB0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LT603 - Niveaumeting puur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76</w:t>
      </w:r>
      <w:r>
        <w:rPr>
          <w:noProof/>
        </w:rPr>
        <w:fldChar w:fldCharType="end"/>
      </w:r>
    </w:p>
    <w:p w14:paraId="3B1D2CB1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SVA601 - Klep puur polymeer naar verdunningstank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77</w:t>
      </w:r>
      <w:r>
        <w:rPr>
          <w:noProof/>
        </w:rPr>
        <w:fldChar w:fldCharType="end"/>
      </w:r>
    </w:p>
    <w:p w14:paraId="3B1D2CB2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4.2.18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SVA602 - Klep water naar verdunningstank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77</w:t>
      </w:r>
      <w:r>
        <w:rPr>
          <w:noProof/>
        </w:rPr>
        <w:fldChar w:fldCharType="end"/>
      </w:r>
    </w:p>
    <w:p w14:paraId="3B1D2CB3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77</w:t>
      </w:r>
      <w:r>
        <w:rPr>
          <w:noProof/>
        </w:rPr>
        <w:fldChar w:fldCharType="end"/>
      </w:r>
    </w:p>
    <w:p w14:paraId="3B1D2CB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4.3.1.1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FT608 – Debietmeting water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77</w:t>
      </w:r>
      <w:r>
        <w:rPr>
          <w:noProof/>
        </w:rPr>
        <w:fldChar w:fldCharType="end"/>
      </w:r>
    </w:p>
    <w:p w14:paraId="3B1D2CB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4.3.1.2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TH601 - Rakel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77</w:t>
      </w:r>
      <w:r>
        <w:rPr>
          <w:noProof/>
        </w:rPr>
        <w:fldChar w:fldCharType="end"/>
      </w:r>
    </w:p>
    <w:p w14:paraId="3B1D2CB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4.3.1.3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LT605 - Niveau slibdeken decanter (Wireless verbinding)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78</w:t>
      </w:r>
      <w:r>
        <w:rPr>
          <w:noProof/>
        </w:rPr>
        <w:fldChar w:fldCharType="end"/>
      </w:r>
    </w:p>
    <w:p w14:paraId="3B1D2CB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4.3.1.4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NTU601 - Troebelheidsmeting overloop decanter TRANSMITTER 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_Toc274836549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78</w:t>
      </w:r>
      <w:r>
        <w:rPr>
          <w:noProof/>
        </w:rPr>
        <w:fldChar w:fldCharType="end"/>
      </w:r>
    </w:p>
    <w:p w14:paraId="3B1D2CB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4.3.1.5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PHT603 - PH-meting lozing overloop decanter TRANSMITTER 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78</w:t>
      </w:r>
      <w:r>
        <w:rPr>
          <w:noProof/>
        </w:rPr>
        <w:fldChar w:fldCharType="end"/>
      </w:r>
    </w:p>
    <w:p w14:paraId="3B1D2CB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4.3.1.6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WPU607 - Pomp overloop decanter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78</w:t>
      </w:r>
      <w:r>
        <w:rPr>
          <w:noProof/>
        </w:rPr>
        <w:fldChar w:fldCharType="end"/>
      </w:r>
    </w:p>
    <w:p w14:paraId="3B1D2CBA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4.4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Zeefbandpers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78</w:t>
      </w:r>
      <w:r>
        <w:rPr>
          <w:noProof/>
        </w:rPr>
        <w:fldChar w:fldCharType="end"/>
      </w:r>
    </w:p>
    <w:p w14:paraId="3B1D2CBB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FT651 - Debietmeting water op dosering poeder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78</w:t>
      </w:r>
      <w:r>
        <w:rPr>
          <w:noProof/>
        </w:rPr>
        <w:fldChar w:fldCharType="end"/>
      </w:r>
    </w:p>
    <w:p w14:paraId="3B1D2CB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FT652 - Debietmeting water op leiding 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78</w:t>
      </w:r>
      <w:r>
        <w:rPr>
          <w:noProof/>
        </w:rPr>
        <w:fldChar w:fldCharType="end"/>
      </w:r>
    </w:p>
    <w:p w14:paraId="3B1D2CB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 xml:space="preserve">PU603 - </w:t>
      </w:r>
      <w:bookmarkStart w:id="0" w:name="OLE_LINK1"/>
      <w:r>
        <w:rPr>
          <w:noProof/>
        </w:rPr>
        <w:t>Wormpomp slib onder decanter</w:t>
      </w:r>
      <w:bookmarkEnd w:id="0"/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79</w:t>
      </w:r>
      <w:r>
        <w:rPr>
          <w:noProof/>
        </w:rPr>
        <w:fldChar w:fldCharType="end"/>
      </w:r>
    </w:p>
    <w:p w14:paraId="3B1D2CBE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NTU651 – Troebelheidsmeting naar filterbandpers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79</w:t>
      </w:r>
      <w:r>
        <w:rPr>
          <w:noProof/>
        </w:rPr>
        <w:fldChar w:fldCharType="end"/>
      </w:r>
    </w:p>
    <w:p w14:paraId="3B1D2CB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NIC651 – Regeling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79</w:t>
      </w:r>
      <w:r>
        <w:rPr>
          <w:noProof/>
        </w:rPr>
        <w:fldChar w:fldCharType="end"/>
      </w:r>
    </w:p>
    <w:p w14:paraId="3B1D2CC0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CPU651 - Polymeerpomp naar filterpers + Installatie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79</w:t>
      </w:r>
      <w:r>
        <w:rPr>
          <w:noProof/>
        </w:rPr>
        <w:fldChar w:fldCharType="end"/>
      </w:r>
    </w:p>
    <w:p w14:paraId="3B1D2CC1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FO651 - Regelklep water op dosering poeder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_Toc274836559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79</w:t>
      </w:r>
      <w:r>
        <w:rPr>
          <w:noProof/>
        </w:rPr>
        <w:fldChar w:fldCharType="end"/>
      </w:r>
    </w:p>
    <w:p w14:paraId="3B1D2CC2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FP651 - Aandrijving band voorontwatering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80</w:t>
      </w:r>
      <w:r>
        <w:rPr>
          <w:noProof/>
        </w:rPr>
        <w:fldChar w:fldCharType="end"/>
      </w:r>
    </w:p>
    <w:p w14:paraId="3B1D2CC3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lastRenderedPageBreak/>
        <w:t>4.4.9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PSL651 – Vetdruk smering FP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80</w:t>
      </w:r>
      <w:r>
        <w:rPr>
          <w:noProof/>
        </w:rPr>
        <w:fldChar w:fldCharType="end"/>
      </w:r>
    </w:p>
    <w:p w14:paraId="3B1D2CC4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LSL651 – Vetniveau smering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80</w:t>
      </w:r>
      <w:r>
        <w:rPr>
          <w:noProof/>
        </w:rPr>
        <w:fldChar w:fldCharType="end"/>
      </w:r>
    </w:p>
    <w:p w14:paraId="3B1D2CC5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FIC651 – Regeling FO651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80</w:t>
      </w:r>
      <w:r>
        <w:rPr>
          <w:noProof/>
        </w:rPr>
        <w:fldChar w:fldCharType="end"/>
      </w:r>
    </w:p>
    <w:p w14:paraId="3B1D2CC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FP652 - Aandrijving band zeefbandpers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80</w:t>
      </w:r>
      <w:r>
        <w:rPr>
          <w:noProof/>
        </w:rPr>
        <w:fldChar w:fldCharType="end"/>
      </w:r>
    </w:p>
    <w:p w14:paraId="3B1D2CC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4.4.12.1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FP652_DB – Deflection belt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81</w:t>
      </w:r>
      <w:r>
        <w:rPr>
          <w:noProof/>
        </w:rPr>
        <w:fldChar w:fldCharType="end"/>
      </w:r>
    </w:p>
    <w:p w14:paraId="3B1D2CC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4.4.12.2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FP652_BB – Belt brake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81</w:t>
      </w:r>
      <w:r>
        <w:rPr>
          <w:noProof/>
        </w:rPr>
        <w:fldChar w:fldCharType="end"/>
      </w:r>
    </w:p>
    <w:p w14:paraId="3B1D2CC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4.4.12.3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FP652_BO – Belt overload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81</w:t>
      </w:r>
      <w:r>
        <w:rPr>
          <w:noProof/>
        </w:rPr>
        <w:fldChar w:fldCharType="end"/>
      </w:r>
    </w:p>
    <w:p w14:paraId="3B1D2CC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4.4.12.4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FP652_RS – Treknoodstop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81</w:t>
      </w:r>
      <w:r>
        <w:rPr>
          <w:noProof/>
        </w:rPr>
        <w:fldChar w:fldCharType="end"/>
      </w:r>
    </w:p>
    <w:p w14:paraId="3B1D2CC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4.4.12.5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LSL652 – Laagniveau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_Toc274836569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81</w:t>
      </w:r>
      <w:r>
        <w:rPr>
          <w:noProof/>
        </w:rPr>
        <w:fldChar w:fldCharType="end"/>
      </w:r>
    </w:p>
    <w:p w14:paraId="3B1D2CC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LT651 - Niveaumeting tank puur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81</w:t>
      </w:r>
      <w:r>
        <w:rPr>
          <w:noProof/>
        </w:rPr>
        <w:fldChar w:fldCharType="end"/>
      </w:r>
    </w:p>
    <w:p w14:paraId="3B1D2CC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LIC651 – Regeling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CE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LT652 - Niveaumeting tank 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C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LIC652 – Regeling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D0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MI651 - Roerwerk onverdund polymeervat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D1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MI653 - Roerwerk menger slib-verdund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D2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4.4.19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NTU602 - Troebelheidsmeting naar filterbandpers TRANSMITTER 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D3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SC651 - Vijs dosering poeder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D4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SVA651 - Klep polymeer van aanmaakvat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82</w:t>
      </w:r>
      <w:r>
        <w:rPr>
          <w:noProof/>
        </w:rPr>
        <w:fldChar w:fldCharType="end"/>
      </w:r>
    </w:p>
    <w:p w14:paraId="3B1D2CD5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SVA652 - Klep water op leiding verdund polymeer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_Toc274836579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83</w:t>
      </w:r>
      <w:r>
        <w:rPr>
          <w:noProof/>
        </w:rPr>
        <w:fldChar w:fldCharType="end"/>
      </w:r>
    </w:p>
    <w:p w14:paraId="3B1D2CD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SVA653 – Ontluchting vetventiel smering FP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83</w:t>
      </w:r>
      <w:r>
        <w:rPr>
          <w:noProof/>
        </w:rPr>
        <w:fldChar w:fldCharType="end"/>
      </w:r>
    </w:p>
    <w:p w14:paraId="3B1D2CD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SVA654 – Vetpomp smering FP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83</w:t>
      </w:r>
      <w:r>
        <w:rPr>
          <w:noProof/>
        </w:rPr>
        <w:fldChar w:fldCharType="end"/>
      </w:r>
    </w:p>
    <w:p w14:paraId="3B1D2CD8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SVA655 - Spoelklep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83</w:t>
      </w:r>
      <w:r>
        <w:rPr>
          <w:noProof/>
        </w:rPr>
        <w:fldChar w:fldCharType="end"/>
      </w:r>
    </w:p>
    <w:p w14:paraId="3B1D2CD9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WPU651 - Hoge druk spoelpomp zeefbandpers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83</w:t>
      </w:r>
      <w:r>
        <w:rPr>
          <w:noProof/>
        </w:rPr>
        <w:fldChar w:fldCharType="end"/>
      </w:r>
    </w:p>
    <w:p w14:paraId="3B1D2CDA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4.4.27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NSFP_OK – Noodstop filterpers 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83</w:t>
      </w:r>
      <w:r>
        <w:rPr>
          <w:noProof/>
        </w:rPr>
        <w:fldChar w:fldCharType="end"/>
      </w:r>
    </w:p>
    <w:p w14:paraId="3B1D2CDB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4.5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Proceswater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84</w:t>
      </w:r>
      <w:r>
        <w:rPr>
          <w:noProof/>
        </w:rPr>
        <w:fldChar w:fldCharType="end"/>
      </w:r>
    </w:p>
    <w:p w14:paraId="3B1D2CD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FT607 - Debietmeter Lozingswater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84</w:t>
      </w:r>
      <w:r>
        <w:rPr>
          <w:noProof/>
        </w:rPr>
        <w:fldChar w:fldCharType="end"/>
      </w:r>
    </w:p>
    <w:p w14:paraId="3B1D2CD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PT601 – PIC601 – WPU601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84</w:t>
      </w:r>
      <w:r>
        <w:rPr>
          <w:noProof/>
        </w:rPr>
        <w:fldChar w:fldCharType="end"/>
      </w:r>
    </w:p>
    <w:p w14:paraId="3B1D2CD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4.5.2.1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PT601 - Druk LD-Water na pomp WPU601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84</w:t>
      </w:r>
      <w:r>
        <w:rPr>
          <w:noProof/>
        </w:rPr>
        <w:fldChar w:fldCharType="end"/>
      </w:r>
    </w:p>
    <w:p w14:paraId="3B1D2CDF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4.5.2.2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PIC601 - Drukregeling LD-water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_Toc274836589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84</w:t>
      </w:r>
      <w:r>
        <w:rPr>
          <w:noProof/>
        </w:rPr>
        <w:fldChar w:fldCharType="end"/>
      </w:r>
    </w:p>
    <w:p w14:paraId="3B1D2CE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4.5.2.3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WPU601 - Waterpomp Proceswater Lage druk. Te sturen op PT601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84</w:t>
      </w:r>
      <w:r>
        <w:rPr>
          <w:noProof/>
        </w:rPr>
        <w:fldChar w:fldCharType="end"/>
      </w:r>
    </w:p>
    <w:p w14:paraId="3B1D2CE1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Regeling PT604 – PIC604 – WPU604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85</w:t>
      </w:r>
      <w:r>
        <w:rPr>
          <w:noProof/>
        </w:rPr>
        <w:fldChar w:fldCharType="end"/>
      </w:r>
    </w:p>
    <w:p w14:paraId="3B1D2CE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4.5.3.1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PT604 - Druk LD-Water na pomp WPU604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85</w:t>
      </w:r>
      <w:r>
        <w:rPr>
          <w:noProof/>
        </w:rPr>
        <w:fldChar w:fldCharType="end"/>
      </w:r>
    </w:p>
    <w:p w14:paraId="3B1D2CE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4.5.3.2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PIC604 – Drukregeling zuiver LD-water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85</w:t>
      </w:r>
      <w:r>
        <w:rPr>
          <w:noProof/>
        </w:rPr>
        <w:fldChar w:fldCharType="end"/>
      </w:r>
    </w:p>
    <w:p w14:paraId="3B1D2CE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4.5.3.3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WPU604 - Waterpomp zuiver LD-water.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85</w:t>
      </w:r>
      <w:r>
        <w:rPr>
          <w:noProof/>
        </w:rPr>
        <w:fldChar w:fldCharType="end"/>
      </w:r>
    </w:p>
    <w:p w14:paraId="3B1D2CE5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LSH610 – Hoogniveau water in pompput WPU601-WPU602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85</w:t>
      </w:r>
      <w:r>
        <w:rPr>
          <w:noProof/>
        </w:rPr>
        <w:fldChar w:fldCharType="end"/>
      </w:r>
    </w:p>
    <w:p w14:paraId="3B1D2CE6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LSH611 – Hoogniveau water in pompput WPU604-WPU606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86</w:t>
      </w:r>
      <w:r>
        <w:rPr>
          <w:noProof/>
        </w:rPr>
        <w:fldChar w:fldCharType="end"/>
      </w:r>
    </w:p>
    <w:p w14:paraId="3B1D2CE7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WPU605 - Glandwater naar boosters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86</w:t>
      </w:r>
      <w:r>
        <w:rPr>
          <w:noProof/>
        </w:rPr>
        <w:fldChar w:fldCharType="end"/>
      </w:r>
    </w:p>
    <w:p w14:paraId="3B1D2CE8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WPU606A - Waterpomp lozing naar baggervijver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_Toc274836598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86</w:t>
      </w:r>
      <w:r>
        <w:rPr>
          <w:noProof/>
        </w:rPr>
        <w:fldChar w:fldCharType="end"/>
      </w:r>
    </w:p>
    <w:p w14:paraId="3B1D2CE9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4.5.8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PHIC606 - Regeling lozing spui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_Toc274836599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86</w:t>
      </w:r>
      <w:r>
        <w:rPr>
          <w:noProof/>
        </w:rPr>
        <w:fldChar w:fldCharType="end"/>
      </w:r>
    </w:p>
    <w:p w14:paraId="3B1D2CEA" w14:textId="77777777" w:rsidR="004F2A31" w:rsidRPr="009B29F6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noProof/>
          <w:lang w:val="en-US"/>
        </w:rPr>
        <w:t>4.5.9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1C2BE5">
        <w:rPr>
          <w:noProof/>
          <w:lang w:val="en-US"/>
        </w:rPr>
        <w:t>PHT606 - PH Lozingswater TRANSMITTER F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_Toc274836600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86</w:t>
      </w:r>
      <w:r>
        <w:rPr>
          <w:noProof/>
        </w:rPr>
        <w:fldChar w:fldCharType="end"/>
      </w:r>
    </w:p>
    <w:p w14:paraId="3B1D2CEB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WPU606B - Waterpomp lozing naar baggervijver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86</w:t>
      </w:r>
      <w:r>
        <w:rPr>
          <w:noProof/>
        </w:rPr>
        <w:fldChar w:fldCharType="end"/>
      </w:r>
    </w:p>
    <w:p w14:paraId="3B1D2CEC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LT601 - Niveaumeting vijver vuil proceswater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86</w:t>
      </w:r>
      <w:r>
        <w:rPr>
          <w:noProof/>
        </w:rPr>
        <w:fldChar w:fldCharType="end"/>
      </w:r>
    </w:p>
    <w:p w14:paraId="3B1D2CED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4.5.12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LT602 - Niveaumeting vijver zuiver proceswater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87</w:t>
      </w:r>
      <w:r>
        <w:rPr>
          <w:noProof/>
        </w:rPr>
        <w:fldChar w:fldCharType="end"/>
      </w:r>
    </w:p>
    <w:p w14:paraId="3B1D2CEE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4.6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Algemeen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87</w:t>
      </w:r>
      <w:r>
        <w:rPr>
          <w:noProof/>
        </w:rPr>
        <w:fldChar w:fldCharType="end"/>
      </w:r>
    </w:p>
    <w:p w14:paraId="3B1D2CEF" w14:textId="77777777" w:rsidR="004F2A31" w:rsidRDefault="004F2A3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4.6.1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Alarmen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87</w:t>
      </w:r>
      <w:r>
        <w:rPr>
          <w:noProof/>
        </w:rPr>
        <w:fldChar w:fldCharType="end"/>
      </w:r>
    </w:p>
    <w:p w14:paraId="3B1D2CF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4.6.1.1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BOB_CH_F – Bliksembeveiliging in SA2 in fout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87</w:t>
      </w:r>
      <w:r>
        <w:rPr>
          <w:noProof/>
        </w:rPr>
        <w:fldChar w:fldCharType="end"/>
      </w:r>
    </w:p>
    <w:p w14:paraId="3B1D2CF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4.6.1.2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BOB_WB_F – Bliksem-overspanningsbev. fout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87</w:t>
      </w:r>
      <w:r>
        <w:rPr>
          <w:noProof/>
        </w:rPr>
        <w:fldChar w:fldCharType="end"/>
      </w:r>
    </w:p>
    <w:p w14:paraId="3B1D2CF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4.6.1.3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FBOB_WB_F – Zekering bliksem-overspanningsbev. fout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87</w:t>
      </w:r>
      <w:r>
        <w:rPr>
          <w:noProof/>
        </w:rPr>
        <w:fldChar w:fldCharType="end"/>
      </w:r>
    </w:p>
    <w:p w14:paraId="3B1D2CF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4.6.1.4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CDR_I – Voeding drives 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_Toc274836609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88</w:t>
      </w:r>
      <w:r>
        <w:rPr>
          <w:noProof/>
        </w:rPr>
        <w:fldChar w:fldCharType="end"/>
      </w:r>
    </w:p>
    <w:p w14:paraId="3B1D2CF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4.6.1.5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Chem_NS – Noodstop chemicaliën 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88</w:t>
      </w:r>
      <w:r>
        <w:rPr>
          <w:noProof/>
        </w:rPr>
        <w:fldChar w:fldCharType="end"/>
      </w:r>
    </w:p>
    <w:p w14:paraId="3B1D2CF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4.6.1.6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BATT_WB – Batterij NOK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88</w:t>
      </w:r>
      <w:r>
        <w:rPr>
          <w:noProof/>
        </w:rPr>
        <w:fldChar w:fldCharType="end"/>
      </w:r>
    </w:p>
    <w:p w14:paraId="3B1D2CF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4.6.1.7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HSTR10_3_A – HS trafo waterbehandeling in storing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88</w:t>
      </w:r>
      <w:r>
        <w:rPr>
          <w:noProof/>
        </w:rPr>
        <w:fldChar w:fldCharType="end"/>
      </w:r>
    </w:p>
    <w:p w14:paraId="3B1D2CF7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Gemeenschappelijke en Losse objecten BU1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88</w:t>
      </w:r>
      <w:r>
        <w:rPr>
          <w:noProof/>
        </w:rPr>
        <w:fldChar w:fldCharType="end"/>
      </w:r>
    </w:p>
    <w:p w14:paraId="3B1D2CF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5.1.1.1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TA101 - Takel zeefgebouw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88</w:t>
      </w:r>
      <w:r>
        <w:rPr>
          <w:noProof/>
        </w:rPr>
        <w:fldChar w:fldCharType="end"/>
      </w:r>
    </w:p>
    <w:p w14:paraId="3B1D2CF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5.1.1.2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TA102 - Takel zeefgebouw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88</w:t>
      </w:r>
      <w:r>
        <w:rPr>
          <w:noProof/>
        </w:rPr>
        <w:fldChar w:fldCharType="end"/>
      </w:r>
    </w:p>
    <w:p w14:paraId="3B1D2CF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lastRenderedPageBreak/>
        <w:t>5.1.1.3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TA201 - Takel boven attritiecellen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CF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5.1.1.4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TA401 - Takel boven flotatie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CF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5.1.1.5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PAC3200 - meting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CF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5.1.1.6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LP_SVA431-433_501-505_511-512_521 - tag overgenomen van PB Rob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_Toc274836619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CF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5.1.1.7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LP_SVA261_401-406_421-422 - tag overgenomen van PB Rob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CFF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Gemeenschappelijke en Losse objecten BU2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D0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6.1.1.1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OB1_BU2_F – Overspanningsbeveiliging BU2 in fout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D0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6.1.1.2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STT_SIGN1 – Startsignaal1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D0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6.1.1.3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STT_SIGN2 – Startsignaal2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89</w:t>
      </w:r>
      <w:r>
        <w:rPr>
          <w:noProof/>
        </w:rPr>
        <w:fldChar w:fldCharType="end"/>
      </w:r>
    </w:p>
    <w:p w14:paraId="3B1D2D03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Boosters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4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7.1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Booster1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BPU101 - Boosterpomp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7.1.1.2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LSH101 - Niveaudetectie in lokaal BPU101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7.1.1.3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PT101a - Voordruk voor zandpomp BPU101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_Toc274836629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8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7.1.1.4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PT101b - Persdruk na zandpomp BPU101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7.1.1.5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PT111a - Druk voor glandpomp BPU101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7.1.1.6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PT111b - Druk voor glandpomp WPU101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90</w:t>
      </w:r>
      <w:r>
        <w:rPr>
          <w:noProof/>
        </w:rPr>
        <w:fldChar w:fldCharType="end"/>
      </w:r>
    </w:p>
    <w:p w14:paraId="3B1D2D0B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7.1.1.7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Regeling FT101 – FIC101 – WPU101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_Toc274836633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91</w:t>
      </w:r>
      <w:r>
        <w:rPr>
          <w:noProof/>
        </w:rPr>
        <w:fldChar w:fldCharType="end"/>
      </w:r>
    </w:p>
    <w:p w14:paraId="3B1D2D0C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FT101 - Flowmeting glandwater WPU101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_Toc274836634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91</w:t>
      </w:r>
      <w:r>
        <w:rPr>
          <w:noProof/>
        </w:rPr>
        <w:fldChar w:fldCharType="end"/>
      </w:r>
    </w:p>
    <w:p w14:paraId="3B1D2D0D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FIC101 – Regeling glandwaterdebiet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91</w:t>
      </w:r>
      <w:r>
        <w:rPr>
          <w:noProof/>
        </w:rPr>
        <w:fldChar w:fldCharType="end"/>
      </w:r>
    </w:p>
    <w:p w14:paraId="3B1D2D0E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WPU101 - Glandpomp van BPU101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91</w:t>
      </w:r>
      <w:r>
        <w:rPr>
          <w:noProof/>
        </w:rPr>
        <w:fldChar w:fldCharType="end"/>
      </w:r>
    </w:p>
    <w:p w14:paraId="3B1D2D0F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7.2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Booster2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91</w:t>
      </w:r>
      <w:r>
        <w:rPr>
          <w:noProof/>
        </w:rPr>
        <w:fldChar w:fldCharType="end"/>
      </w:r>
    </w:p>
    <w:p w14:paraId="3B1D2D10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7.2.1.1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BPU102 - Boosterpomp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91</w:t>
      </w:r>
      <w:r>
        <w:rPr>
          <w:noProof/>
        </w:rPr>
        <w:fldChar w:fldCharType="end"/>
      </w:r>
    </w:p>
    <w:p w14:paraId="3B1D2D11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7.2.1.2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LSH102 - Niveaudetectie in lokaal BPU102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_Toc274836639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91</w:t>
      </w:r>
      <w:r>
        <w:rPr>
          <w:noProof/>
        </w:rPr>
        <w:fldChar w:fldCharType="end"/>
      </w:r>
    </w:p>
    <w:p w14:paraId="3B1D2D12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7.2.1.3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PT102a - Voordruk voor zandpomp BPU102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91</w:t>
      </w:r>
      <w:r>
        <w:rPr>
          <w:noProof/>
        </w:rPr>
        <w:fldChar w:fldCharType="end"/>
      </w:r>
    </w:p>
    <w:p w14:paraId="3B1D2D1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7.2.1.4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PT102b - Persdruk na zandpomp BPU102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92</w:t>
      </w:r>
      <w:r>
        <w:rPr>
          <w:noProof/>
        </w:rPr>
        <w:fldChar w:fldCharType="end"/>
      </w:r>
    </w:p>
    <w:p w14:paraId="3B1D2D14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7.2.1.5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PT112 - Druk voor glandpomp WPU102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92</w:t>
      </w:r>
      <w:r>
        <w:rPr>
          <w:noProof/>
        </w:rPr>
        <w:fldChar w:fldCharType="end"/>
      </w:r>
    </w:p>
    <w:p w14:paraId="3B1D2D15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7.2.1.6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Regeling FT102 – FIC102 – WPU102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_Toc274836643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92</w:t>
      </w:r>
      <w:r>
        <w:rPr>
          <w:noProof/>
        </w:rPr>
        <w:fldChar w:fldCharType="end"/>
      </w:r>
    </w:p>
    <w:p w14:paraId="3B1D2D16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FT102 - Flowmeting glandwater WPU102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_Toc274836644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92</w:t>
      </w:r>
      <w:r>
        <w:rPr>
          <w:noProof/>
        </w:rPr>
        <w:fldChar w:fldCharType="end"/>
      </w:r>
    </w:p>
    <w:p w14:paraId="3B1D2D17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FIC102 – Regeling glandwaterdebiet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92</w:t>
      </w:r>
      <w:r>
        <w:rPr>
          <w:noProof/>
        </w:rPr>
        <w:fldChar w:fldCharType="end"/>
      </w:r>
    </w:p>
    <w:p w14:paraId="3B1D2D18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WPU102 - Glandpomp van BPU102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92</w:t>
      </w:r>
      <w:r>
        <w:rPr>
          <w:noProof/>
        </w:rPr>
        <w:fldChar w:fldCharType="end"/>
      </w:r>
    </w:p>
    <w:p w14:paraId="3B1D2D19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7.3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Booster3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92</w:t>
      </w:r>
      <w:r>
        <w:rPr>
          <w:noProof/>
        </w:rPr>
        <w:fldChar w:fldCharType="end"/>
      </w:r>
    </w:p>
    <w:p w14:paraId="3B1D2D1A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7.3.1.1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BPU103 - Boosterpomp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92</w:t>
      </w:r>
      <w:r>
        <w:rPr>
          <w:noProof/>
        </w:rPr>
        <w:fldChar w:fldCharType="end"/>
      </w:r>
    </w:p>
    <w:p w14:paraId="3B1D2D1B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7.3.1.2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LSH103 - Niveaudetectie in lokaal BPU103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_Toc274836649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93</w:t>
      </w:r>
      <w:r>
        <w:rPr>
          <w:noProof/>
        </w:rPr>
        <w:fldChar w:fldCharType="end"/>
      </w:r>
    </w:p>
    <w:p w14:paraId="3B1D2D1C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7.3.1.3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PT103a - Voordruk voor zandpomp BPU103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93</w:t>
      </w:r>
      <w:r>
        <w:rPr>
          <w:noProof/>
        </w:rPr>
        <w:fldChar w:fldCharType="end"/>
      </w:r>
    </w:p>
    <w:p w14:paraId="3B1D2D1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7.3.1.4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PT103b - Persdruk na zandpomp BPU103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93</w:t>
      </w:r>
      <w:r>
        <w:rPr>
          <w:noProof/>
        </w:rPr>
        <w:fldChar w:fldCharType="end"/>
      </w:r>
    </w:p>
    <w:p w14:paraId="3B1D2D1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7.3.1.5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PT113 - Druk voor glandpomp WPU103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93</w:t>
      </w:r>
      <w:r>
        <w:rPr>
          <w:noProof/>
        </w:rPr>
        <w:fldChar w:fldCharType="end"/>
      </w:r>
    </w:p>
    <w:p w14:paraId="3B1D2D1F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7.3.1.6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Regeling FT103 – FIC103 – WPU103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_Toc274836653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93</w:t>
      </w:r>
      <w:r>
        <w:rPr>
          <w:noProof/>
        </w:rPr>
        <w:fldChar w:fldCharType="end"/>
      </w:r>
    </w:p>
    <w:p w14:paraId="3B1D2D20" w14:textId="77777777" w:rsidR="004F2A31" w:rsidRPr="009B29F6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9B29F6">
        <w:rPr>
          <w:noProof/>
          <w:lang w:val="en-US"/>
        </w:rPr>
        <w:t>FT103 - Flowmeting glandwater WPU103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_Toc274836654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93</w:t>
      </w:r>
      <w:r>
        <w:rPr>
          <w:noProof/>
        </w:rPr>
        <w:fldChar w:fldCharType="end"/>
      </w:r>
    </w:p>
    <w:p w14:paraId="3B1D2D21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FIC103 – Regeling glandwaterdebiet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93</w:t>
      </w:r>
      <w:r>
        <w:rPr>
          <w:noProof/>
        </w:rPr>
        <w:fldChar w:fldCharType="end"/>
      </w:r>
    </w:p>
    <w:p w14:paraId="3B1D2D22" w14:textId="77777777" w:rsidR="004F2A31" w:rsidRDefault="004F2A31">
      <w:pPr>
        <w:pStyle w:val="TOC5"/>
        <w:tabs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>
        <w:rPr>
          <w:noProof/>
        </w:rPr>
        <w:t>WPU103 - Glandpomp van BPU103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93</w:t>
      </w:r>
      <w:r>
        <w:rPr>
          <w:noProof/>
        </w:rPr>
        <w:fldChar w:fldCharType="end"/>
      </w:r>
    </w:p>
    <w:p w14:paraId="3B1D2D23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7.3.1.7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PHT607 - PH Lozingswater aan Booster 3. Voorlopig niet in schema voorzien. Wel in offerte ABB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94</w:t>
      </w:r>
      <w:r>
        <w:rPr>
          <w:noProof/>
        </w:rPr>
        <w:fldChar w:fldCharType="end"/>
      </w:r>
    </w:p>
    <w:p w14:paraId="3B1D2D24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Zuigers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94</w:t>
      </w:r>
      <w:r>
        <w:rPr>
          <w:noProof/>
        </w:rPr>
        <w:fldChar w:fldCharType="end"/>
      </w:r>
    </w:p>
    <w:p w14:paraId="3B1D2D25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8.1.1.1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DG101 - Zuiger industriezand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_Toc274836659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94</w:t>
      </w:r>
      <w:r>
        <w:rPr>
          <w:noProof/>
        </w:rPr>
        <w:fldChar w:fldCharType="end"/>
      </w:r>
    </w:p>
    <w:p w14:paraId="3B1D2D26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8.1.1.2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DG102 - Zuiger Bouwzand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_Toc274836660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94</w:t>
      </w:r>
      <w:r>
        <w:rPr>
          <w:noProof/>
        </w:rPr>
        <w:fldChar w:fldCharType="end"/>
      </w:r>
    </w:p>
    <w:p w14:paraId="3B1D2D27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8.1.1.3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DG103 - Zuiger groeve Berg (TWEE?)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_Toc274836661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94</w:t>
      </w:r>
      <w:r>
        <w:rPr>
          <w:noProof/>
        </w:rPr>
        <w:fldChar w:fldCharType="end"/>
      </w:r>
    </w:p>
    <w:p w14:paraId="3B1D2D28" w14:textId="77777777" w:rsidR="004F2A31" w:rsidRDefault="004F2A3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ONBEKEND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_Toc274836662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94</w:t>
      </w:r>
      <w:r>
        <w:rPr>
          <w:noProof/>
        </w:rPr>
        <w:fldChar w:fldCharType="end"/>
      </w:r>
    </w:p>
    <w:p w14:paraId="3B1D2D29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9.1.1.1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FT611 - Debietmeting water naar soda 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_Toc274836663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94</w:t>
      </w:r>
      <w:r>
        <w:rPr>
          <w:noProof/>
        </w:rPr>
        <w:fldChar w:fldCharType="end"/>
      </w:r>
    </w:p>
    <w:p w14:paraId="3B1D2D2A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9.1.1.2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FSL601 - Flowmeting ??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_Toc274836664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94</w:t>
      </w:r>
      <w:r>
        <w:rPr>
          <w:noProof/>
        </w:rPr>
        <w:fldChar w:fldCharType="end"/>
      </w:r>
    </w:p>
    <w:p w14:paraId="3B1D2D2B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9.1.1.3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CP051 - Compressor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_Toc274836665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95</w:t>
      </w:r>
      <w:r>
        <w:rPr>
          <w:noProof/>
        </w:rPr>
        <w:fldChar w:fldCharType="end"/>
      </w:r>
    </w:p>
    <w:p w14:paraId="3B1D2D2C" w14:textId="77777777" w:rsidR="004F2A31" w:rsidRPr="009B29F6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</w:pPr>
      <w:r w:rsidRPr="001C2BE5">
        <w:rPr>
          <w:b/>
          <w:noProof/>
          <w:lang w:val="en-US"/>
        </w:rPr>
        <w:t>9.1.1.4</w:t>
      </w:r>
      <w:r w:rsidRPr="009B29F6">
        <w:rPr>
          <w:rFonts w:asciiTheme="minorHAnsi" w:eastAsiaTheme="minorEastAsia" w:hAnsiTheme="minorHAnsi" w:cstheme="minorBidi"/>
          <w:noProof/>
          <w:sz w:val="22"/>
          <w:szCs w:val="22"/>
          <w:lang w:val="en-US" w:eastAsia="nl-BE"/>
        </w:rPr>
        <w:tab/>
      </w:r>
      <w:r w:rsidRPr="009B29F6">
        <w:rPr>
          <w:noProof/>
          <w:lang w:val="en-US"/>
        </w:rPr>
        <w:t>CP052 – Compressor</w:t>
      </w:r>
      <w:r w:rsidRPr="009B29F6">
        <w:rPr>
          <w:noProof/>
          <w:lang w:val="en-US"/>
        </w:rPr>
        <w:tab/>
      </w:r>
      <w:r>
        <w:rPr>
          <w:noProof/>
        </w:rPr>
        <w:fldChar w:fldCharType="begin"/>
      </w:r>
      <w:r w:rsidRPr="009B29F6">
        <w:rPr>
          <w:noProof/>
          <w:lang w:val="en-US"/>
        </w:rPr>
        <w:instrText xml:space="preserve"> PAGEREF _Toc274836666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  <w:lang w:val="en-US"/>
        </w:rPr>
        <w:t>95</w:t>
      </w:r>
      <w:r>
        <w:rPr>
          <w:noProof/>
        </w:rPr>
        <w:fldChar w:fldCharType="end"/>
      </w:r>
    </w:p>
    <w:p w14:paraId="3B1D2D2D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9.1.1.5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SVA113 – Klep achter zuiger Mam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_Toc274836667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95</w:t>
      </w:r>
      <w:r>
        <w:rPr>
          <w:noProof/>
        </w:rPr>
        <w:fldChar w:fldCharType="end"/>
      </w:r>
    </w:p>
    <w:p w14:paraId="3B1D2D2E" w14:textId="77777777" w:rsidR="004F2A31" w:rsidRDefault="004F2A31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r w:rsidRPr="009B29F6">
        <w:rPr>
          <w:b/>
          <w:noProof/>
        </w:rPr>
        <w:t>9.1.1.6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  <w:tab/>
      </w:r>
      <w:r>
        <w:rPr>
          <w:noProof/>
        </w:rPr>
        <w:t>SVA114 – Klep achter zuiger Rik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_Toc274836668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noProof/>
        </w:rPr>
        <w:t>95</w:t>
      </w:r>
      <w:r>
        <w:rPr>
          <w:noProof/>
        </w:rPr>
        <w:fldChar w:fldCharType="end"/>
      </w:r>
    </w:p>
    <w:p w14:paraId="3B1D2D2F" w14:textId="77777777" w:rsidR="004F2A31" w:rsidRDefault="004F2A31">
      <w:pPr>
        <w:pStyle w:val="TOC1"/>
        <w:tabs>
          <w:tab w:val="left" w:pos="66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</w:pPr>
      <w:r>
        <w:rPr>
          <w:noProof/>
        </w:rPr>
        <w:lastRenderedPageBreak/>
        <w:t>10</w:t>
      </w:r>
      <w:r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eastAsia="nl-BE"/>
        </w:rPr>
        <w:tab/>
      </w:r>
      <w:r>
        <w:rPr>
          <w:noProof/>
        </w:rPr>
        <w:t>Koppeling 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_Toc274836669 \h </w:instrText>
      </w:r>
      <w:r>
        <w:rPr>
          <w:noProof/>
        </w:rPr>
      </w:r>
      <w:r>
        <w:rPr>
          <w:noProof/>
        </w:rPr>
        <w:fldChar w:fldCharType="separate"/>
      </w:r>
      <w:r w:rsidR="009B29F6" w:rsidRPr="009B29F6">
        <w:rPr>
          <w:b w:val="0"/>
          <w:bCs/>
          <w:noProof/>
        </w:rPr>
        <w:t>Error! Bookmark not defined.</w:t>
      </w:r>
      <w:r>
        <w:rPr>
          <w:noProof/>
        </w:rPr>
        <w:fldChar w:fldCharType="end"/>
      </w:r>
    </w:p>
    <w:p w14:paraId="3B1D2D30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10.1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DI C2.0.11.102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_Toc274836670 \h </w:instrText>
      </w:r>
      <w:r>
        <w:rPr>
          <w:noProof/>
        </w:rPr>
      </w:r>
      <w:r>
        <w:rPr>
          <w:noProof/>
        </w:rPr>
        <w:fldChar w:fldCharType="separate"/>
      </w:r>
      <w:r w:rsidR="009B29F6" w:rsidRPr="009B29F6">
        <w:rPr>
          <w:b w:val="0"/>
          <w:bCs/>
          <w:noProof/>
        </w:rPr>
        <w:t>Error! Bookmark not defined.</w:t>
      </w:r>
      <w:r>
        <w:rPr>
          <w:noProof/>
        </w:rPr>
        <w:fldChar w:fldCharType="end"/>
      </w:r>
    </w:p>
    <w:p w14:paraId="3B1D2D31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10.2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DI C2.0.11.103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_Toc274836671 \h </w:instrText>
      </w:r>
      <w:r>
        <w:rPr>
          <w:noProof/>
        </w:rPr>
      </w:r>
      <w:r>
        <w:rPr>
          <w:noProof/>
        </w:rPr>
        <w:fldChar w:fldCharType="separate"/>
      </w:r>
      <w:r w:rsidR="009B29F6" w:rsidRPr="009B29F6">
        <w:rPr>
          <w:b w:val="0"/>
          <w:bCs/>
          <w:noProof/>
        </w:rPr>
        <w:t>Error! Bookmark not defined.</w:t>
      </w:r>
      <w:r>
        <w:rPr>
          <w:noProof/>
        </w:rPr>
        <w:fldChar w:fldCharType="end"/>
      </w:r>
    </w:p>
    <w:p w14:paraId="3B1D2D32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10.3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DI C2.0.11.104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_Toc274836672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b w:val="0"/>
          <w:bCs/>
          <w:noProof/>
          <w:lang w:val="en-US"/>
        </w:rPr>
        <w:t>Error! Bookmark not defined.</w:t>
      </w:r>
      <w:r>
        <w:rPr>
          <w:noProof/>
        </w:rPr>
        <w:fldChar w:fldCharType="end"/>
      </w:r>
    </w:p>
    <w:p w14:paraId="3B1D2D33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10.4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DI C2.0.11.105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_Toc274836673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b w:val="0"/>
          <w:bCs/>
          <w:noProof/>
          <w:lang w:val="en-US"/>
        </w:rPr>
        <w:t>Error! Bookmark not defined.</w:t>
      </w:r>
      <w:r>
        <w:rPr>
          <w:noProof/>
        </w:rPr>
        <w:fldChar w:fldCharType="end"/>
      </w:r>
    </w:p>
    <w:p w14:paraId="3B1D2D34" w14:textId="77777777" w:rsidR="004F2A31" w:rsidRDefault="004F2A31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</w:pPr>
      <w:r>
        <w:rPr>
          <w:noProof/>
        </w:rPr>
        <w:t>10.5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nl-BE"/>
        </w:rPr>
        <w:tab/>
      </w:r>
      <w:r>
        <w:rPr>
          <w:noProof/>
        </w:rPr>
        <w:t>DO C1.0.11.201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_Toc274836674 \h </w:instrText>
      </w:r>
      <w:r>
        <w:rPr>
          <w:noProof/>
        </w:rPr>
      </w:r>
      <w:r>
        <w:rPr>
          <w:noProof/>
        </w:rPr>
        <w:fldChar w:fldCharType="separate"/>
      </w:r>
      <w:r w:rsidR="009B29F6">
        <w:rPr>
          <w:b w:val="0"/>
          <w:bCs/>
          <w:noProof/>
          <w:lang w:val="en-US"/>
        </w:rPr>
        <w:t>Error! Bookmark not defined.</w:t>
      </w:r>
      <w:r>
        <w:rPr>
          <w:noProof/>
        </w:rPr>
        <w:fldChar w:fldCharType="end"/>
      </w:r>
    </w:p>
    <w:p w14:paraId="3B1D2D35" w14:textId="77777777" w:rsidR="00F34298" w:rsidRPr="00F34298" w:rsidRDefault="00F34298" w:rsidP="00F34298">
      <w:pPr>
        <w:rPr>
          <w:lang w:val="en-US"/>
        </w:rPr>
      </w:pPr>
      <w:r>
        <w:rPr>
          <w:lang w:val="en-US"/>
        </w:rPr>
        <w:fldChar w:fldCharType="end"/>
      </w:r>
    </w:p>
    <w:p w14:paraId="3B1D2D36" w14:textId="77777777" w:rsidR="00923FDD" w:rsidRDefault="00923FDD" w:rsidP="00F34298">
      <w:pPr>
        <w:pStyle w:val="Heading1"/>
      </w:pPr>
      <w:bookmarkStart w:id="1" w:name="_Toc274836125"/>
      <w:r>
        <w:t>Verklaring gebruikt objecten</w:t>
      </w:r>
      <w:bookmarkEnd w:id="1"/>
    </w:p>
    <w:p w14:paraId="3B1D2D37" w14:textId="77777777" w:rsidR="00923FDD" w:rsidRPr="00DE374A" w:rsidRDefault="00923FDD" w:rsidP="00923FDD">
      <w:pPr>
        <w:pStyle w:val="Heading2"/>
      </w:pPr>
      <w:bookmarkStart w:id="2" w:name="_Toc274836126"/>
      <w:r>
        <w:t>PID</w:t>
      </w:r>
      <w:bookmarkEnd w:id="2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923FDD" w:rsidRPr="00D92D58" w14:paraId="3B1D2D3B" w14:textId="77777777" w:rsidTr="00923FDD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D38" w14:textId="77777777" w:rsidR="00923FDD" w:rsidRPr="00D92D58" w:rsidRDefault="00923FDD" w:rsidP="00923FDD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D39" w14:textId="77777777" w:rsidR="00923FDD" w:rsidRPr="00D92D58" w:rsidRDefault="00923FDD" w:rsidP="00923FDD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D3A" w14:textId="77777777" w:rsidR="00923FDD" w:rsidRPr="00D92D58" w:rsidRDefault="00923FDD" w:rsidP="00923FDD">
            <w:pPr>
              <w:rPr>
                <w:b/>
                <w:bCs/>
                <w:lang w:val="nl"/>
              </w:rPr>
            </w:pPr>
          </w:p>
        </w:tc>
      </w:tr>
      <w:tr w:rsidR="00923FDD" w:rsidRPr="00D92D58" w14:paraId="3B1D2D3F" w14:textId="77777777" w:rsidTr="00923FD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3C" w14:textId="77777777" w:rsidR="00923FDD" w:rsidRPr="00D92D58" w:rsidRDefault="00923FDD" w:rsidP="00923FDD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3D" w14:textId="77777777" w:rsidR="00923FDD" w:rsidRPr="00D92D58" w:rsidRDefault="00923FDD" w:rsidP="00923FDD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3E" w14:textId="77777777" w:rsidR="00923FDD" w:rsidRPr="00D92D58" w:rsidRDefault="00923FDD" w:rsidP="00923FDD">
            <w:pPr>
              <w:rPr>
                <w:lang w:val="nl"/>
              </w:rPr>
            </w:pPr>
          </w:p>
        </w:tc>
      </w:tr>
      <w:tr w:rsidR="00923FDD" w:rsidRPr="00D92D58" w14:paraId="3B1D2D43" w14:textId="77777777" w:rsidTr="00923FD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D40" w14:textId="77777777" w:rsidR="00923FDD" w:rsidRPr="00D92D58" w:rsidRDefault="00DE374A" w:rsidP="00923FDD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D41" w14:textId="77777777" w:rsidR="00923FDD" w:rsidRPr="00D92D58" w:rsidRDefault="00923FDD" w:rsidP="00923FDD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D42" w14:textId="77777777" w:rsidR="00923FDD" w:rsidRPr="00D92D58" w:rsidRDefault="00923FDD" w:rsidP="00923FDD">
            <w:pPr>
              <w:rPr>
                <w:lang w:val="nl"/>
              </w:rPr>
            </w:pPr>
          </w:p>
        </w:tc>
      </w:tr>
      <w:tr w:rsidR="00923FDD" w:rsidRPr="00D92D58" w14:paraId="3B1D2D47" w14:textId="77777777" w:rsidTr="00923FD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44" w14:textId="77777777" w:rsidR="00923FDD" w:rsidRPr="00D92D58" w:rsidRDefault="00923FDD" w:rsidP="00923FDD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45" w14:textId="77777777" w:rsidR="00923FDD" w:rsidRPr="00D92D58" w:rsidRDefault="00923FDD" w:rsidP="00923FDD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46" w14:textId="77777777" w:rsidR="00923FDD" w:rsidRPr="00D92D58" w:rsidRDefault="00923FDD" w:rsidP="00923FDD">
            <w:pPr>
              <w:rPr>
                <w:lang w:val="nl"/>
              </w:rPr>
            </w:pPr>
          </w:p>
        </w:tc>
      </w:tr>
      <w:tr w:rsidR="00923FDD" w:rsidRPr="00FF4590" w14:paraId="3B1D2D4D" w14:textId="77777777" w:rsidTr="00923FD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D48" w14:textId="77777777" w:rsidR="00923FDD" w:rsidRPr="00D92D58" w:rsidRDefault="00923FDD" w:rsidP="00923FDD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D49" w14:textId="77777777" w:rsidR="00DE374A" w:rsidRDefault="00DE374A" w:rsidP="00DE374A">
            <w:pPr>
              <w:rPr>
                <w:lang w:val="nl"/>
              </w:rPr>
            </w:pPr>
            <w:r>
              <w:rPr>
                <w:lang w:val="nl"/>
              </w:rPr>
              <w:t xml:space="preserve">Wanneer een PID regeling in Track staat, wordt de </w:t>
            </w:r>
            <w:r>
              <w:rPr>
                <w:i/>
                <w:lang w:val="nl"/>
              </w:rPr>
              <w:t>TrackValue</w:t>
            </w:r>
            <w:r>
              <w:rPr>
                <w:lang w:val="nl"/>
              </w:rPr>
              <w:t xml:space="preserve"> naar de uitgang gestuurd.</w:t>
            </w:r>
          </w:p>
          <w:p w14:paraId="3B1D2D4A" w14:textId="77777777" w:rsidR="00DE374A" w:rsidRDefault="00DE374A" w:rsidP="00DE374A">
            <w:pPr>
              <w:rPr>
                <w:lang w:val="nl"/>
              </w:rPr>
            </w:pPr>
            <w:r>
              <w:rPr>
                <w:lang w:val="nl"/>
              </w:rPr>
              <w:t xml:space="preserve">Aanduiding in faceplate: </w:t>
            </w:r>
            <w:r>
              <w:rPr>
                <w:noProof/>
                <w:lang w:eastAsia="nl-BE"/>
              </w:rPr>
              <w:drawing>
                <wp:inline distT="0" distB="0" distL="0" distR="0" wp14:anchorId="3B1D596C" wp14:editId="3B1D596D">
                  <wp:extent cx="304762" cy="295238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2" cy="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D2D4B" w14:textId="77777777" w:rsidR="00923FDD" w:rsidRPr="00D92D58" w:rsidRDefault="00923FDD" w:rsidP="00923FDD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D4C" w14:textId="77777777" w:rsidR="00923FDD" w:rsidRPr="00D92D58" w:rsidRDefault="00923FDD" w:rsidP="00923FDD">
            <w:pPr>
              <w:rPr>
                <w:lang w:val="en-US"/>
              </w:rPr>
            </w:pPr>
          </w:p>
        </w:tc>
      </w:tr>
      <w:tr w:rsidR="00923FDD" w:rsidRPr="00D92D58" w14:paraId="3B1D2D51" w14:textId="77777777" w:rsidTr="00923FD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4E" w14:textId="77777777" w:rsidR="00923FDD" w:rsidRPr="00D92D58" w:rsidRDefault="00923FDD" w:rsidP="00923FDD">
            <w:pPr>
              <w:pStyle w:val="TableNormal0"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4F" w14:textId="77777777" w:rsidR="00923FDD" w:rsidRPr="00D92D58" w:rsidRDefault="00923FDD" w:rsidP="00923FDD">
            <w:pPr>
              <w:pStyle w:val="TableNormal0"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D50" w14:textId="77777777" w:rsidR="00923FDD" w:rsidRPr="00D92D58" w:rsidRDefault="00923FDD" w:rsidP="00923FDD">
            <w:pPr>
              <w:rPr>
                <w:lang w:val="en-US"/>
              </w:rPr>
            </w:pPr>
          </w:p>
        </w:tc>
      </w:tr>
    </w:tbl>
    <w:p w14:paraId="3B1D2D52" w14:textId="77777777" w:rsidR="00923FDD" w:rsidRPr="00923FDD" w:rsidRDefault="00923FDD" w:rsidP="00923FDD">
      <w:pPr>
        <w:rPr>
          <w:lang w:val="nl"/>
        </w:rPr>
      </w:pPr>
    </w:p>
    <w:p w14:paraId="3B1D2D53" w14:textId="77777777" w:rsidR="00DE374A" w:rsidRPr="00DE374A" w:rsidRDefault="00F34298" w:rsidP="0081430C">
      <w:pPr>
        <w:pStyle w:val="Heading1"/>
      </w:pPr>
      <w:bookmarkStart w:id="3" w:name="_Toc274836127"/>
      <w:r>
        <w:t>Aanvoer</w:t>
      </w:r>
      <w:bookmarkEnd w:id="3"/>
    </w:p>
    <w:p w14:paraId="3B1D2D54" w14:textId="77777777" w:rsidR="00574D6B" w:rsidRPr="00574D6B" w:rsidRDefault="00574D6B" w:rsidP="0081430C">
      <w:pPr>
        <w:pStyle w:val="Heading2"/>
      </w:pPr>
      <w:bookmarkStart w:id="4" w:name="_Toc274836128"/>
      <w:r>
        <w:t>Transportband</w:t>
      </w:r>
      <w:bookmarkEnd w:id="4"/>
    </w:p>
    <w:p w14:paraId="3B1D2D55" w14:textId="77777777" w:rsidR="00574D6B" w:rsidRPr="00E42CA7" w:rsidRDefault="00574D6B" w:rsidP="00C76F1B">
      <w:pPr>
        <w:pStyle w:val="Heading4"/>
      </w:pPr>
      <w:bookmarkStart w:id="5" w:name="_Toc264036494"/>
      <w:bookmarkStart w:id="6" w:name="_Toc274836129"/>
      <w:r w:rsidRPr="00882B93">
        <w:rPr>
          <w:noProof/>
        </w:rPr>
        <w:t>BC101</w:t>
      </w:r>
      <w:r w:rsidRPr="00E42CA7">
        <w:t xml:space="preserve"> - </w:t>
      </w:r>
      <w:r w:rsidRPr="00882B93">
        <w:rPr>
          <w:noProof/>
        </w:rPr>
        <w:t>Transportband onder trechter</w:t>
      </w:r>
      <w:bookmarkEnd w:id="5"/>
      <w:bookmarkEnd w:id="6"/>
    </w:p>
    <w:p w14:paraId="3B1D2D56" w14:textId="77777777" w:rsidR="00574D6B" w:rsidRDefault="00574D6B" w:rsidP="0081430C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DE374A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DE374A">
        <w:rPr>
          <w:noProof/>
          <w:lang w:val="nl"/>
        </w:rPr>
        <w:t xml:space="preserve"> - SIMOCODE</w:t>
      </w:r>
    </w:p>
    <w:p w14:paraId="3B1D2D57" w14:textId="77777777" w:rsidR="00574D6B" w:rsidRDefault="00574D6B" w:rsidP="0081430C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16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207"/>
        <w:gridCol w:w="3288"/>
        <w:gridCol w:w="4536"/>
      </w:tblGrid>
      <w:tr w:rsidR="006526D2" w:rsidRPr="00D92D58" w14:paraId="3B1D2D5B" w14:textId="77777777" w:rsidTr="00EA0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B1D2D58" w14:textId="77777777" w:rsidR="006526D2" w:rsidRPr="00D92D58" w:rsidRDefault="006526D2" w:rsidP="0081430C">
            <w:pPr>
              <w:keepNext/>
              <w:keepLines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288" w:type="dxa"/>
          </w:tcPr>
          <w:p w14:paraId="3B1D2D59" w14:textId="77777777" w:rsidR="006526D2" w:rsidRPr="00D92D58" w:rsidRDefault="006526D2" w:rsidP="0081430C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536" w:type="dxa"/>
          </w:tcPr>
          <w:p w14:paraId="3B1D2D5A" w14:textId="77777777" w:rsidR="006526D2" w:rsidRPr="00D92D58" w:rsidRDefault="006526D2" w:rsidP="0081430C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6526D2" w:rsidRPr="00D92D58" w14:paraId="3B1D2D5F" w14:textId="77777777" w:rsidTr="00EA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B1D2D5C" w14:textId="77777777" w:rsidR="006526D2" w:rsidRPr="00D92D58" w:rsidRDefault="006526D2" w:rsidP="0081430C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288" w:type="dxa"/>
          </w:tcPr>
          <w:p w14:paraId="3B1D2D5D" w14:textId="77777777" w:rsidR="006526D2" w:rsidRPr="00D92D58" w:rsidRDefault="006526D2" w:rsidP="0081430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VullenKetels:stap95</w:t>
            </w:r>
          </w:p>
        </w:tc>
        <w:tc>
          <w:tcPr>
            <w:tcW w:w="4536" w:type="dxa"/>
          </w:tcPr>
          <w:p w14:paraId="3B1D2D5E" w14:textId="77777777" w:rsidR="006526D2" w:rsidRPr="00D92D58" w:rsidRDefault="006526D2" w:rsidP="0081430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2D63" w14:textId="77777777" w:rsidTr="00EA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B1D2D60" w14:textId="77777777" w:rsidR="006526D2" w:rsidRPr="00D92D58" w:rsidRDefault="006526D2" w:rsidP="0081430C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288" w:type="dxa"/>
          </w:tcPr>
          <w:p w14:paraId="3B1D2D61" w14:textId="77777777" w:rsidR="006526D2" w:rsidRPr="00D92D58" w:rsidRDefault="002178A8" w:rsidP="0081430C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w:anchor="_LSH104_-_Hoogniveau" w:history="1">
              <w:r w:rsidR="006526D2" w:rsidRPr="004D0C47">
                <w:rPr>
                  <w:rStyle w:val="Hyperlink"/>
                </w:rPr>
                <w:t>LSH104 – Hoogniveau op VS101 boven zift</w:t>
              </w:r>
            </w:hyperlink>
            <w:r w:rsidR="006526D2">
              <w:rPr>
                <w:rStyle w:val="Hyperlink"/>
              </w:rPr>
              <w:br/>
            </w:r>
            <w:r w:rsidR="006526D2">
              <w:t>LSL101 – Laagniveau detectie op band = 2minuten</w:t>
            </w:r>
          </w:p>
        </w:tc>
        <w:tc>
          <w:tcPr>
            <w:tcW w:w="4536" w:type="dxa"/>
          </w:tcPr>
          <w:p w14:paraId="3B1D2D62" w14:textId="77777777" w:rsidR="006526D2" w:rsidRPr="00D92D58" w:rsidRDefault="006526D2" w:rsidP="0081430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6D2" w:rsidRPr="00D92D58" w14:paraId="3B1D2D67" w14:textId="77777777" w:rsidTr="00EA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B1D2D64" w14:textId="77777777" w:rsidR="006526D2" w:rsidRPr="00D92D58" w:rsidRDefault="006526D2" w:rsidP="0081430C">
            <w:pPr>
              <w:pStyle w:val="TableNormal0"/>
              <w:keepNext/>
              <w:keepLines/>
              <w:rPr>
                <w:b w:val="0"/>
                <w:bCs/>
              </w:rPr>
            </w:pPr>
          </w:p>
        </w:tc>
        <w:tc>
          <w:tcPr>
            <w:tcW w:w="3288" w:type="dxa"/>
          </w:tcPr>
          <w:p w14:paraId="3B1D2D65" w14:textId="77777777" w:rsidR="006526D2" w:rsidRDefault="006526D2" w:rsidP="0081430C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D66" w14:textId="77777777" w:rsidR="006526D2" w:rsidRPr="00D92D58" w:rsidRDefault="006526D2" w:rsidP="0081430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2D6B" w14:textId="77777777" w:rsidTr="00EA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B1D2D68" w14:textId="77777777" w:rsidR="006526D2" w:rsidRPr="00D92D58" w:rsidRDefault="006526D2" w:rsidP="0081430C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288" w:type="dxa"/>
          </w:tcPr>
          <w:p w14:paraId="3B1D2D69" w14:textId="77777777" w:rsidR="006526D2" w:rsidRDefault="006526D2" w:rsidP="0081430C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C1.1.10.4.15</w:t>
            </w:r>
          </w:p>
        </w:tc>
        <w:tc>
          <w:tcPr>
            <w:tcW w:w="4536" w:type="dxa"/>
          </w:tcPr>
          <w:p w14:paraId="3B1D2D6A" w14:textId="77777777" w:rsidR="006526D2" w:rsidRPr="00D92D58" w:rsidRDefault="006526D2" w:rsidP="0081430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Lamp vrijgave LP_BC101</w:t>
            </w:r>
          </w:p>
        </w:tc>
      </w:tr>
      <w:tr w:rsidR="006526D2" w:rsidRPr="00D92D58" w14:paraId="3B1D2D6F" w14:textId="77777777" w:rsidTr="00EA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B1D2D6C" w14:textId="77777777" w:rsidR="006526D2" w:rsidRDefault="006526D2" w:rsidP="0081430C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288" w:type="dxa"/>
          </w:tcPr>
          <w:p w14:paraId="3B1D2D6D" w14:textId="77777777" w:rsidR="006526D2" w:rsidRDefault="006526D2" w:rsidP="0081430C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C1.1.10.4.16</w:t>
            </w:r>
          </w:p>
        </w:tc>
        <w:tc>
          <w:tcPr>
            <w:tcW w:w="4536" w:type="dxa"/>
          </w:tcPr>
          <w:p w14:paraId="3B1D2D6E" w14:textId="77777777" w:rsidR="006526D2" w:rsidRDefault="006526D2" w:rsidP="0081430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Lamp band draait LP_BC101</w:t>
            </w:r>
          </w:p>
        </w:tc>
      </w:tr>
    </w:tbl>
    <w:p w14:paraId="3B1D2D70" w14:textId="77777777" w:rsidR="00DE374A" w:rsidRPr="00DE374A" w:rsidRDefault="00DE374A" w:rsidP="00DE374A">
      <w:bookmarkStart w:id="7" w:name="_Toc264036495"/>
    </w:p>
    <w:p w14:paraId="3B1D2D71" w14:textId="77777777" w:rsidR="00574D6B" w:rsidRPr="00E42CA7" w:rsidRDefault="00574D6B" w:rsidP="00C76F1B">
      <w:pPr>
        <w:pStyle w:val="Heading4"/>
      </w:pPr>
      <w:bookmarkStart w:id="8" w:name="_Toc274836130"/>
      <w:r w:rsidRPr="00882B93">
        <w:rPr>
          <w:noProof/>
        </w:rPr>
        <w:t>LSL101</w:t>
      </w:r>
      <w:r w:rsidRPr="00E42CA7">
        <w:t xml:space="preserve"> - </w:t>
      </w:r>
      <w:r w:rsidRPr="00882B93">
        <w:rPr>
          <w:noProof/>
        </w:rPr>
        <w:t>Laagniveau detectie op band</w:t>
      </w:r>
      <w:bookmarkEnd w:id="7"/>
      <w:bookmarkEnd w:id="8"/>
    </w:p>
    <w:p w14:paraId="3B1D2D72" w14:textId="77777777" w:rsidR="00574D6B" w:rsidRDefault="00574D6B" w:rsidP="00574D6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119"/>
        <w:gridCol w:w="4536"/>
      </w:tblGrid>
      <w:tr w:rsidR="00A94AC2" w:rsidRPr="00D92D58" w14:paraId="3B1D2D76" w14:textId="77777777" w:rsidTr="00EA0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73" w14:textId="77777777" w:rsidR="00A94AC2" w:rsidRPr="00D92D58" w:rsidRDefault="00A94AC2" w:rsidP="00A94AC2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119" w:type="dxa"/>
          </w:tcPr>
          <w:p w14:paraId="3B1D2D74" w14:textId="77777777" w:rsidR="00A94AC2" w:rsidRPr="00D92D58" w:rsidRDefault="00EA0756" w:rsidP="00A94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536" w:type="dxa"/>
          </w:tcPr>
          <w:p w14:paraId="3B1D2D75" w14:textId="77777777" w:rsidR="00A94AC2" w:rsidRPr="00D92D58" w:rsidRDefault="00EA0756" w:rsidP="00A94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A94AC2" w:rsidRPr="00D92D58" w14:paraId="3B1D2D7A" w14:textId="77777777" w:rsidTr="00EA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77" w14:textId="77777777" w:rsidR="00A94AC2" w:rsidRPr="00D92D58" w:rsidRDefault="00A94AC2" w:rsidP="00A94AC2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Normale waarde</w:t>
            </w:r>
          </w:p>
        </w:tc>
        <w:tc>
          <w:tcPr>
            <w:tcW w:w="3119" w:type="dxa"/>
          </w:tcPr>
          <w:p w14:paraId="3B1D2D78" w14:textId="77777777" w:rsidR="00A94AC2" w:rsidRPr="00D92D58" w:rsidRDefault="00A94AC2" w:rsidP="00A94AC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D58">
              <w:t>0</w:t>
            </w:r>
          </w:p>
        </w:tc>
        <w:tc>
          <w:tcPr>
            <w:tcW w:w="4536" w:type="dxa"/>
          </w:tcPr>
          <w:p w14:paraId="3B1D2D79" w14:textId="77777777" w:rsidR="00A94AC2" w:rsidRPr="00D92D58" w:rsidRDefault="00A94AC2" w:rsidP="00A94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A94AC2" w:rsidRPr="00D92D58" w14:paraId="3B1D2D80" w14:textId="77777777" w:rsidTr="00EA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7B" w14:textId="77777777" w:rsidR="00A94AC2" w:rsidRPr="00D92D58" w:rsidRDefault="00A94AC2" w:rsidP="00A94AC2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Normale waarde = 1</w:t>
            </w:r>
          </w:p>
        </w:tc>
        <w:tc>
          <w:tcPr>
            <w:tcW w:w="3119" w:type="dxa"/>
          </w:tcPr>
          <w:p w14:paraId="3B1D2D7C" w14:textId="77777777" w:rsidR="00A94AC2" w:rsidRDefault="00A94AC2" w:rsidP="00A94AC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2D58">
              <w:t>Alarm</w:t>
            </w:r>
          </w:p>
          <w:p w14:paraId="3B1D2D7D" w14:textId="77777777" w:rsidR="00103BD5" w:rsidRDefault="00103BD5" w:rsidP="00A94AC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Indien 2 minuten laagniveau stop BC101</w:t>
            </w:r>
          </w:p>
          <w:p w14:paraId="3B1D2D7E" w14:textId="77777777" w:rsidR="00103BD5" w:rsidRPr="00D92D58" w:rsidRDefault="00103BD5" w:rsidP="00A94AC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 TB101</w:t>
            </w:r>
          </w:p>
        </w:tc>
        <w:tc>
          <w:tcPr>
            <w:tcW w:w="4536" w:type="dxa"/>
          </w:tcPr>
          <w:p w14:paraId="3B1D2D7F" w14:textId="77777777" w:rsidR="00A94AC2" w:rsidRPr="00D92D58" w:rsidRDefault="00A94AC2" w:rsidP="00A94A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170C30" w:rsidRPr="00D92D58" w14:paraId="3B1D2D84" w14:textId="77777777" w:rsidTr="00EA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81" w14:textId="77777777" w:rsidR="00170C30" w:rsidRPr="00D92D58" w:rsidRDefault="00170C30" w:rsidP="00A94AC2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3119" w:type="dxa"/>
          </w:tcPr>
          <w:p w14:paraId="3B1D2D82" w14:textId="77777777" w:rsidR="00170C30" w:rsidRPr="00D92D58" w:rsidRDefault="00170C30" w:rsidP="00A94AC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D83" w14:textId="77777777" w:rsidR="00170C30" w:rsidRPr="00D92D58" w:rsidRDefault="00170C30" w:rsidP="00A94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170C30" w:rsidRPr="00D92D58" w14:paraId="3B1D2D88" w14:textId="77777777" w:rsidTr="00EA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85" w14:textId="77777777" w:rsidR="00170C30" w:rsidRPr="00D92D58" w:rsidRDefault="00EA0756" w:rsidP="00A94AC2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DI</w:t>
            </w:r>
          </w:p>
        </w:tc>
        <w:tc>
          <w:tcPr>
            <w:tcW w:w="3119" w:type="dxa"/>
          </w:tcPr>
          <w:p w14:paraId="3B1D2D86" w14:textId="77777777" w:rsidR="00170C30" w:rsidRPr="00D92D58" w:rsidRDefault="00EA0756" w:rsidP="00A94AC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C1.1.10.1.14</w:t>
            </w:r>
          </w:p>
        </w:tc>
        <w:tc>
          <w:tcPr>
            <w:tcW w:w="4536" w:type="dxa"/>
          </w:tcPr>
          <w:p w14:paraId="3B1D2D87" w14:textId="77777777" w:rsidR="00170C30" w:rsidRPr="00D92D58" w:rsidRDefault="00170C30" w:rsidP="00A94A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</w:tbl>
    <w:p w14:paraId="3B1D2D89" w14:textId="77777777" w:rsidR="00574D6B" w:rsidRPr="0077218A" w:rsidRDefault="00574D6B" w:rsidP="00574D6B">
      <w:pPr>
        <w:rPr>
          <w:lang w:val="nl"/>
        </w:rPr>
      </w:pPr>
    </w:p>
    <w:p w14:paraId="3B1D2D8A" w14:textId="77777777" w:rsidR="006B020F" w:rsidRPr="00E42CA7" w:rsidRDefault="006B020F" w:rsidP="00C76F1B">
      <w:pPr>
        <w:pStyle w:val="Heading4"/>
      </w:pPr>
      <w:bookmarkStart w:id="9" w:name="_Toc264036550"/>
      <w:bookmarkStart w:id="10" w:name="_Toc274836131"/>
      <w:r w:rsidRPr="00882B93">
        <w:rPr>
          <w:noProof/>
        </w:rPr>
        <w:lastRenderedPageBreak/>
        <w:t>TB101</w:t>
      </w:r>
      <w:r w:rsidRPr="00E42CA7">
        <w:t xml:space="preserve"> - </w:t>
      </w:r>
      <w:r w:rsidRPr="00882B93">
        <w:rPr>
          <w:noProof/>
        </w:rPr>
        <w:t>Triller vultrechter</w:t>
      </w:r>
      <w:bookmarkEnd w:id="9"/>
      <w:bookmarkEnd w:id="10"/>
    </w:p>
    <w:p w14:paraId="3B1D2D8B" w14:textId="77777777" w:rsidR="006B020F" w:rsidRPr="00EA0756" w:rsidRDefault="006B020F" w:rsidP="006B020F">
      <w:pPr>
        <w:rPr>
          <w:lang w:val="nl"/>
        </w:rPr>
      </w:pPr>
      <w:r w:rsidRPr="00E42CA7">
        <w:rPr>
          <w:rStyle w:val="Strong"/>
        </w:rPr>
        <w:t>Type:</w:t>
      </w:r>
      <w:r w:rsidR="00DE374A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DE374A">
        <w:rPr>
          <w:noProof/>
          <w:lang w:val="nl"/>
        </w:rPr>
        <w:t xml:space="preserve"> - Tesys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119"/>
        <w:gridCol w:w="4489"/>
      </w:tblGrid>
      <w:tr w:rsidR="006B020F" w:rsidRPr="00D92D58" w14:paraId="3B1D2D8F" w14:textId="77777777" w:rsidTr="00EA0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8C" w14:textId="77777777" w:rsidR="006B020F" w:rsidRPr="00D92D58" w:rsidRDefault="006B020F" w:rsidP="006B020F">
            <w:pPr>
              <w:keepNext/>
              <w:keepLines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119" w:type="dxa"/>
          </w:tcPr>
          <w:p w14:paraId="3B1D2D8D" w14:textId="77777777" w:rsidR="006B020F" w:rsidRPr="00D92D58" w:rsidRDefault="006B020F" w:rsidP="006B020F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489" w:type="dxa"/>
          </w:tcPr>
          <w:p w14:paraId="3B1D2D8E" w14:textId="77777777" w:rsidR="006B020F" w:rsidRPr="00D92D58" w:rsidRDefault="006B020F" w:rsidP="006B020F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6B020F" w:rsidRPr="00D92D58" w14:paraId="3B1D2D93" w14:textId="77777777" w:rsidTr="00EA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90" w14:textId="77777777" w:rsidR="006B020F" w:rsidRPr="00D92D58" w:rsidRDefault="006B020F" w:rsidP="006B020F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119" w:type="dxa"/>
          </w:tcPr>
          <w:p w14:paraId="3B1D2D91" w14:textId="77777777" w:rsidR="006B020F" w:rsidRPr="00D92D58" w:rsidRDefault="00DE374A" w:rsidP="00DE374A">
            <w:pPr>
              <w:pStyle w:val="Opmerk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Triller draait xx seconden als LSL101 = 1</w:t>
            </w:r>
          </w:p>
        </w:tc>
        <w:tc>
          <w:tcPr>
            <w:tcW w:w="4489" w:type="dxa"/>
          </w:tcPr>
          <w:p w14:paraId="3B1D2D92" w14:textId="77777777" w:rsidR="006B020F" w:rsidRPr="00D92D58" w:rsidRDefault="006B020F" w:rsidP="006B020F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20F" w:rsidRPr="00D92D58" w14:paraId="3B1D2D97" w14:textId="77777777" w:rsidTr="00EA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94" w14:textId="77777777" w:rsidR="006B020F" w:rsidRPr="00D92D58" w:rsidRDefault="006B020F" w:rsidP="006B020F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119" w:type="dxa"/>
          </w:tcPr>
          <w:p w14:paraId="3B1D2D95" w14:textId="77777777" w:rsidR="006B020F" w:rsidRPr="00D92D58" w:rsidRDefault="006B020F" w:rsidP="006B020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89" w:type="dxa"/>
          </w:tcPr>
          <w:p w14:paraId="3B1D2D96" w14:textId="77777777" w:rsidR="006B020F" w:rsidRPr="00D92D58" w:rsidRDefault="006B020F" w:rsidP="006B020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756" w:rsidRPr="00D92D58" w14:paraId="3B1D2D9B" w14:textId="77777777" w:rsidTr="00EA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98" w14:textId="77777777" w:rsidR="00EA0756" w:rsidRPr="00D92D58" w:rsidRDefault="00EA0756" w:rsidP="006B020F">
            <w:pPr>
              <w:pStyle w:val="TableNormal0"/>
              <w:keepNext/>
              <w:keepLines/>
              <w:rPr>
                <w:b w:val="0"/>
                <w:bCs/>
              </w:rPr>
            </w:pPr>
          </w:p>
        </w:tc>
        <w:tc>
          <w:tcPr>
            <w:tcW w:w="3119" w:type="dxa"/>
          </w:tcPr>
          <w:p w14:paraId="3B1D2D99" w14:textId="77777777" w:rsidR="00EA0756" w:rsidRPr="00D92D58" w:rsidRDefault="00EA0756" w:rsidP="006B020F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89" w:type="dxa"/>
          </w:tcPr>
          <w:p w14:paraId="3B1D2D9A" w14:textId="77777777" w:rsidR="00EA0756" w:rsidRPr="00D92D58" w:rsidRDefault="00EA0756" w:rsidP="006B020F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756" w:rsidRPr="00D92D58" w14:paraId="3B1D2D9F" w14:textId="77777777" w:rsidTr="00EA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2D9C" w14:textId="77777777" w:rsidR="00EA0756" w:rsidRPr="00D92D58" w:rsidRDefault="00EA0756" w:rsidP="006B020F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119" w:type="dxa"/>
          </w:tcPr>
          <w:p w14:paraId="3B1D2D9D" w14:textId="77777777" w:rsidR="00EA0756" w:rsidRPr="00D92D58" w:rsidRDefault="00EA0756" w:rsidP="006B020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31</w:t>
            </w:r>
          </w:p>
        </w:tc>
        <w:tc>
          <w:tcPr>
            <w:tcW w:w="4489" w:type="dxa"/>
          </w:tcPr>
          <w:p w14:paraId="3B1D2D9E" w14:textId="77777777" w:rsidR="00EA0756" w:rsidRPr="00D92D58" w:rsidRDefault="00EA0756" w:rsidP="006B020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2DA0" w14:textId="77777777" w:rsidR="006B020F" w:rsidRPr="0077218A" w:rsidRDefault="006B020F" w:rsidP="006B020F">
      <w:pPr>
        <w:rPr>
          <w:lang w:val="nl"/>
        </w:rPr>
      </w:pPr>
    </w:p>
    <w:p w14:paraId="3B1D2DA1" w14:textId="77777777" w:rsidR="00ED2C1F" w:rsidRDefault="00ED2C1F" w:rsidP="00EA0756">
      <w:pPr>
        <w:pStyle w:val="Heading2"/>
      </w:pPr>
      <w:bookmarkStart w:id="11" w:name="_Toc274836132"/>
      <w:r>
        <w:t>Zift</w:t>
      </w:r>
      <w:bookmarkEnd w:id="11"/>
    </w:p>
    <w:p w14:paraId="3B1D2DA2" w14:textId="77777777" w:rsidR="00ED2C1F" w:rsidRPr="00E42CA7" w:rsidRDefault="00ED2C1F" w:rsidP="00EA0756">
      <w:pPr>
        <w:pStyle w:val="Heading4"/>
      </w:pPr>
      <w:bookmarkStart w:id="12" w:name="_LSH104_-_Hoogniveau"/>
      <w:bookmarkStart w:id="13" w:name="_Toc264036483"/>
      <w:bookmarkStart w:id="14" w:name="_Toc274836133"/>
      <w:bookmarkEnd w:id="12"/>
      <w:r w:rsidRPr="00882B93">
        <w:rPr>
          <w:noProof/>
        </w:rPr>
        <w:t>LSH104</w:t>
      </w:r>
      <w:r w:rsidRPr="00E42CA7">
        <w:t xml:space="preserve"> - </w:t>
      </w:r>
      <w:r>
        <w:rPr>
          <w:noProof/>
        </w:rPr>
        <w:t>Hoogniveau op VS</w:t>
      </w:r>
      <w:r w:rsidRPr="00882B93">
        <w:rPr>
          <w:noProof/>
        </w:rPr>
        <w:t>101 boven zift</w:t>
      </w:r>
      <w:bookmarkEnd w:id="13"/>
      <w:bookmarkEnd w:id="14"/>
    </w:p>
    <w:p w14:paraId="3B1D2DA3" w14:textId="77777777" w:rsidR="00ED2C1F" w:rsidRDefault="00ED2C1F" w:rsidP="00EA0756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3544"/>
        <w:gridCol w:w="4536"/>
      </w:tblGrid>
      <w:tr w:rsidR="00EA0756" w:rsidRPr="00D92D58" w14:paraId="3B1D2DA7" w14:textId="77777777" w:rsidTr="0013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A4" w14:textId="77777777" w:rsidR="00EA0756" w:rsidRPr="00D92D58" w:rsidRDefault="00EA0756" w:rsidP="00EA0756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2DA5" w14:textId="77777777" w:rsidR="00EA0756" w:rsidRPr="00D92D58" w:rsidRDefault="00EA0756" w:rsidP="00EA075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536" w:type="dxa"/>
          </w:tcPr>
          <w:p w14:paraId="3B1D2DA6" w14:textId="77777777" w:rsidR="00EA0756" w:rsidRPr="00D92D58" w:rsidRDefault="00EA0756" w:rsidP="00EA075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A0756" w:rsidRPr="00D92D58" w14:paraId="3B1D2DAB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A8" w14:textId="77777777" w:rsidR="00EA0756" w:rsidRPr="00D92D58" w:rsidRDefault="00EA0756" w:rsidP="00EA0756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Normale waarde</w:t>
            </w:r>
          </w:p>
        </w:tc>
        <w:tc>
          <w:tcPr>
            <w:tcW w:w="3544" w:type="dxa"/>
          </w:tcPr>
          <w:p w14:paraId="3B1D2DA9" w14:textId="77777777" w:rsidR="00EA0756" w:rsidRPr="00D92D58" w:rsidRDefault="00EA0756" w:rsidP="00EA075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D58">
              <w:t>0</w:t>
            </w:r>
          </w:p>
        </w:tc>
        <w:tc>
          <w:tcPr>
            <w:tcW w:w="4536" w:type="dxa"/>
          </w:tcPr>
          <w:p w14:paraId="3B1D2DAA" w14:textId="77777777" w:rsidR="00EA0756" w:rsidRPr="00D92D58" w:rsidRDefault="00EA0756" w:rsidP="00EA075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756" w:rsidRPr="00D92D58" w14:paraId="3B1D2DB0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AC" w14:textId="77777777" w:rsidR="00EA0756" w:rsidRPr="00D92D58" w:rsidRDefault="00EA0756" w:rsidP="00EA0756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Normale waarde = 1</w:t>
            </w:r>
          </w:p>
        </w:tc>
        <w:tc>
          <w:tcPr>
            <w:tcW w:w="3544" w:type="dxa"/>
          </w:tcPr>
          <w:p w14:paraId="3B1D2DAD" w14:textId="77777777" w:rsidR="00EA0756" w:rsidRDefault="00EA0756" w:rsidP="00EA075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2D58">
              <w:t>Alarm</w:t>
            </w:r>
          </w:p>
          <w:p w14:paraId="3B1D2DAE" w14:textId="77777777" w:rsidR="00EA0756" w:rsidRPr="00D92D58" w:rsidRDefault="00EA0756" w:rsidP="00EA075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Vergrendeling</w:t>
            </w:r>
          </w:p>
        </w:tc>
        <w:tc>
          <w:tcPr>
            <w:tcW w:w="4536" w:type="dxa"/>
          </w:tcPr>
          <w:p w14:paraId="3B1D2DAF" w14:textId="77777777" w:rsidR="00EA0756" w:rsidRPr="00D92D58" w:rsidRDefault="00EA0756" w:rsidP="00EA075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756" w:rsidRPr="00D92D58" w14:paraId="3B1D2DB4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B1" w14:textId="77777777" w:rsidR="00EA0756" w:rsidRPr="00D92D58" w:rsidRDefault="00EA0756" w:rsidP="00EA0756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2DB2" w14:textId="77777777" w:rsidR="00EA0756" w:rsidRPr="00D92D58" w:rsidRDefault="00EA0756" w:rsidP="00EA075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DB3" w14:textId="77777777" w:rsidR="00EA0756" w:rsidRPr="00D92D58" w:rsidRDefault="00EA0756" w:rsidP="00EA075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756" w:rsidRPr="00D92D58" w14:paraId="3B1D2DB8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B5" w14:textId="77777777" w:rsidR="00EA0756" w:rsidRPr="00D92D58" w:rsidRDefault="00EA0756" w:rsidP="00EA0756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IN</w:t>
            </w:r>
          </w:p>
        </w:tc>
        <w:tc>
          <w:tcPr>
            <w:tcW w:w="3544" w:type="dxa"/>
          </w:tcPr>
          <w:p w14:paraId="3B1D2DB6" w14:textId="77777777" w:rsidR="00EA0756" w:rsidRPr="00D92D58" w:rsidRDefault="00EA0756" w:rsidP="00EA075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C1.1.10.2.15</w:t>
            </w:r>
          </w:p>
        </w:tc>
        <w:tc>
          <w:tcPr>
            <w:tcW w:w="4536" w:type="dxa"/>
          </w:tcPr>
          <w:p w14:paraId="3B1D2DB7" w14:textId="77777777" w:rsidR="00EA0756" w:rsidRPr="00D92D58" w:rsidRDefault="00EA0756" w:rsidP="00EA075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2DB9" w14:textId="77777777" w:rsidR="00A94AC2" w:rsidRDefault="00A94AC2" w:rsidP="00ED2C1F">
      <w:pPr>
        <w:rPr>
          <w:noProof/>
          <w:lang w:val="nl"/>
        </w:rPr>
      </w:pPr>
    </w:p>
    <w:p w14:paraId="3B1D2DBA" w14:textId="77777777" w:rsidR="00ED2C1F" w:rsidRPr="00E42CA7" w:rsidRDefault="00ED2C1F" w:rsidP="00C76F1B">
      <w:pPr>
        <w:pStyle w:val="Heading4"/>
      </w:pPr>
      <w:bookmarkStart w:id="15" w:name="_Toc264036497"/>
      <w:bookmarkStart w:id="16" w:name="_Toc274836134"/>
      <w:r w:rsidRPr="00882B93">
        <w:rPr>
          <w:noProof/>
        </w:rPr>
        <w:t>SVA104</w:t>
      </w:r>
      <w:r w:rsidRPr="00E42CA7">
        <w:t xml:space="preserve"> - </w:t>
      </w:r>
      <w:r w:rsidRPr="00882B93">
        <w:rPr>
          <w:noProof/>
        </w:rPr>
        <w:t>Klep overloop K2 naar VS101</w:t>
      </w:r>
      <w:bookmarkEnd w:id="15"/>
      <w:bookmarkEnd w:id="16"/>
    </w:p>
    <w:p w14:paraId="3B1D2DBB" w14:textId="77777777" w:rsidR="00ED2C1F" w:rsidRPr="00EA0756" w:rsidRDefault="00ED2C1F" w:rsidP="00ED2C1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951"/>
        <w:gridCol w:w="3544"/>
        <w:gridCol w:w="4489"/>
      </w:tblGrid>
      <w:tr w:rsidR="00EA0756" w:rsidRPr="00D92D58" w14:paraId="3B1D2DBF" w14:textId="77777777" w:rsidTr="0013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BC" w14:textId="77777777" w:rsidR="00EA0756" w:rsidRPr="00D92D58" w:rsidRDefault="00EA0756" w:rsidP="00B510C1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2DBD" w14:textId="77777777" w:rsidR="00EA0756" w:rsidRPr="00D92D58" w:rsidRDefault="00EA0756" w:rsidP="00B510C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489" w:type="dxa"/>
          </w:tcPr>
          <w:p w14:paraId="3B1D2DBE" w14:textId="77777777" w:rsidR="00EA0756" w:rsidRPr="00D92D58" w:rsidRDefault="00EA0756" w:rsidP="00CB47A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A0756" w:rsidRPr="00D92D58" w14:paraId="3B1D2DC3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C0" w14:textId="77777777" w:rsidR="00EA0756" w:rsidRPr="00D92D58" w:rsidRDefault="00EA0756" w:rsidP="00B510C1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544" w:type="dxa"/>
          </w:tcPr>
          <w:p w14:paraId="3B1D2DC1" w14:textId="77777777" w:rsidR="00EA0756" w:rsidRPr="00D92D58" w:rsidRDefault="00EA0756" w:rsidP="00B510C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VullenKetels:stap25</w:t>
            </w:r>
          </w:p>
        </w:tc>
        <w:tc>
          <w:tcPr>
            <w:tcW w:w="4489" w:type="dxa"/>
          </w:tcPr>
          <w:p w14:paraId="3B1D2DC2" w14:textId="77777777" w:rsidR="00EA0756" w:rsidRPr="00D92D58" w:rsidRDefault="00EA0756" w:rsidP="00B510C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756" w:rsidRPr="00D92D58" w14:paraId="3B1D2DC7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C4" w14:textId="77777777" w:rsidR="00EA0756" w:rsidRPr="00D92D58" w:rsidRDefault="00EA0756" w:rsidP="00B510C1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2DC5" w14:textId="77777777" w:rsidR="00EA0756" w:rsidRPr="00D92D58" w:rsidRDefault="00EA0756" w:rsidP="00B510C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89" w:type="dxa"/>
          </w:tcPr>
          <w:p w14:paraId="3B1D2DC6" w14:textId="77777777" w:rsidR="00EA0756" w:rsidRPr="00D92D58" w:rsidRDefault="00EA0756" w:rsidP="00B510C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756" w:rsidRPr="00D92D58" w14:paraId="3B1D2DCB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C8" w14:textId="77777777" w:rsidR="00EA0756" w:rsidRPr="00D92D58" w:rsidRDefault="00EA0756" w:rsidP="00B510C1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2DC9" w14:textId="77777777" w:rsidR="00EA0756" w:rsidRPr="00D92D58" w:rsidRDefault="00EA0756" w:rsidP="00B510C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89" w:type="dxa"/>
          </w:tcPr>
          <w:p w14:paraId="3B1D2DCA" w14:textId="77777777" w:rsidR="00EA0756" w:rsidRPr="00D92D58" w:rsidRDefault="00EA0756" w:rsidP="00B510C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756" w:rsidRPr="00D92D58" w14:paraId="3B1D2DCF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DCC" w14:textId="77777777" w:rsidR="00EA0756" w:rsidRPr="00D92D58" w:rsidRDefault="00EA0756" w:rsidP="00B510C1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2DCD" w14:textId="77777777" w:rsidR="00EA0756" w:rsidRPr="00D92D58" w:rsidRDefault="00EA0756" w:rsidP="00B510C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5 Pos:4</w:t>
            </w:r>
          </w:p>
        </w:tc>
        <w:tc>
          <w:tcPr>
            <w:tcW w:w="4489" w:type="dxa"/>
          </w:tcPr>
          <w:p w14:paraId="3B1D2DCE" w14:textId="77777777" w:rsidR="00EA0756" w:rsidRPr="00D92D58" w:rsidRDefault="00EA0756" w:rsidP="00B510C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2DD0" w14:textId="77777777" w:rsidR="00574D6B" w:rsidRPr="0077218A" w:rsidRDefault="00574D6B" w:rsidP="00574D6B">
      <w:pPr>
        <w:rPr>
          <w:lang w:val="nl"/>
        </w:rPr>
      </w:pPr>
      <w:bookmarkStart w:id="17" w:name="_Toc264036135"/>
      <w:bookmarkStart w:id="18" w:name="_Toc264036161"/>
    </w:p>
    <w:p w14:paraId="3B1D2DD1" w14:textId="77777777" w:rsidR="009C137B" w:rsidRPr="00E42CA7" w:rsidRDefault="009C137B" w:rsidP="00AE452A">
      <w:pPr>
        <w:pStyle w:val="Heading4"/>
      </w:pPr>
      <w:bookmarkStart w:id="19" w:name="_Toc264036554"/>
      <w:bookmarkStart w:id="20" w:name="_Toc274836135"/>
      <w:r w:rsidRPr="00882B93">
        <w:rPr>
          <w:noProof/>
        </w:rPr>
        <w:t>SVA105</w:t>
      </w:r>
      <w:r w:rsidRPr="00E42CA7">
        <w:t xml:space="preserve"> - </w:t>
      </w:r>
      <w:r w:rsidRPr="00882B93">
        <w:rPr>
          <w:noProof/>
        </w:rPr>
        <w:t>Sproeiklep voor VS101</w:t>
      </w:r>
      <w:bookmarkEnd w:id="19"/>
      <w:bookmarkEnd w:id="20"/>
    </w:p>
    <w:p w14:paraId="3B1D2DD2" w14:textId="77777777" w:rsidR="009C137B" w:rsidRPr="00AE452A" w:rsidRDefault="009C137B" w:rsidP="00AE452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015"/>
        <w:gridCol w:w="3480"/>
        <w:gridCol w:w="4536"/>
      </w:tblGrid>
      <w:tr w:rsidR="00EA0756" w:rsidRPr="00D92D58" w14:paraId="3B1D2DD6" w14:textId="77777777" w:rsidTr="0013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3B1D2DD3" w14:textId="77777777" w:rsidR="00EA0756" w:rsidRPr="00D92D58" w:rsidRDefault="00EA0756" w:rsidP="00AE45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480" w:type="dxa"/>
          </w:tcPr>
          <w:p w14:paraId="3B1D2DD4" w14:textId="77777777" w:rsidR="00EA0756" w:rsidRPr="00D92D58" w:rsidRDefault="00EA0756" w:rsidP="00AE45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536" w:type="dxa"/>
          </w:tcPr>
          <w:p w14:paraId="3B1D2DD5" w14:textId="77777777" w:rsidR="00EA0756" w:rsidRPr="00D92D58" w:rsidRDefault="00EA0756" w:rsidP="00AE45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A0756" w:rsidRPr="00D92D58" w14:paraId="3B1D2DDA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3B1D2DD7" w14:textId="77777777" w:rsidR="00EA0756" w:rsidRPr="00D92D58" w:rsidRDefault="00EA0756" w:rsidP="00AE452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480" w:type="dxa"/>
          </w:tcPr>
          <w:p w14:paraId="3B1D2DD8" w14:textId="77777777" w:rsidR="00EA0756" w:rsidRDefault="00EA0756" w:rsidP="00AE45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VullenKetels:stap20</w:t>
            </w:r>
          </w:p>
        </w:tc>
        <w:tc>
          <w:tcPr>
            <w:tcW w:w="4536" w:type="dxa"/>
          </w:tcPr>
          <w:p w14:paraId="3B1D2DD9" w14:textId="77777777" w:rsidR="00EA0756" w:rsidRPr="00D92D58" w:rsidRDefault="00EA0756" w:rsidP="00AE45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756" w:rsidRPr="00D92D58" w14:paraId="3B1D2DDE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3B1D2DDB" w14:textId="77777777" w:rsidR="00EA0756" w:rsidRPr="00D92D58" w:rsidRDefault="00EA0756" w:rsidP="00AE45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480" w:type="dxa"/>
          </w:tcPr>
          <w:p w14:paraId="3B1D2DDC" w14:textId="77777777" w:rsidR="00EA0756" w:rsidRPr="00D92D58" w:rsidRDefault="00EA0756" w:rsidP="00AE45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DDD" w14:textId="77777777" w:rsidR="00EA0756" w:rsidRPr="00D92D58" w:rsidRDefault="00EA0756" w:rsidP="00AE45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756" w:rsidRPr="00D92D58" w14:paraId="3B1D2DE2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3B1D2DDF" w14:textId="77777777" w:rsidR="00EA0756" w:rsidRPr="00D92D58" w:rsidRDefault="00EA0756" w:rsidP="00AE45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480" w:type="dxa"/>
          </w:tcPr>
          <w:p w14:paraId="3B1D2DE0" w14:textId="77777777" w:rsidR="00EA0756" w:rsidRPr="00D92D58" w:rsidRDefault="00EA0756" w:rsidP="00AE45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DE1" w14:textId="77777777" w:rsidR="00EA0756" w:rsidRPr="00D92D58" w:rsidRDefault="00EA0756" w:rsidP="00AE45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756" w:rsidRPr="00D92D58" w14:paraId="3B1D2DE6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3B1D2DE3" w14:textId="77777777" w:rsidR="00EA0756" w:rsidRPr="00D92D58" w:rsidRDefault="00EA0756" w:rsidP="00AE452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480" w:type="dxa"/>
          </w:tcPr>
          <w:p w14:paraId="3B1D2DE4" w14:textId="77777777" w:rsidR="00EA0756" w:rsidRPr="00D92D58" w:rsidRDefault="00EA0756" w:rsidP="00AE45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C1.1.10.4.9</w:t>
            </w:r>
          </w:p>
        </w:tc>
        <w:tc>
          <w:tcPr>
            <w:tcW w:w="4536" w:type="dxa"/>
          </w:tcPr>
          <w:p w14:paraId="3B1D2DE5" w14:textId="77777777" w:rsidR="00EA0756" w:rsidRPr="00D92D58" w:rsidRDefault="00EA0756" w:rsidP="00AE45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2DE7" w14:textId="77777777" w:rsidR="009C137B" w:rsidRDefault="009C137B" w:rsidP="009C137B">
      <w:pPr>
        <w:rPr>
          <w:lang w:val="nl"/>
        </w:rPr>
      </w:pPr>
    </w:p>
    <w:p w14:paraId="3B1D2DE8" w14:textId="77777777" w:rsidR="003A02CD" w:rsidRPr="00E42CA7" w:rsidRDefault="003A02CD" w:rsidP="003A02CD">
      <w:pPr>
        <w:pStyle w:val="Heading4"/>
      </w:pPr>
      <w:bookmarkStart w:id="21" w:name="_Toc274836136"/>
      <w:r>
        <w:rPr>
          <w:noProof/>
        </w:rPr>
        <w:t>SVA106</w:t>
      </w:r>
      <w:r w:rsidRPr="00E42CA7">
        <w:t xml:space="preserve"> </w:t>
      </w:r>
      <w:r w:rsidR="00F16661">
        <w:t>–</w:t>
      </w:r>
      <w:r w:rsidRPr="00E42CA7">
        <w:t xml:space="preserve"> </w:t>
      </w:r>
      <w:r w:rsidR="00F16661">
        <w:rPr>
          <w:noProof/>
        </w:rPr>
        <w:t>Afwateringsklep leiding water naar VS101</w:t>
      </w:r>
      <w:bookmarkEnd w:id="21"/>
    </w:p>
    <w:p w14:paraId="3B1D2DE9" w14:textId="77777777" w:rsidR="003A02CD" w:rsidRPr="00AE452A" w:rsidRDefault="003A02CD" w:rsidP="003A02CD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026"/>
        <w:gridCol w:w="3469"/>
        <w:gridCol w:w="4536"/>
      </w:tblGrid>
      <w:tr w:rsidR="00133584" w:rsidRPr="00D92D58" w14:paraId="3B1D2DED" w14:textId="77777777" w:rsidTr="0013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3B1D2DEA" w14:textId="77777777" w:rsidR="00133584" w:rsidRPr="00D92D58" w:rsidRDefault="00133584" w:rsidP="00D71DDC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469" w:type="dxa"/>
          </w:tcPr>
          <w:p w14:paraId="3B1D2DEB" w14:textId="77777777" w:rsidR="00133584" w:rsidRPr="00D92D58" w:rsidRDefault="00133584" w:rsidP="00D71DD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536" w:type="dxa"/>
          </w:tcPr>
          <w:p w14:paraId="3B1D2DEC" w14:textId="77777777" w:rsidR="00133584" w:rsidRPr="00D92D58" w:rsidRDefault="00133584" w:rsidP="00D71DD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133584" w:rsidRPr="00D92D58" w14:paraId="3B1D2DF1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3B1D2DEE" w14:textId="77777777" w:rsidR="00133584" w:rsidRPr="00D92D58" w:rsidRDefault="00133584" w:rsidP="00D71DDC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469" w:type="dxa"/>
          </w:tcPr>
          <w:p w14:paraId="3B1D2DEF" w14:textId="77777777" w:rsidR="00133584" w:rsidRPr="00D92D58" w:rsidRDefault="00133584" w:rsidP="00AE45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openen in de winter voor afwatering</w:t>
            </w:r>
          </w:p>
        </w:tc>
        <w:tc>
          <w:tcPr>
            <w:tcW w:w="4536" w:type="dxa"/>
          </w:tcPr>
          <w:p w14:paraId="3B1D2DF0" w14:textId="77777777" w:rsidR="00133584" w:rsidRPr="00D92D58" w:rsidRDefault="00133584" w:rsidP="00D71DD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33584" w:rsidRPr="00D92D58" w14:paraId="3B1D2DF5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3B1D2DF2" w14:textId="77777777" w:rsidR="00133584" w:rsidRPr="00D92D58" w:rsidRDefault="00133584" w:rsidP="00D71DDC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469" w:type="dxa"/>
          </w:tcPr>
          <w:p w14:paraId="3B1D2DF3" w14:textId="77777777" w:rsidR="00133584" w:rsidRPr="00D92D58" w:rsidRDefault="00133584" w:rsidP="00D71DD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DF4" w14:textId="77777777" w:rsidR="00133584" w:rsidRPr="00D92D58" w:rsidRDefault="00133584" w:rsidP="00D71DD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33584" w:rsidRPr="00D92D58" w14:paraId="3B1D2DF9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3B1D2DF6" w14:textId="77777777" w:rsidR="00133584" w:rsidRPr="00D92D58" w:rsidRDefault="00133584" w:rsidP="00D71DDC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469" w:type="dxa"/>
          </w:tcPr>
          <w:p w14:paraId="3B1D2DF7" w14:textId="77777777" w:rsidR="00133584" w:rsidRPr="00D92D58" w:rsidRDefault="00133584" w:rsidP="00D71DD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DF8" w14:textId="77777777" w:rsidR="00133584" w:rsidRPr="00D92D58" w:rsidRDefault="00133584" w:rsidP="00D71DD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33584" w:rsidRPr="00D92D58" w14:paraId="3B1D2DFD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3B1D2DFA" w14:textId="77777777" w:rsidR="00133584" w:rsidRPr="00D92D58" w:rsidRDefault="00133584" w:rsidP="00D71DDC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469" w:type="dxa"/>
          </w:tcPr>
          <w:p w14:paraId="3B1D2DFB" w14:textId="77777777" w:rsidR="00133584" w:rsidRPr="00D92D58" w:rsidRDefault="00133584" w:rsidP="00D71DD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C1.1.10.4.10</w:t>
            </w:r>
          </w:p>
        </w:tc>
        <w:tc>
          <w:tcPr>
            <w:tcW w:w="4536" w:type="dxa"/>
          </w:tcPr>
          <w:p w14:paraId="3B1D2DFC" w14:textId="77777777" w:rsidR="00133584" w:rsidRPr="00D92D58" w:rsidRDefault="00133584" w:rsidP="00D71DD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2DFE" w14:textId="77777777" w:rsidR="003A02CD" w:rsidRPr="0077218A" w:rsidRDefault="003A02CD" w:rsidP="009C137B">
      <w:pPr>
        <w:rPr>
          <w:lang w:val="nl"/>
        </w:rPr>
      </w:pPr>
    </w:p>
    <w:p w14:paraId="3B1D2DFF" w14:textId="77777777" w:rsidR="009C137B" w:rsidRPr="00E42CA7" w:rsidRDefault="009C137B" w:rsidP="00C76F1B">
      <w:pPr>
        <w:pStyle w:val="Heading4"/>
      </w:pPr>
      <w:bookmarkStart w:id="22" w:name="_Toc264036555"/>
      <w:bookmarkStart w:id="23" w:name="_Toc274836137"/>
      <w:r w:rsidRPr="00882B93">
        <w:rPr>
          <w:noProof/>
        </w:rPr>
        <w:t>VS101</w:t>
      </w:r>
      <w:r w:rsidRPr="00E42CA7">
        <w:t xml:space="preserve"> - </w:t>
      </w:r>
      <w:r w:rsidRPr="00882B93">
        <w:rPr>
          <w:noProof/>
        </w:rPr>
        <w:t>Zift 8mm. TWEE MOTOREN VAN 6 KW</w:t>
      </w:r>
      <w:bookmarkEnd w:id="22"/>
      <w:bookmarkEnd w:id="23"/>
    </w:p>
    <w:p w14:paraId="3B1D2E00" w14:textId="77777777" w:rsidR="009C137B" w:rsidRPr="001B683B" w:rsidRDefault="009C137B" w:rsidP="009C137B">
      <w:pPr>
        <w:rPr>
          <w:lang w:val="nl"/>
        </w:rPr>
      </w:pPr>
      <w:r w:rsidRPr="00E42CA7">
        <w:rPr>
          <w:rStyle w:val="Strong"/>
        </w:rPr>
        <w:t>Type:</w:t>
      </w:r>
      <w:r w:rsidR="001B683B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951"/>
        <w:gridCol w:w="3544"/>
        <w:gridCol w:w="4489"/>
      </w:tblGrid>
      <w:tr w:rsidR="009C137B" w:rsidRPr="00D92D58" w14:paraId="3B1D2E04" w14:textId="77777777" w:rsidTr="0013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01" w14:textId="77777777" w:rsidR="009C137B" w:rsidRPr="00D92D58" w:rsidRDefault="009C137B" w:rsidP="009C137B">
            <w:pPr>
              <w:keepNext/>
              <w:keepLines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2E02" w14:textId="77777777" w:rsidR="009C137B" w:rsidRPr="00D92D58" w:rsidRDefault="00133584" w:rsidP="009C137B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489" w:type="dxa"/>
          </w:tcPr>
          <w:p w14:paraId="3B1D2E03" w14:textId="77777777" w:rsidR="009C137B" w:rsidRPr="00D92D58" w:rsidRDefault="00133584" w:rsidP="009C137B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9C137B" w:rsidRPr="00D92D58" w14:paraId="3B1D2E08" w14:textId="77777777" w:rsidTr="0013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05" w14:textId="77777777" w:rsidR="009C137B" w:rsidRPr="00D92D58" w:rsidRDefault="009C137B" w:rsidP="009C137B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2E06" w14:textId="77777777" w:rsidR="009C137B" w:rsidRPr="00D92D58" w:rsidRDefault="009D2644" w:rsidP="009C137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VullenKetels:stap40</w:t>
            </w:r>
          </w:p>
        </w:tc>
        <w:tc>
          <w:tcPr>
            <w:tcW w:w="4489" w:type="dxa"/>
          </w:tcPr>
          <w:p w14:paraId="3B1D2E07" w14:textId="77777777" w:rsidR="009C137B" w:rsidRPr="00D92D58" w:rsidRDefault="009C137B" w:rsidP="009C137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137B" w:rsidRPr="00D92D58" w14:paraId="3B1D2E0C" w14:textId="77777777" w:rsidTr="00133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09" w14:textId="77777777" w:rsidR="009C137B" w:rsidRPr="00D92D58" w:rsidRDefault="009C137B" w:rsidP="009C137B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2E0A" w14:textId="77777777" w:rsidR="009C137B" w:rsidRPr="00D92D58" w:rsidRDefault="009C137B" w:rsidP="009C137B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89" w:type="dxa"/>
          </w:tcPr>
          <w:p w14:paraId="3B1D2E0B" w14:textId="77777777" w:rsidR="009C137B" w:rsidRPr="00D92D58" w:rsidRDefault="009C137B" w:rsidP="009C137B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2E0D" w14:textId="77777777" w:rsidR="00421279" w:rsidRPr="00E42CA7" w:rsidRDefault="00421279" w:rsidP="005C60C4">
      <w:pPr>
        <w:pStyle w:val="Heading5"/>
      </w:pPr>
      <w:bookmarkStart w:id="24" w:name="_Toc264036586"/>
      <w:bookmarkStart w:id="25" w:name="_Toc274836138"/>
      <w:bookmarkStart w:id="26" w:name="_Toc264036556"/>
      <w:r w:rsidRPr="00882B93">
        <w:rPr>
          <w:noProof/>
        </w:rPr>
        <w:t>VS101A</w:t>
      </w:r>
      <w:bookmarkEnd w:id="24"/>
      <w:r w:rsidR="00D936D5">
        <w:rPr>
          <w:noProof/>
        </w:rPr>
        <w:t xml:space="preserve"> - Tesys</w:t>
      </w:r>
      <w:bookmarkEnd w:id="25"/>
    </w:p>
    <w:p w14:paraId="3B1D2E0E" w14:textId="77777777" w:rsidR="00421279" w:rsidRDefault="00421279" w:rsidP="00421279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32</w:t>
      </w:r>
      <w:r>
        <w:tab/>
        <w:t xml:space="preserve">Type: </w:t>
      </w:r>
      <w:r>
        <w:rPr>
          <w:noProof/>
        </w:rPr>
        <w:t>0</w:t>
      </w:r>
    </w:p>
    <w:p w14:paraId="3B1D2E0F" w14:textId="77777777" w:rsidR="00421279" w:rsidRPr="001B683B" w:rsidRDefault="00421279" w:rsidP="005C60C4">
      <w:pPr>
        <w:pStyle w:val="Heading5"/>
      </w:pPr>
      <w:bookmarkStart w:id="27" w:name="_Toc264036587"/>
      <w:bookmarkStart w:id="28" w:name="_Toc274836139"/>
      <w:r w:rsidRPr="00882B93">
        <w:rPr>
          <w:noProof/>
        </w:rPr>
        <w:lastRenderedPageBreak/>
        <w:t>VS101B</w:t>
      </w:r>
      <w:r w:rsidRPr="00E42CA7">
        <w:t xml:space="preserve"> </w:t>
      </w:r>
      <w:bookmarkEnd w:id="27"/>
      <w:r w:rsidR="00D936D5">
        <w:t>- Tesys</w:t>
      </w:r>
      <w:bookmarkEnd w:id="28"/>
    </w:p>
    <w:p w14:paraId="3B1D2E10" w14:textId="77777777" w:rsidR="00421279" w:rsidRDefault="00421279" w:rsidP="00421279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33</w:t>
      </w:r>
      <w:r>
        <w:tab/>
        <w:t xml:space="preserve">Type: </w:t>
      </w:r>
      <w:r>
        <w:rPr>
          <w:noProof/>
        </w:rPr>
        <w:t>0</w:t>
      </w:r>
    </w:p>
    <w:p w14:paraId="3B1D2E11" w14:textId="77777777" w:rsidR="00421279" w:rsidRPr="0077218A" w:rsidRDefault="00421279" w:rsidP="00421279">
      <w:pPr>
        <w:rPr>
          <w:lang w:val="nl"/>
        </w:rPr>
      </w:pPr>
    </w:p>
    <w:p w14:paraId="3B1D2E12" w14:textId="77777777" w:rsidR="00CC1EA3" w:rsidRDefault="00CC1EA3" w:rsidP="00CC1EA3">
      <w:pPr>
        <w:pStyle w:val="Heading2"/>
      </w:pPr>
      <w:bookmarkStart w:id="29" w:name="_Toc264036154"/>
      <w:bookmarkStart w:id="30" w:name="_Toc274836140"/>
      <w:bookmarkEnd w:id="26"/>
      <w:r>
        <w:t>Pompbak</w:t>
      </w:r>
      <w:bookmarkEnd w:id="29"/>
      <w:bookmarkEnd w:id="30"/>
    </w:p>
    <w:p w14:paraId="3B1D2E13" w14:textId="77777777" w:rsidR="00CC1EA3" w:rsidRPr="005155E9" w:rsidRDefault="00CC1EA3" w:rsidP="00CC1EA3">
      <w:pPr>
        <w:pStyle w:val="Heading3"/>
        <w:keepNext/>
      </w:pPr>
      <w:bookmarkStart w:id="31" w:name="_Toc264036155"/>
      <w:bookmarkStart w:id="32" w:name="_Toc274836141"/>
      <w:r>
        <w:t>SU101</w:t>
      </w:r>
      <w:bookmarkEnd w:id="31"/>
      <w:bookmarkEnd w:id="32"/>
    </w:p>
    <w:p w14:paraId="3B1D2E14" w14:textId="77777777" w:rsidR="006F0B49" w:rsidRPr="00A453F0" w:rsidRDefault="006F0B49" w:rsidP="00C76F1B">
      <w:pPr>
        <w:pStyle w:val="Heading4"/>
        <w:rPr>
          <w:lang w:val="en-US"/>
        </w:rPr>
      </w:pPr>
      <w:bookmarkStart w:id="33" w:name="_Toc274836142"/>
      <w:bookmarkStart w:id="34" w:name="_Toc264036156"/>
      <w:r w:rsidRPr="00A453F0">
        <w:rPr>
          <w:lang w:val="en-US"/>
        </w:rPr>
        <w:t xml:space="preserve">Split regeling </w:t>
      </w:r>
      <w:r w:rsidR="009366A7" w:rsidRPr="00A453F0">
        <w:rPr>
          <w:lang w:val="en-US"/>
        </w:rPr>
        <w:t xml:space="preserve">LT104 – LIC101 - </w:t>
      </w:r>
      <w:r w:rsidRPr="00A453F0">
        <w:rPr>
          <w:lang w:val="en-US"/>
        </w:rPr>
        <w:t>FO101 – FO102</w:t>
      </w:r>
      <w:bookmarkEnd w:id="33"/>
    </w:p>
    <w:p w14:paraId="3B1D2E15" w14:textId="77777777" w:rsidR="006F0B49" w:rsidRPr="006F0B49" w:rsidRDefault="006F0B49" w:rsidP="006F0B49">
      <w:pPr>
        <w:rPr>
          <w:lang w:val="nl"/>
        </w:rPr>
      </w:pPr>
      <w:r>
        <w:rPr>
          <w:lang w:val="nl"/>
        </w:rPr>
        <w:t>Eerst wordt FO101 open gestuurd, vervolgens FO102</w:t>
      </w:r>
    </w:p>
    <w:p w14:paraId="3B1D2E16" w14:textId="77777777" w:rsidR="006F0B49" w:rsidRPr="00E42CA7" w:rsidRDefault="006F0B49" w:rsidP="005C60C4">
      <w:pPr>
        <w:pStyle w:val="Heading5"/>
      </w:pPr>
      <w:bookmarkStart w:id="35" w:name="_Toc274836143"/>
      <w:r w:rsidRPr="00882B93">
        <w:rPr>
          <w:noProof/>
        </w:rPr>
        <w:t>LT104</w:t>
      </w:r>
      <w:r w:rsidRPr="00E42CA7">
        <w:t xml:space="preserve"> - </w:t>
      </w:r>
      <w:r w:rsidRPr="00882B93">
        <w:rPr>
          <w:noProof/>
        </w:rPr>
        <w:t>Niveaumeting pompbak</w:t>
      </w:r>
      <w:bookmarkEnd w:id="35"/>
    </w:p>
    <w:p w14:paraId="3B1D2E17" w14:textId="77777777" w:rsidR="006F0B49" w:rsidRDefault="006F0B49" w:rsidP="006F0B49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p w14:paraId="3B1D2E18" w14:textId="77777777" w:rsidR="006F0B49" w:rsidRDefault="006F0B49" w:rsidP="006F0B49">
      <w:pPr>
        <w:keepNext/>
      </w:pPr>
      <w:r w:rsidRPr="005155E9">
        <w:rPr>
          <w:rStyle w:val="Strong"/>
        </w:rPr>
        <w:t>Unit:</w:t>
      </w:r>
      <w:r>
        <w:rPr>
          <w:noProof/>
        </w:rPr>
        <w:t xml:space="preserve"> meter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3544"/>
        <w:gridCol w:w="4536"/>
      </w:tblGrid>
      <w:tr w:rsidR="00654FB0" w:rsidRPr="00D92D58" w14:paraId="3B1D2E1C" w14:textId="77777777" w:rsidTr="00F7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19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Parameter</w:t>
            </w:r>
          </w:p>
        </w:tc>
        <w:tc>
          <w:tcPr>
            <w:tcW w:w="3544" w:type="dxa"/>
          </w:tcPr>
          <w:p w14:paraId="3B1D2E1A" w14:textId="77777777" w:rsidR="00654FB0" w:rsidRPr="00F76E32" w:rsidRDefault="00654FB0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Waarde</w:t>
            </w:r>
          </w:p>
        </w:tc>
        <w:tc>
          <w:tcPr>
            <w:tcW w:w="4536" w:type="dxa"/>
          </w:tcPr>
          <w:p w14:paraId="3B1D2E1B" w14:textId="77777777" w:rsidR="00654FB0" w:rsidRPr="00F76E32" w:rsidRDefault="00654FB0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Commentaar</w:t>
            </w:r>
          </w:p>
        </w:tc>
      </w:tr>
      <w:tr w:rsidR="00654FB0" w:rsidRPr="00D92D58" w14:paraId="3B1D2E20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1D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HH</w:t>
            </w:r>
          </w:p>
        </w:tc>
        <w:tc>
          <w:tcPr>
            <w:tcW w:w="3544" w:type="dxa"/>
          </w:tcPr>
          <w:p w14:paraId="3B1D2E1E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E1F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4FB0" w:rsidRPr="00D92D58" w14:paraId="3B1D2E24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21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H</w:t>
            </w:r>
          </w:p>
        </w:tc>
        <w:tc>
          <w:tcPr>
            <w:tcW w:w="3544" w:type="dxa"/>
          </w:tcPr>
          <w:p w14:paraId="3B1D2E22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36" w:type="dxa"/>
          </w:tcPr>
          <w:p w14:paraId="3B1D2E23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4FB0" w:rsidRPr="00D92D58" w14:paraId="3B1D2E28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25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L</w:t>
            </w:r>
          </w:p>
        </w:tc>
        <w:tc>
          <w:tcPr>
            <w:tcW w:w="3544" w:type="dxa"/>
          </w:tcPr>
          <w:p w14:paraId="3B1D2E26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B1D2E27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4FB0" w:rsidRPr="00D92D58" w14:paraId="3B1D2E2C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29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LL</w:t>
            </w:r>
          </w:p>
        </w:tc>
        <w:tc>
          <w:tcPr>
            <w:tcW w:w="3544" w:type="dxa"/>
          </w:tcPr>
          <w:p w14:paraId="3B1D2E2A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E2B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54FB0" w:rsidRPr="00D92D58" w14:paraId="3B1D2E30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2D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2E2E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E2F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54FB0" w:rsidRPr="00D92D58" w14:paraId="3B1D2E34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31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AI</w:t>
            </w:r>
          </w:p>
        </w:tc>
        <w:tc>
          <w:tcPr>
            <w:tcW w:w="3544" w:type="dxa"/>
          </w:tcPr>
          <w:p w14:paraId="3B1D2E32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C1.1.10.6.3</w:t>
            </w:r>
          </w:p>
        </w:tc>
        <w:tc>
          <w:tcPr>
            <w:tcW w:w="4536" w:type="dxa"/>
          </w:tcPr>
          <w:p w14:paraId="3B1D2E33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2E35" w14:textId="77777777" w:rsidR="009366A7" w:rsidRPr="009366A7" w:rsidRDefault="009366A7" w:rsidP="009366A7"/>
    <w:p w14:paraId="3B1D2E36" w14:textId="77777777" w:rsidR="009366A7" w:rsidRDefault="009366A7" w:rsidP="005C60C4">
      <w:pPr>
        <w:pStyle w:val="Heading5"/>
        <w:rPr>
          <w:noProof/>
        </w:rPr>
      </w:pPr>
      <w:bookmarkStart w:id="36" w:name="_Toc274836144"/>
      <w:r>
        <w:rPr>
          <w:noProof/>
        </w:rPr>
        <w:t>LIC101 – Niveauregeling SU101</w:t>
      </w:r>
      <w:bookmarkEnd w:id="36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3544"/>
        <w:gridCol w:w="4489"/>
      </w:tblGrid>
      <w:tr w:rsidR="009366A7" w:rsidRPr="00D92D58" w14:paraId="3B1D2E3A" w14:textId="77777777" w:rsidTr="00654FB0">
        <w:trPr>
          <w:tblHeader/>
        </w:trPr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37" w14:textId="77777777" w:rsidR="009366A7" w:rsidRPr="00D92D58" w:rsidRDefault="009366A7" w:rsidP="00F76E32">
            <w:pPr>
              <w:pStyle w:val="TableNormal0"/>
            </w:pPr>
            <w:r w:rsidRPr="00D92D58"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38" w14:textId="77777777" w:rsidR="009366A7" w:rsidRPr="00D92D58" w:rsidRDefault="009366A7" w:rsidP="00F76E32">
            <w:pPr>
              <w:pStyle w:val="TableNormal0"/>
            </w:pPr>
            <w:r w:rsidRPr="00D92D58">
              <w:t>Waarde</w:t>
            </w:r>
          </w:p>
        </w:tc>
        <w:tc>
          <w:tcPr>
            <w:tcW w:w="448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39" w14:textId="77777777" w:rsidR="009366A7" w:rsidRPr="00D92D58" w:rsidRDefault="009366A7" w:rsidP="00F76E32">
            <w:pPr>
              <w:pStyle w:val="TableNormal0"/>
            </w:pPr>
          </w:p>
        </w:tc>
      </w:tr>
      <w:tr w:rsidR="009366A7" w:rsidRPr="00D92D58" w14:paraId="3B1D2E3E" w14:textId="77777777" w:rsidTr="00654FB0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3B" w14:textId="77777777" w:rsidR="009366A7" w:rsidRPr="00D92D58" w:rsidRDefault="009366A7" w:rsidP="00F76E32">
            <w:pPr>
              <w:pStyle w:val="TableNormal0"/>
            </w:pPr>
            <w:r w:rsidRPr="00D92D58"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3C" w14:textId="77777777" w:rsidR="009366A7" w:rsidRPr="00D92D58" w:rsidRDefault="009366A7" w:rsidP="00F76E32">
            <w:pPr>
              <w:pStyle w:val="TableNormal0"/>
            </w:pPr>
            <w:r>
              <w:t>LT104</w:t>
            </w:r>
          </w:p>
        </w:tc>
        <w:tc>
          <w:tcPr>
            <w:tcW w:w="44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3D" w14:textId="77777777" w:rsidR="009366A7" w:rsidRPr="00D92D58" w:rsidRDefault="009366A7" w:rsidP="00F76E32">
            <w:pPr>
              <w:pStyle w:val="TableNormal0"/>
            </w:pPr>
          </w:p>
        </w:tc>
      </w:tr>
      <w:tr w:rsidR="009366A7" w:rsidRPr="00D92D58" w14:paraId="3B1D2E42" w14:textId="77777777" w:rsidTr="00654FB0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3F" w14:textId="77777777" w:rsidR="009366A7" w:rsidRPr="00D92D58" w:rsidRDefault="009366A7" w:rsidP="00F76E32">
            <w:pPr>
              <w:pStyle w:val="TableNormal0"/>
            </w:pPr>
            <w: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40" w14:textId="77777777" w:rsidR="009366A7" w:rsidRPr="00D92D58" w:rsidRDefault="009366A7" w:rsidP="00F76E32">
            <w:pPr>
              <w:pStyle w:val="TableNormal0"/>
            </w:pPr>
            <w:r>
              <w:t>FO101 en FO102 (split regeling)</w:t>
            </w:r>
          </w:p>
        </w:tc>
        <w:tc>
          <w:tcPr>
            <w:tcW w:w="44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41" w14:textId="77777777" w:rsidR="009366A7" w:rsidRPr="00D92D58" w:rsidRDefault="009366A7" w:rsidP="00F76E32">
            <w:pPr>
              <w:pStyle w:val="TableNormal0"/>
            </w:pPr>
          </w:p>
        </w:tc>
      </w:tr>
      <w:tr w:rsidR="009366A7" w:rsidRPr="00D92D58" w14:paraId="3B1D2E46" w14:textId="77777777" w:rsidTr="00654FB0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43" w14:textId="77777777" w:rsidR="009366A7" w:rsidRPr="00D92D58" w:rsidRDefault="009366A7" w:rsidP="00F76E32">
            <w:pPr>
              <w:pStyle w:val="TableNormal0"/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44" w14:textId="77777777" w:rsidR="009366A7" w:rsidRPr="00D92D58" w:rsidRDefault="009366A7" w:rsidP="00F76E32">
            <w:pPr>
              <w:pStyle w:val="TableNormal0"/>
            </w:pPr>
          </w:p>
        </w:tc>
        <w:tc>
          <w:tcPr>
            <w:tcW w:w="44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45" w14:textId="77777777" w:rsidR="009366A7" w:rsidRPr="00D92D58" w:rsidRDefault="009366A7" w:rsidP="00F76E32">
            <w:pPr>
              <w:pStyle w:val="TableNormal0"/>
            </w:pPr>
          </w:p>
        </w:tc>
      </w:tr>
      <w:tr w:rsidR="009366A7" w:rsidRPr="00FF4590" w14:paraId="3B1D2E4A" w14:textId="77777777" w:rsidTr="00654FB0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47" w14:textId="77777777" w:rsidR="009366A7" w:rsidRPr="00D92D58" w:rsidRDefault="009366A7" w:rsidP="00F76E32">
            <w:pPr>
              <w:pStyle w:val="TableNormal0"/>
            </w:pPr>
            <w:r w:rsidRPr="00D92D58"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48" w14:textId="77777777" w:rsidR="009366A7" w:rsidRPr="00923FDD" w:rsidRDefault="009366A7" w:rsidP="00F76E32">
            <w:pPr>
              <w:pStyle w:val="TableNormal0"/>
            </w:pPr>
            <w:r>
              <w:t>NOG OPZOEKEN</w:t>
            </w:r>
          </w:p>
        </w:tc>
        <w:tc>
          <w:tcPr>
            <w:tcW w:w="44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49" w14:textId="77777777" w:rsidR="009366A7" w:rsidRPr="00923FDD" w:rsidRDefault="009366A7" w:rsidP="00F76E32">
            <w:pPr>
              <w:pStyle w:val="TableNormal0"/>
            </w:pPr>
          </w:p>
        </w:tc>
      </w:tr>
      <w:tr w:rsidR="009366A7" w:rsidRPr="00D92D58" w14:paraId="3B1D2E4E" w14:textId="77777777" w:rsidTr="00654FB0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4B" w14:textId="77777777" w:rsidR="009366A7" w:rsidRPr="00D92D58" w:rsidRDefault="009366A7" w:rsidP="00F76E32">
            <w:pPr>
              <w:pStyle w:val="TableNormal0"/>
              <w:rPr>
                <w:lang w:val="en-US"/>
              </w:rPr>
            </w:pPr>
            <w:r w:rsidRPr="00D92D58">
              <w:rPr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4C" w14:textId="77777777" w:rsidR="009366A7" w:rsidRPr="00D92D58" w:rsidRDefault="009366A7" w:rsidP="00F76E32">
            <w:pPr>
              <w:pStyle w:val="TableNormal0"/>
              <w:rPr>
                <w:lang w:val="en-US"/>
              </w:rPr>
            </w:pPr>
          </w:p>
        </w:tc>
        <w:tc>
          <w:tcPr>
            <w:tcW w:w="44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4D" w14:textId="77777777" w:rsidR="009366A7" w:rsidRPr="00D92D58" w:rsidRDefault="009366A7" w:rsidP="00F76E32">
            <w:pPr>
              <w:pStyle w:val="TableNormal0"/>
              <w:rPr>
                <w:lang w:val="en-US"/>
              </w:rPr>
            </w:pPr>
          </w:p>
        </w:tc>
      </w:tr>
      <w:tr w:rsidR="009366A7" w:rsidRPr="00D92D58" w14:paraId="3B1D2E52" w14:textId="77777777" w:rsidTr="00654FB0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4F" w14:textId="77777777" w:rsidR="009366A7" w:rsidRPr="00D92D58" w:rsidRDefault="009366A7" w:rsidP="00F76E32">
            <w:pPr>
              <w:pStyle w:val="TableNormal0"/>
              <w:rPr>
                <w:lang w:val="en-US"/>
              </w:rPr>
            </w:pPr>
            <w:r w:rsidRPr="00D92D58">
              <w:rPr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50" w14:textId="77777777" w:rsidR="009366A7" w:rsidRPr="00D92D58" w:rsidRDefault="009366A7" w:rsidP="00F76E32">
            <w:pPr>
              <w:pStyle w:val="TableNormal0"/>
              <w:rPr>
                <w:lang w:val="en-US"/>
              </w:rPr>
            </w:pPr>
          </w:p>
        </w:tc>
        <w:tc>
          <w:tcPr>
            <w:tcW w:w="44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51" w14:textId="77777777" w:rsidR="009366A7" w:rsidRPr="00D92D58" w:rsidRDefault="009366A7" w:rsidP="00F76E32">
            <w:pPr>
              <w:pStyle w:val="TableNormal0"/>
              <w:rPr>
                <w:lang w:val="en-US"/>
              </w:rPr>
            </w:pPr>
          </w:p>
        </w:tc>
      </w:tr>
    </w:tbl>
    <w:p w14:paraId="3B1D2E53" w14:textId="77777777" w:rsidR="009366A7" w:rsidRPr="009366A7" w:rsidRDefault="009366A7" w:rsidP="009366A7">
      <w:pPr>
        <w:rPr>
          <w:lang w:val="nl"/>
        </w:rPr>
      </w:pPr>
    </w:p>
    <w:p w14:paraId="3B1D2E54" w14:textId="77777777" w:rsidR="006F0B49" w:rsidRDefault="006F0B49" w:rsidP="005C60C4">
      <w:pPr>
        <w:pStyle w:val="Heading5"/>
        <w:rPr>
          <w:noProof/>
        </w:rPr>
      </w:pPr>
      <w:bookmarkStart w:id="37" w:name="_Toc274836145"/>
      <w:r w:rsidRPr="00882B93">
        <w:rPr>
          <w:noProof/>
        </w:rPr>
        <w:t>FO101</w:t>
      </w:r>
      <w:r w:rsidRPr="00E42CA7">
        <w:t xml:space="preserve"> - </w:t>
      </w:r>
      <w:r w:rsidRPr="00882B93">
        <w:rPr>
          <w:noProof/>
        </w:rPr>
        <w:t>Regeling water op zift VS101 (Vast in te stellen)</w:t>
      </w:r>
      <w:bookmarkEnd w:id="37"/>
    </w:p>
    <w:p w14:paraId="3B1D2E55" w14:textId="77777777" w:rsidR="00453868" w:rsidRPr="009366A7" w:rsidRDefault="00453868" w:rsidP="00453868">
      <w:r w:rsidRPr="00882B93">
        <w:rPr>
          <w:noProof/>
        </w:rPr>
        <w:t>Regelklep overloop K2 na</w:t>
      </w:r>
      <w:r w:rsidR="009366A7">
        <w:rPr>
          <w:noProof/>
        </w:rPr>
        <w:t>ar MI101. Regelt: 0% bij nie</w:t>
      </w:r>
      <w:r w:rsidRPr="00882B93">
        <w:rPr>
          <w:noProof/>
        </w:rPr>
        <w:t>t draaien. Pos 1 bij draaien zuiger. Pos 2 bij draaien via band.</w:t>
      </w:r>
    </w:p>
    <w:p w14:paraId="3B1D2E56" w14:textId="77777777" w:rsidR="006F0B49" w:rsidRPr="00654FB0" w:rsidRDefault="006F0B49" w:rsidP="006F0B4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836"/>
        <w:gridCol w:w="3659"/>
        <w:gridCol w:w="4536"/>
      </w:tblGrid>
      <w:tr w:rsidR="00654FB0" w:rsidRPr="00D92D58" w14:paraId="3B1D2E5A" w14:textId="77777777" w:rsidTr="00654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57" w14:textId="77777777" w:rsidR="00654FB0" w:rsidRPr="00D92D58" w:rsidRDefault="00654FB0" w:rsidP="00F76E32">
            <w:pPr>
              <w:pStyle w:val="TableNormal0"/>
              <w:rPr>
                <w:bCs/>
              </w:rPr>
            </w:pPr>
            <w:r w:rsidRPr="00D92D58">
              <w:rPr>
                <w:bCs/>
              </w:rPr>
              <w:t>Parameter</w:t>
            </w:r>
          </w:p>
        </w:tc>
        <w:tc>
          <w:tcPr>
            <w:tcW w:w="3659" w:type="dxa"/>
          </w:tcPr>
          <w:p w14:paraId="3B1D2E58" w14:textId="77777777" w:rsidR="00654FB0" w:rsidRPr="00D92D58" w:rsidRDefault="00654FB0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92D58">
              <w:rPr>
                <w:bCs/>
              </w:rPr>
              <w:t>Waarde</w:t>
            </w:r>
          </w:p>
        </w:tc>
        <w:tc>
          <w:tcPr>
            <w:tcW w:w="4536" w:type="dxa"/>
          </w:tcPr>
          <w:p w14:paraId="3B1D2E59" w14:textId="77777777" w:rsidR="00654FB0" w:rsidRPr="00D92D58" w:rsidRDefault="00654FB0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92D58">
              <w:rPr>
                <w:bCs/>
              </w:rPr>
              <w:t>Commentaar</w:t>
            </w:r>
          </w:p>
        </w:tc>
      </w:tr>
      <w:tr w:rsidR="00654FB0" w:rsidRPr="00D92D58" w14:paraId="3B1D2E5E" w14:textId="77777777" w:rsidTr="0065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5B" w14:textId="77777777" w:rsidR="00654FB0" w:rsidRPr="00BC0F05" w:rsidRDefault="00654FB0" w:rsidP="00F76E32">
            <w:pPr>
              <w:pStyle w:val="TableNormal0"/>
            </w:pPr>
            <w:r w:rsidRPr="00BC0F05">
              <w:t>Range</w:t>
            </w:r>
          </w:p>
        </w:tc>
        <w:tc>
          <w:tcPr>
            <w:tcW w:w="3659" w:type="dxa"/>
          </w:tcPr>
          <w:p w14:paraId="3B1D2E5C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536" w:type="dxa"/>
          </w:tcPr>
          <w:p w14:paraId="3B1D2E5D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4FB0" w:rsidRPr="00D92D58" w14:paraId="3B1D2E62" w14:textId="77777777" w:rsidTr="00654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5F" w14:textId="77777777" w:rsidR="00654FB0" w:rsidRPr="00D92D58" w:rsidRDefault="00654FB0" w:rsidP="00F76E32">
            <w:pPr>
              <w:pStyle w:val="TableNormal0"/>
              <w:rPr>
                <w:bCs/>
              </w:rPr>
            </w:pPr>
            <w:r>
              <w:rPr>
                <w:bCs/>
              </w:rPr>
              <w:t>Gewenste pos.</w:t>
            </w:r>
          </w:p>
        </w:tc>
        <w:tc>
          <w:tcPr>
            <w:tcW w:w="3659" w:type="dxa"/>
          </w:tcPr>
          <w:p w14:paraId="3B1D2E60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E61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LIC101:Out1</w:t>
            </w:r>
          </w:p>
        </w:tc>
      </w:tr>
      <w:tr w:rsidR="00654FB0" w:rsidRPr="00D92D58" w14:paraId="3B1D2E66" w14:textId="77777777" w:rsidTr="0065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63" w14:textId="77777777" w:rsidR="00654FB0" w:rsidRDefault="00654FB0" w:rsidP="00F76E32">
            <w:pPr>
              <w:pStyle w:val="TableNormal0"/>
              <w:rPr>
                <w:bCs/>
              </w:rPr>
            </w:pPr>
          </w:p>
        </w:tc>
        <w:tc>
          <w:tcPr>
            <w:tcW w:w="3659" w:type="dxa"/>
          </w:tcPr>
          <w:p w14:paraId="3B1D2E64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E65" w14:textId="77777777" w:rsidR="00654FB0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4FB0" w:rsidRPr="00D92D58" w14:paraId="3B1D2E6A" w14:textId="77777777" w:rsidTr="00654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67" w14:textId="77777777" w:rsidR="00654FB0" w:rsidRDefault="00654FB0" w:rsidP="00F76E32">
            <w:pPr>
              <w:pStyle w:val="TableNormal0"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3659" w:type="dxa"/>
          </w:tcPr>
          <w:p w14:paraId="3B1D2E68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70</w:t>
            </w:r>
          </w:p>
        </w:tc>
        <w:tc>
          <w:tcPr>
            <w:tcW w:w="4536" w:type="dxa"/>
          </w:tcPr>
          <w:p w14:paraId="3B1D2E69" w14:textId="77777777" w:rsidR="00654FB0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2E6B" w14:textId="77777777" w:rsidR="00020F51" w:rsidRPr="00020F51" w:rsidRDefault="00020F51" w:rsidP="00020F51">
      <w:bookmarkStart w:id="38" w:name="_Toc264036538"/>
    </w:p>
    <w:p w14:paraId="3B1D2E6C" w14:textId="77777777" w:rsidR="006F0B49" w:rsidRPr="00E42CA7" w:rsidRDefault="006F0B49" w:rsidP="005C60C4">
      <w:pPr>
        <w:pStyle w:val="Heading5"/>
      </w:pPr>
      <w:bookmarkStart w:id="39" w:name="_Toc274836146"/>
      <w:r w:rsidRPr="00882B93">
        <w:rPr>
          <w:noProof/>
        </w:rPr>
        <w:t>FO102</w:t>
      </w:r>
      <w:r w:rsidRPr="00E42CA7">
        <w:t xml:space="preserve"> - </w:t>
      </w:r>
      <w:r w:rsidRPr="00882B93">
        <w:rPr>
          <w:noProof/>
        </w:rPr>
        <w:t>Regeling water op pompbak van PU101</w:t>
      </w:r>
      <w:bookmarkEnd w:id="38"/>
      <w:bookmarkEnd w:id="39"/>
    </w:p>
    <w:p w14:paraId="3B1D2E6D" w14:textId="77777777" w:rsidR="006F0B49" w:rsidRPr="00654FB0" w:rsidRDefault="006F0B49" w:rsidP="006F0B4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836"/>
        <w:gridCol w:w="3659"/>
        <w:gridCol w:w="4536"/>
      </w:tblGrid>
      <w:tr w:rsidR="00654FB0" w:rsidRPr="00D92D58" w14:paraId="3B1D2E71" w14:textId="77777777" w:rsidTr="00F7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6E" w14:textId="77777777" w:rsidR="00654FB0" w:rsidRPr="00F76E32" w:rsidRDefault="00654FB0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Parameter</w:t>
            </w:r>
          </w:p>
        </w:tc>
        <w:tc>
          <w:tcPr>
            <w:tcW w:w="3659" w:type="dxa"/>
          </w:tcPr>
          <w:p w14:paraId="3B1D2E6F" w14:textId="77777777" w:rsidR="00654FB0" w:rsidRPr="00F76E32" w:rsidRDefault="00654FB0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Waarde</w:t>
            </w:r>
          </w:p>
        </w:tc>
        <w:tc>
          <w:tcPr>
            <w:tcW w:w="4536" w:type="dxa"/>
          </w:tcPr>
          <w:p w14:paraId="3B1D2E70" w14:textId="77777777" w:rsidR="00654FB0" w:rsidRPr="00F76E32" w:rsidRDefault="00654FB0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Commentaar</w:t>
            </w:r>
          </w:p>
        </w:tc>
      </w:tr>
      <w:tr w:rsidR="00654FB0" w:rsidRPr="00D92D58" w14:paraId="3B1D2E75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72" w14:textId="77777777" w:rsidR="00654FB0" w:rsidRPr="00F76E32" w:rsidRDefault="00654FB0" w:rsidP="00F76E32">
            <w:pPr>
              <w:pStyle w:val="TableNormal0"/>
              <w:rPr>
                <w:b w:val="0"/>
              </w:rPr>
            </w:pPr>
            <w:r w:rsidRPr="00F76E32">
              <w:rPr>
                <w:b w:val="0"/>
              </w:rPr>
              <w:t>Range</w:t>
            </w:r>
          </w:p>
        </w:tc>
        <w:tc>
          <w:tcPr>
            <w:tcW w:w="3659" w:type="dxa"/>
          </w:tcPr>
          <w:p w14:paraId="3B1D2E73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536" w:type="dxa"/>
          </w:tcPr>
          <w:p w14:paraId="3B1D2E74" w14:textId="77777777" w:rsidR="00654FB0" w:rsidRPr="00D92D58" w:rsidRDefault="00654FB0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4FB0" w:rsidRPr="00D92D58" w14:paraId="3B1D2E79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76" w14:textId="77777777" w:rsidR="00654FB0" w:rsidRPr="009366A7" w:rsidRDefault="00F76E32" w:rsidP="00F76E32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Gewenste pos.</w:t>
            </w:r>
          </w:p>
        </w:tc>
        <w:tc>
          <w:tcPr>
            <w:tcW w:w="3659" w:type="dxa"/>
          </w:tcPr>
          <w:p w14:paraId="3B1D2E77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E78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76E32" w:rsidRPr="00D92D58" w14:paraId="3B1D2E7D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7A" w14:textId="77777777" w:rsidR="00F76E32" w:rsidRDefault="00F76E32" w:rsidP="00F76E32">
            <w:pPr>
              <w:pStyle w:val="TableNormal0"/>
            </w:pPr>
          </w:p>
        </w:tc>
        <w:tc>
          <w:tcPr>
            <w:tcW w:w="3659" w:type="dxa"/>
          </w:tcPr>
          <w:p w14:paraId="3B1D2E7B" w14:textId="77777777" w:rsidR="00F76E32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4536" w:type="dxa"/>
          </w:tcPr>
          <w:p w14:paraId="3B1D2E7C" w14:textId="77777777" w:rsidR="00F76E32" w:rsidRPr="00D92D58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4FB0" w:rsidRPr="00D92D58" w14:paraId="3B1D2E81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2E7E" w14:textId="77777777" w:rsidR="00654FB0" w:rsidRPr="009366A7" w:rsidRDefault="00654FB0" w:rsidP="00F76E32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659" w:type="dxa"/>
          </w:tcPr>
          <w:p w14:paraId="3B1D2E7F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71</w:t>
            </w:r>
          </w:p>
        </w:tc>
        <w:tc>
          <w:tcPr>
            <w:tcW w:w="4536" w:type="dxa"/>
          </w:tcPr>
          <w:p w14:paraId="3B1D2E80" w14:textId="77777777" w:rsidR="00654FB0" w:rsidRPr="00D92D58" w:rsidRDefault="00654FB0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2E82" w14:textId="77777777" w:rsidR="009366A7" w:rsidRPr="0077218A" w:rsidRDefault="009366A7" w:rsidP="006F0B49">
      <w:pPr>
        <w:rPr>
          <w:lang w:val="nl"/>
        </w:rPr>
      </w:pPr>
    </w:p>
    <w:p w14:paraId="3B1D2E83" w14:textId="77777777" w:rsidR="00CC1EA3" w:rsidRPr="00E42CA7" w:rsidRDefault="00CC1EA3" w:rsidP="005C60C4">
      <w:pPr>
        <w:pStyle w:val="Heading5"/>
      </w:pPr>
      <w:bookmarkStart w:id="40" w:name="_Toc264036537"/>
      <w:bookmarkStart w:id="41" w:name="_Toc274836147"/>
      <w:bookmarkEnd w:id="34"/>
      <w:r w:rsidRPr="00882B93">
        <w:rPr>
          <w:noProof/>
        </w:rPr>
        <w:t>PU101</w:t>
      </w:r>
      <w:r w:rsidRPr="00E42CA7">
        <w:t xml:space="preserve"> - </w:t>
      </w:r>
      <w:r w:rsidRPr="00882B93">
        <w:rPr>
          <w:noProof/>
        </w:rPr>
        <w:t>Zandpomp van vultrechter naar ketels</w:t>
      </w:r>
      <w:bookmarkEnd w:id="40"/>
      <w:bookmarkEnd w:id="41"/>
    </w:p>
    <w:p w14:paraId="3B1D2E84" w14:textId="77777777" w:rsidR="00A14E66" w:rsidRPr="000349E1" w:rsidRDefault="00CC1EA3" w:rsidP="00CC1EA3">
      <w:pPr>
        <w:rPr>
          <w:lang w:val="nl"/>
        </w:rPr>
      </w:pPr>
      <w:r w:rsidRPr="00E42CA7">
        <w:rPr>
          <w:rStyle w:val="Strong"/>
        </w:rPr>
        <w:t>Type:</w:t>
      </w:r>
      <w:r w:rsidR="000349E1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0349E1">
        <w:rPr>
          <w:noProof/>
          <w:lang w:val="nl"/>
        </w:rPr>
        <w:t xml:space="preserve"> - </w:t>
      </w:r>
      <w:r w:rsidR="00F16661">
        <w:rPr>
          <w:noProof/>
          <w:lang w:val="nl"/>
        </w:rPr>
        <w:t>Softstarter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809"/>
        <w:gridCol w:w="3686"/>
        <w:gridCol w:w="4536"/>
      </w:tblGrid>
      <w:tr w:rsidR="00F76E32" w:rsidRPr="00D92D58" w14:paraId="3B1D2E88" w14:textId="77777777" w:rsidTr="00F7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85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Parameter</w:t>
            </w:r>
          </w:p>
        </w:tc>
        <w:tc>
          <w:tcPr>
            <w:tcW w:w="3686" w:type="dxa"/>
          </w:tcPr>
          <w:p w14:paraId="3B1D2E86" w14:textId="77777777" w:rsidR="00F76E32" w:rsidRPr="00F76E32" w:rsidRDefault="00F76E32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Waarde</w:t>
            </w:r>
          </w:p>
        </w:tc>
        <w:tc>
          <w:tcPr>
            <w:tcW w:w="4536" w:type="dxa"/>
          </w:tcPr>
          <w:p w14:paraId="3B1D2E87" w14:textId="77777777" w:rsidR="00F76E32" w:rsidRPr="00F76E32" w:rsidRDefault="00F76E32" w:rsidP="00F76E3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Commentaar</w:t>
            </w:r>
          </w:p>
        </w:tc>
      </w:tr>
      <w:tr w:rsidR="00F76E32" w:rsidRPr="00D92D58" w14:paraId="3B1D2E8C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89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Motor start</w:t>
            </w:r>
          </w:p>
        </w:tc>
        <w:tc>
          <w:tcPr>
            <w:tcW w:w="3686" w:type="dxa"/>
          </w:tcPr>
          <w:p w14:paraId="3B1D2E8A" w14:textId="77777777" w:rsidR="00F76E32" w:rsidRPr="00D92D58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VullenKetels:stap100</w:t>
            </w:r>
          </w:p>
        </w:tc>
        <w:tc>
          <w:tcPr>
            <w:tcW w:w="4536" w:type="dxa"/>
          </w:tcPr>
          <w:p w14:paraId="3B1D2E8B" w14:textId="77777777" w:rsidR="00F76E32" w:rsidRPr="00D92D58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6E32" w:rsidRPr="00D92D58" w14:paraId="3B1D2E90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8D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2E8E" w14:textId="77777777" w:rsidR="00F76E32" w:rsidRPr="00D92D58" w:rsidRDefault="00F76E32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LT104 LLL</w:t>
            </w:r>
          </w:p>
        </w:tc>
        <w:tc>
          <w:tcPr>
            <w:tcW w:w="4536" w:type="dxa"/>
          </w:tcPr>
          <w:p w14:paraId="3B1D2E8F" w14:textId="77777777" w:rsidR="00F76E32" w:rsidRPr="00D92D58" w:rsidRDefault="00F76E32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6E32" w:rsidRPr="00D92D58" w14:paraId="3B1D2E94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91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2E92" w14:textId="77777777" w:rsidR="00F76E32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2E93" w14:textId="77777777" w:rsidR="00F76E32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6E32" w:rsidRPr="00D92D58" w14:paraId="3B1D2E98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95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lastRenderedPageBreak/>
              <w:t>PB</w:t>
            </w:r>
          </w:p>
        </w:tc>
        <w:tc>
          <w:tcPr>
            <w:tcW w:w="3686" w:type="dxa"/>
          </w:tcPr>
          <w:p w14:paraId="3B1D2E96" w14:textId="77777777" w:rsidR="00F76E32" w:rsidRDefault="00F76E32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</w:t>
            </w:r>
            <w:r>
              <w:t xml:space="preserve"> Net: </w:t>
            </w:r>
            <w:r>
              <w:rPr>
                <w:noProof/>
              </w:rPr>
              <w:t>1</w:t>
            </w:r>
            <w:r>
              <w:t xml:space="preserve">, PB nr: </w:t>
            </w:r>
            <w:r>
              <w:rPr>
                <w:noProof/>
              </w:rPr>
              <w:t>17</w:t>
            </w:r>
          </w:p>
        </w:tc>
        <w:tc>
          <w:tcPr>
            <w:tcW w:w="4536" w:type="dxa"/>
          </w:tcPr>
          <w:p w14:paraId="3B1D2E97" w14:textId="77777777" w:rsidR="00F76E32" w:rsidRDefault="00F76E32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6E32" w:rsidRPr="00D92D58" w14:paraId="3B1D2E9C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99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DI WS</w:t>
            </w:r>
          </w:p>
        </w:tc>
        <w:tc>
          <w:tcPr>
            <w:tcW w:w="3686" w:type="dxa"/>
          </w:tcPr>
          <w:p w14:paraId="3B1D2E9A" w14:textId="77777777" w:rsidR="00F76E32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>C1.1.10.1.1</w:t>
            </w:r>
          </w:p>
        </w:tc>
        <w:tc>
          <w:tcPr>
            <w:tcW w:w="4536" w:type="dxa"/>
          </w:tcPr>
          <w:p w14:paraId="3B1D2E9B" w14:textId="77777777" w:rsidR="00F76E32" w:rsidRPr="00D92D58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in</w:t>
            </w:r>
          </w:p>
        </w:tc>
      </w:tr>
      <w:tr w:rsidR="00F76E32" w:rsidRPr="00D92D58" w14:paraId="3B1D2EA0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9D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DI CI</w:t>
            </w:r>
          </w:p>
        </w:tc>
        <w:tc>
          <w:tcPr>
            <w:tcW w:w="3686" w:type="dxa"/>
          </w:tcPr>
          <w:p w14:paraId="3B1D2E9E" w14:textId="77777777" w:rsidR="00F76E32" w:rsidRDefault="00F76E32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C1.1.10.1.2</w:t>
            </w:r>
          </w:p>
        </w:tc>
        <w:tc>
          <w:tcPr>
            <w:tcW w:w="4536" w:type="dxa"/>
          </w:tcPr>
          <w:p w14:paraId="3B1D2E9F" w14:textId="77777777" w:rsidR="00F76E32" w:rsidRDefault="00F76E32" w:rsidP="00F76E3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  <w:tr w:rsidR="00F76E32" w:rsidRPr="00D92D58" w14:paraId="3B1D2EA4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2EA1" w14:textId="77777777" w:rsidR="00F76E32" w:rsidRPr="00F76E32" w:rsidRDefault="00F76E32" w:rsidP="00F76E32">
            <w:pPr>
              <w:pStyle w:val="TableNormal0"/>
              <w:rPr>
                <w:b w:val="0"/>
                <w:bCs/>
              </w:rPr>
            </w:pPr>
            <w:r w:rsidRPr="00F76E32">
              <w:rPr>
                <w:b w:val="0"/>
                <w:bCs/>
              </w:rPr>
              <w:t>DO Con</w:t>
            </w:r>
          </w:p>
        </w:tc>
        <w:tc>
          <w:tcPr>
            <w:tcW w:w="3686" w:type="dxa"/>
          </w:tcPr>
          <w:p w14:paraId="3B1D2EA2" w14:textId="77777777" w:rsidR="00F76E32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C1.1.10.4.2</w:t>
            </w:r>
          </w:p>
        </w:tc>
        <w:tc>
          <w:tcPr>
            <w:tcW w:w="4536" w:type="dxa"/>
          </w:tcPr>
          <w:p w14:paraId="3B1D2EA3" w14:textId="77777777" w:rsidR="00F76E32" w:rsidRDefault="00F76E32" w:rsidP="00F76E3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inschakelen condensator</w:t>
            </w:r>
          </w:p>
        </w:tc>
      </w:tr>
    </w:tbl>
    <w:p w14:paraId="3B1D2EA5" w14:textId="77777777" w:rsidR="00CC1EA3" w:rsidRPr="0077218A" w:rsidRDefault="00CC1EA3" w:rsidP="00CC1EA3">
      <w:pPr>
        <w:rPr>
          <w:lang w:val="nl"/>
        </w:rPr>
      </w:pPr>
    </w:p>
    <w:p w14:paraId="3B1D2EA6" w14:textId="77777777" w:rsidR="00CC1EA3" w:rsidRPr="00E42CA7" w:rsidRDefault="00CC1EA3" w:rsidP="00C76F1B">
      <w:pPr>
        <w:pStyle w:val="Heading4"/>
      </w:pPr>
      <w:bookmarkStart w:id="42" w:name="_Toc264036539"/>
      <w:bookmarkStart w:id="43" w:name="_Toc274836148"/>
      <w:r w:rsidRPr="00882B93">
        <w:rPr>
          <w:noProof/>
        </w:rPr>
        <w:t>PU102</w:t>
      </w:r>
      <w:r w:rsidRPr="00E42CA7">
        <w:t xml:space="preserve"> - </w:t>
      </w:r>
      <w:r w:rsidRPr="00882B93">
        <w:rPr>
          <w:noProof/>
        </w:rPr>
        <w:t>Dompelpomp goot zeefgebouw</w:t>
      </w:r>
      <w:bookmarkEnd w:id="42"/>
      <w:bookmarkEnd w:id="43"/>
    </w:p>
    <w:p w14:paraId="3B1D2EA7" w14:textId="77777777" w:rsidR="00CC1EA3" w:rsidRPr="00F76E32" w:rsidRDefault="00CC1EA3" w:rsidP="00BA512E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F76E32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F76E32">
        <w:rPr>
          <w:noProof/>
          <w:lang w:val="nl"/>
        </w:rPr>
        <w:t xml:space="preserve"> - </w:t>
      </w:r>
      <w:r w:rsidR="00D936D5">
        <w:rPr>
          <w:noProof/>
          <w:lang w:val="nl"/>
        </w:rPr>
        <w:t>Tesys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951"/>
        <w:gridCol w:w="3544"/>
        <w:gridCol w:w="4489"/>
      </w:tblGrid>
      <w:tr w:rsidR="00CC1EA3" w:rsidRPr="00D92D58" w14:paraId="3B1D2EAB" w14:textId="77777777" w:rsidTr="00F7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A8" w14:textId="77777777" w:rsidR="00CC1EA3" w:rsidRPr="00D92D58" w:rsidRDefault="00CC1EA3" w:rsidP="00BA512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2EA9" w14:textId="77777777" w:rsidR="00CC1EA3" w:rsidRPr="00D92D58" w:rsidRDefault="00CC1EA3" w:rsidP="00BA512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489" w:type="dxa"/>
          </w:tcPr>
          <w:p w14:paraId="3B1D2EAA" w14:textId="77777777" w:rsidR="00CC1EA3" w:rsidRPr="00D92D58" w:rsidRDefault="00CC1EA3" w:rsidP="00BA512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CC1EA3" w:rsidRPr="00D92D58" w14:paraId="3B1D2EAF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AC" w14:textId="77777777" w:rsidR="00CC1EA3" w:rsidRPr="00D92D58" w:rsidRDefault="00CC1EA3" w:rsidP="00BA512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2EAD" w14:textId="77777777" w:rsidR="00CC1EA3" w:rsidRPr="00D92D58" w:rsidRDefault="009366A7" w:rsidP="00BA512E">
            <w:pPr>
              <w:pStyle w:val="Opmerking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Manuele bediening ?</w:t>
            </w:r>
          </w:p>
        </w:tc>
        <w:tc>
          <w:tcPr>
            <w:tcW w:w="4489" w:type="dxa"/>
          </w:tcPr>
          <w:p w14:paraId="3B1D2EAE" w14:textId="77777777" w:rsidR="00CC1EA3" w:rsidRPr="00D92D58" w:rsidRDefault="00CC1EA3" w:rsidP="00BA512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1EA3" w:rsidRPr="00D92D58" w14:paraId="3B1D2EB3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B0" w14:textId="77777777" w:rsidR="00CC1EA3" w:rsidRPr="00D92D58" w:rsidRDefault="00CC1EA3" w:rsidP="00BA512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2EB1" w14:textId="77777777" w:rsidR="00CC1EA3" w:rsidRPr="00D92D58" w:rsidRDefault="00CC1EA3" w:rsidP="00BA512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89" w:type="dxa"/>
          </w:tcPr>
          <w:p w14:paraId="3B1D2EB2" w14:textId="77777777" w:rsidR="00CC1EA3" w:rsidRPr="00D92D58" w:rsidRDefault="00CC1EA3" w:rsidP="00BA512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6E32" w:rsidRPr="00D92D58" w14:paraId="3B1D2EB7" w14:textId="77777777" w:rsidTr="00F7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B4" w14:textId="77777777" w:rsidR="00F76E32" w:rsidRPr="00D92D58" w:rsidRDefault="00F76E32" w:rsidP="00BA512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2EB5" w14:textId="77777777" w:rsidR="00F76E32" w:rsidRPr="00D92D58" w:rsidRDefault="00F76E32" w:rsidP="00BA512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89" w:type="dxa"/>
          </w:tcPr>
          <w:p w14:paraId="3B1D2EB6" w14:textId="77777777" w:rsidR="00F76E32" w:rsidRPr="00D92D58" w:rsidRDefault="00F76E32" w:rsidP="00BA512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6E32" w:rsidRPr="00D92D58" w14:paraId="3B1D2EBB" w14:textId="77777777" w:rsidTr="00F76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2EB8" w14:textId="77777777" w:rsidR="00F76E32" w:rsidRPr="00D92D58" w:rsidRDefault="00F76E32" w:rsidP="00BA512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2EB9" w14:textId="77777777" w:rsidR="00F76E32" w:rsidRPr="00D92D58" w:rsidRDefault="00D936D5" w:rsidP="00BA512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C1.1.34</w:t>
            </w:r>
          </w:p>
        </w:tc>
        <w:tc>
          <w:tcPr>
            <w:tcW w:w="4489" w:type="dxa"/>
          </w:tcPr>
          <w:p w14:paraId="3B1D2EBA" w14:textId="77777777" w:rsidR="00F76E32" w:rsidRPr="00D92D58" w:rsidRDefault="00F76E32" w:rsidP="00BA512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2EBC" w14:textId="77777777" w:rsidR="00CC1EA3" w:rsidRDefault="00CC1EA3" w:rsidP="00CC1EA3">
      <w:pPr>
        <w:rPr>
          <w:lang w:val="nl"/>
        </w:rPr>
      </w:pPr>
    </w:p>
    <w:p w14:paraId="3B1D2EBD" w14:textId="77777777" w:rsidR="00B41138" w:rsidRPr="00E42CA7" w:rsidRDefault="00B41138" w:rsidP="00B41138">
      <w:pPr>
        <w:pStyle w:val="Heading4"/>
      </w:pPr>
      <w:bookmarkStart w:id="44" w:name="_Toc274836149"/>
      <w:r>
        <w:rPr>
          <w:noProof/>
        </w:rPr>
        <w:t>LSH1_PU101 – Niveauschakelaar tbv PU102</w:t>
      </w:r>
      <w:bookmarkEnd w:id="44"/>
    </w:p>
    <w:p w14:paraId="3B1D2EBE" w14:textId="77777777" w:rsidR="00B41138" w:rsidRPr="00807786" w:rsidRDefault="00B41138" w:rsidP="00B4113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8907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3142"/>
        <w:gridCol w:w="3814"/>
      </w:tblGrid>
      <w:tr w:rsidR="00F76E32" w:rsidRPr="00D92D58" w14:paraId="3B1D2EC2" w14:textId="77777777" w:rsidTr="00F76E3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BF" w14:textId="77777777" w:rsidR="00F76E32" w:rsidRPr="00D92D58" w:rsidRDefault="00F76E32" w:rsidP="00B4113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14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C0" w14:textId="77777777" w:rsidR="00F76E32" w:rsidRPr="00D92D58" w:rsidRDefault="00F76E32" w:rsidP="00B4113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C1" w14:textId="77777777" w:rsidR="00F76E32" w:rsidRPr="00D92D58" w:rsidRDefault="00F76E32" w:rsidP="00B4113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76E32" w:rsidRPr="00D92D58" w14:paraId="3B1D2EC6" w14:textId="77777777" w:rsidTr="00F76E3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C3" w14:textId="77777777" w:rsidR="00F76E32" w:rsidRPr="00D92D58" w:rsidRDefault="00F76E32" w:rsidP="00B4113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1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C4" w14:textId="77777777" w:rsidR="00F76E32" w:rsidRPr="00D92D58" w:rsidRDefault="00F76E32" w:rsidP="00B41138">
            <w:pPr>
              <w:pStyle w:val="TableNormal0"/>
            </w:pPr>
            <w:r w:rsidRPr="00D92D58">
              <w:t>0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C5" w14:textId="77777777" w:rsidR="00F76E32" w:rsidRPr="00D92D58" w:rsidRDefault="00F76E32" w:rsidP="00B41138">
            <w:pPr>
              <w:pStyle w:val="TableNormal0"/>
            </w:pPr>
          </w:p>
        </w:tc>
      </w:tr>
      <w:tr w:rsidR="00F76E32" w:rsidRPr="00D92D58" w14:paraId="3B1D2ECA" w14:textId="77777777" w:rsidTr="00F76E3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C7" w14:textId="77777777" w:rsidR="00F76E32" w:rsidRPr="00D92D58" w:rsidRDefault="00F76E32" w:rsidP="00B4113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1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C8" w14:textId="77777777" w:rsidR="00F76E32" w:rsidRPr="00D92D58" w:rsidRDefault="00F76E32" w:rsidP="00B41138">
            <w:pPr>
              <w:pStyle w:val="TableNormal0"/>
            </w:pPr>
            <w:r w:rsidRPr="00D92D58">
              <w:t>Alarm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C9" w14:textId="77777777" w:rsidR="00F76E32" w:rsidRPr="00D92D58" w:rsidRDefault="00F76E32" w:rsidP="00B41138">
            <w:pPr>
              <w:pStyle w:val="TableNormal0"/>
            </w:pPr>
          </w:p>
        </w:tc>
      </w:tr>
      <w:tr w:rsidR="00F76E32" w:rsidRPr="00D92D58" w14:paraId="3B1D2ECE" w14:textId="77777777" w:rsidTr="00F76E3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CB" w14:textId="77777777" w:rsidR="00F76E32" w:rsidRPr="00D92D58" w:rsidRDefault="00F76E32" w:rsidP="00B4113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1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CC" w14:textId="77777777" w:rsidR="00F76E32" w:rsidRPr="00D92D58" w:rsidRDefault="00F76E32" w:rsidP="00B41138">
            <w:pPr>
              <w:pStyle w:val="TableNormal0"/>
            </w:pP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CD" w14:textId="77777777" w:rsidR="00F76E32" w:rsidRPr="00D92D58" w:rsidRDefault="00F76E32" w:rsidP="00B41138">
            <w:pPr>
              <w:pStyle w:val="TableNormal0"/>
            </w:pPr>
          </w:p>
        </w:tc>
      </w:tr>
      <w:tr w:rsidR="00F76E32" w:rsidRPr="00D92D58" w14:paraId="3B1D2ED2" w14:textId="77777777" w:rsidTr="00F76E3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CF" w14:textId="77777777" w:rsidR="00F76E32" w:rsidRPr="00D92D58" w:rsidRDefault="00F76E32" w:rsidP="00B4113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1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D0" w14:textId="77777777" w:rsidR="00F76E32" w:rsidRPr="00D92D58" w:rsidRDefault="00F76E32" w:rsidP="00B41138">
            <w:pPr>
              <w:pStyle w:val="TableNormal0"/>
            </w:pPr>
            <w:r>
              <w:t>C1.1.10.1.14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D1" w14:textId="77777777" w:rsidR="00F76E32" w:rsidRPr="00D92D58" w:rsidRDefault="00F76E32" w:rsidP="00B41138">
            <w:pPr>
              <w:pStyle w:val="TableNormal0"/>
            </w:pPr>
          </w:p>
        </w:tc>
      </w:tr>
    </w:tbl>
    <w:p w14:paraId="3B1D2ED3" w14:textId="77777777" w:rsidR="00B41138" w:rsidRDefault="00B41138" w:rsidP="00CC1EA3">
      <w:pPr>
        <w:rPr>
          <w:lang w:val="nl"/>
        </w:rPr>
      </w:pPr>
    </w:p>
    <w:p w14:paraId="3B1D2ED4" w14:textId="77777777" w:rsidR="00B41138" w:rsidRPr="0077218A" w:rsidRDefault="00B41138" w:rsidP="00CC1EA3">
      <w:pPr>
        <w:rPr>
          <w:lang w:val="nl"/>
        </w:rPr>
      </w:pPr>
    </w:p>
    <w:p w14:paraId="3B1D2ED5" w14:textId="77777777" w:rsidR="00F34298" w:rsidRDefault="00F34298" w:rsidP="00F34298">
      <w:pPr>
        <w:pStyle w:val="Heading2"/>
      </w:pPr>
      <w:bookmarkStart w:id="45" w:name="_Toc274836150"/>
      <w:r>
        <w:t>Ketels</w:t>
      </w:r>
      <w:bookmarkEnd w:id="17"/>
      <w:bookmarkEnd w:id="45"/>
    </w:p>
    <w:p w14:paraId="3B1D2ED6" w14:textId="77777777" w:rsidR="00F34298" w:rsidRDefault="00F34298" w:rsidP="00F34298">
      <w:pPr>
        <w:pStyle w:val="Heading3"/>
      </w:pPr>
      <w:bookmarkStart w:id="46" w:name="_Toc264036136"/>
      <w:bookmarkStart w:id="47" w:name="_Toc274836151"/>
      <w:r>
        <w:t>Ketel1</w:t>
      </w:r>
      <w:bookmarkEnd w:id="46"/>
      <w:bookmarkEnd w:id="47"/>
    </w:p>
    <w:p w14:paraId="3B1D2ED7" w14:textId="77777777" w:rsidR="00F34298" w:rsidRPr="00E42CA7" w:rsidRDefault="00F34298" w:rsidP="00C76F1B">
      <w:pPr>
        <w:pStyle w:val="Heading4"/>
      </w:pPr>
      <w:bookmarkStart w:id="48" w:name="_Toc264036137"/>
      <w:bookmarkStart w:id="49" w:name="_Toc274836152"/>
      <w:r w:rsidRPr="00882B93">
        <w:rPr>
          <w:noProof/>
        </w:rPr>
        <w:t>LSH101W</w:t>
      </w:r>
      <w:r w:rsidRPr="00E42CA7">
        <w:t xml:space="preserve"> - </w:t>
      </w:r>
      <w:r w:rsidRPr="00882B93">
        <w:rPr>
          <w:noProof/>
        </w:rPr>
        <w:t>Niveaudetectie water in ketel 1</w:t>
      </w:r>
      <w:bookmarkEnd w:id="48"/>
      <w:bookmarkEnd w:id="49"/>
    </w:p>
    <w:p w14:paraId="3B1D2ED8" w14:textId="77777777" w:rsidR="00020F51" w:rsidRPr="00807786" w:rsidRDefault="00F34298" w:rsidP="00F3429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020F51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EDC" w14:textId="77777777" w:rsidTr="001E701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D9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DA" w14:textId="77777777" w:rsidR="00F34298" w:rsidRPr="00D92D58" w:rsidRDefault="001E7015" w:rsidP="00F3429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DB" w14:textId="77777777" w:rsidR="00F34298" w:rsidRPr="00D92D58" w:rsidRDefault="001E7015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EE0" w14:textId="77777777" w:rsidTr="001E701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DD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DE" w14:textId="77777777" w:rsidR="00F34298" w:rsidRPr="00D92D58" w:rsidRDefault="00F34298" w:rsidP="00F34298">
            <w:pPr>
              <w:pStyle w:val="TableNormal0"/>
            </w:pPr>
            <w:r w:rsidRPr="00D92D58">
              <w:t>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DF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F34298" w:rsidRPr="00D92D58" w14:paraId="3B1D2EE4" w14:textId="77777777" w:rsidTr="001E701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1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2" w14:textId="77777777" w:rsidR="00F34298" w:rsidRPr="00D92D58" w:rsidRDefault="00F34298" w:rsidP="00F34298">
            <w:pPr>
              <w:pStyle w:val="TableNormal0"/>
            </w:pPr>
            <w:r w:rsidRPr="00D92D58">
              <w:t>Alarm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3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1E7015" w:rsidRPr="00D92D58" w14:paraId="3B1D2EE8" w14:textId="77777777" w:rsidTr="001E701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5" w14:textId="77777777" w:rsidR="001E7015" w:rsidRPr="00D92D58" w:rsidRDefault="001E7015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6" w14:textId="77777777" w:rsidR="001E7015" w:rsidRPr="00D92D58" w:rsidRDefault="001E7015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7" w14:textId="77777777" w:rsidR="001E7015" w:rsidRPr="00D92D58" w:rsidRDefault="001E7015" w:rsidP="00F34298">
            <w:pPr>
              <w:rPr>
                <w:lang w:val="nl"/>
              </w:rPr>
            </w:pPr>
          </w:p>
        </w:tc>
      </w:tr>
      <w:tr w:rsidR="001E7015" w:rsidRPr="00D92D58" w14:paraId="3B1D2EEC" w14:textId="77777777" w:rsidTr="001E701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9" w14:textId="77777777" w:rsidR="001E7015" w:rsidRPr="00D92D58" w:rsidRDefault="001E7015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A" w14:textId="77777777" w:rsidR="001E7015" w:rsidRPr="00D92D58" w:rsidRDefault="001E7015" w:rsidP="00F34298">
            <w:pPr>
              <w:pStyle w:val="TableNormal0"/>
            </w:pPr>
            <w:r>
              <w:t>C1.0.11.101</w:t>
            </w:r>
            <w:r>
              <w:rPr>
                <w:noProof/>
              </w:rPr>
              <w:t>.2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EB" w14:textId="77777777" w:rsidR="001E7015" w:rsidRPr="00D92D58" w:rsidRDefault="001E7015" w:rsidP="00F34298">
            <w:pPr>
              <w:rPr>
                <w:lang w:val="nl"/>
              </w:rPr>
            </w:pPr>
          </w:p>
        </w:tc>
      </w:tr>
    </w:tbl>
    <w:p w14:paraId="3B1D2EED" w14:textId="77777777" w:rsidR="00BA512E" w:rsidRPr="00BA512E" w:rsidRDefault="00BA512E" w:rsidP="00BA512E">
      <w:bookmarkStart w:id="50" w:name="_Toc264036138"/>
    </w:p>
    <w:p w14:paraId="3B1D2EEE" w14:textId="77777777" w:rsidR="00F34298" w:rsidRPr="00E42CA7" w:rsidRDefault="00F34298" w:rsidP="00C76F1B">
      <w:pPr>
        <w:pStyle w:val="Heading4"/>
      </w:pPr>
      <w:bookmarkStart w:id="51" w:name="_Toc274836153"/>
      <w:r w:rsidRPr="00882B93">
        <w:rPr>
          <w:noProof/>
        </w:rPr>
        <w:t>LSHz101a</w:t>
      </w:r>
      <w:r w:rsidRPr="00E42CA7">
        <w:t xml:space="preserve"> - </w:t>
      </w:r>
      <w:r w:rsidRPr="00882B93">
        <w:rPr>
          <w:noProof/>
        </w:rPr>
        <w:t>Niveaudetectie zand in ketel 1</w:t>
      </w:r>
      <w:bookmarkEnd w:id="50"/>
      <w:bookmarkEnd w:id="51"/>
    </w:p>
    <w:p w14:paraId="3B1D2EEF" w14:textId="77777777" w:rsidR="00020F51" w:rsidRPr="00807786" w:rsidRDefault="00F34298" w:rsidP="00F3429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020F51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EF3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F0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F1" w14:textId="77777777" w:rsidR="00F34298" w:rsidRPr="00D92D58" w:rsidRDefault="001E7015" w:rsidP="00F3429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EF2" w14:textId="77777777" w:rsidR="00F34298" w:rsidRPr="00D92D58" w:rsidRDefault="001E7015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EF7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F4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F5" w14:textId="77777777" w:rsidR="00F34298" w:rsidRPr="00D92D58" w:rsidRDefault="00F34298" w:rsidP="00F34298">
            <w:pPr>
              <w:pStyle w:val="TableNormal0"/>
            </w:pPr>
            <w:r w:rsidRPr="00D92D58">
              <w:t>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EF6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F34298" w:rsidRPr="00D92D58" w14:paraId="3B1D2EFB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F8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F9" w14:textId="77777777" w:rsidR="00F34298" w:rsidRPr="00D92D58" w:rsidRDefault="00F34298" w:rsidP="00F34298">
            <w:pPr>
              <w:pStyle w:val="TableNormal0"/>
            </w:pPr>
            <w:r w:rsidRPr="00D92D58">
              <w:t>Alarm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FA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1E7015" w:rsidRPr="00D92D58" w14:paraId="3B1D2EFF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FC" w14:textId="77777777" w:rsidR="001E7015" w:rsidRPr="00D92D58" w:rsidRDefault="001E7015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FD" w14:textId="77777777" w:rsidR="001E7015" w:rsidRPr="00D92D58" w:rsidRDefault="001E7015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EFE" w14:textId="77777777" w:rsidR="001E7015" w:rsidRPr="00D92D58" w:rsidRDefault="001E7015" w:rsidP="00F34298">
            <w:pPr>
              <w:rPr>
                <w:lang w:val="nl"/>
              </w:rPr>
            </w:pPr>
          </w:p>
        </w:tc>
      </w:tr>
      <w:tr w:rsidR="001E7015" w:rsidRPr="00D92D58" w14:paraId="3B1D2F03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00" w14:textId="77777777" w:rsidR="001E7015" w:rsidRPr="00D92D58" w:rsidRDefault="001E7015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01" w14:textId="77777777" w:rsidR="001E7015" w:rsidRPr="00D92D58" w:rsidRDefault="001E7015" w:rsidP="00F34298">
            <w:pPr>
              <w:pStyle w:val="TableNormal0"/>
            </w:pPr>
            <w:r>
              <w:t>C1.0.11.101</w:t>
            </w:r>
            <w:r>
              <w:rPr>
                <w:noProof/>
              </w:rPr>
              <w:t>.3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02" w14:textId="77777777" w:rsidR="001E7015" w:rsidRPr="00D92D58" w:rsidRDefault="001E7015" w:rsidP="00F34298">
            <w:pPr>
              <w:rPr>
                <w:lang w:val="nl"/>
              </w:rPr>
            </w:pPr>
          </w:p>
        </w:tc>
      </w:tr>
    </w:tbl>
    <w:p w14:paraId="3B1D2F04" w14:textId="77777777" w:rsidR="00BA512E" w:rsidRPr="00BA512E" w:rsidRDefault="00BA512E" w:rsidP="00BA512E">
      <w:bookmarkStart w:id="52" w:name="_Toc264036139"/>
    </w:p>
    <w:p w14:paraId="3B1D2F05" w14:textId="77777777" w:rsidR="00F34298" w:rsidRPr="00E42CA7" w:rsidRDefault="00F34298" w:rsidP="00C76F1B">
      <w:pPr>
        <w:pStyle w:val="Heading4"/>
      </w:pPr>
      <w:bookmarkStart w:id="53" w:name="_Toc274836154"/>
      <w:r w:rsidRPr="00882B93">
        <w:rPr>
          <w:noProof/>
        </w:rPr>
        <w:t>LSHz101b</w:t>
      </w:r>
      <w:r w:rsidRPr="00E42CA7">
        <w:t xml:space="preserve"> - </w:t>
      </w:r>
      <w:r w:rsidRPr="00882B93">
        <w:rPr>
          <w:noProof/>
        </w:rPr>
        <w:t>Niveaudetectie zand in ketel 1</w:t>
      </w:r>
      <w:bookmarkEnd w:id="52"/>
      <w:bookmarkEnd w:id="53"/>
    </w:p>
    <w:p w14:paraId="3B1D2F06" w14:textId="77777777" w:rsidR="00020F51" w:rsidRPr="00807786" w:rsidRDefault="00F34298" w:rsidP="00F3429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020F51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F0A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07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08" w14:textId="77777777" w:rsidR="00F34298" w:rsidRPr="00D92D58" w:rsidRDefault="009F41BC" w:rsidP="00F3429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09" w14:textId="77777777" w:rsidR="00F34298" w:rsidRPr="00D92D58" w:rsidRDefault="009F41BC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F0E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0B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0C" w14:textId="77777777" w:rsidR="00F34298" w:rsidRPr="00D92D58" w:rsidRDefault="00F34298" w:rsidP="00F34298">
            <w:pPr>
              <w:pStyle w:val="TableNormal0"/>
            </w:pPr>
            <w:r w:rsidRPr="00D92D58">
              <w:t>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0D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F34298" w:rsidRPr="00D92D58" w14:paraId="3B1D2F12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0F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0" w14:textId="77777777" w:rsidR="00F34298" w:rsidRPr="00D92D58" w:rsidRDefault="00F34298" w:rsidP="00F34298">
            <w:pPr>
              <w:pStyle w:val="TableNormal0"/>
            </w:pPr>
            <w:r w:rsidRPr="00D92D58">
              <w:t>Alarm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1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9F41BC" w:rsidRPr="00D92D58" w14:paraId="3B1D2F16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3" w14:textId="77777777" w:rsidR="009F41BC" w:rsidRPr="00D92D58" w:rsidRDefault="009F41BC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4" w14:textId="77777777" w:rsidR="009F41BC" w:rsidRPr="00D92D58" w:rsidRDefault="009F41BC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5" w14:textId="77777777" w:rsidR="009F41BC" w:rsidRPr="00D92D58" w:rsidRDefault="009F41BC" w:rsidP="00F34298">
            <w:pPr>
              <w:rPr>
                <w:lang w:val="nl"/>
              </w:rPr>
            </w:pPr>
          </w:p>
        </w:tc>
      </w:tr>
      <w:tr w:rsidR="009F41BC" w:rsidRPr="00D92D58" w14:paraId="3B1D2F1A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7" w14:textId="77777777" w:rsidR="009F41BC" w:rsidRPr="00D92D58" w:rsidRDefault="009F41BC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8" w14:textId="77777777" w:rsidR="009F41BC" w:rsidRPr="00D92D58" w:rsidRDefault="009F41BC" w:rsidP="00F34298">
            <w:pPr>
              <w:pStyle w:val="TableNormal0"/>
            </w:pPr>
            <w:r>
              <w:t>C1.0.11.101</w:t>
            </w:r>
            <w:r>
              <w:rPr>
                <w:noProof/>
              </w:rPr>
              <w:t>.4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19" w14:textId="77777777" w:rsidR="009F41BC" w:rsidRPr="00D92D58" w:rsidRDefault="009F41BC" w:rsidP="00F34298">
            <w:pPr>
              <w:rPr>
                <w:lang w:val="nl"/>
              </w:rPr>
            </w:pPr>
          </w:p>
        </w:tc>
      </w:tr>
    </w:tbl>
    <w:p w14:paraId="3B1D2F1B" w14:textId="77777777" w:rsidR="00BA512E" w:rsidRPr="00BA512E" w:rsidRDefault="00BA512E" w:rsidP="00BA512E">
      <w:bookmarkStart w:id="54" w:name="_Toc264036140"/>
    </w:p>
    <w:p w14:paraId="3B1D2F1C" w14:textId="77777777" w:rsidR="00F34298" w:rsidRPr="00E42CA7" w:rsidRDefault="00F34298" w:rsidP="00C76F1B">
      <w:pPr>
        <w:pStyle w:val="Heading4"/>
      </w:pPr>
      <w:bookmarkStart w:id="55" w:name="_Toc274836155"/>
      <w:r w:rsidRPr="00882B93">
        <w:rPr>
          <w:noProof/>
        </w:rPr>
        <w:lastRenderedPageBreak/>
        <w:t>LT101</w:t>
      </w:r>
      <w:r w:rsidRPr="00E42CA7">
        <w:t xml:space="preserve"> - </w:t>
      </w:r>
      <w:r w:rsidRPr="00882B93">
        <w:rPr>
          <w:noProof/>
        </w:rPr>
        <w:t>Niveaumeting zand in ketel 1</w:t>
      </w:r>
      <w:bookmarkEnd w:id="54"/>
      <w:bookmarkEnd w:id="55"/>
    </w:p>
    <w:p w14:paraId="3B1D2F1D" w14:textId="77777777" w:rsidR="0017068E" w:rsidRPr="00567B10" w:rsidRDefault="00F34298" w:rsidP="00C8763C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9F41BC" w:rsidRPr="00D92D58" w14:paraId="3B1D2F21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1E" w14:textId="77777777" w:rsidR="009F41BC" w:rsidRPr="00D92D58" w:rsidRDefault="009F41BC" w:rsidP="00C876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1F" w14:textId="77777777" w:rsidR="009F41BC" w:rsidRPr="00D92D58" w:rsidRDefault="009F41BC" w:rsidP="00C876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20" w14:textId="77777777" w:rsidR="009F41BC" w:rsidRPr="00D92D58" w:rsidRDefault="009F41BC" w:rsidP="00C876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9F41BC" w:rsidRPr="00D92D58" w14:paraId="3B1D2F25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22" w14:textId="77777777" w:rsidR="009F41BC" w:rsidRPr="00D92D58" w:rsidRDefault="009F41BC" w:rsidP="00C876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23" w14:textId="77777777" w:rsidR="009F41BC" w:rsidRPr="00D92D58" w:rsidRDefault="009F41BC" w:rsidP="00C8763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24" w14:textId="77777777" w:rsidR="009F41BC" w:rsidRPr="00D92D58" w:rsidRDefault="009F41BC" w:rsidP="00C8763C">
            <w:pPr>
              <w:pStyle w:val="TableNormal0"/>
              <w:keepNext/>
              <w:rPr>
                <w:lang w:val="en-US"/>
              </w:rPr>
            </w:pPr>
          </w:p>
        </w:tc>
      </w:tr>
      <w:tr w:rsidR="009F41BC" w:rsidRPr="00D92D58" w14:paraId="3B1D2F29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26" w14:textId="77777777" w:rsidR="009F41BC" w:rsidRPr="00D92D58" w:rsidRDefault="009F41BC" w:rsidP="00C876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27" w14:textId="77777777" w:rsidR="009F41BC" w:rsidRPr="00D92D58" w:rsidRDefault="009F41BC" w:rsidP="00C8763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28" w14:textId="77777777" w:rsidR="009F41BC" w:rsidRPr="00D92D58" w:rsidRDefault="009F41BC" w:rsidP="00C8763C">
            <w:pPr>
              <w:pStyle w:val="TableNormal0"/>
              <w:keepNext/>
              <w:rPr>
                <w:lang w:val="en-US"/>
              </w:rPr>
            </w:pPr>
          </w:p>
        </w:tc>
      </w:tr>
      <w:tr w:rsidR="009F41BC" w:rsidRPr="00D92D58" w14:paraId="3B1D2F2D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2A" w14:textId="77777777" w:rsidR="009F41BC" w:rsidRPr="00D92D58" w:rsidRDefault="009F41BC" w:rsidP="00C876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2B" w14:textId="77777777" w:rsidR="009F41BC" w:rsidRPr="00D92D58" w:rsidRDefault="009F41BC" w:rsidP="00C8763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2C" w14:textId="77777777" w:rsidR="009F41BC" w:rsidRPr="00D92D58" w:rsidRDefault="009F41BC" w:rsidP="00C8763C">
            <w:pPr>
              <w:pStyle w:val="TableNormal0"/>
              <w:keepNext/>
              <w:rPr>
                <w:lang w:val="en-US"/>
              </w:rPr>
            </w:pPr>
          </w:p>
        </w:tc>
      </w:tr>
      <w:tr w:rsidR="009F41BC" w:rsidRPr="00D92D58" w14:paraId="3B1D2F31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2E" w14:textId="77777777" w:rsidR="009F41BC" w:rsidRPr="00D92D58" w:rsidRDefault="009F41BC" w:rsidP="00C876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2F" w14:textId="77777777" w:rsidR="009F41BC" w:rsidRPr="00D92D58" w:rsidRDefault="009F41BC" w:rsidP="00C8763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0" w14:textId="77777777" w:rsidR="009F41BC" w:rsidRPr="00D92D58" w:rsidRDefault="009F41BC" w:rsidP="00C8763C">
            <w:pPr>
              <w:pStyle w:val="TableNormal0"/>
              <w:keepNext/>
              <w:rPr>
                <w:lang w:val="nl-BE"/>
              </w:rPr>
            </w:pPr>
          </w:p>
        </w:tc>
      </w:tr>
      <w:tr w:rsidR="009F41BC" w:rsidRPr="00D92D58" w14:paraId="3B1D2F35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2" w14:textId="77777777" w:rsidR="009F41BC" w:rsidRPr="00D92D58" w:rsidRDefault="009F41BC" w:rsidP="00C876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3" w14:textId="77777777" w:rsidR="009F41BC" w:rsidRPr="00D92D58" w:rsidRDefault="009F41BC" w:rsidP="00C8763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4" w14:textId="77777777" w:rsidR="009F41BC" w:rsidRPr="00D92D58" w:rsidRDefault="009F41BC" w:rsidP="00C8763C">
            <w:pPr>
              <w:pStyle w:val="TableNormal0"/>
              <w:keepNext/>
              <w:rPr>
                <w:lang w:val="nl-BE"/>
              </w:rPr>
            </w:pPr>
          </w:p>
        </w:tc>
      </w:tr>
      <w:tr w:rsidR="009F41BC" w:rsidRPr="00D92D58" w14:paraId="3B1D2F39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6" w14:textId="77777777" w:rsidR="009F41BC" w:rsidRPr="00D92D58" w:rsidRDefault="009F41BC" w:rsidP="00C876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7" w14:textId="77777777" w:rsidR="009F41BC" w:rsidRPr="00D92D58" w:rsidRDefault="009F41BC" w:rsidP="009F41BC">
            <w:pPr>
              <w:pStyle w:val="TableNormal0"/>
              <w:keepNext/>
            </w:pPr>
            <w:r w:rsidRPr="0017068E">
              <w:rPr>
                <w:noProof/>
                <w:lang w:val="en-US"/>
              </w:rPr>
              <w:t>C1.0.11.102.9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8" w14:textId="77777777" w:rsidR="009F41BC" w:rsidRPr="00D92D58" w:rsidRDefault="009F41BC" w:rsidP="00C8763C">
            <w:pPr>
              <w:pStyle w:val="TableNormal0"/>
              <w:keepNext/>
              <w:rPr>
                <w:lang w:val="nl-BE"/>
              </w:rPr>
            </w:pPr>
            <w:r>
              <w:t>Start meting LT101</w:t>
            </w:r>
          </w:p>
        </w:tc>
      </w:tr>
      <w:tr w:rsidR="009F41BC" w:rsidRPr="00D92D58" w14:paraId="3B1D2F3D" w14:textId="77777777" w:rsidTr="009F41B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A" w14:textId="77777777" w:rsidR="009F41BC" w:rsidRPr="00D92D58" w:rsidRDefault="009F41BC" w:rsidP="00C876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B" w14:textId="77777777" w:rsidR="009F41BC" w:rsidRPr="00D92D58" w:rsidRDefault="009F41BC" w:rsidP="009F41BC">
            <w:pPr>
              <w:pStyle w:val="TableNormal0"/>
              <w:keepNext/>
            </w:pPr>
            <w:r>
              <w:t>C1.0.11.201.1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3C" w14:textId="77777777" w:rsidR="009F41BC" w:rsidRPr="00D92D58" w:rsidRDefault="009F41BC" w:rsidP="00C8763C">
            <w:pPr>
              <w:pStyle w:val="TableNormal0"/>
              <w:keepNext/>
              <w:rPr>
                <w:lang w:val="nl-BE"/>
              </w:rPr>
            </w:pPr>
            <w:r>
              <w:t>Niveaumeting zand in ketel1</w:t>
            </w:r>
          </w:p>
        </w:tc>
      </w:tr>
    </w:tbl>
    <w:p w14:paraId="3B1D2F3E" w14:textId="77777777" w:rsidR="00C8763C" w:rsidRPr="00BA512E" w:rsidRDefault="00C8763C" w:rsidP="00BA512E">
      <w:bookmarkStart w:id="56" w:name="_Toc264036141"/>
    </w:p>
    <w:p w14:paraId="3B1D2F3F" w14:textId="77777777" w:rsidR="00F34298" w:rsidRPr="00E42CA7" w:rsidRDefault="00F34298" w:rsidP="00C76F1B">
      <w:pPr>
        <w:pStyle w:val="Heading4"/>
      </w:pPr>
      <w:bookmarkStart w:id="57" w:name="_Toc274836156"/>
      <w:r w:rsidRPr="00882B93">
        <w:rPr>
          <w:noProof/>
        </w:rPr>
        <w:t>SVA101</w:t>
      </w:r>
      <w:r w:rsidRPr="00E42CA7">
        <w:t xml:space="preserve"> - </w:t>
      </w:r>
      <w:r w:rsidRPr="00882B93">
        <w:rPr>
          <w:noProof/>
        </w:rPr>
        <w:t>Klep water naar Ketel 1</w:t>
      </w:r>
      <w:bookmarkEnd w:id="56"/>
      <w:bookmarkEnd w:id="57"/>
    </w:p>
    <w:p w14:paraId="3B1D2F40" w14:textId="77777777" w:rsidR="00F34298" w:rsidRDefault="00F34298" w:rsidP="00F34298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p w14:paraId="3B1D2F41" w14:textId="77777777" w:rsidR="0017068E" w:rsidRDefault="00F34298" w:rsidP="00F34298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5</w:t>
      </w:r>
      <w:r>
        <w:tab/>
        <w:t xml:space="preserve">Type: </w:t>
      </w:r>
      <w:r>
        <w:rPr>
          <w:noProof/>
        </w:rPr>
        <w:t>klep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F45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42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43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44" w14:textId="77777777" w:rsidR="00F34298" w:rsidRPr="00D92D58" w:rsidRDefault="00E20AF0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F49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46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47" w14:textId="77777777" w:rsidR="00F34298" w:rsidRPr="00D92D58" w:rsidRDefault="00B510C1" w:rsidP="00F34298">
            <w:pPr>
              <w:pStyle w:val="TableNormal0"/>
            </w:pPr>
            <w:r>
              <w:t>Seq. VullenKetels:stap30 (afhankelijk van keuze)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48" w14:textId="77777777" w:rsidR="00F34298" w:rsidRPr="00D92D58" w:rsidRDefault="00F34298" w:rsidP="00F34298">
            <w:pPr>
              <w:pStyle w:val="TableNormal0"/>
            </w:pPr>
          </w:p>
        </w:tc>
      </w:tr>
      <w:tr w:rsidR="00F34298" w:rsidRPr="00D92D58" w14:paraId="3B1D2F4D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4A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4B" w14:textId="77777777" w:rsidR="00F34298" w:rsidRPr="00D92D58" w:rsidRDefault="00F34298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4C" w14:textId="77777777" w:rsidR="00F34298" w:rsidRPr="00D92D58" w:rsidRDefault="00F34298" w:rsidP="00F34298">
            <w:pPr>
              <w:pStyle w:val="TableNormal0"/>
            </w:pPr>
          </w:p>
        </w:tc>
      </w:tr>
      <w:tr w:rsidR="00E20AF0" w:rsidRPr="00D92D58" w14:paraId="3B1D2F51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4E" w14:textId="77777777" w:rsidR="00E20AF0" w:rsidRPr="00D92D58" w:rsidRDefault="00E20AF0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4F" w14:textId="77777777" w:rsidR="00E20AF0" w:rsidRPr="00D92D58" w:rsidRDefault="00E20AF0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50" w14:textId="77777777" w:rsidR="00E20AF0" w:rsidRPr="00D92D58" w:rsidRDefault="00E20AF0" w:rsidP="00F34298">
            <w:pPr>
              <w:pStyle w:val="TableNormal0"/>
            </w:pPr>
          </w:p>
        </w:tc>
      </w:tr>
      <w:tr w:rsidR="00E20AF0" w:rsidRPr="00D92D58" w14:paraId="3B1D2F55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52" w14:textId="77777777" w:rsidR="00E20AF0" w:rsidRPr="00D92D58" w:rsidRDefault="00E20AF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53" w14:textId="77777777" w:rsidR="00E20AF0" w:rsidRPr="00D92D58" w:rsidRDefault="00E20AF0" w:rsidP="00F34298">
            <w:pPr>
              <w:pStyle w:val="TableNormal0"/>
            </w:pPr>
            <w:r>
              <w:t>C1.0.11.102.1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54" w14:textId="77777777" w:rsidR="00E20AF0" w:rsidRPr="00D92D58" w:rsidRDefault="00E20AF0" w:rsidP="00F34298">
            <w:pPr>
              <w:pStyle w:val="TableNormal0"/>
            </w:pPr>
          </w:p>
        </w:tc>
      </w:tr>
      <w:tr w:rsidR="00E20AF0" w:rsidRPr="00D92D58" w14:paraId="3B1D2F59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56" w14:textId="77777777" w:rsidR="00E20AF0" w:rsidRDefault="00E20AF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toe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57" w14:textId="77777777" w:rsidR="00E20AF0" w:rsidRPr="00D92D58" w:rsidRDefault="00E20AF0" w:rsidP="00F34298">
            <w:pPr>
              <w:pStyle w:val="TableNormal0"/>
            </w:pPr>
            <w:r>
              <w:t>C1.0.11.102.2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58" w14:textId="77777777" w:rsidR="00E20AF0" w:rsidRPr="00D92D58" w:rsidRDefault="00E20AF0" w:rsidP="00F34298">
            <w:pPr>
              <w:pStyle w:val="TableNormal0"/>
            </w:pPr>
          </w:p>
        </w:tc>
      </w:tr>
    </w:tbl>
    <w:p w14:paraId="3B1D2F5A" w14:textId="77777777" w:rsidR="00F34298" w:rsidRDefault="00F34298" w:rsidP="00D362AF">
      <w:pPr>
        <w:pStyle w:val="Heading3"/>
        <w:keepNext/>
      </w:pPr>
      <w:bookmarkStart w:id="58" w:name="_Toc264036142"/>
      <w:bookmarkStart w:id="59" w:name="_Toc274836157"/>
      <w:r>
        <w:t>Ketel2</w:t>
      </w:r>
      <w:bookmarkEnd w:id="58"/>
      <w:bookmarkEnd w:id="59"/>
    </w:p>
    <w:p w14:paraId="3B1D2F5B" w14:textId="77777777" w:rsidR="00F34298" w:rsidRPr="00E42CA7" w:rsidRDefault="00F34298" w:rsidP="00C76F1B">
      <w:pPr>
        <w:pStyle w:val="Heading4"/>
      </w:pPr>
      <w:bookmarkStart w:id="60" w:name="_Toc264036143"/>
      <w:bookmarkStart w:id="61" w:name="_Toc274836158"/>
      <w:r w:rsidRPr="00882B93">
        <w:rPr>
          <w:noProof/>
        </w:rPr>
        <w:t>LSH102W</w:t>
      </w:r>
      <w:r w:rsidRPr="00E42CA7">
        <w:t xml:space="preserve"> - </w:t>
      </w:r>
      <w:r w:rsidRPr="00882B93">
        <w:rPr>
          <w:noProof/>
        </w:rPr>
        <w:t>Niveaudetectie water in ketel 2</w:t>
      </w:r>
      <w:bookmarkEnd w:id="60"/>
      <w:bookmarkEnd w:id="61"/>
    </w:p>
    <w:p w14:paraId="3B1D2F5C" w14:textId="77777777" w:rsidR="0017068E" w:rsidRDefault="00F34298" w:rsidP="00D362AF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F60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5D" w14:textId="77777777" w:rsidR="00F34298" w:rsidRPr="00D92D58" w:rsidRDefault="00F34298" w:rsidP="00D362A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5E" w14:textId="77777777" w:rsidR="00F34298" w:rsidRPr="00D92D58" w:rsidRDefault="00F34298" w:rsidP="00D362AF">
            <w:pPr>
              <w:keepNext/>
              <w:rPr>
                <w:b/>
                <w:bCs/>
                <w:lang w:val="nl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5F" w14:textId="77777777" w:rsidR="00F34298" w:rsidRPr="00D92D58" w:rsidRDefault="009F41BC" w:rsidP="00D362A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F64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61" w14:textId="77777777" w:rsidR="00F34298" w:rsidRPr="00D92D58" w:rsidRDefault="00F34298" w:rsidP="00D362A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62" w14:textId="77777777" w:rsidR="00F34298" w:rsidRPr="00D92D58" w:rsidRDefault="00F34298" w:rsidP="00D362AF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63" w14:textId="77777777" w:rsidR="00F34298" w:rsidRPr="00D92D58" w:rsidRDefault="00F34298" w:rsidP="00D362AF">
            <w:pPr>
              <w:keepNext/>
              <w:rPr>
                <w:lang w:val="nl"/>
              </w:rPr>
            </w:pPr>
          </w:p>
        </w:tc>
      </w:tr>
      <w:tr w:rsidR="00F34298" w:rsidRPr="00D92D58" w14:paraId="3B1D2F68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5" w14:textId="77777777" w:rsidR="00F34298" w:rsidRPr="00D92D58" w:rsidRDefault="00F34298" w:rsidP="00D362A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6" w14:textId="77777777" w:rsidR="00F34298" w:rsidRPr="00D92D58" w:rsidRDefault="00F34298" w:rsidP="00D362AF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7" w14:textId="77777777" w:rsidR="00F34298" w:rsidRPr="00D92D58" w:rsidRDefault="00F34298" w:rsidP="00D362AF">
            <w:pPr>
              <w:keepNext/>
              <w:rPr>
                <w:lang w:val="nl"/>
              </w:rPr>
            </w:pPr>
          </w:p>
        </w:tc>
      </w:tr>
      <w:tr w:rsidR="009F41BC" w:rsidRPr="00D92D58" w14:paraId="3B1D2F6C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9" w14:textId="77777777" w:rsidR="009F41BC" w:rsidRPr="00D92D58" w:rsidRDefault="009F41BC" w:rsidP="00D362A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A" w14:textId="77777777" w:rsidR="009F41BC" w:rsidRPr="00D92D58" w:rsidRDefault="009F41BC" w:rsidP="00D362AF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B" w14:textId="77777777" w:rsidR="009F41BC" w:rsidRPr="00D92D58" w:rsidRDefault="009F41BC" w:rsidP="00D362AF">
            <w:pPr>
              <w:keepNext/>
              <w:rPr>
                <w:lang w:val="nl"/>
              </w:rPr>
            </w:pPr>
          </w:p>
        </w:tc>
      </w:tr>
      <w:tr w:rsidR="009F41BC" w:rsidRPr="00D92D58" w14:paraId="3B1D2F70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D" w14:textId="77777777" w:rsidR="009F41BC" w:rsidRPr="00D92D58" w:rsidRDefault="009F41BC" w:rsidP="00D362A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E" w14:textId="77777777" w:rsidR="009F41BC" w:rsidRPr="00D92D58" w:rsidRDefault="009F41BC" w:rsidP="00D362AF">
            <w:pPr>
              <w:pStyle w:val="TableNormal0"/>
              <w:keepNext/>
            </w:pPr>
            <w:r>
              <w:t>C1.0.11.101</w:t>
            </w:r>
            <w:r>
              <w:rPr>
                <w:noProof/>
              </w:rPr>
              <w:t>.5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6F" w14:textId="77777777" w:rsidR="009F41BC" w:rsidRPr="00D92D58" w:rsidRDefault="009F41BC" w:rsidP="00D362AF">
            <w:pPr>
              <w:keepNext/>
              <w:rPr>
                <w:lang w:val="nl"/>
              </w:rPr>
            </w:pPr>
          </w:p>
        </w:tc>
      </w:tr>
    </w:tbl>
    <w:p w14:paraId="3B1D2F71" w14:textId="77777777" w:rsidR="00D362AF" w:rsidRPr="00D362AF" w:rsidRDefault="00D362AF" w:rsidP="00D362AF">
      <w:bookmarkStart w:id="62" w:name="_Toc264036144"/>
    </w:p>
    <w:p w14:paraId="3B1D2F72" w14:textId="77777777" w:rsidR="00F34298" w:rsidRPr="00E42CA7" w:rsidRDefault="00F34298" w:rsidP="00C76F1B">
      <w:pPr>
        <w:pStyle w:val="Heading4"/>
      </w:pPr>
      <w:bookmarkStart w:id="63" w:name="_Toc274836159"/>
      <w:r w:rsidRPr="00882B93">
        <w:rPr>
          <w:noProof/>
        </w:rPr>
        <w:t>LSHz102a</w:t>
      </w:r>
      <w:r w:rsidRPr="00E42CA7">
        <w:t xml:space="preserve"> - </w:t>
      </w:r>
      <w:r w:rsidRPr="00882B93">
        <w:rPr>
          <w:noProof/>
        </w:rPr>
        <w:t>Niveaudetectie zand in ketel 2</w:t>
      </w:r>
      <w:bookmarkEnd w:id="62"/>
      <w:bookmarkEnd w:id="63"/>
    </w:p>
    <w:p w14:paraId="3B1D2F73" w14:textId="77777777" w:rsidR="0017068E" w:rsidRDefault="00F34298" w:rsidP="00F3429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F77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74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75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76" w14:textId="77777777" w:rsidR="00F34298" w:rsidRPr="00D92D58" w:rsidRDefault="009F41BC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F7B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78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79" w14:textId="77777777" w:rsidR="00F34298" w:rsidRPr="00D92D58" w:rsidRDefault="00F34298" w:rsidP="00F34298">
            <w:pPr>
              <w:pStyle w:val="TableNormal0"/>
            </w:pPr>
            <w:r w:rsidRPr="00D92D58">
              <w:t>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7A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F34298" w:rsidRPr="00D92D58" w14:paraId="3B1D2F7F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7C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7D" w14:textId="77777777" w:rsidR="00F34298" w:rsidRPr="00D92D58" w:rsidRDefault="00F34298" w:rsidP="00F34298">
            <w:pPr>
              <w:pStyle w:val="TableNormal0"/>
            </w:pPr>
            <w:r w:rsidRPr="00D92D58">
              <w:t>Alarm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7E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9F41BC" w:rsidRPr="00D92D58" w14:paraId="3B1D2F83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80" w14:textId="77777777" w:rsidR="009F41BC" w:rsidRPr="00D92D58" w:rsidRDefault="009F41BC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81" w14:textId="77777777" w:rsidR="009F41BC" w:rsidRPr="00D92D58" w:rsidRDefault="009F41BC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82" w14:textId="77777777" w:rsidR="009F41BC" w:rsidRPr="00D92D58" w:rsidRDefault="009F41BC" w:rsidP="00F34298">
            <w:pPr>
              <w:rPr>
                <w:lang w:val="nl"/>
              </w:rPr>
            </w:pPr>
          </w:p>
        </w:tc>
      </w:tr>
      <w:tr w:rsidR="009F41BC" w:rsidRPr="00D92D58" w14:paraId="3B1D2F87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84" w14:textId="77777777" w:rsidR="009F41BC" w:rsidRPr="00D92D58" w:rsidRDefault="009F41BC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85" w14:textId="77777777" w:rsidR="009F41BC" w:rsidRPr="00D92D58" w:rsidRDefault="009F41BC" w:rsidP="00F34298">
            <w:pPr>
              <w:pStyle w:val="TableNormal0"/>
            </w:pPr>
            <w:r>
              <w:t>C1.0.11.101</w:t>
            </w:r>
            <w:r>
              <w:rPr>
                <w:noProof/>
              </w:rPr>
              <w:t>.6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86" w14:textId="77777777" w:rsidR="009F41BC" w:rsidRPr="00D92D58" w:rsidRDefault="009F41BC" w:rsidP="00F34298">
            <w:pPr>
              <w:rPr>
                <w:lang w:val="nl"/>
              </w:rPr>
            </w:pPr>
          </w:p>
        </w:tc>
      </w:tr>
    </w:tbl>
    <w:p w14:paraId="3B1D2F88" w14:textId="77777777" w:rsidR="00BA512E" w:rsidRPr="00BA512E" w:rsidRDefault="00BA512E" w:rsidP="00BA512E">
      <w:bookmarkStart w:id="64" w:name="_Toc264036145"/>
    </w:p>
    <w:p w14:paraId="3B1D2F89" w14:textId="77777777" w:rsidR="00F34298" w:rsidRPr="00E42CA7" w:rsidRDefault="00F34298" w:rsidP="00C76F1B">
      <w:pPr>
        <w:pStyle w:val="Heading4"/>
      </w:pPr>
      <w:bookmarkStart w:id="65" w:name="_Toc274836160"/>
      <w:r w:rsidRPr="00882B93">
        <w:rPr>
          <w:noProof/>
        </w:rPr>
        <w:t>LSHz102b</w:t>
      </w:r>
      <w:r w:rsidRPr="00E42CA7">
        <w:t xml:space="preserve"> - </w:t>
      </w:r>
      <w:r w:rsidRPr="00882B93">
        <w:rPr>
          <w:noProof/>
        </w:rPr>
        <w:t>Niveaudetectie zand in ketel 2</w:t>
      </w:r>
      <w:bookmarkEnd w:id="64"/>
      <w:bookmarkEnd w:id="65"/>
    </w:p>
    <w:p w14:paraId="3B1D2F8A" w14:textId="77777777" w:rsidR="0017068E" w:rsidRDefault="00F34298" w:rsidP="00F3429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F8E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8B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8C" w14:textId="77777777" w:rsidR="00F34298" w:rsidRPr="00D92D58" w:rsidRDefault="00E20AF0" w:rsidP="00F3429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8D" w14:textId="77777777" w:rsidR="00F34298" w:rsidRPr="00D92D58" w:rsidRDefault="00E20AF0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F92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8F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90" w14:textId="77777777" w:rsidR="00F34298" w:rsidRPr="00D92D58" w:rsidRDefault="00F34298" w:rsidP="00F34298">
            <w:pPr>
              <w:pStyle w:val="TableNormal0"/>
            </w:pPr>
            <w:r w:rsidRPr="00D92D58">
              <w:t>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91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F34298" w:rsidRPr="00D92D58" w14:paraId="3B1D2F96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3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4" w14:textId="77777777" w:rsidR="00F34298" w:rsidRPr="00D92D58" w:rsidRDefault="00F34298" w:rsidP="00F34298">
            <w:pPr>
              <w:pStyle w:val="TableNormal0"/>
            </w:pPr>
            <w:r w:rsidRPr="00D92D58">
              <w:t>Alarm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5" w14:textId="77777777" w:rsidR="00F34298" w:rsidRPr="00D92D58" w:rsidRDefault="00F34298" w:rsidP="00F34298">
            <w:pPr>
              <w:rPr>
                <w:lang w:val="nl"/>
              </w:rPr>
            </w:pPr>
          </w:p>
        </w:tc>
      </w:tr>
      <w:tr w:rsidR="009F41BC" w:rsidRPr="00D92D58" w14:paraId="3B1D2F9A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7" w14:textId="77777777" w:rsidR="009F41BC" w:rsidRPr="00D92D58" w:rsidRDefault="009F41BC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8" w14:textId="77777777" w:rsidR="009F41BC" w:rsidRPr="00D92D58" w:rsidRDefault="009F41BC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9" w14:textId="77777777" w:rsidR="009F41BC" w:rsidRPr="00D92D58" w:rsidRDefault="009F41BC" w:rsidP="00F34298">
            <w:pPr>
              <w:rPr>
                <w:lang w:val="nl"/>
              </w:rPr>
            </w:pPr>
          </w:p>
        </w:tc>
      </w:tr>
      <w:tr w:rsidR="009F41BC" w:rsidRPr="00D92D58" w14:paraId="3B1D2F9E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B" w14:textId="77777777" w:rsidR="009F41BC" w:rsidRPr="00D92D58" w:rsidRDefault="009F41BC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C" w14:textId="77777777" w:rsidR="009F41BC" w:rsidRPr="00D92D58" w:rsidRDefault="009F41BC" w:rsidP="00F34298">
            <w:pPr>
              <w:pStyle w:val="TableNormal0"/>
            </w:pPr>
            <w:r>
              <w:t>C1.0.11.101</w:t>
            </w:r>
            <w:r>
              <w:rPr>
                <w:noProof/>
              </w:rPr>
              <w:t>.7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9D" w14:textId="77777777" w:rsidR="009F41BC" w:rsidRPr="00D92D58" w:rsidRDefault="009F41BC" w:rsidP="00F34298">
            <w:pPr>
              <w:rPr>
                <w:lang w:val="nl"/>
              </w:rPr>
            </w:pPr>
          </w:p>
        </w:tc>
      </w:tr>
    </w:tbl>
    <w:p w14:paraId="3B1D2F9F" w14:textId="77777777" w:rsidR="00BA512E" w:rsidRPr="00BA512E" w:rsidRDefault="00BA512E" w:rsidP="00BA512E">
      <w:bookmarkStart w:id="66" w:name="_Toc264036146"/>
    </w:p>
    <w:p w14:paraId="3B1D2FA0" w14:textId="77777777" w:rsidR="00F34298" w:rsidRPr="00E42CA7" w:rsidRDefault="00F34298" w:rsidP="00C76F1B">
      <w:pPr>
        <w:pStyle w:val="Heading4"/>
      </w:pPr>
      <w:bookmarkStart w:id="67" w:name="_Toc274836161"/>
      <w:r w:rsidRPr="00882B93">
        <w:rPr>
          <w:noProof/>
        </w:rPr>
        <w:lastRenderedPageBreak/>
        <w:t>LT102</w:t>
      </w:r>
      <w:r w:rsidRPr="00E42CA7">
        <w:t xml:space="preserve"> - </w:t>
      </w:r>
      <w:r w:rsidRPr="00882B93">
        <w:rPr>
          <w:noProof/>
        </w:rPr>
        <w:t>Niveaumeting zand in ketel 2</w:t>
      </w:r>
      <w:bookmarkEnd w:id="66"/>
      <w:bookmarkEnd w:id="67"/>
    </w:p>
    <w:p w14:paraId="3B1D2FA1" w14:textId="77777777" w:rsidR="0017068E" w:rsidRPr="00567B10" w:rsidRDefault="00F34298" w:rsidP="00567B10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4084"/>
        <w:gridCol w:w="4111"/>
      </w:tblGrid>
      <w:tr w:rsidR="00E20AF0" w:rsidRPr="00D92D58" w14:paraId="3B1D2FA5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A2" w14:textId="77777777" w:rsidR="00E20AF0" w:rsidRPr="00D92D58" w:rsidRDefault="00E20AF0" w:rsidP="00567B1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A3" w14:textId="77777777" w:rsidR="00E20AF0" w:rsidRPr="00D92D58" w:rsidRDefault="00E20AF0" w:rsidP="00567B1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A4" w14:textId="77777777" w:rsidR="00E20AF0" w:rsidRPr="00D92D58" w:rsidRDefault="00E20AF0" w:rsidP="00567B1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E20AF0" w:rsidRPr="00D92D58" w14:paraId="3B1D2FA9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A6" w14:textId="77777777" w:rsidR="00E20AF0" w:rsidRPr="00D92D58" w:rsidRDefault="00E20AF0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A7" w14:textId="77777777" w:rsidR="00E20AF0" w:rsidRPr="00D92D58" w:rsidRDefault="00E20AF0" w:rsidP="00567B10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A8" w14:textId="77777777" w:rsidR="00E20AF0" w:rsidRPr="00D92D58" w:rsidRDefault="00E20AF0" w:rsidP="00567B10">
            <w:pPr>
              <w:pStyle w:val="TableNormal0"/>
              <w:keepNext/>
              <w:rPr>
                <w:lang w:val="en-US"/>
              </w:rPr>
            </w:pPr>
          </w:p>
        </w:tc>
      </w:tr>
      <w:tr w:rsidR="00E20AF0" w:rsidRPr="00D92D58" w14:paraId="3B1D2FAD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AA" w14:textId="77777777" w:rsidR="00E20AF0" w:rsidRPr="00D92D58" w:rsidRDefault="00E20AF0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AB" w14:textId="77777777" w:rsidR="00E20AF0" w:rsidRPr="00D92D58" w:rsidRDefault="00E20AF0" w:rsidP="00567B10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AC" w14:textId="77777777" w:rsidR="00E20AF0" w:rsidRPr="00D92D58" w:rsidRDefault="00E20AF0" w:rsidP="00567B10">
            <w:pPr>
              <w:pStyle w:val="TableNormal0"/>
              <w:keepNext/>
              <w:rPr>
                <w:lang w:val="en-US"/>
              </w:rPr>
            </w:pPr>
          </w:p>
        </w:tc>
      </w:tr>
      <w:tr w:rsidR="00E20AF0" w:rsidRPr="00D92D58" w14:paraId="3B1D2FB1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AE" w14:textId="77777777" w:rsidR="00E20AF0" w:rsidRPr="00D92D58" w:rsidRDefault="00E20AF0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AF" w14:textId="77777777" w:rsidR="00E20AF0" w:rsidRPr="00D92D58" w:rsidRDefault="00E20AF0" w:rsidP="00567B10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B0" w14:textId="77777777" w:rsidR="00E20AF0" w:rsidRPr="00D92D58" w:rsidRDefault="00E20AF0" w:rsidP="00567B10">
            <w:pPr>
              <w:pStyle w:val="TableNormal0"/>
              <w:keepNext/>
              <w:rPr>
                <w:lang w:val="en-US"/>
              </w:rPr>
            </w:pPr>
          </w:p>
        </w:tc>
      </w:tr>
      <w:tr w:rsidR="00E20AF0" w:rsidRPr="00D92D58" w14:paraId="3B1D2FB5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2" w14:textId="77777777" w:rsidR="00E20AF0" w:rsidRPr="00D92D58" w:rsidRDefault="00E20AF0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3" w14:textId="77777777" w:rsidR="00E20AF0" w:rsidRPr="00D92D58" w:rsidRDefault="00E20AF0" w:rsidP="00567B10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4" w14:textId="77777777" w:rsidR="00E20AF0" w:rsidRPr="00D92D58" w:rsidRDefault="00E20AF0" w:rsidP="00567B10">
            <w:pPr>
              <w:pStyle w:val="TableNormal0"/>
              <w:keepNext/>
              <w:rPr>
                <w:lang w:val="nl-BE"/>
              </w:rPr>
            </w:pPr>
          </w:p>
        </w:tc>
      </w:tr>
      <w:tr w:rsidR="00E20AF0" w:rsidRPr="00D92D58" w14:paraId="3B1D2FB9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6" w14:textId="77777777" w:rsidR="00E20AF0" w:rsidRPr="00D92D58" w:rsidRDefault="00E20AF0" w:rsidP="00567B1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7" w14:textId="77777777" w:rsidR="00E20AF0" w:rsidRPr="00D92D58" w:rsidRDefault="00E20AF0" w:rsidP="00567B10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8" w14:textId="77777777" w:rsidR="00E20AF0" w:rsidRPr="00D92D58" w:rsidRDefault="00E20AF0" w:rsidP="00567B10">
            <w:pPr>
              <w:pStyle w:val="TableNormal0"/>
              <w:keepNext/>
              <w:rPr>
                <w:lang w:val="nl-BE"/>
              </w:rPr>
            </w:pPr>
          </w:p>
        </w:tc>
      </w:tr>
      <w:tr w:rsidR="00E20AF0" w:rsidRPr="00D92D58" w14:paraId="3B1D2FBD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A" w14:textId="77777777" w:rsidR="00E20AF0" w:rsidRPr="00D92D58" w:rsidRDefault="00E20AF0" w:rsidP="00567B1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B" w14:textId="77777777" w:rsidR="00E20AF0" w:rsidRPr="00D92D58" w:rsidRDefault="00E20AF0" w:rsidP="00E20AF0">
            <w:pPr>
              <w:pStyle w:val="TableNormal0"/>
              <w:keepNext/>
            </w:pPr>
            <w:r w:rsidRPr="0017068E">
              <w:rPr>
                <w:noProof/>
                <w:lang w:val="en-US"/>
              </w:rPr>
              <w:t>C1.0.11.102.</w:t>
            </w:r>
            <w:r>
              <w:rPr>
                <w:noProof/>
                <w:lang w:val="en-US"/>
              </w:rPr>
              <w:t>10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C" w14:textId="77777777" w:rsidR="00E20AF0" w:rsidRPr="00D92D58" w:rsidRDefault="00E20AF0" w:rsidP="00E20AF0">
            <w:pPr>
              <w:pStyle w:val="TableNormal0"/>
              <w:keepNext/>
            </w:pPr>
            <w:r>
              <w:t>Start meting LT102</w:t>
            </w:r>
          </w:p>
        </w:tc>
      </w:tr>
      <w:tr w:rsidR="00E20AF0" w:rsidRPr="00D92D58" w14:paraId="3B1D2FC1" w14:textId="77777777" w:rsidTr="00E20AF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E" w14:textId="77777777" w:rsidR="00E20AF0" w:rsidRPr="00D92D58" w:rsidRDefault="00E20AF0" w:rsidP="00567B1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40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BF" w14:textId="77777777" w:rsidR="00E20AF0" w:rsidRPr="00D92D58" w:rsidRDefault="00E20AF0" w:rsidP="00E20AF0">
            <w:pPr>
              <w:pStyle w:val="TableNormal0"/>
              <w:keepNext/>
            </w:pPr>
            <w:r>
              <w:t>C1.0.11.201.2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C0" w14:textId="77777777" w:rsidR="00E20AF0" w:rsidRPr="00D92D58" w:rsidRDefault="00E20AF0" w:rsidP="00E20AF0">
            <w:pPr>
              <w:pStyle w:val="TableNormal0"/>
              <w:keepNext/>
            </w:pPr>
            <w:r>
              <w:t>Niveaumeting zand in ketel2</w:t>
            </w:r>
          </w:p>
        </w:tc>
      </w:tr>
    </w:tbl>
    <w:p w14:paraId="3B1D2FC2" w14:textId="77777777" w:rsidR="00567B10" w:rsidRPr="00BA512E" w:rsidRDefault="00567B10" w:rsidP="00BA512E">
      <w:bookmarkStart w:id="68" w:name="_Toc264036147"/>
    </w:p>
    <w:p w14:paraId="3B1D2FC3" w14:textId="77777777" w:rsidR="00F34298" w:rsidRPr="00E42CA7" w:rsidRDefault="00F34298" w:rsidP="00C76F1B">
      <w:pPr>
        <w:pStyle w:val="Heading4"/>
      </w:pPr>
      <w:bookmarkStart w:id="69" w:name="_Toc274836162"/>
      <w:r w:rsidRPr="00882B93">
        <w:rPr>
          <w:noProof/>
        </w:rPr>
        <w:t>SVA102</w:t>
      </w:r>
      <w:r w:rsidRPr="00E42CA7">
        <w:t xml:space="preserve"> - </w:t>
      </w:r>
      <w:r w:rsidRPr="00882B93">
        <w:rPr>
          <w:noProof/>
        </w:rPr>
        <w:t>Klep water naar Ketel 2</w:t>
      </w:r>
      <w:bookmarkEnd w:id="68"/>
      <w:bookmarkEnd w:id="69"/>
    </w:p>
    <w:p w14:paraId="3B1D2FC4" w14:textId="77777777" w:rsidR="00F34298" w:rsidRPr="00E20AF0" w:rsidRDefault="00F34298" w:rsidP="00F34298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F34298" w:rsidRPr="00D92D58" w14:paraId="3B1D2FC8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C5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C6" w14:textId="77777777" w:rsidR="00F34298" w:rsidRPr="00D92D58" w:rsidRDefault="00E20AF0" w:rsidP="00F3429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C7" w14:textId="77777777" w:rsidR="00F34298" w:rsidRPr="00D92D58" w:rsidRDefault="00E20AF0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FCC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C9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CA" w14:textId="77777777" w:rsidR="00F34298" w:rsidRPr="00D92D58" w:rsidRDefault="00B510C1" w:rsidP="00F34298">
            <w:pPr>
              <w:pStyle w:val="TableNormal0"/>
            </w:pPr>
            <w:r>
              <w:t>Seq. VullenKetels:stap30 (afhankelijk van keuze)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CB" w14:textId="77777777" w:rsidR="00F34298" w:rsidRPr="00D92D58" w:rsidRDefault="00F34298" w:rsidP="00F34298">
            <w:pPr>
              <w:pStyle w:val="TableNormal0"/>
            </w:pPr>
          </w:p>
        </w:tc>
      </w:tr>
      <w:tr w:rsidR="00F34298" w:rsidRPr="00D92D58" w14:paraId="3B1D2FD0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CD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CE" w14:textId="77777777" w:rsidR="00F34298" w:rsidRPr="00D92D58" w:rsidRDefault="00F34298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CF" w14:textId="77777777" w:rsidR="00F34298" w:rsidRPr="00D92D58" w:rsidRDefault="00F34298" w:rsidP="00F34298">
            <w:pPr>
              <w:pStyle w:val="TableNormal0"/>
            </w:pPr>
          </w:p>
        </w:tc>
      </w:tr>
      <w:tr w:rsidR="00E20AF0" w:rsidRPr="00D92D58" w14:paraId="3B1D2FD4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1" w14:textId="77777777" w:rsidR="00E20AF0" w:rsidRPr="00D92D58" w:rsidRDefault="00E20AF0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2" w14:textId="77777777" w:rsidR="00E20AF0" w:rsidRPr="00D92D58" w:rsidRDefault="00E20AF0" w:rsidP="00F34298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3" w14:textId="77777777" w:rsidR="00E20AF0" w:rsidRPr="00D92D58" w:rsidRDefault="00E20AF0" w:rsidP="00F34298">
            <w:pPr>
              <w:pStyle w:val="TableNormal0"/>
            </w:pPr>
          </w:p>
        </w:tc>
      </w:tr>
      <w:tr w:rsidR="00E20AF0" w:rsidRPr="00D92D58" w14:paraId="3B1D2FD8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5" w14:textId="77777777" w:rsidR="00E20AF0" w:rsidRDefault="00E20AF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6" w14:textId="77777777" w:rsidR="00E20AF0" w:rsidRDefault="00E20AF0" w:rsidP="00F34298">
            <w:pPr>
              <w:pStyle w:val="TableNormal0"/>
            </w:pPr>
            <w:r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7" w14:textId="77777777" w:rsidR="00E20AF0" w:rsidRPr="00D92D58" w:rsidRDefault="00E20AF0" w:rsidP="00F34298">
            <w:pPr>
              <w:pStyle w:val="TableNormal0"/>
            </w:pPr>
          </w:p>
        </w:tc>
      </w:tr>
      <w:tr w:rsidR="00E20AF0" w:rsidRPr="00D92D58" w14:paraId="3B1D2FDC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9" w14:textId="77777777" w:rsidR="00E20AF0" w:rsidRPr="00D92D58" w:rsidRDefault="00E20AF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A" w14:textId="77777777" w:rsidR="00E20AF0" w:rsidRPr="00D92D58" w:rsidRDefault="00E20AF0" w:rsidP="00F34298">
            <w:pPr>
              <w:pStyle w:val="TableNormal0"/>
            </w:pPr>
            <w:r>
              <w:t>C1.0.11.102.3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B" w14:textId="77777777" w:rsidR="00E20AF0" w:rsidRPr="00D92D58" w:rsidRDefault="00E20AF0" w:rsidP="00F34298">
            <w:pPr>
              <w:pStyle w:val="TableNormal0"/>
            </w:pPr>
          </w:p>
        </w:tc>
      </w:tr>
      <w:tr w:rsidR="00E20AF0" w:rsidRPr="00D92D58" w14:paraId="3B1D2FE0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D" w14:textId="77777777" w:rsidR="00E20AF0" w:rsidRDefault="00E20AF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Toe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E" w14:textId="77777777" w:rsidR="00E20AF0" w:rsidRDefault="00E20AF0" w:rsidP="00F34298">
            <w:pPr>
              <w:pStyle w:val="TableNormal0"/>
            </w:pPr>
            <w:r>
              <w:t>C1.0.11.102.4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DF" w14:textId="77777777" w:rsidR="00E20AF0" w:rsidRPr="00D92D58" w:rsidRDefault="000C4A9C" w:rsidP="00F34298">
            <w:pPr>
              <w:pStyle w:val="TableNormal0"/>
            </w:pPr>
            <w:r>
              <w:t xml:space="preserve">  </w:t>
            </w:r>
          </w:p>
        </w:tc>
      </w:tr>
    </w:tbl>
    <w:p w14:paraId="3B1D2FE1" w14:textId="77777777" w:rsidR="00D362AF" w:rsidRPr="00D362AF" w:rsidRDefault="00D362AF" w:rsidP="00D362AF">
      <w:bookmarkStart w:id="70" w:name="_Toc264036148"/>
    </w:p>
    <w:p w14:paraId="3B1D2FE2" w14:textId="77777777" w:rsidR="00F34298" w:rsidRDefault="00F34298" w:rsidP="00F34298">
      <w:pPr>
        <w:pStyle w:val="Heading3"/>
        <w:keepNext/>
      </w:pPr>
      <w:bookmarkStart w:id="71" w:name="_Toc274836163"/>
      <w:r>
        <w:t>Ketel3</w:t>
      </w:r>
      <w:bookmarkEnd w:id="70"/>
      <w:bookmarkEnd w:id="71"/>
    </w:p>
    <w:p w14:paraId="3B1D2FE3" w14:textId="77777777" w:rsidR="00F34298" w:rsidRPr="00E42CA7" w:rsidRDefault="00F34298" w:rsidP="00C76F1B">
      <w:pPr>
        <w:pStyle w:val="Heading4"/>
      </w:pPr>
      <w:bookmarkStart w:id="72" w:name="_Toc264036149"/>
      <w:bookmarkStart w:id="73" w:name="_Toc274836164"/>
      <w:r w:rsidRPr="00882B93">
        <w:rPr>
          <w:noProof/>
        </w:rPr>
        <w:t>LSH103W</w:t>
      </w:r>
      <w:r w:rsidRPr="00E42CA7">
        <w:t xml:space="preserve"> - </w:t>
      </w:r>
      <w:r w:rsidRPr="00882B93">
        <w:rPr>
          <w:noProof/>
        </w:rPr>
        <w:t>Niveaudetectie water in ketel 3</w:t>
      </w:r>
      <w:bookmarkEnd w:id="72"/>
      <w:bookmarkEnd w:id="73"/>
    </w:p>
    <w:p w14:paraId="3B1D2FE4" w14:textId="77777777" w:rsidR="0017068E" w:rsidRDefault="00F34298" w:rsidP="00F34298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F34298" w:rsidRPr="00D92D58" w14:paraId="3B1D2FE8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E5" w14:textId="77777777" w:rsidR="00F34298" w:rsidRPr="00D92D58" w:rsidRDefault="00F34298" w:rsidP="00F342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E6" w14:textId="77777777" w:rsidR="00F34298" w:rsidRPr="00D92D58" w:rsidRDefault="00112420" w:rsidP="00F34298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E7" w14:textId="77777777" w:rsidR="00F34298" w:rsidRPr="00D92D58" w:rsidRDefault="00112420" w:rsidP="00F342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2FEC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E9" w14:textId="77777777" w:rsidR="00F34298" w:rsidRPr="00D92D58" w:rsidRDefault="00F34298" w:rsidP="00F342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EA" w14:textId="77777777" w:rsidR="00F34298" w:rsidRPr="00D92D58" w:rsidRDefault="00F34298" w:rsidP="00F34298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2FEB" w14:textId="77777777" w:rsidR="00F34298" w:rsidRPr="00D92D58" w:rsidRDefault="00F34298" w:rsidP="00F34298">
            <w:pPr>
              <w:keepNext/>
              <w:rPr>
                <w:lang w:val="nl"/>
              </w:rPr>
            </w:pPr>
          </w:p>
        </w:tc>
      </w:tr>
      <w:tr w:rsidR="00F34298" w:rsidRPr="00D92D58" w14:paraId="3B1D2FF0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ED" w14:textId="77777777" w:rsidR="00F34298" w:rsidRPr="00D92D58" w:rsidRDefault="00F34298" w:rsidP="00F342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EE" w14:textId="77777777" w:rsidR="00F34298" w:rsidRPr="00D92D58" w:rsidRDefault="00F34298" w:rsidP="00F34298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EF" w14:textId="77777777" w:rsidR="00F34298" w:rsidRPr="00D92D58" w:rsidRDefault="00F34298" w:rsidP="00F34298">
            <w:pPr>
              <w:keepNext/>
              <w:rPr>
                <w:lang w:val="nl"/>
              </w:rPr>
            </w:pPr>
          </w:p>
        </w:tc>
      </w:tr>
      <w:tr w:rsidR="00112420" w:rsidRPr="00D92D58" w14:paraId="3B1D2FF4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F1" w14:textId="77777777" w:rsidR="00112420" w:rsidRPr="00D92D58" w:rsidRDefault="00112420" w:rsidP="00F34298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F2" w14:textId="77777777" w:rsidR="00112420" w:rsidRPr="00D92D58" w:rsidRDefault="00112420" w:rsidP="00F34298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F3" w14:textId="77777777" w:rsidR="00112420" w:rsidRPr="00D92D58" w:rsidRDefault="00112420" w:rsidP="00F34298">
            <w:pPr>
              <w:keepNext/>
              <w:rPr>
                <w:lang w:val="nl"/>
              </w:rPr>
            </w:pPr>
          </w:p>
        </w:tc>
      </w:tr>
      <w:tr w:rsidR="00112420" w:rsidRPr="00D92D58" w14:paraId="3B1D2FF8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F5" w14:textId="77777777" w:rsidR="00112420" w:rsidRPr="00D92D58" w:rsidRDefault="00112420" w:rsidP="00F342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F6" w14:textId="77777777" w:rsidR="00112420" w:rsidRPr="00D92D58" w:rsidRDefault="00112420" w:rsidP="00F34298">
            <w:pPr>
              <w:pStyle w:val="TableNormal0"/>
              <w:keepNext/>
            </w:pPr>
            <w:r>
              <w:t>C1.0.11.101</w:t>
            </w:r>
            <w:r>
              <w:rPr>
                <w:noProof/>
              </w:rPr>
              <w:t>.9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2FF7" w14:textId="77777777" w:rsidR="00112420" w:rsidRPr="00D92D58" w:rsidRDefault="00112420" w:rsidP="00F34298">
            <w:pPr>
              <w:keepNext/>
              <w:rPr>
                <w:lang w:val="nl"/>
              </w:rPr>
            </w:pPr>
          </w:p>
        </w:tc>
      </w:tr>
    </w:tbl>
    <w:p w14:paraId="3B1D2FF9" w14:textId="77777777" w:rsidR="00F34298" w:rsidRPr="0077218A" w:rsidRDefault="00F34298" w:rsidP="00F34298">
      <w:pPr>
        <w:rPr>
          <w:lang w:val="nl"/>
        </w:rPr>
      </w:pPr>
    </w:p>
    <w:p w14:paraId="3B1D2FFA" w14:textId="77777777" w:rsidR="00F34298" w:rsidRPr="00E42CA7" w:rsidRDefault="00F34298" w:rsidP="00C76F1B">
      <w:pPr>
        <w:pStyle w:val="Heading4"/>
      </w:pPr>
      <w:bookmarkStart w:id="74" w:name="_Toc264036150"/>
      <w:bookmarkStart w:id="75" w:name="_Toc274836165"/>
      <w:r w:rsidRPr="00882B93">
        <w:rPr>
          <w:noProof/>
        </w:rPr>
        <w:t>LSHz103a</w:t>
      </w:r>
      <w:r w:rsidRPr="00E42CA7">
        <w:t xml:space="preserve"> - </w:t>
      </w:r>
      <w:r w:rsidRPr="00882B93">
        <w:rPr>
          <w:noProof/>
        </w:rPr>
        <w:t>Niveaudetectie zand in ketel 3</w:t>
      </w:r>
      <w:bookmarkEnd w:id="74"/>
      <w:bookmarkEnd w:id="75"/>
    </w:p>
    <w:p w14:paraId="3B1D2FFB" w14:textId="77777777" w:rsidR="0017068E" w:rsidRDefault="00F34298" w:rsidP="00F3429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112420" w:rsidRPr="00D92D58" w14:paraId="3B1D2FFF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FC" w14:textId="77777777" w:rsidR="00112420" w:rsidRPr="00D92D58" w:rsidRDefault="00112420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FD" w14:textId="77777777" w:rsidR="00112420" w:rsidRPr="00D92D58" w:rsidRDefault="00112420" w:rsidP="00F3429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2FFE" w14:textId="77777777" w:rsidR="00112420" w:rsidRPr="00D92D58" w:rsidRDefault="00112420" w:rsidP="00112420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112420" w:rsidRPr="00D92D58" w14:paraId="3B1D3003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00" w14:textId="77777777" w:rsidR="00112420" w:rsidRPr="00D92D58" w:rsidRDefault="00112420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01" w14:textId="77777777" w:rsidR="00112420" w:rsidRPr="00D92D58" w:rsidRDefault="00112420" w:rsidP="00F34298">
            <w:pPr>
              <w:pStyle w:val="TableNormal0"/>
            </w:pPr>
            <w:r w:rsidRPr="00D92D58"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02" w14:textId="77777777" w:rsidR="00112420" w:rsidRPr="00D92D58" w:rsidRDefault="00112420" w:rsidP="00F34298">
            <w:pPr>
              <w:rPr>
                <w:lang w:val="nl"/>
              </w:rPr>
            </w:pPr>
          </w:p>
        </w:tc>
      </w:tr>
      <w:tr w:rsidR="00112420" w:rsidRPr="00D92D58" w14:paraId="3B1D3007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4" w14:textId="77777777" w:rsidR="00112420" w:rsidRPr="00D92D58" w:rsidRDefault="00112420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5" w14:textId="77777777" w:rsidR="00112420" w:rsidRPr="00D92D58" w:rsidRDefault="00112420" w:rsidP="00F34298">
            <w:pPr>
              <w:pStyle w:val="TableNormal0"/>
            </w:pPr>
            <w:r w:rsidRPr="00D92D58"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6" w14:textId="77777777" w:rsidR="00112420" w:rsidRPr="00D92D58" w:rsidRDefault="00112420" w:rsidP="00F34298">
            <w:pPr>
              <w:rPr>
                <w:lang w:val="nl"/>
              </w:rPr>
            </w:pPr>
          </w:p>
        </w:tc>
      </w:tr>
      <w:tr w:rsidR="00112420" w:rsidRPr="00D92D58" w14:paraId="3B1D300B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8" w14:textId="77777777" w:rsidR="00112420" w:rsidRPr="00D92D58" w:rsidRDefault="00112420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9" w14:textId="77777777" w:rsidR="00112420" w:rsidRPr="00D92D58" w:rsidRDefault="00112420" w:rsidP="00F34298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A" w14:textId="77777777" w:rsidR="00112420" w:rsidRPr="00D92D58" w:rsidRDefault="00112420" w:rsidP="00F34298">
            <w:pPr>
              <w:rPr>
                <w:lang w:val="nl"/>
              </w:rPr>
            </w:pPr>
          </w:p>
        </w:tc>
      </w:tr>
      <w:tr w:rsidR="00112420" w:rsidRPr="00D92D58" w14:paraId="3B1D300F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C" w14:textId="77777777" w:rsidR="00112420" w:rsidRPr="00D92D58" w:rsidRDefault="0011242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D" w14:textId="77777777" w:rsidR="00112420" w:rsidRPr="00D92D58" w:rsidRDefault="00112420" w:rsidP="00F34298">
            <w:pPr>
              <w:pStyle w:val="TableNormal0"/>
            </w:pPr>
            <w:r>
              <w:t>C1.0.11.101</w:t>
            </w:r>
            <w:r>
              <w:rPr>
                <w:noProof/>
              </w:rPr>
              <w:t>.10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0E" w14:textId="77777777" w:rsidR="00112420" w:rsidRPr="00D92D58" w:rsidRDefault="00112420" w:rsidP="00F34298">
            <w:pPr>
              <w:rPr>
                <w:lang w:val="nl"/>
              </w:rPr>
            </w:pPr>
          </w:p>
        </w:tc>
      </w:tr>
    </w:tbl>
    <w:p w14:paraId="3B1D3010" w14:textId="77777777" w:rsidR="00BA512E" w:rsidRPr="00BA512E" w:rsidRDefault="00BA512E" w:rsidP="00BA512E">
      <w:bookmarkStart w:id="76" w:name="_Toc264036151"/>
    </w:p>
    <w:p w14:paraId="3B1D3011" w14:textId="77777777" w:rsidR="00F34298" w:rsidRPr="00E42CA7" w:rsidRDefault="00F34298" w:rsidP="00C76F1B">
      <w:pPr>
        <w:pStyle w:val="Heading4"/>
      </w:pPr>
      <w:bookmarkStart w:id="77" w:name="_Toc274836166"/>
      <w:r w:rsidRPr="00882B93">
        <w:rPr>
          <w:noProof/>
        </w:rPr>
        <w:t>LSHz103b</w:t>
      </w:r>
      <w:r w:rsidRPr="00E42CA7">
        <w:t xml:space="preserve"> - </w:t>
      </w:r>
      <w:r w:rsidRPr="00882B93">
        <w:rPr>
          <w:noProof/>
        </w:rPr>
        <w:t>Niveaudetectie zand in ketel 3</w:t>
      </w:r>
      <w:bookmarkEnd w:id="76"/>
      <w:bookmarkEnd w:id="77"/>
    </w:p>
    <w:p w14:paraId="3B1D3012" w14:textId="77777777" w:rsidR="0017068E" w:rsidRPr="0017068E" w:rsidRDefault="00F34298" w:rsidP="009326C6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F34298" w:rsidRPr="00D92D58" w14:paraId="3B1D3016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13" w14:textId="77777777" w:rsidR="00F34298" w:rsidRPr="00D92D58" w:rsidRDefault="00F34298" w:rsidP="009326C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14" w14:textId="77777777" w:rsidR="00F34298" w:rsidRPr="00D92D58" w:rsidRDefault="00112420" w:rsidP="009326C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15" w14:textId="77777777" w:rsidR="00F34298" w:rsidRPr="00D92D58" w:rsidRDefault="00112420" w:rsidP="009326C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34298" w:rsidRPr="00D92D58" w14:paraId="3B1D301A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17" w14:textId="77777777" w:rsidR="00F34298" w:rsidRPr="00D92D58" w:rsidRDefault="00F34298" w:rsidP="009326C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18" w14:textId="77777777" w:rsidR="00F34298" w:rsidRPr="00D92D58" w:rsidRDefault="00F34298" w:rsidP="009326C6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19" w14:textId="77777777" w:rsidR="00F34298" w:rsidRPr="00D92D58" w:rsidRDefault="00F34298" w:rsidP="009326C6">
            <w:pPr>
              <w:keepNext/>
              <w:rPr>
                <w:lang w:val="nl"/>
              </w:rPr>
            </w:pPr>
          </w:p>
        </w:tc>
      </w:tr>
      <w:tr w:rsidR="00F34298" w:rsidRPr="00D92D58" w14:paraId="3B1D301E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1B" w14:textId="77777777" w:rsidR="00F34298" w:rsidRPr="00D92D58" w:rsidRDefault="00F34298" w:rsidP="009326C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1C" w14:textId="77777777" w:rsidR="00F34298" w:rsidRPr="00D92D58" w:rsidRDefault="00F34298" w:rsidP="009326C6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1D" w14:textId="77777777" w:rsidR="00F34298" w:rsidRPr="00D92D58" w:rsidRDefault="00F34298" w:rsidP="009326C6">
            <w:pPr>
              <w:keepNext/>
              <w:rPr>
                <w:lang w:val="nl"/>
              </w:rPr>
            </w:pPr>
          </w:p>
        </w:tc>
      </w:tr>
      <w:tr w:rsidR="00112420" w:rsidRPr="00D92D58" w14:paraId="3B1D3022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1F" w14:textId="77777777" w:rsidR="00112420" w:rsidRPr="00D92D58" w:rsidRDefault="00112420" w:rsidP="009326C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20" w14:textId="77777777" w:rsidR="00112420" w:rsidRPr="00D92D58" w:rsidRDefault="00112420" w:rsidP="009326C6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21" w14:textId="77777777" w:rsidR="00112420" w:rsidRPr="00D92D58" w:rsidRDefault="00112420" w:rsidP="009326C6">
            <w:pPr>
              <w:keepNext/>
              <w:rPr>
                <w:lang w:val="nl"/>
              </w:rPr>
            </w:pPr>
          </w:p>
        </w:tc>
      </w:tr>
      <w:tr w:rsidR="00112420" w:rsidRPr="00D92D58" w14:paraId="3B1D3026" w14:textId="77777777" w:rsidTr="0011242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23" w14:textId="77777777" w:rsidR="00112420" w:rsidRPr="00D92D58" w:rsidRDefault="00112420" w:rsidP="009326C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24" w14:textId="77777777" w:rsidR="00112420" w:rsidRPr="00D92D58" w:rsidRDefault="00112420" w:rsidP="009326C6">
            <w:pPr>
              <w:pStyle w:val="TableNormal0"/>
              <w:keepNext/>
            </w:pPr>
            <w:r>
              <w:t>C1.0.11.101</w:t>
            </w:r>
            <w:r>
              <w:rPr>
                <w:noProof/>
              </w:rPr>
              <w:t>.11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25" w14:textId="77777777" w:rsidR="00112420" w:rsidRPr="00D92D58" w:rsidRDefault="00112420" w:rsidP="009326C6">
            <w:pPr>
              <w:keepNext/>
              <w:rPr>
                <w:lang w:val="nl"/>
              </w:rPr>
            </w:pPr>
          </w:p>
        </w:tc>
      </w:tr>
    </w:tbl>
    <w:p w14:paraId="3B1D3027" w14:textId="77777777" w:rsidR="00BA512E" w:rsidRPr="00BA512E" w:rsidRDefault="00BA512E" w:rsidP="00BA512E">
      <w:bookmarkStart w:id="78" w:name="_Toc264036152"/>
    </w:p>
    <w:p w14:paraId="3B1D3028" w14:textId="77777777" w:rsidR="00F34298" w:rsidRPr="00E42CA7" w:rsidRDefault="00F34298" w:rsidP="00C76F1B">
      <w:pPr>
        <w:pStyle w:val="Heading4"/>
      </w:pPr>
      <w:bookmarkStart w:id="79" w:name="_Toc274836167"/>
      <w:r w:rsidRPr="00882B93">
        <w:rPr>
          <w:noProof/>
        </w:rPr>
        <w:lastRenderedPageBreak/>
        <w:t>LT103</w:t>
      </w:r>
      <w:r w:rsidRPr="00E42CA7">
        <w:t xml:space="preserve"> - </w:t>
      </w:r>
      <w:r w:rsidRPr="00882B93">
        <w:rPr>
          <w:noProof/>
        </w:rPr>
        <w:t>Niveaumeting zand in ketel 3</w:t>
      </w:r>
      <w:bookmarkEnd w:id="78"/>
      <w:bookmarkEnd w:id="79"/>
    </w:p>
    <w:p w14:paraId="3B1D3029" w14:textId="77777777" w:rsidR="0017068E" w:rsidRPr="0017068E" w:rsidRDefault="00F34298" w:rsidP="00567B10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</w:t>
      </w:r>
      <w:r w:rsidR="0017068E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AI</w:t>
      </w:r>
    </w:p>
    <w:tbl>
      <w:tblPr>
        <w:tblW w:w="988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4226"/>
        <w:gridCol w:w="3827"/>
      </w:tblGrid>
      <w:tr w:rsidR="000D48A5" w:rsidRPr="00D92D58" w14:paraId="3B1D302D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2A" w14:textId="77777777" w:rsidR="000D48A5" w:rsidRPr="00D92D58" w:rsidRDefault="000D48A5" w:rsidP="00567B1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2B" w14:textId="77777777" w:rsidR="000D48A5" w:rsidRPr="00D92D58" w:rsidRDefault="000D48A5" w:rsidP="00567B1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2C" w14:textId="77777777" w:rsidR="000D48A5" w:rsidRPr="00D92D58" w:rsidRDefault="000D48A5" w:rsidP="00567B1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0D48A5" w:rsidRPr="00D92D58" w14:paraId="3B1D3031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2E" w14:textId="77777777" w:rsidR="000D48A5" w:rsidRPr="00D92D58" w:rsidRDefault="000D48A5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2F" w14:textId="77777777" w:rsidR="000D48A5" w:rsidRPr="00D92D58" w:rsidRDefault="000D48A5" w:rsidP="00567B10">
            <w:pPr>
              <w:pStyle w:val="TableNormal0"/>
              <w:keepNext/>
            </w:pP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30" w14:textId="77777777" w:rsidR="000D48A5" w:rsidRPr="0017068E" w:rsidRDefault="000D48A5" w:rsidP="00567B10">
            <w:pPr>
              <w:pStyle w:val="TableNormal0"/>
              <w:keepNext/>
            </w:pPr>
          </w:p>
        </w:tc>
      </w:tr>
      <w:tr w:rsidR="000D48A5" w:rsidRPr="00D92D58" w14:paraId="3B1D3035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2" w14:textId="77777777" w:rsidR="000D48A5" w:rsidRPr="00D92D58" w:rsidRDefault="000D48A5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3" w14:textId="77777777" w:rsidR="000D48A5" w:rsidRPr="00D92D58" w:rsidRDefault="000D48A5" w:rsidP="00567B10">
            <w:pPr>
              <w:pStyle w:val="TableNormal0"/>
              <w:keepNext/>
            </w:pP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4" w14:textId="77777777" w:rsidR="000D48A5" w:rsidRPr="0017068E" w:rsidRDefault="000D48A5" w:rsidP="00567B10">
            <w:pPr>
              <w:pStyle w:val="TableNormal0"/>
              <w:keepNext/>
            </w:pPr>
          </w:p>
        </w:tc>
      </w:tr>
      <w:tr w:rsidR="000D48A5" w:rsidRPr="00D92D58" w14:paraId="3B1D3039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36" w14:textId="77777777" w:rsidR="000D48A5" w:rsidRPr="00D92D58" w:rsidRDefault="000D48A5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37" w14:textId="77777777" w:rsidR="000D48A5" w:rsidRPr="00D92D58" w:rsidRDefault="000D48A5" w:rsidP="00567B10">
            <w:pPr>
              <w:pStyle w:val="TableNormal0"/>
              <w:keepNext/>
            </w:pP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38" w14:textId="77777777" w:rsidR="000D48A5" w:rsidRPr="0017068E" w:rsidRDefault="000D48A5" w:rsidP="00567B10">
            <w:pPr>
              <w:pStyle w:val="TableNormal0"/>
              <w:keepNext/>
            </w:pPr>
          </w:p>
        </w:tc>
      </w:tr>
      <w:tr w:rsidR="000D48A5" w:rsidRPr="00D92D58" w14:paraId="3B1D303D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A" w14:textId="77777777" w:rsidR="000D48A5" w:rsidRPr="00D92D58" w:rsidRDefault="000D48A5" w:rsidP="00567B1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B" w14:textId="77777777" w:rsidR="000D48A5" w:rsidRPr="00D92D58" w:rsidRDefault="000D48A5" w:rsidP="00567B10">
            <w:pPr>
              <w:pStyle w:val="TableNormal0"/>
              <w:keepNext/>
            </w:pP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C" w14:textId="77777777" w:rsidR="000D48A5" w:rsidRPr="00D92D58" w:rsidRDefault="000D48A5" w:rsidP="00567B10">
            <w:pPr>
              <w:pStyle w:val="TableNormal0"/>
              <w:keepNext/>
              <w:rPr>
                <w:lang w:val="nl-BE"/>
              </w:rPr>
            </w:pPr>
          </w:p>
        </w:tc>
      </w:tr>
      <w:tr w:rsidR="000D48A5" w:rsidRPr="00D92D58" w14:paraId="3B1D3041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E" w14:textId="77777777" w:rsidR="000D48A5" w:rsidRPr="00D92D58" w:rsidRDefault="000D48A5" w:rsidP="00567B1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3F" w14:textId="77777777" w:rsidR="000D48A5" w:rsidRPr="00D92D58" w:rsidRDefault="000D48A5" w:rsidP="00567B10">
            <w:pPr>
              <w:pStyle w:val="TableNormal0"/>
              <w:keepNext/>
            </w:pP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40" w14:textId="77777777" w:rsidR="000D48A5" w:rsidRPr="00D92D58" w:rsidRDefault="000D48A5" w:rsidP="00567B10">
            <w:pPr>
              <w:pStyle w:val="TableNormal0"/>
              <w:keepNext/>
              <w:rPr>
                <w:lang w:val="nl-BE"/>
              </w:rPr>
            </w:pPr>
          </w:p>
        </w:tc>
      </w:tr>
      <w:tr w:rsidR="000D48A5" w:rsidRPr="00D92D58" w14:paraId="3B1D3045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42" w14:textId="77777777" w:rsidR="000D48A5" w:rsidRPr="00D92D58" w:rsidRDefault="000D48A5" w:rsidP="000D48A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43" w14:textId="77777777" w:rsidR="000D48A5" w:rsidRPr="00D92D58" w:rsidRDefault="000D48A5" w:rsidP="000D48A5">
            <w:pPr>
              <w:pStyle w:val="TableNormal0"/>
              <w:keepNext/>
            </w:pPr>
            <w:r w:rsidRPr="0017068E">
              <w:rPr>
                <w:noProof/>
                <w:lang w:val="en-US"/>
              </w:rPr>
              <w:t>C1.0.11.102.</w:t>
            </w:r>
            <w:r>
              <w:rPr>
                <w:noProof/>
                <w:lang w:val="en-US"/>
              </w:rPr>
              <w:t>11</w:t>
            </w: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44" w14:textId="77777777" w:rsidR="000D48A5" w:rsidRPr="00D92D58" w:rsidRDefault="000D48A5" w:rsidP="000D48A5">
            <w:pPr>
              <w:pStyle w:val="TableNormal0"/>
              <w:keepNext/>
            </w:pPr>
            <w:r>
              <w:t>Start meting LT103</w:t>
            </w:r>
          </w:p>
        </w:tc>
      </w:tr>
      <w:tr w:rsidR="000D48A5" w:rsidRPr="00D92D58" w14:paraId="3B1D3049" w14:textId="77777777" w:rsidTr="000D48A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46" w14:textId="77777777" w:rsidR="000D48A5" w:rsidRPr="00D92D58" w:rsidRDefault="000D48A5" w:rsidP="000D48A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42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47" w14:textId="77777777" w:rsidR="000D48A5" w:rsidRPr="00D92D58" w:rsidRDefault="000D48A5" w:rsidP="000D48A5">
            <w:pPr>
              <w:pStyle w:val="TableNormal0"/>
              <w:keepNext/>
            </w:pPr>
            <w:r>
              <w:t>C1.0.11.201.3</w:t>
            </w:r>
          </w:p>
        </w:tc>
        <w:tc>
          <w:tcPr>
            <w:tcW w:w="382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48" w14:textId="77777777" w:rsidR="000D48A5" w:rsidRPr="00D92D58" w:rsidRDefault="000D48A5" w:rsidP="000D48A5">
            <w:pPr>
              <w:pStyle w:val="TableNormal0"/>
              <w:keepNext/>
            </w:pPr>
            <w:r>
              <w:t>Niveaumeting zand in ketel3</w:t>
            </w:r>
          </w:p>
        </w:tc>
      </w:tr>
    </w:tbl>
    <w:p w14:paraId="3B1D304A" w14:textId="77777777" w:rsidR="00567B10" w:rsidRPr="000D48A5" w:rsidRDefault="00567B10" w:rsidP="00BA512E">
      <w:bookmarkStart w:id="80" w:name="_Toc264036153"/>
    </w:p>
    <w:p w14:paraId="3B1D304B" w14:textId="77777777" w:rsidR="00F34298" w:rsidRPr="00E42CA7" w:rsidRDefault="00F34298" w:rsidP="00C76F1B">
      <w:pPr>
        <w:pStyle w:val="Heading4"/>
      </w:pPr>
      <w:bookmarkStart w:id="81" w:name="_Toc274836168"/>
      <w:r w:rsidRPr="00882B93">
        <w:rPr>
          <w:noProof/>
        </w:rPr>
        <w:t>SVA103</w:t>
      </w:r>
      <w:r w:rsidRPr="00E42CA7">
        <w:t xml:space="preserve"> - </w:t>
      </w:r>
      <w:r w:rsidRPr="00882B93">
        <w:rPr>
          <w:noProof/>
        </w:rPr>
        <w:t>Klep water naar Ketel 3</w:t>
      </w:r>
      <w:bookmarkEnd w:id="80"/>
      <w:bookmarkEnd w:id="81"/>
    </w:p>
    <w:p w14:paraId="3B1D304C" w14:textId="77777777" w:rsidR="00F34298" w:rsidRDefault="00F34298" w:rsidP="00F34298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F34298" w:rsidRPr="00D92D58" w14:paraId="3B1D3050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4D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4E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4F" w14:textId="77777777" w:rsidR="00F34298" w:rsidRPr="00D92D58" w:rsidRDefault="00F34298" w:rsidP="00F34298">
            <w:pPr>
              <w:rPr>
                <w:b/>
                <w:bCs/>
                <w:lang w:val="nl"/>
              </w:rPr>
            </w:pPr>
          </w:p>
        </w:tc>
      </w:tr>
      <w:tr w:rsidR="00F34298" w:rsidRPr="00D92D58" w14:paraId="3B1D3054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51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52" w14:textId="77777777" w:rsidR="00F34298" w:rsidRPr="00D92D58" w:rsidRDefault="00B510C1" w:rsidP="00F34298">
            <w:pPr>
              <w:pStyle w:val="TableNormal0"/>
            </w:pPr>
            <w:r>
              <w:t>Seq. VullenKetels:stap</w:t>
            </w:r>
            <w:r w:rsidR="009D2644">
              <w:t>30</w:t>
            </w:r>
            <w:r>
              <w:t xml:space="preserve"> (afhankelijk van keuze)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53" w14:textId="77777777" w:rsidR="00F34298" w:rsidRPr="00D92D58" w:rsidRDefault="00F34298" w:rsidP="00F34298">
            <w:pPr>
              <w:pStyle w:val="TableNormal0"/>
            </w:pPr>
          </w:p>
        </w:tc>
      </w:tr>
      <w:tr w:rsidR="00F34298" w:rsidRPr="00D92D58" w14:paraId="3B1D3058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5" w14:textId="77777777" w:rsidR="00F34298" w:rsidRPr="00D92D58" w:rsidRDefault="00F34298" w:rsidP="00F3429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6" w14:textId="77777777" w:rsidR="00F34298" w:rsidRPr="00D92D58" w:rsidRDefault="00F34298" w:rsidP="00F34298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7" w14:textId="77777777" w:rsidR="00F34298" w:rsidRPr="00D92D58" w:rsidRDefault="00F34298" w:rsidP="00F34298">
            <w:pPr>
              <w:pStyle w:val="TableNormal0"/>
            </w:pPr>
          </w:p>
        </w:tc>
      </w:tr>
      <w:tr w:rsidR="00E20AF0" w:rsidRPr="00D92D58" w14:paraId="3B1D305C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9" w14:textId="77777777" w:rsidR="00E20AF0" w:rsidRPr="00D92D58" w:rsidRDefault="00E20AF0" w:rsidP="00F3429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A" w14:textId="77777777" w:rsidR="00E20AF0" w:rsidRPr="00D92D58" w:rsidRDefault="00E20AF0" w:rsidP="00F34298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B" w14:textId="77777777" w:rsidR="00E20AF0" w:rsidRPr="00D92D58" w:rsidRDefault="00E20AF0" w:rsidP="00F34298">
            <w:pPr>
              <w:pStyle w:val="TableNormal0"/>
            </w:pPr>
          </w:p>
        </w:tc>
      </w:tr>
      <w:tr w:rsidR="00E20AF0" w:rsidRPr="00D92D58" w14:paraId="3B1D3060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D" w14:textId="77777777" w:rsidR="00E20AF0" w:rsidRPr="00D92D58" w:rsidRDefault="00E20AF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E" w14:textId="77777777" w:rsidR="00E20AF0" w:rsidRPr="00D92D58" w:rsidRDefault="00E20AF0" w:rsidP="00F34298">
            <w:pPr>
              <w:pStyle w:val="TableNormal0"/>
            </w:pPr>
            <w:r>
              <w:t>C1.0.11.102.5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5F" w14:textId="77777777" w:rsidR="00E20AF0" w:rsidRPr="00D92D58" w:rsidRDefault="00E20AF0" w:rsidP="00F34298">
            <w:pPr>
              <w:pStyle w:val="TableNormal0"/>
            </w:pPr>
          </w:p>
        </w:tc>
      </w:tr>
      <w:tr w:rsidR="00E20AF0" w:rsidRPr="00D92D58" w14:paraId="3B1D3064" w14:textId="77777777" w:rsidTr="00E20AF0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61" w14:textId="77777777" w:rsidR="00E20AF0" w:rsidRDefault="00E20AF0" w:rsidP="00F3429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Toe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62" w14:textId="77777777" w:rsidR="00E20AF0" w:rsidRPr="00D92D58" w:rsidRDefault="00E20AF0" w:rsidP="00F34298">
            <w:pPr>
              <w:pStyle w:val="TableNormal0"/>
            </w:pPr>
            <w:r>
              <w:t>C1.0.11.102.6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63" w14:textId="77777777" w:rsidR="00E20AF0" w:rsidRPr="00D92D58" w:rsidRDefault="00E20AF0" w:rsidP="00F34298">
            <w:pPr>
              <w:pStyle w:val="TableNormal0"/>
            </w:pPr>
          </w:p>
        </w:tc>
      </w:tr>
    </w:tbl>
    <w:p w14:paraId="3B1D3065" w14:textId="77777777" w:rsidR="00D362AF" w:rsidRPr="00D362AF" w:rsidRDefault="00D362AF" w:rsidP="00D362AF">
      <w:bookmarkStart w:id="82" w:name="_Toc264036157"/>
    </w:p>
    <w:p w14:paraId="3B1D3066" w14:textId="77777777" w:rsidR="00F34298" w:rsidRDefault="00F34298" w:rsidP="00F34298">
      <w:pPr>
        <w:pStyle w:val="Heading2"/>
      </w:pPr>
      <w:bookmarkStart w:id="83" w:name="_Toc274836169"/>
      <w:r>
        <w:t>WisselVannes</w:t>
      </w:r>
      <w:bookmarkEnd w:id="82"/>
      <w:bookmarkEnd w:id="83"/>
    </w:p>
    <w:p w14:paraId="3B1D3067" w14:textId="77777777" w:rsidR="00F34298" w:rsidRPr="00E42CA7" w:rsidRDefault="00F34298" w:rsidP="00C76F1B">
      <w:pPr>
        <w:pStyle w:val="Heading4"/>
      </w:pPr>
      <w:bookmarkStart w:id="84" w:name="_Toc264036158"/>
      <w:bookmarkStart w:id="85" w:name="_Toc274836170"/>
      <w:r w:rsidRPr="00882B93">
        <w:rPr>
          <w:noProof/>
        </w:rPr>
        <w:t>SVA111</w:t>
      </w:r>
      <w:r w:rsidRPr="00E42CA7">
        <w:t xml:space="preserve"> - </w:t>
      </w:r>
      <w:r w:rsidRPr="00882B93">
        <w:rPr>
          <w:noProof/>
        </w:rPr>
        <w:t>Wisselvanne Booster</w:t>
      </w:r>
      <w:bookmarkEnd w:id="84"/>
      <w:bookmarkEnd w:id="85"/>
    </w:p>
    <w:p w14:paraId="3B1D3068" w14:textId="77777777" w:rsidR="00F34298" w:rsidRDefault="00F34298" w:rsidP="00F34298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063FCA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Motorvalve</w:t>
      </w:r>
      <w:r w:rsidR="00063FCA">
        <w:rPr>
          <w:noProof/>
          <w:lang w:val="nl"/>
        </w:rPr>
        <w:t xml:space="preserve"> - Tesys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015"/>
        <w:gridCol w:w="4047"/>
        <w:gridCol w:w="3969"/>
      </w:tblGrid>
      <w:tr w:rsidR="00065767" w:rsidRPr="00D92D58" w14:paraId="3B1D306C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69" w14:textId="77777777" w:rsidR="00065767" w:rsidRPr="00D92D58" w:rsidRDefault="00065767" w:rsidP="00F342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6A" w14:textId="77777777" w:rsidR="00065767" w:rsidRPr="00D92D58" w:rsidRDefault="00065767" w:rsidP="00F34298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6B" w14:textId="77777777" w:rsidR="00065767" w:rsidRPr="00D92D58" w:rsidRDefault="00065767" w:rsidP="00F342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065767" w:rsidRPr="00D92D58" w14:paraId="3B1D3070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6D" w14:textId="77777777" w:rsidR="00065767" w:rsidRPr="00D92D58" w:rsidRDefault="00065767" w:rsidP="00F342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6E" w14:textId="77777777" w:rsidR="00065767" w:rsidRDefault="00065767" w:rsidP="00F34298">
            <w:pPr>
              <w:pStyle w:val="TableNormal0"/>
              <w:keepNext/>
            </w:pPr>
            <w:r>
              <w:t>Seq. VullenKetels:stap50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6F" w14:textId="77777777" w:rsidR="00065767" w:rsidRPr="00D92D58" w:rsidRDefault="00065767" w:rsidP="00F34298">
            <w:pPr>
              <w:pStyle w:val="TableNormal0"/>
              <w:keepNext/>
            </w:pPr>
          </w:p>
        </w:tc>
      </w:tr>
      <w:tr w:rsidR="00065767" w:rsidRPr="00D92D58" w14:paraId="3B1D3074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1" w14:textId="77777777" w:rsidR="00065767" w:rsidRPr="00D92D58" w:rsidRDefault="00065767" w:rsidP="00F342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2" w14:textId="77777777" w:rsidR="00065767" w:rsidRPr="00D92D58" w:rsidRDefault="00065767" w:rsidP="00F34298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3" w14:textId="77777777" w:rsidR="00065767" w:rsidRPr="00D92D58" w:rsidRDefault="00065767" w:rsidP="00F34298">
            <w:pPr>
              <w:pStyle w:val="TableNormal0"/>
              <w:keepNext/>
            </w:pPr>
          </w:p>
        </w:tc>
      </w:tr>
      <w:tr w:rsidR="00065767" w:rsidRPr="00D92D58" w14:paraId="3B1D3078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5" w14:textId="77777777" w:rsidR="00065767" w:rsidRPr="00D92D58" w:rsidRDefault="00065767" w:rsidP="00F34298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6" w14:textId="77777777" w:rsidR="00065767" w:rsidRPr="00D92D58" w:rsidRDefault="00065767" w:rsidP="00F34298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7" w14:textId="77777777" w:rsidR="00065767" w:rsidRPr="00D92D58" w:rsidRDefault="00065767" w:rsidP="00F34298">
            <w:pPr>
              <w:pStyle w:val="TableNormal0"/>
              <w:keepNext/>
            </w:pPr>
          </w:p>
        </w:tc>
      </w:tr>
      <w:tr w:rsidR="00065767" w:rsidRPr="00D92D58" w14:paraId="3B1D307C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9" w14:textId="77777777" w:rsidR="00065767" w:rsidRDefault="00065767" w:rsidP="00F342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A" w14:textId="77777777" w:rsidR="00065767" w:rsidRDefault="00065767" w:rsidP="00F34298">
            <w:pPr>
              <w:pStyle w:val="TableNormal0"/>
              <w:keepNext/>
            </w:pPr>
            <w:r>
              <w:t>C1.1.52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B" w14:textId="77777777" w:rsidR="00065767" w:rsidRDefault="00065767" w:rsidP="00F34298">
            <w:pPr>
              <w:pStyle w:val="TableNormal0"/>
              <w:keepNext/>
            </w:pPr>
          </w:p>
        </w:tc>
      </w:tr>
      <w:tr w:rsidR="00065767" w:rsidRPr="00D92D58" w14:paraId="3B1D3080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D" w14:textId="77777777" w:rsidR="00065767" w:rsidRPr="00D92D58" w:rsidRDefault="00065767" w:rsidP="00F342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Open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E" w14:textId="77777777" w:rsidR="00065767" w:rsidRPr="00D92D58" w:rsidRDefault="00065767" w:rsidP="00F34298">
            <w:pPr>
              <w:pStyle w:val="TableNormal0"/>
              <w:keepNext/>
            </w:pPr>
            <w:r>
              <w:t>C1.1.10.2.1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7F" w14:textId="77777777" w:rsidR="00065767" w:rsidRPr="00D92D58" w:rsidRDefault="00065767" w:rsidP="00F34298">
            <w:pPr>
              <w:pStyle w:val="TableNormal0"/>
              <w:keepNext/>
            </w:pPr>
            <w:r>
              <w:t>EK afsluiter open</w:t>
            </w:r>
          </w:p>
        </w:tc>
      </w:tr>
      <w:tr w:rsidR="00065767" w:rsidRPr="00D92D58" w14:paraId="3B1D3084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81" w14:textId="77777777" w:rsidR="00065767" w:rsidRDefault="00065767" w:rsidP="00F342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Toe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82" w14:textId="77777777" w:rsidR="00065767" w:rsidRPr="00D92D58" w:rsidRDefault="00065767" w:rsidP="008F7639">
            <w:pPr>
              <w:pStyle w:val="TableNormal0"/>
              <w:keepNext/>
            </w:pPr>
            <w:r>
              <w:t>C1.1.10.2.2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83" w14:textId="77777777" w:rsidR="00065767" w:rsidRPr="00D92D58" w:rsidRDefault="00065767" w:rsidP="008F7639">
            <w:pPr>
              <w:pStyle w:val="TableNormal0"/>
              <w:keepNext/>
            </w:pPr>
            <w:r>
              <w:t>EK afsluiter dicht</w:t>
            </w:r>
          </w:p>
        </w:tc>
      </w:tr>
    </w:tbl>
    <w:p w14:paraId="3B1D3085" w14:textId="77777777" w:rsidR="00BA512E" w:rsidRDefault="00BA512E" w:rsidP="00BA512E">
      <w:bookmarkStart w:id="86" w:name="_Toc264036159"/>
    </w:p>
    <w:p w14:paraId="3B1D3086" w14:textId="77777777" w:rsidR="00F16661" w:rsidRPr="00E42CA7" w:rsidRDefault="00F16661" w:rsidP="00F16661">
      <w:pPr>
        <w:pStyle w:val="Heading4"/>
      </w:pPr>
      <w:bookmarkStart w:id="87" w:name="_Toc274836171"/>
      <w:r>
        <w:rPr>
          <w:noProof/>
        </w:rPr>
        <w:t>SVA111_F – Fout in afsluiter</w:t>
      </w:r>
      <w:bookmarkEnd w:id="87"/>
    </w:p>
    <w:p w14:paraId="3B1D3087" w14:textId="77777777" w:rsidR="00F16661" w:rsidRDefault="00F16661" w:rsidP="00F16661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F16661" w:rsidRPr="00D92D58" w14:paraId="3B1D308B" w14:textId="77777777" w:rsidTr="00F1666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88" w14:textId="77777777" w:rsidR="00F16661" w:rsidRPr="00D92D58" w:rsidRDefault="00F16661" w:rsidP="00F16661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89" w14:textId="77777777" w:rsidR="00F16661" w:rsidRPr="00D92D58" w:rsidRDefault="00F16661" w:rsidP="00F16661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8A" w14:textId="77777777" w:rsidR="00F16661" w:rsidRPr="00D92D58" w:rsidRDefault="00F16661" w:rsidP="00F16661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16661" w:rsidRPr="00D92D58" w14:paraId="3B1D308F" w14:textId="77777777" w:rsidTr="00F1666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8C" w14:textId="77777777" w:rsidR="00F16661" w:rsidRPr="00D92D58" w:rsidRDefault="00F16661" w:rsidP="00F16661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8D" w14:textId="77777777" w:rsidR="00F16661" w:rsidRPr="00D92D58" w:rsidRDefault="00F16661" w:rsidP="00F16661">
            <w:pPr>
              <w:pStyle w:val="TableNormal0"/>
            </w:pPr>
            <w:r w:rsidRPr="00D92D58"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8E" w14:textId="77777777" w:rsidR="00F16661" w:rsidRPr="00D92D58" w:rsidRDefault="00F16661" w:rsidP="00F16661">
            <w:pPr>
              <w:rPr>
                <w:lang w:val="nl"/>
              </w:rPr>
            </w:pPr>
          </w:p>
        </w:tc>
      </w:tr>
      <w:tr w:rsidR="00F16661" w:rsidRPr="00D92D58" w14:paraId="3B1D3093" w14:textId="77777777" w:rsidTr="00F1666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0" w14:textId="77777777" w:rsidR="00F16661" w:rsidRPr="00D92D58" w:rsidRDefault="00F16661" w:rsidP="00F16661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1" w14:textId="77777777" w:rsidR="00F16661" w:rsidRPr="00D92D58" w:rsidRDefault="00F16661" w:rsidP="00F16661">
            <w:pPr>
              <w:pStyle w:val="TableNormal0"/>
            </w:pPr>
            <w:r w:rsidRPr="00D92D58"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2" w14:textId="77777777" w:rsidR="00F16661" w:rsidRPr="00D92D58" w:rsidRDefault="00F16661" w:rsidP="00F16661">
            <w:pPr>
              <w:rPr>
                <w:lang w:val="nl"/>
              </w:rPr>
            </w:pPr>
          </w:p>
        </w:tc>
      </w:tr>
      <w:tr w:rsidR="00F16661" w:rsidRPr="00D92D58" w14:paraId="3B1D3097" w14:textId="77777777" w:rsidTr="00F1666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4" w14:textId="77777777" w:rsidR="00F16661" w:rsidRPr="00D92D58" w:rsidRDefault="00F16661" w:rsidP="00F16661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5" w14:textId="77777777" w:rsidR="00F16661" w:rsidRPr="00D92D58" w:rsidRDefault="00F16661" w:rsidP="00F16661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6" w14:textId="77777777" w:rsidR="00F16661" w:rsidRPr="00D92D58" w:rsidRDefault="00F16661" w:rsidP="00F16661">
            <w:pPr>
              <w:rPr>
                <w:lang w:val="nl"/>
              </w:rPr>
            </w:pPr>
          </w:p>
        </w:tc>
      </w:tr>
      <w:tr w:rsidR="00F16661" w:rsidRPr="00D92D58" w14:paraId="3B1D309B" w14:textId="77777777" w:rsidTr="00F1666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8" w14:textId="77777777" w:rsidR="00F16661" w:rsidRPr="00D92D58" w:rsidRDefault="00F16661" w:rsidP="00F16661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9" w14:textId="77777777" w:rsidR="00F16661" w:rsidRPr="00D92D58" w:rsidRDefault="00F16661" w:rsidP="00F16661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9A" w14:textId="77777777" w:rsidR="00F16661" w:rsidRPr="00D92D58" w:rsidRDefault="00F16661" w:rsidP="00F16661">
            <w:pPr>
              <w:rPr>
                <w:lang w:val="nl"/>
              </w:rPr>
            </w:pPr>
          </w:p>
        </w:tc>
      </w:tr>
    </w:tbl>
    <w:p w14:paraId="3B1D309C" w14:textId="77777777" w:rsidR="00F16661" w:rsidRDefault="00F16661" w:rsidP="00BA512E"/>
    <w:p w14:paraId="3B1D309D" w14:textId="77777777" w:rsidR="00F16661" w:rsidRPr="00BA512E" w:rsidRDefault="00F16661" w:rsidP="00BA512E"/>
    <w:p w14:paraId="3B1D309E" w14:textId="77777777" w:rsidR="00F34298" w:rsidRPr="00E42CA7" w:rsidRDefault="00F34298" w:rsidP="00C76F1B">
      <w:pPr>
        <w:pStyle w:val="Heading4"/>
      </w:pPr>
      <w:bookmarkStart w:id="88" w:name="_Toc274836172"/>
      <w:r w:rsidRPr="00882B93">
        <w:rPr>
          <w:noProof/>
        </w:rPr>
        <w:t>SVA112</w:t>
      </w:r>
      <w:r w:rsidRPr="00E42CA7">
        <w:t xml:space="preserve"> - </w:t>
      </w:r>
      <w:r w:rsidRPr="00882B93">
        <w:rPr>
          <w:noProof/>
        </w:rPr>
        <w:t>Wisselvanne Zuiger</w:t>
      </w:r>
      <w:bookmarkEnd w:id="86"/>
      <w:bookmarkEnd w:id="88"/>
    </w:p>
    <w:p w14:paraId="3B1D309F" w14:textId="77777777" w:rsidR="00F34298" w:rsidRDefault="00F34298" w:rsidP="00F34298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CA65AB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Motorvalve</w:t>
      </w:r>
      <w:r w:rsidR="00CA65AB">
        <w:rPr>
          <w:noProof/>
          <w:lang w:val="nl"/>
        </w:rPr>
        <w:t xml:space="preserve"> - Tesys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015"/>
        <w:gridCol w:w="4047"/>
        <w:gridCol w:w="3969"/>
      </w:tblGrid>
      <w:tr w:rsidR="00065767" w:rsidRPr="00D92D58" w14:paraId="3B1D30A3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A0" w14:textId="77777777" w:rsidR="00065767" w:rsidRPr="00D92D58" w:rsidRDefault="00065767" w:rsidP="00F342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A1" w14:textId="77777777" w:rsidR="00065767" w:rsidRPr="00D92D58" w:rsidRDefault="00065767" w:rsidP="00F34298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A2" w14:textId="77777777" w:rsidR="00065767" w:rsidRPr="00D92D58" w:rsidRDefault="00065767" w:rsidP="00F342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065767" w:rsidRPr="00D92D58" w14:paraId="3B1D30A7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A4" w14:textId="77777777" w:rsidR="00065767" w:rsidRPr="00D92D58" w:rsidRDefault="00065767" w:rsidP="00F342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A5" w14:textId="77777777" w:rsidR="00065767" w:rsidRDefault="00065767" w:rsidP="00F34298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A6" w14:textId="77777777" w:rsidR="00065767" w:rsidRPr="00D92D58" w:rsidRDefault="00065767" w:rsidP="00F34298">
            <w:pPr>
              <w:pStyle w:val="TableNormal0"/>
              <w:keepNext/>
            </w:pPr>
            <w:r>
              <w:t>Seq. VullenKetels:stap70</w:t>
            </w:r>
          </w:p>
        </w:tc>
      </w:tr>
      <w:tr w:rsidR="00065767" w:rsidRPr="00D92D58" w14:paraId="3B1D30AB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A8" w14:textId="77777777" w:rsidR="00065767" w:rsidRPr="00D92D58" w:rsidRDefault="00065767" w:rsidP="00F342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A9" w14:textId="77777777" w:rsidR="00065767" w:rsidRPr="00D92D58" w:rsidRDefault="00065767" w:rsidP="00F34298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AA" w14:textId="77777777" w:rsidR="00065767" w:rsidRPr="00D92D58" w:rsidRDefault="00065767" w:rsidP="00F34298">
            <w:pPr>
              <w:pStyle w:val="TableNormal0"/>
              <w:keepNext/>
            </w:pPr>
          </w:p>
        </w:tc>
      </w:tr>
      <w:tr w:rsidR="00065767" w:rsidRPr="00D92D58" w14:paraId="3B1D30AF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AC" w14:textId="77777777" w:rsidR="00065767" w:rsidRPr="00D92D58" w:rsidRDefault="00065767" w:rsidP="00F34298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AD" w14:textId="77777777" w:rsidR="00065767" w:rsidRPr="00D92D58" w:rsidRDefault="00065767" w:rsidP="00F34298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AE" w14:textId="77777777" w:rsidR="00065767" w:rsidRPr="00D92D58" w:rsidRDefault="00065767" w:rsidP="00F34298">
            <w:pPr>
              <w:pStyle w:val="TableNormal0"/>
              <w:keepNext/>
            </w:pPr>
          </w:p>
        </w:tc>
      </w:tr>
      <w:tr w:rsidR="00065767" w:rsidRPr="00D92D58" w14:paraId="3B1D30B3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0" w14:textId="77777777" w:rsidR="00065767" w:rsidRDefault="00065767" w:rsidP="008F763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1" w14:textId="77777777" w:rsidR="00065767" w:rsidRDefault="00065767" w:rsidP="008F7639">
            <w:pPr>
              <w:pStyle w:val="TableNormal0"/>
              <w:keepNext/>
            </w:pPr>
            <w:r>
              <w:t>C1.1.53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2" w14:textId="77777777" w:rsidR="00065767" w:rsidRDefault="00065767" w:rsidP="008F7639">
            <w:pPr>
              <w:pStyle w:val="TableNormal0"/>
              <w:keepNext/>
            </w:pPr>
          </w:p>
        </w:tc>
      </w:tr>
      <w:tr w:rsidR="00065767" w:rsidRPr="00D92D58" w14:paraId="3B1D30B7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4" w14:textId="77777777" w:rsidR="00065767" w:rsidRPr="00D92D58" w:rsidRDefault="00065767" w:rsidP="008F763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Open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5" w14:textId="77777777" w:rsidR="00065767" w:rsidRPr="00D92D58" w:rsidRDefault="00065767" w:rsidP="008F7639">
            <w:pPr>
              <w:pStyle w:val="TableNormal0"/>
              <w:keepNext/>
            </w:pPr>
            <w:r>
              <w:t>C1.1.10.2.3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6" w14:textId="77777777" w:rsidR="00065767" w:rsidRPr="00D92D58" w:rsidRDefault="00065767" w:rsidP="008F7639">
            <w:pPr>
              <w:pStyle w:val="TableNormal0"/>
              <w:keepNext/>
            </w:pPr>
            <w:r>
              <w:t>EK afsluiter open</w:t>
            </w:r>
          </w:p>
        </w:tc>
      </w:tr>
      <w:tr w:rsidR="00065767" w:rsidRPr="00D92D58" w14:paraId="3B1D30BB" w14:textId="77777777" w:rsidTr="00065767">
        <w:tc>
          <w:tcPr>
            <w:tcW w:w="20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8" w14:textId="77777777" w:rsidR="00065767" w:rsidRDefault="00065767" w:rsidP="008F763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Toe</w:t>
            </w:r>
          </w:p>
        </w:tc>
        <w:tc>
          <w:tcPr>
            <w:tcW w:w="40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9" w14:textId="77777777" w:rsidR="00065767" w:rsidRPr="00D92D58" w:rsidRDefault="00065767" w:rsidP="008F7639">
            <w:pPr>
              <w:pStyle w:val="TableNormal0"/>
              <w:keepNext/>
            </w:pPr>
            <w:r>
              <w:t>C1.1.10.2.4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BA" w14:textId="77777777" w:rsidR="00065767" w:rsidRPr="00D92D58" w:rsidRDefault="00065767" w:rsidP="008F7639">
            <w:pPr>
              <w:pStyle w:val="TableNormal0"/>
              <w:keepNext/>
            </w:pPr>
            <w:r>
              <w:t>EK afsluiter dicht</w:t>
            </w:r>
          </w:p>
        </w:tc>
      </w:tr>
    </w:tbl>
    <w:p w14:paraId="3B1D30BC" w14:textId="77777777" w:rsidR="00BA512E" w:rsidRDefault="00BA512E" w:rsidP="00BA512E">
      <w:bookmarkStart w:id="89" w:name="_Toc264036160"/>
    </w:p>
    <w:p w14:paraId="3B1D30BD" w14:textId="77777777" w:rsidR="00106BDB" w:rsidRPr="00E42CA7" w:rsidRDefault="00106BDB" w:rsidP="00106BDB">
      <w:pPr>
        <w:pStyle w:val="Heading4"/>
      </w:pPr>
      <w:bookmarkStart w:id="90" w:name="_Toc274836173"/>
      <w:r>
        <w:rPr>
          <w:noProof/>
        </w:rPr>
        <w:lastRenderedPageBreak/>
        <w:t>SVA112_F – Fout in afsluiter</w:t>
      </w:r>
      <w:bookmarkEnd w:id="90"/>
    </w:p>
    <w:p w14:paraId="3B1D30BE" w14:textId="77777777" w:rsidR="00106BDB" w:rsidRDefault="00106BDB" w:rsidP="00106BDB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106BDB" w:rsidRPr="00D92D58" w14:paraId="3B1D30C2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BF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C0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C1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106BDB" w:rsidRPr="00D92D58" w14:paraId="3B1D30C6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C3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C4" w14:textId="77777777" w:rsidR="00106BDB" w:rsidRPr="00D92D58" w:rsidRDefault="00106BDB" w:rsidP="00106BDB">
            <w:pPr>
              <w:pStyle w:val="TableNormal0"/>
            </w:pPr>
            <w:r w:rsidRPr="00D92D58"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C5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0CA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C7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C8" w14:textId="77777777" w:rsidR="00106BDB" w:rsidRPr="00D92D58" w:rsidRDefault="00106BDB" w:rsidP="00106BDB">
            <w:pPr>
              <w:pStyle w:val="TableNormal0"/>
            </w:pPr>
            <w:r w:rsidRPr="00D92D58"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C9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0CE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CB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CC" w14:textId="77777777" w:rsidR="00106BDB" w:rsidRPr="00D92D58" w:rsidRDefault="00106BDB" w:rsidP="00106BDB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CD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0D2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CF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D0" w14:textId="77777777" w:rsidR="00106BDB" w:rsidRPr="00D92D58" w:rsidRDefault="00106BDB" w:rsidP="00106BDB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D1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</w:tbl>
    <w:p w14:paraId="3B1D30D3" w14:textId="77777777" w:rsidR="00106BDB" w:rsidRDefault="00106BDB" w:rsidP="00BA512E"/>
    <w:p w14:paraId="3B1D30D4" w14:textId="77777777" w:rsidR="00414E76" w:rsidRPr="00E42CA7" w:rsidRDefault="00414E76" w:rsidP="00C76F1B">
      <w:pPr>
        <w:pStyle w:val="Heading4"/>
      </w:pPr>
      <w:bookmarkStart w:id="91" w:name="_Toc274836174"/>
      <w:r>
        <w:rPr>
          <w:noProof/>
        </w:rPr>
        <w:t>SVA115</w:t>
      </w:r>
      <w:r w:rsidRPr="00E42CA7">
        <w:t xml:space="preserve"> - </w:t>
      </w:r>
      <w:r w:rsidR="003A02CD">
        <w:rPr>
          <w:noProof/>
        </w:rPr>
        <w:t>Noodklep</w:t>
      </w:r>
      <w:bookmarkEnd w:id="91"/>
    </w:p>
    <w:p w14:paraId="3B1D30D5" w14:textId="77777777" w:rsidR="00414E76" w:rsidRDefault="00414E76" w:rsidP="00414E76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06576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Motorvalve</w:t>
      </w:r>
      <w:r w:rsidR="00065767">
        <w:rPr>
          <w:noProof/>
          <w:lang w:val="nl"/>
        </w:rPr>
        <w:t xml:space="preserve"> - 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414E76" w:rsidRPr="00D92D58" w14:paraId="3B1D30D9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D6" w14:textId="77777777" w:rsidR="00414E76" w:rsidRPr="00D92D58" w:rsidRDefault="00414E76" w:rsidP="00103BD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D7" w14:textId="77777777" w:rsidR="00414E76" w:rsidRPr="00D92D58" w:rsidRDefault="00414E76" w:rsidP="00103BD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D8" w14:textId="77777777" w:rsidR="00414E76" w:rsidRPr="00D92D58" w:rsidRDefault="00414E76" w:rsidP="00103BD5">
            <w:pPr>
              <w:keepNext/>
              <w:rPr>
                <w:b/>
                <w:bCs/>
                <w:lang w:val="nl"/>
              </w:rPr>
            </w:pPr>
          </w:p>
        </w:tc>
      </w:tr>
      <w:tr w:rsidR="00414E76" w:rsidRPr="00D92D58" w14:paraId="3B1D30DD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DA" w14:textId="77777777" w:rsidR="00414E76" w:rsidRPr="00D92D58" w:rsidRDefault="00414E76" w:rsidP="00103BD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DB" w14:textId="77777777" w:rsidR="00414E76" w:rsidRPr="00D92D58" w:rsidRDefault="00414E76" w:rsidP="00414E76">
            <w:pPr>
              <w:pStyle w:val="Opmerking"/>
            </w:pPr>
            <w:r>
              <w:t>??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DC" w14:textId="77777777" w:rsidR="00414E76" w:rsidRPr="00D92D58" w:rsidRDefault="00414E76" w:rsidP="00103BD5">
            <w:pPr>
              <w:pStyle w:val="TableNormal0"/>
              <w:keepNext/>
            </w:pPr>
          </w:p>
        </w:tc>
      </w:tr>
      <w:tr w:rsidR="00414E76" w:rsidRPr="00D92D58" w14:paraId="3B1D30E1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DE" w14:textId="77777777" w:rsidR="00414E76" w:rsidRPr="00D92D58" w:rsidRDefault="00414E76" w:rsidP="00103BD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DF" w14:textId="77777777" w:rsidR="00414E76" w:rsidRPr="00D92D58" w:rsidRDefault="00414E76" w:rsidP="00103BD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E0" w14:textId="77777777" w:rsidR="00414E76" w:rsidRPr="00D92D58" w:rsidRDefault="00414E76" w:rsidP="00103BD5">
            <w:pPr>
              <w:pStyle w:val="TableNormal0"/>
              <w:keepNext/>
            </w:pPr>
          </w:p>
        </w:tc>
      </w:tr>
      <w:tr w:rsidR="00065767" w:rsidRPr="00D92D58" w14:paraId="3B1D30E5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E2" w14:textId="77777777" w:rsidR="00065767" w:rsidRPr="00D92D58" w:rsidRDefault="00065767" w:rsidP="00103BD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E3" w14:textId="77777777" w:rsidR="00065767" w:rsidRPr="00D92D58" w:rsidRDefault="00065767" w:rsidP="00103BD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E4" w14:textId="77777777" w:rsidR="00065767" w:rsidRPr="00D92D58" w:rsidRDefault="00065767" w:rsidP="00103BD5">
            <w:pPr>
              <w:pStyle w:val="TableNormal0"/>
              <w:keepNext/>
            </w:pPr>
          </w:p>
        </w:tc>
      </w:tr>
      <w:tr w:rsidR="00065767" w:rsidRPr="00D92D58" w14:paraId="3B1D30E9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E6" w14:textId="77777777" w:rsidR="00065767" w:rsidRPr="00D92D58" w:rsidRDefault="00065767" w:rsidP="00103BD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E7" w14:textId="77777777" w:rsidR="00065767" w:rsidRPr="00D92D58" w:rsidRDefault="00065767" w:rsidP="00103BD5">
            <w:pPr>
              <w:pStyle w:val="TableNormal0"/>
              <w:keepNext/>
            </w:pPr>
            <w:r>
              <w:t>C1.1.54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E8" w14:textId="77777777" w:rsidR="00065767" w:rsidRPr="00D92D58" w:rsidRDefault="00065767" w:rsidP="00103BD5">
            <w:pPr>
              <w:pStyle w:val="TableNormal0"/>
              <w:keepNext/>
            </w:pPr>
          </w:p>
        </w:tc>
      </w:tr>
    </w:tbl>
    <w:p w14:paraId="3B1D30EA" w14:textId="77777777" w:rsidR="00414E76" w:rsidRDefault="003A02CD" w:rsidP="00414E76">
      <w:r>
        <w:t>Indien baggeren en stilstand (VS101 of PU101) klep openen</w:t>
      </w:r>
    </w:p>
    <w:p w14:paraId="3B1D30EB" w14:textId="77777777" w:rsidR="003A02CD" w:rsidRDefault="003A02CD" w:rsidP="00414E76"/>
    <w:p w14:paraId="3B1D30EC" w14:textId="77777777" w:rsidR="00106BDB" w:rsidRPr="00E42CA7" w:rsidRDefault="00106BDB" w:rsidP="00106BDB">
      <w:pPr>
        <w:pStyle w:val="Heading4"/>
      </w:pPr>
      <w:bookmarkStart w:id="92" w:name="_Toc274836175"/>
      <w:r>
        <w:rPr>
          <w:noProof/>
        </w:rPr>
        <w:t>SVA115_F – Fout in afsluiter</w:t>
      </w:r>
      <w:bookmarkEnd w:id="92"/>
    </w:p>
    <w:p w14:paraId="3B1D30ED" w14:textId="77777777" w:rsidR="00106BDB" w:rsidRDefault="00106BDB" w:rsidP="00106BDB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106BDB" w:rsidRPr="00D92D58" w14:paraId="3B1D30F1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EE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EF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0F0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106BDB" w:rsidRPr="00D92D58" w14:paraId="3B1D30F5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F2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F3" w14:textId="77777777" w:rsidR="00106BDB" w:rsidRPr="00D92D58" w:rsidRDefault="00106BDB" w:rsidP="00106BDB">
            <w:pPr>
              <w:pStyle w:val="TableNormal0"/>
            </w:pPr>
            <w:r w:rsidRPr="00D92D58"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0F4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0F9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6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7" w14:textId="77777777" w:rsidR="00106BDB" w:rsidRPr="00D92D58" w:rsidRDefault="00106BDB" w:rsidP="00106BDB">
            <w:pPr>
              <w:pStyle w:val="TableNormal0"/>
            </w:pPr>
            <w:r w:rsidRPr="00D92D58"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8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0FD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A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B" w14:textId="77777777" w:rsidR="00106BDB" w:rsidRPr="00D92D58" w:rsidRDefault="00106BDB" w:rsidP="00106BDB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C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101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E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0FF" w14:textId="77777777" w:rsidR="00106BDB" w:rsidRPr="00D92D58" w:rsidRDefault="00106BDB" w:rsidP="00106BDB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00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</w:tbl>
    <w:p w14:paraId="3B1D3102" w14:textId="77777777" w:rsidR="00106BDB" w:rsidRDefault="00106BDB" w:rsidP="00414E76"/>
    <w:p w14:paraId="3B1D3103" w14:textId="77777777" w:rsidR="00414E76" w:rsidRPr="00E42CA7" w:rsidRDefault="00414E76" w:rsidP="00C76F1B">
      <w:pPr>
        <w:pStyle w:val="Heading4"/>
      </w:pPr>
      <w:bookmarkStart w:id="93" w:name="_Toc274836176"/>
      <w:r>
        <w:rPr>
          <w:noProof/>
        </w:rPr>
        <w:t>SVA116</w:t>
      </w:r>
      <w:r w:rsidRPr="00E42CA7">
        <w:t xml:space="preserve"> - </w:t>
      </w:r>
      <w:r w:rsidR="003A02CD">
        <w:rPr>
          <w:noProof/>
        </w:rPr>
        <w:t>Noodklep</w:t>
      </w:r>
      <w:bookmarkEnd w:id="93"/>
    </w:p>
    <w:p w14:paraId="3B1D3104" w14:textId="77777777" w:rsidR="00414E76" w:rsidRDefault="00414E76" w:rsidP="00414E76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06576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Motorvalve</w:t>
      </w:r>
      <w:r w:rsidR="00065767">
        <w:rPr>
          <w:noProof/>
          <w:lang w:val="nl"/>
        </w:rPr>
        <w:t xml:space="preserve"> - 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414E76" w:rsidRPr="00D92D58" w14:paraId="3B1D3108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05" w14:textId="77777777" w:rsidR="00414E76" w:rsidRPr="00D92D58" w:rsidRDefault="00414E76" w:rsidP="00103BD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06" w14:textId="77777777" w:rsidR="00414E76" w:rsidRPr="00D92D58" w:rsidRDefault="00414E76" w:rsidP="00103BD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07" w14:textId="77777777" w:rsidR="00414E76" w:rsidRPr="00D92D58" w:rsidRDefault="00414E76" w:rsidP="00103BD5">
            <w:pPr>
              <w:keepNext/>
              <w:rPr>
                <w:b/>
                <w:bCs/>
                <w:lang w:val="nl"/>
              </w:rPr>
            </w:pPr>
          </w:p>
        </w:tc>
      </w:tr>
      <w:tr w:rsidR="00414E76" w:rsidRPr="00D92D58" w14:paraId="3B1D310C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09" w14:textId="77777777" w:rsidR="00414E76" w:rsidRPr="00D92D58" w:rsidRDefault="00414E76" w:rsidP="00103BD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0A" w14:textId="77777777" w:rsidR="00414E76" w:rsidRPr="00D92D58" w:rsidRDefault="00414E76" w:rsidP="00103BD5">
            <w:pPr>
              <w:pStyle w:val="Opmerking"/>
            </w:pPr>
            <w:r>
              <w:t>??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0B" w14:textId="77777777" w:rsidR="00414E76" w:rsidRPr="00D92D58" w:rsidRDefault="00414E76" w:rsidP="00103BD5">
            <w:pPr>
              <w:pStyle w:val="TableNormal0"/>
              <w:keepNext/>
            </w:pPr>
          </w:p>
        </w:tc>
      </w:tr>
      <w:tr w:rsidR="00414E76" w:rsidRPr="00D92D58" w14:paraId="3B1D3110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0D" w14:textId="77777777" w:rsidR="00414E76" w:rsidRPr="00D92D58" w:rsidRDefault="00414E76" w:rsidP="00103BD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0E" w14:textId="77777777" w:rsidR="00414E76" w:rsidRPr="00D92D58" w:rsidRDefault="00414E76" w:rsidP="00103BD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0F" w14:textId="77777777" w:rsidR="00414E76" w:rsidRPr="00D92D58" w:rsidRDefault="00414E76" w:rsidP="00103BD5">
            <w:pPr>
              <w:pStyle w:val="TableNormal0"/>
              <w:keepNext/>
            </w:pPr>
          </w:p>
        </w:tc>
      </w:tr>
      <w:tr w:rsidR="00065767" w:rsidRPr="00D92D58" w14:paraId="3B1D3114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11" w14:textId="77777777" w:rsidR="00065767" w:rsidRPr="00D92D58" w:rsidRDefault="00065767" w:rsidP="00103BD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12" w14:textId="77777777" w:rsidR="00065767" w:rsidRPr="00D92D58" w:rsidRDefault="00065767" w:rsidP="00103BD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13" w14:textId="77777777" w:rsidR="00065767" w:rsidRPr="00D92D58" w:rsidRDefault="00065767" w:rsidP="00103BD5">
            <w:pPr>
              <w:pStyle w:val="TableNormal0"/>
              <w:keepNext/>
            </w:pPr>
          </w:p>
        </w:tc>
      </w:tr>
      <w:tr w:rsidR="00065767" w:rsidRPr="00D92D58" w14:paraId="3B1D3118" w14:textId="77777777" w:rsidTr="00103BD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15" w14:textId="77777777" w:rsidR="00065767" w:rsidRPr="00D92D58" w:rsidRDefault="00065767" w:rsidP="00103BD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16" w14:textId="77777777" w:rsidR="00065767" w:rsidRPr="00D92D58" w:rsidRDefault="00065767" w:rsidP="00103BD5">
            <w:pPr>
              <w:pStyle w:val="TableNormal0"/>
              <w:keepNext/>
            </w:pPr>
            <w:r>
              <w:t>C1.1.55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17" w14:textId="77777777" w:rsidR="00065767" w:rsidRPr="00D92D58" w:rsidRDefault="00065767" w:rsidP="00103BD5">
            <w:pPr>
              <w:pStyle w:val="TableNormal0"/>
              <w:keepNext/>
            </w:pPr>
          </w:p>
        </w:tc>
      </w:tr>
    </w:tbl>
    <w:p w14:paraId="3B1D3119" w14:textId="77777777" w:rsidR="003A02CD" w:rsidRDefault="003A02CD" w:rsidP="003A02CD">
      <w:r>
        <w:t>Indien baggeren en stilstand (VS101 of PU101) klep openen</w:t>
      </w:r>
    </w:p>
    <w:p w14:paraId="3B1D311A" w14:textId="77777777" w:rsidR="00414E76" w:rsidRDefault="00414E76" w:rsidP="00414E76"/>
    <w:p w14:paraId="3B1D311B" w14:textId="77777777" w:rsidR="00106BDB" w:rsidRPr="00E42CA7" w:rsidRDefault="00106BDB" w:rsidP="00106BDB">
      <w:pPr>
        <w:pStyle w:val="Heading4"/>
      </w:pPr>
      <w:bookmarkStart w:id="94" w:name="_Toc274836177"/>
      <w:r>
        <w:rPr>
          <w:noProof/>
        </w:rPr>
        <w:t>SVA116_F – Fout in afsluiter</w:t>
      </w:r>
      <w:bookmarkEnd w:id="94"/>
    </w:p>
    <w:p w14:paraId="3B1D311C" w14:textId="77777777" w:rsidR="00106BDB" w:rsidRDefault="00106BDB" w:rsidP="00106BDB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106BDB" w:rsidRPr="00D92D58" w14:paraId="3B1D3120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1D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1E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1F" w14:textId="77777777" w:rsidR="00106BDB" w:rsidRPr="00D92D58" w:rsidRDefault="00106BDB" w:rsidP="00106BD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106BDB" w:rsidRPr="00D92D58" w14:paraId="3B1D3124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21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22" w14:textId="77777777" w:rsidR="00106BDB" w:rsidRPr="00D92D58" w:rsidRDefault="00106BDB" w:rsidP="00106BDB">
            <w:pPr>
              <w:pStyle w:val="TableNormal0"/>
            </w:pPr>
            <w:r w:rsidRPr="00D92D58"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23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128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5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6" w14:textId="77777777" w:rsidR="00106BDB" w:rsidRPr="00D92D58" w:rsidRDefault="00106BDB" w:rsidP="00106BDB">
            <w:pPr>
              <w:pStyle w:val="TableNormal0"/>
            </w:pPr>
            <w:r w:rsidRPr="00D92D58"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7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12C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9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A" w14:textId="77777777" w:rsidR="00106BDB" w:rsidRPr="00D92D58" w:rsidRDefault="00106BDB" w:rsidP="00106BDB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B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  <w:tr w:rsidR="00106BDB" w:rsidRPr="00D92D58" w14:paraId="3B1D3130" w14:textId="77777777" w:rsidTr="00106B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D" w14:textId="77777777" w:rsidR="00106BDB" w:rsidRPr="00D92D58" w:rsidRDefault="00106BDB" w:rsidP="00106BDB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E" w14:textId="77777777" w:rsidR="00106BDB" w:rsidRPr="00D92D58" w:rsidRDefault="00106BDB" w:rsidP="00106BDB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2F" w14:textId="77777777" w:rsidR="00106BDB" w:rsidRPr="00D92D58" w:rsidRDefault="00106BDB" w:rsidP="00106BDB">
            <w:pPr>
              <w:rPr>
                <w:lang w:val="nl"/>
              </w:rPr>
            </w:pPr>
          </w:p>
        </w:tc>
      </w:tr>
    </w:tbl>
    <w:p w14:paraId="3B1D3131" w14:textId="77777777" w:rsidR="00106BDB" w:rsidRPr="00BA512E" w:rsidRDefault="00106BDB" w:rsidP="00414E76"/>
    <w:p w14:paraId="3B1D3132" w14:textId="77777777" w:rsidR="008C4FC6" w:rsidRDefault="008C4FC6" w:rsidP="008C4FC6">
      <w:pPr>
        <w:pStyle w:val="Heading2"/>
      </w:pPr>
      <w:bookmarkStart w:id="95" w:name="_Toc274836178"/>
      <w:r>
        <w:t>Algmeen</w:t>
      </w:r>
      <w:bookmarkEnd w:id="95"/>
    </w:p>
    <w:p w14:paraId="3B1D3133" w14:textId="77777777" w:rsidR="00D759B6" w:rsidRPr="00D759B6" w:rsidRDefault="00D759B6" w:rsidP="00D759B6">
      <w:pPr>
        <w:pStyle w:val="Heading3"/>
      </w:pPr>
      <w:bookmarkStart w:id="96" w:name="_Toc274836179"/>
      <w:r>
        <w:t>Alarmen</w:t>
      </w:r>
      <w:bookmarkEnd w:id="96"/>
    </w:p>
    <w:p w14:paraId="3B1D3134" w14:textId="77777777" w:rsidR="00C00EFA" w:rsidRPr="00E42CA7" w:rsidRDefault="00C00EFA" w:rsidP="00D759B6">
      <w:pPr>
        <w:pStyle w:val="Heading4"/>
      </w:pPr>
      <w:bookmarkStart w:id="97" w:name="_Toc274836180"/>
      <w:r>
        <w:rPr>
          <w:noProof/>
        </w:rPr>
        <w:t>ANS_OK – Algemene noodstop OK</w:t>
      </w:r>
      <w:bookmarkEnd w:id="97"/>
    </w:p>
    <w:p w14:paraId="3B1D3135" w14:textId="77777777" w:rsidR="00C00EFA" w:rsidRDefault="00C00EFA" w:rsidP="00C00EFA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C00EFA" w:rsidRPr="00D92D58" w14:paraId="3B1D3139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36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37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38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C00EFA" w:rsidRPr="00D92D58" w14:paraId="3B1D313D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3A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3B" w14:textId="77777777" w:rsidR="00C00EFA" w:rsidRPr="00D92D58" w:rsidRDefault="00C00EFA" w:rsidP="00C00EFA">
            <w:pPr>
              <w:pStyle w:val="TableNormal0"/>
            </w:pPr>
            <w:r>
              <w:t>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3C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41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3E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3F" w14:textId="77777777" w:rsidR="00C00EFA" w:rsidRPr="00D92D58" w:rsidRDefault="00C00EFA" w:rsidP="00C00EFA">
            <w:pPr>
              <w:pStyle w:val="TableNormal0"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40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45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42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43" w14:textId="77777777" w:rsidR="00C00EFA" w:rsidRPr="00D92D58" w:rsidRDefault="00C00EFA" w:rsidP="00C00EFA">
            <w:pPr>
              <w:pStyle w:val="TableNormal0"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44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49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46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47" w14:textId="77777777" w:rsidR="00C00EFA" w:rsidRPr="00D92D58" w:rsidRDefault="00C00EFA" w:rsidP="00C00EFA">
            <w:pPr>
              <w:pStyle w:val="TableNormal0"/>
            </w:pPr>
            <w:r>
              <w:t>C1.0.11.101.1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48" w14:textId="77777777" w:rsidR="00C00EFA" w:rsidRPr="00D92D58" w:rsidRDefault="00C00EFA" w:rsidP="00C00EFA">
            <w:pPr>
              <w:pStyle w:val="TableNormal0"/>
            </w:pPr>
          </w:p>
        </w:tc>
      </w:tr>
    </w:tbl>
    <w:p w14:paraId="3B1D314A" w14:textId="77777777" w:rsidR="00C00EFA" w:rsidRDefault="00C00EFA" w:rsidP="00C00EFA"/>
    <w:p w14:paraId="3B1D314B" w14:textId="77777777" w:rsidR="008C4FC6" w:rsidRPr="00E42CA7" w:rsidRDefault="008C4FC6" w:rsidP="00D759B6">
      <w:pPr>
        <w:pStyle w:val="Heading4"/>
      </w:pPr>
      <w:bookmarkStart w:id="98" w:name="_Toc274836181"/>
      <w:r>
        <w:rPr>
          <w:noProof/>
        </w:rPr>
        <w:t>BATT_WB – Mode NOK</w:t>
      </w:r>
      <w:bookmarkEnd w:id="98"/>
    </w:p>
    <w:p w14:paraId="3B1D314C" w14:textId="77777777" w:rsidR="008C4FC6" w:rsidRDefault="008C4FC6" w:rsidP="008C4FC6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119"/>
        <w:gridCol w:w="4536"/>
      </w:tblGrid>
      <w:tr w:rsidR="008C4FC6" w:rsidRPr="00D92D58" w14:paraId="3B1D3150" w14:textId="77777777" w:rsidTr="00DF4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14D" w14:textId="77777777" w:rsidR="008C4FC6" w:rsidRPr="00D92D58" w:rsidRDefault="008C4FC6" w:rsidP="00DF4CD8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119" w:type="dxa"/>
          </w:tcPr>
          <w:p w14:paraId="3B1D314E" w14:textId="77777777" w:rsidR="008C4FC6" w:rsidRPr="00D92D58" w:rsidRDefault="008C4FC6" w:rsidP="00DF4C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536" w:type="dxa"/>
          </w:tcPr>
          <w:p w14:paraId="3B1D314F" w14:textId="77777777" w:rsidR="008C4FC6" w:rsidRPr="00D92D58" w:rsidRDefault="008C4FC6" w:rsidP="00DF4C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8C4FC6" w:rsidRPr="00D92D58" w14:paraId="3B1D3154" w14:textId="77777777" w:rsidTr="00DF4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151" w14:textId="77777777" w:rsidR="008C4FC6" w:rsidRPr="00D92D58" w:rsidRDefault="008C4FC6" w:rsidP="00DF4CD8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Normale waarde</w:t>
            </w:r>
          </w:p>
        </w:tc>
        <w:tc>
          <w:tcPr>
            <w:tcW w:w="3119" w:type="dxa"/>
          </w:tcPr>
          <w:p w14:paraId="3B1D3152" w14:textId="77777777" w:rsidR="008C4FC6" w:rsidRPr="00D92D58" w:rsidRDefault="008C4FC6" w:rsidP="00DF4CD8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B1D3153" w14:textId="77777777" w:rsidR="008C4FC6" w:rsidRPr="00D92D58" w:rsidRDefault="008C4FC6" w:rsidP="00DF4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8C4FC6" w:rsidRPr="00D92D58" w14:paraId="3B1D3158" w14:textId="77777777" w:rsidTr="00DF4C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155" w14:textId="77777777" w:rsidR="008C4FC6" w:rsidRPr="00D92D58" w:rsidRDefault="008C4FC6" w:rsidP="00DF4CD8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 xml:space="preserve">Normale waarde = </w:t>
            </w:r>
          </w:p>
        </w:tc>
        <w:tc>
          <w:tcPr>
            <w:tcW w:w="3119" w:type="dxa"/>
          </w:tcPr>
          <w:p w14:paraId="3B1D3156" w14:textId="77777777" w:rsidR="008C4FC6" w:rsidRPr="00D92D58" w:rsidRDefault="008C4FC6" w:rsidP="00DF4CD8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2D58">
              <w:t>Alarm</w:t>
            </w:r>
          </w:p>
        </w:tc>
        <w:tc>
          <w:tcPr>
            <w:tcW w:w="4536" w:type="dxa"/>
          </w:tcPr>
          <w:p w14:paraId="3B1D3157" w14:textId="77777777" w:rsidR="008C4FC6" w:rsidRPr="00D92D58" w:rsidRDefault="008C4FC6" w:rsidP="00DF4C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8C4FC6" w:rsidRPr="00D92D58" w14:paraId="3B1D315C" w14:textId="77777777" w:rsidTr="00DF4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159" w14:textId="77777777" w:rsidR="008C4FC6" w:rsidRPr="00D92D58" w:rsidRDefault="008C4FC6" w:rsidP="00DF4CD8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3119" w:type="dxa"/>
          </w:tcPr>
          <w:p w14:paraId="3B1D315A" w14:textId="77777777" w:rsidR="008C4FC6" w:rsidRPr="00D92D58" w:rsidRDefault="008C4FC6" w:rsidP="00DF4CD8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315B" w14:textId="77777777" w:rsidR="008C4FC6" w:rsidRPr="00D92D58" w:rsidRDefault="008C4FC6" w:rsidP="00DF4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8C4FC6" w:rsidRPr="00D92D58" w14:paraId="3B1D3160" w14:textId="77777777" w:rsidTr="00DF4C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15D" w14:textId="77777777" w:rsidR="008C4FC6" w:rsidRPr="00D92D58" w:rsidRDefault="008C4FC6" w:rsidP="00DF4CD8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DI</w:t>
            </w:r>
          </w:p>
        </w:tc>
        <w:tc>
          <w:tcPr>
            <w:tcW w:w="3119" w:type="dxa"/>
          </w:tcPr>
          <w:p w14:paraId="3B1D315E" w14:textId="77777777" w:rsidR="008C4FC6" w:rsidRPr="00D92D58" w:rsidRDefault="008C4FC6" w:rsidP="00DF4CD8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3B1D315F" w14:textId="77777777" w:rsidR="008C4FC6" w:rsidRPr="00D92D58" w:rsidRDefault="008C4FC6" w:rsidP="00DF4C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</w:tbl>
    <w:p w14:paraId="3B1D3161" w14:textId="77777777" w:rsidR="00414E76" w:rsidRPr="00BA512E" w:rsidRDefault="00414E76" w:rsidP="00414E76"/>
    <w:p w14:paraId="3B1D3162" w14:textId="77777777" w:rsidR="00C00EFA" w:rsidRPr="00E42CA7" w:rsidRDefault="00C00EFA" w:rsidP="00D759B6">
      <w:pPr>
        <w:pStyle w:val="Heading4"/>
      </w:pPr>
      <w:bookmarkStart w:id="99" w:name="_Toc274836182"/>
      <w:r>
        <w:rPr>
          <w:noProof/>
        </w:rPr>
        <w:t>OB1_BU1_F – Overspanningsbeveiliging BU1 in fout</w:t>
      </w:r>
      <w:bookmarkEnd w:id="99"/>
    </w:p>
    <w:p w14:paraId="3B1D3163" w14:textId="77777777" w:rsidR="00C00EFA" w:rsidRDefault="00C00EFA" w:rsidP="00C00EFA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C00EFA" w:rsidRPr="00D92D58" w14:paraId="3B1D3167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64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65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66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C00EFA" w:rsidRPr="00D92D58" w14:paraId="3B1D316B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68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69" w14:textId="77777777" w:rsidR="00C00EFA" w:rsidRPr="00D92D58" w:rsidRDefault="00C00EFA" w:rsidP="00C00EFA">
            <w:pPr>
              <w:pStyle w:val="TableNormal0"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6A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6F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6C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6D" w14:textId="77777777" w:rsidR="00C00EFA" w:rsidRPr="00D92D58" w:rsidRDefault="00C00EFA" w:rsidP="00C00EFA">
            <w:pPr>
              <w:pStyle w:val="TableNormal0"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6E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73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70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71" w14:textId="77777777" w:rsidR="00C00EFA" w:rsidRPr="00D92D58" w:rsidRDefault="00C00EFA" w:rsidP="00C00EFA">
            <w:pPr>
              <w:pStyle w:val="TableNormal0"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72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77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74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75" w14:textId="77777777" w:rsidR="00C00EFA" w:rsidRPr="00D92D58" w:rsidRDefault="00C00EFA" w:rsidP="00C00EFA">
            <w:pPr>
              <w:pStyle w:val="TableNormal0"/>
            </w:pPr>
            <w:r>
              <w:t>C1.0.11.101.13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76" w14:textId="77777777" w:rsidR="00C00EFA" w:rsidRPr="00D92D58" w:rsidRDefault="00C00EFA" w:rsidP="00C00EFA">
            <w:pPr>
              <w:pStyle w:val="TableNormal0"/>
            </w:pPr>
          </w:p>
        </w:tc>
      </w:tr>
    </w:tbl>
    <w:p w14:paraId="3B1D3178" w14:textId="77777777" w:rsidR="00C00EFA" w:rsidRDefault="00C00EFA" w:rsidP="00C00EFA"/>
    <w:p w14:paraId="3B1D3179" w14:textId="77777777" w:rsidR="00C00EFA" w:rsidRPr="00E42CA7" w:rsidRDefault="00C00EFA" w:rsidP="00D759B6">
      <w:pPr>
        <w:pStyle w:val="Heading4"/>
      </w:pPr>
      <w:bookmarkStart w:id="100" w:name="_Toc274836183"/>
      <w:r>
        <w:rPr>
          <w:noProof/>
        </w:rPr>
        <w:t>BOB1_AVB_F – Bliksembeveiliging in AVB in fout</w:t>
      </w:r>
      <w:bookmarkEnd w:id="100"/>
    </w:p>
    <w:p w14:paraId="3B1D317A" w14:textId="77777777" w:rsidR="00C00EFA" w:rsidRDefault="00C00EFA" w:rsidP="00C00EFA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C00EFA" w:rsidRPr="00D92D58" w14:paraId="3B1D317E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7B" w14:textId="77777777" w:rsidR="00C00EFA" w:rsidRPr="00D92D58" w:rsidRDefault="00C00EFA" w:rsidP="00C00EF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7C" w14:textId="77777777" w:rsidR="00C00EFA" w:rsidRPr="00D92D58" w:rsidRDefault="00C00EFA" w:rsidP="00C00EFA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7D" w14:textId="77777777" w:rsidR="00C00EFA" w:rsidRPr="00D92D58" w:rsidRDefault="00C00EFA" w:rsidP="00C00EF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C00EFA" w:rsidRPr="00D92D58" w14:paraId="3B1D3182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7F" w14:textId="77777777" w:rsidR="00C00EFA" w:rsidRPr="00D92D58" w:rsidRDefault="00C00EFA" w:rsidP="00C00EF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80" w14:textId="77777777" w:rsidR="00C00EFA" w:rsidRPr="00D92D58" w:rsidRDefault="00C00EFA" w:rsidP="00C00EFA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81" w14:textId="77777777" w:rsidR="00C00EFA" w:rsidRPr="00D92D58" w:rsidRDefault="00C00EFA" w:rsidP="00C00EFA">
            <w:pPr>
              <w:pStyle w:val="TableNormal0"/>
              <w:keepNext/>
            </w:pPr>
          </w:p>
        </w:tc>
      </w:tr>
      <w:tr w:rsidR="00C00EFA" w:rsidRPr="00D92D58" w14:paraId="3B1D3186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3" w14:textId="77777777" w:rsidR="00C00EFA" w:rsidRPr="00D92D58" w:rsidRDefault="00C00EFA" w:rsidP="00C00EF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4" w14:textId="77777777" w:rsidR="00C00EFA" w:rsidRPr="00D92D58" w:rsidRDefault="00C00EFA" w:rsidP="00C00EFA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5" w14:textId="77777777" w:rsidR="00C00EFA" w:rsidRPr="00D92D58" w:rsidRDefault="00C00EFA" w:rsidP="00C00EFA">
            <w:pPr>
              <w:pStyle w:val="TableNormal0"/>
              <w:keepNext/>
            </w:pPr>
          </w:p>
        </w:tc>
      </w:tr>
      <w:tr w:rsidR="00C00EFA" w:rsidRPr="00D92D58" w14:paraId="3B1D318A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7" w14:textId="77777777" w:rsidR="00C00EFA" w:rsidRPr="00D92D58" w:rsidRDefault="00C00EFA" w:rsidP="00C00EF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8" w14:textId="77777777" w:rsidR="00C00EFA" w:rsidRPr="00D92D58" w:rsidRDefault="00C00EFA" w:rsidP="00C00EF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9" w14:textId="77777777" w:rsidR="00C00EFA" w:rsidRPr="00D92D58" w:rsidRDefault="00C00EFA" w:rsidP="00C00EFA">
            <w:pPr>
              <w:pStyle w:val="TableNormal0"/>
              <w:keepNext/>
            </w:pPr>
          </w:p>
        </w:tc>
      </w:tr>
      <w:tr w:rsidR="00C00EFA" w:rsidRPr="00D92D58" w14:paraId="3B1D318E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B" w14:textId="77777777" w:rsidR="00C00EFA" w:rsidRPr="00D92D58" w:rsidRDefault="00C00EFA" w:rsidP="00C00EF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C" w14:textId="77777777" w:rsidR="00C00EFA" w:rsidRPr="00D92D58" w:rsidRDefault="00C00EFA" w:rsidP="00C00EFA">
            <w:pPr>
              <w:pStyle w:val="TableNormal0"/>
              <w:keepNext/>
            </w:pPr>
            <w:r>
              <w:t>C1.0.11.101.15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8D" w14:textId="77777777" w:rsidR="00C00EFA" w:rsidRPr="00D92D58" w:rsidRDefault="00C00EFA" w:rsidP="00C00EFA">
            <w:pPr>
              <w:pStyle w:val="TableNormal0"/>
              <w:keepNext/>
            </w:pPr>
          </w:p>
        </w:tc>
      </w:tr>
    </w:tbl>
    <w:p w14:paraId="3B1D318F" w14:textId="77777777" w:rsidR="00C00EFA" w:rsidRPr="0077218A" w:rsidRDefault="00C00EFA" w:rsidP="00C00EFA">
      <w:pPr>
        <w:rPr>
          <w:lang w:val="nl"/>
        </w:rPr>
      </w:pPr>
    </w:p>
    <w:p w14:paraId="3B1D3190" w14:textId="77777777" w:rsidR="00C00EFA" w:rsidRPr="00E42CA7" w:rsidRDefault="00C00EFA" w:rsidP="00D759B6">
      <w:pPr>
        <w:pStyle w:val="Heading4"/>
      </w:pPr>
      <w:bookmarkStart w:id="101" w:name="_Toc274836184"/>
      <w:r>
        <w:rPr>
          <w:noProof/>
        </w:rPr>
        <w:t>FBOB1_AVB_F – Zekering bliksembeveiliging AVB kapot</w:t>
      </w:r>
      <w:bookmarkEnd w:id="101"/>
    </w:p>
    <w:p w14:paraId="3B1D3191" w14:textId="77777777" w:rsidR="00C00EFA" w:rsidRDefault="00C00EFA" w:rsidP="00C00EFA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C00EFA" w:rsidRPr="00D92D58" w14:paraId="3B1D3195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92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93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94" w14:textId="77777777" w:rsidR="00C00EFA" w:rsidRPr="00D92D58" w:rsidRDefault="00C00EFA" w:rsidP="00C00EF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C00EFA" w:rsidRPr="00D92D58" w14:paraId="3B1D3199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96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97" w14:textId="77777777" w:rsidR="00C00EFA" w:rsidRPr="00D92D58" w:rsidRDefault="00C00EFA" w:rsidP="00C00EFA">
            <w:pPr>
              <w:pStyle w:val="TableNormal0"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98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9D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9A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9B" w14:textId="77777777" w:rsidR="00C00EFA" w:rsidRPr="00D92D58" w:rsidRDefault="00C00EFA" w:rsidP="00C00EFA">
            <w:pPr>
              <w:pStyle w:val="TableNormal0"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9C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A1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9E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9F" w14:textId="77777777" w:rsidR="00C00EFA" w:rsidRPr="00D92D58" w:rsidRDefault="00C00EFA" w:rsidP="00C00EFA">
            <w:pPr>
              <w:pStyle w:val="TableNormal0"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A0" w14:textId="77777777" w:rsidR="00C00EFA" w:rsidRPr="00D92D58" w:rsidRDefault="00C00EFA" w:rsidP="00C00EFA">
            <w:pPr>
              <w:pStyle w:val="TableNormal0"/>
            </w:pPr>
          </w:p>
        </w:tc>
      </w:tr>
      <w:tr w:rsidR="00C00EFA" w:rsidRPr="00D92D58" w14:paraId="3B1D31A5" w14:textId="77777777" w:rsidTr="00C00EF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A2" w14:textId="77777777" w:rsidR="00C00EFA" w:rsidRPr="00D92D58" w:rsidRDefault="00C00EFA" w:rsidP="00C00EFA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A3" w14:textId="77777777" w:rsidR="00C00EFA" w:rsidRPr="00D92D58" w:rsidRDefault="00C00EFA" w:rsidP="00C00EFA">
            <w:pPr>
              <w:pStyle w:val="TableNormal0"/>
            </w:pPr>
            <w:r>
              <w:t>C1.0.11.101.14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A4" w14:textId="77777777" w:rsidR="00C00EFA" w:rsidRPr="00D92D58" w:rsidRDefault="00C00EFA" w:rsidP="00C00EFA">
            <w:pPr>
              <w:pStyle w:val="TableNormal0"/>
            </w:pPr>
          </w:p>
        </w:tc>
      </w:tr>
    </w:tbl>
    <w:p w14:paraId="3B1D31A6" w14:textId="77777777" w:rsidR="00DF4CD8" w:rsidRDefault="00DF4CD8" w:rsidP="00BA512E"/>
    <w:p w14:paraId="3B1D31A7" w14:textId="77777777" w:rsidR="00D759B6" w:rsidRPr="00E42CA7" w:rsidRDefault="00D759B6" w:rsidP="00D759B6">
      <w:pPr>
        <w:pStyle w:val="Heading4"/>
      </w:pPr>
      <w:bookmarkStart w:id="102" w:name="_Toc274836185"/>
      <w:r>
        <w:rPr>
          <w:noProof/>
        </w:rPr>
        <w:t>HSTR_F – Hoogspanningstrafo storing</w:t>
      </w:r>
      <w:bookmarkEnd w:id="102"/>
    </w:p>
    <w:p w14:paraId="3B1D31A8" w14:textId="77777777" w:rsidR="00D759B6" w:rsidRDefault="00D759B6" w:rsidP="00D759B6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D759B6" w:rsidRPr="00D92D58" w14:paraId="3B1D31AC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A9" w14:textId="77777777" w:rsidR="00D759B6" w:rsidRPr="00D92D58" w:rsidRDefault="00D759B6" w:rsidP="00BD644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AA" w14:textId="77777777" w:rsidR="00D759B6" w:rsidRPr="00D92D58" w:rsidRDefault="00D759B6" w:rsidP="00BD6445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AB" w14:textId="77777777" w:rsidR="00D759B6" w:rsidRPr="00D92D58" w:rsidRDefault="00D759B6" w:rsidP="00BD644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D759B6" w:rsidRPr="00D92D58" w14:paraId="3B1D31B0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AD" w14:textId="77777777" w:rsidR="00D759B6" w:rsidRPr="00D92D58" w:rsidRDefault="00D759B6" w:rsidP="00BD644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AE" w14:textId="77777777" w:rsidR="00D759B6" w:rsidRPr="00D92D58" w:rsidRDefault="00D759B6" w:rsidP="00BD6445">
            <w:pPr>
              <w:pStyle w:val="TableNormal0"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AF" w14:textId="77777777" w:rsidR="00D759B6" w:rsidRPr="00D92D58" w:rsidRDefault="00D759B6" w:rsidP="00BD6445">
            <w:pPr>
              <w:pStyle w:val="TableNormal0"/>
            </w:pPr>
          </w:p>
        </w:tc>
      </w:tr>
      <w:tr w:rsidR="00D759B6" w:rsidRPr="00D92D58" w14:paraId="3B1D31B4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1" w14:textId="77777777" w:rsidR="00D759B6" w:rsidRPr="00D92D58" w:rsidRDefault="00D759B6" w:rsidP="00BD644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2" w14:textId="77777777" w:rsidR="00D759B6" w:rsidRPr="00D92D58" w:rsidRDefault="00D759B6" w:rsidP="00BD6445">
            <w:pPr>
              <w:pStyle w:val="TableNormal0"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3" w14:textId="77777777" w:rsidR="00D759B6" w:rsidRPr="00D92D58" w:rsidRDefault="00D759B6" w:rsidP="00BD6445">
            <w:pPr>
              <w:pStyle w:val="TableNormal0"/>
            </w:pPr>
          </w:p>
        </w:tc>
      </w:tr>
      <w:tr w:rsidR="00D759B6" w:rsidRPr="00D92D58" w14:paraId="3B1D31B8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5" w14:textId="77777777" w:rsidR="00D759B6" w:rsidRPr="00D92D58" w:rsidRDefault="00D759B6" w:rsidP="00BD6445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6" w14:textId="77777777" w:rsidR="00D759B6" w:rsidRPr="00D92D58" w:rsidRDefault="00D759B6" w:rsidP="00BD6445">
            <w:pPr>
              <w:pStyle w:val="TableNormal0"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7" w14:textId="77777777" w:rsidR="00D759B6" w:rsidRPr="00D92D58" w:rsidRDefault="00D759B6" w:rsidP="00BD6445">
            <w:pPr>
              <w:pStyle w:val="TableNormal0"/>
            </w:pPr>
          </w:p>
        </w:tc>
      </w:tr>
      <w:tr w:rsidR="00D759B6" w:rsidRPr="00D92D58" w14:paraId="3B1D31BC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9" w14:textId="77777777" w:rsidR="00D759B6" w:rsidRPr="00D92D58" w:rsidRDefault="00D759B6" w:rsidP="00BD6445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A" w14:textId="77777777" w:rsidR="00D759B6" w:rsidRPr="00D92D58" w:rsidRDefault="00D759B6" w:rsidP="00BD6445">
            <w:pPr>
              <w:pStyle w:val="TableNormal0"/>
            </w:pPr>
            <w:r>
              <w:t>C1.0.11.101.14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BB" w14:textId="77777777" w:rsidR="00D759B6" w:rsidRPr="00D92D58" w:rsidRDefault="00D759B6" w:rsidP="00BD6445">
            <w:pPr>
              <w:pStyle w:val="TableNormal0"/>
            </w:pPr>
          </w:p>
        </w:tc>
      </w:tr>
    </w:tbl>
    <w:p w14:paraId="3B1D31BD" w14:textId="77777777" w:rsidR="00D759B6" w:rsidRDefault="00D759B6" w:rsidP="00D759B6">
      <w:pPr>
        <w:rPr>
          <w:lang w:val="nl"/>
        </w:rPr>
      </w:pPr>
    </w:p>
    <w:p w14:paraId="3B1D31BE" w14:textId="77777777" w:rsidR="00D759B6" w:rsidRPr="00E42CA7" w:rsidRDefault="00D759B6" w:rsidP="00D759B6">
      <w:pPr>
        <w:pStyle w:val="Heading4"/>
      </w:pPr>
      <w:bookmarkStart w:id="103" w:name="_Toc274836186"/>
      <w:r>
        <w:rPr>
          <w:noProof/>
        </w:rPr>
        <w:t>NS_WB – Noodstop OK</w:t>
      </w:r>
      <w:bookmarkEnd w:id="103"/>
    </w:p>
    <w:p w14:paraId="3B1D31BF" w14:textId="77777777" w:rsidR="00D759B6" w:rsidRPr="00D62DE3" w:rsidRDefault="00D759B6" w:rsidP="00D759B6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D759B6" w:rsidRPr="00D92D58" w14:paraId="3B1D31C4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C0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C1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C2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C3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</w:p>
        </w:tc>
      </w:tr>
      <w:tr w:rsidR="00D759B6" w:rsidRPr="00D92D58" w14:paraId="3B1D31C9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C5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C6" w14:textId="77777777" w:rsidR="00D759B6" w:rsidRPr="00D92D58" w:rsidRDefault="00D759B6" w:rsidP="00BD644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C7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C8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1CE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CA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CB" w14:textId="77777777" w:rsidR="00D759B6" w:rsidRPr="00D92D58" w:rsidRDefault="00D759B6" w:rsidP="00BD6445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CC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CD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1D3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CF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D0" w14:textId="77777777" w:rsidR="00D759B6" w:rsidRPr="00D92D58" w:rsidRDefault="00D759B6" w:rsidP="00BD6445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D1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D2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1D8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4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5" w14:textId="77777777" w:rsidR="00D759B6" w:rsidRPr="00D92D58" w:rsidRDefault="00D759B6" w:rsidP="00BD644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6" w14:textId="77777777" w:rsidR="00D759B6" w:rsidRPr="00D92D58" w:rsidRDefault="00D759B6" w:rsidP="00BD644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7" w14:textId="77777777" w:rsidR="00D759B6" w:rsidRPr="00D92D58" w:rsidRDefault="00D759B6" w:rsidP="00BD6445">
            <w:pPr>
              <w:keepNext/>
            </w:pPr>
          </w:p>
        </w:tc>
      </w:tr>
      <w:tr w:rsidR="00D759B6" w:rsidRPr="00D92D58" w14:paraId="3B1D31DD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9" w14:textId="77777777" w:rsidR="00D759B6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A" w14:textId="77777777" w:rsidR="00D759B6" w:rsidRDefault="00D759B6" w:rsidP="00BD6445">
            <w:pPr>
              <w:pStyle w:val="TableNormal0"/>
              <w:keepNext/>
            </w:pPr>
            <w:r>
              <w:t>C1.1.10.2.15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B" w14:textId="77777777" w:rsidR="00D759B6" w:rsidRDefault="00D759B6" w:rsidP="00BD6445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DC" w14:textId="77777777" w:rsidR="00D759B6" w:rsidRPr="00D92D58" w:rsidRDefault="00D759B6" w:rsidP="00BD6445">
            <w:pPr>
              <w:keepNext/>
            </w:pPr>
          </w:p>
        </w:tc>
      </w:tr>
    </w:tbl>
    <w:p w14:paraId="3B1D31DE" w14:textId="77777777" w:rsidR="00D759B6" w:rsidRDefault="00D759B6" w:rsidP="00D759B6">
      <w:pPr>
        <w:rPr>
          <w:lang w:val="nl"/>
        </w:rPr>
      </w:pPr>
    </w:p>
    <w:p w14:paraId="3B1D31DF" w14:textId="77777777" w:rsidR="00D759B6" w:rsidRPr="00E42CA7" w:rsidRDefault="00D759B6" w:rsidP="00D759B6">
      <w:pPr>
        <w:pStyle w:val="Heading4"/>
      </w:pPr>
      <w:bookmarkStart w:id="104" w:name="_Toc274836187"/>
      <w:r>
        <w:rPr>
          <w:noProof/>
        </w:rPr>
        <w:lastRenderedPageBreak/>
        <w:t>NSFP_OK – Noodstop filterpers OK</w:t>
      </w:r>
      <w:bookmarkEnd w:id="104"/>
    </w:p>
    <w:p w14:paraId="3B1D31E0" w14:textId="77777777" w:rsidR="00D759B6" w:rsidRPr="00D62DE3" w:rsidRDefault="00D759B6" w:rsidP="00D759B6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D759B6" w:rsidRPr="00D92D58" w14:paraId="3B1D31E5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E1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E2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E3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1E4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</w:p>
        </w:tc>
      </w:tr>
      <w:tr w:rsidR="00D759B6" w:rsidRPr="00D92D58" w14:paraId="3B1D31EA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E6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E7" w14:textId="77777777" w:rsidR="00D759B6" w:rsidRPr="00D92D58" w:rsidRDefault="00D759B6" w:rsidP="00BD644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E8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E9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1EF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EB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EC" w14:textId="77777777" w:rsidR="00D759B6" w:rsidRPr="00D92D58" w:rsidRDefault="00D759B6" w:rsidP="00BD6445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ED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EE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1F4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F0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F1" w14:textId="77777777" w:rsidR="00D759B6" w:rsidRPr="00D92D58" w:rsidRDefault="00D759B6" w:rsidP="00BD6445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F2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1F3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1F9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5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6" w14:textId="77777777" w:rsidR="00D759B6" w:rsidRPr="00D92D58" w:rsidRDefault="00D759B6" w:rsidP="00BD644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7" w14:textId="77777777" w:rsidR="00D759B6" w:rsidRPr="00D92D58" w:rsidRDefault="00D759B6" w:rsidP="00BD644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8" w14:textId="77777777" w:rsidR="00D759B6" w:rsidRPr="00D92D58" w:rsidRDefault="00D759B6" w:rsidP="00BD6445">
            <w:pPr>
              <w:keepNext/>
            </w:pPr>
          </w:p>
        </w:tc>
      </w:tr>
      <w:tr w:rsidR="00D759B6" w:rsidRPr="00D92D58" w14:paraId="3B1D31FE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A" w14:textId="77777777" w:rsidR="00D759B6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B" w14:textId="77777777" w:rsidR="00D759B6" w:rsidRDefault="00D759B6" w:rsidP="00BD644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C" w14:textId="77777777" w:rsidR="00D759B6" w:rsidRDefault="00D759B6" w:rsidP="00BD6445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1FD" w14:textId="77777777" w:rsidR="00D759B6" w:rsidRPr="00D92D58" w:rsidRDefault="00D759B6" w:rsidP="00BD6445">
            <w:pPr>
              <w:keepNext/>
            </w:pPr>
          </w:p>
        </w:tc>
      </w:tr>
    </w:tbl>
    <w:p w14:paraId="3B1D31FF" w14:textId="77777777" w:rsidR="00D759B6" w:rsidRPr="00F46AAA" w:rsidRDefault="00D759B6" w:rsidP="00D759B6">
      <w:pPr>
        <w:rPr>
          <w:lang w:val="nl"/>
        </w:rPr>
      </w:pPr>
    </w:p>
    <w:p w14:paraId="3B1D3200" w14:textId="77777777" w:rsidR="00D759B6" w:rsidRPr="00E42CA7" w:rsidRDefault="00D759B6" w:rsidP="00D759B6">
      <w:pPr>
        <w:pStyle w:val="Heading4"/>
      </w:pPr>
      <w:bookmarkStart w:id="105" w:name="_Toc274836188"/>
      <w:r>
        <w:rPr>
          <w:noProof/>
        </w:rPr>
        <w:t>UPS_WB – Alarm UPS</w:t>
      </w:r>
      <w:bookmarkEnd w:id="105"/>
    </w:p>
    <w:p w14:paraId="3B1D3201" w14:textId="77777777" w:rsidR="00D759B6" w:rsidRPr="00D62DE3" w:rsidRDefault="00D759B6" w:rsidP="00D759B6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D759B6" w:rsidRPr="00D92D58" w14:paraId="3B1D3206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02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03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04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05" w14:textId="77777777" w:rsidR="00D759B6" w:rsidRPr="00D92D58" w:rsidRDefault="00D759B6" w:rsidP="00BD6445">
            <w:pPr>
              <w:keepNext/>
              <w:rPr>
                <w:b/>
                <w:bCs/>
                <w:lang w:val="nl"/>
              </w:rPr>
            </w:pPr>
          </w:p>
        </w:tc>
      </w:tr>
      <w:tr w:rsidR="00D759B6" w:rsidRPr="00D92D58" w14:paraId="3B1D320B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07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08" w14:textId="77777777" w:rsidR="00D759B6" w:rsidRPr="00D92D58" w:rsidRDefault="00D759B6" w:rsidP="00BD644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09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0A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210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0C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0D" w14:textId="77777777" w:rsidR="00D759B6" w:rsidRPr="00D92D58" w:rsidRDefault="00D759B6" w:rsidP="00BD6445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0E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0F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215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11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12" w14:textId="77777777" w:rsidR="00D759B6" w:rsidRPr="00D92D58" w:rsidRDefault="00D759B6" w:rsidP="00BD6445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13" w14:textId="77777777" w:rsidR="00D759B6" w:rsidRPr="00933C29" w:rsidRDefault="00D759B6" w:rsidP="00BD6445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14" w14:textId="77777777" w:rsidR="00D759B6" w:rsidRPr="00933C29" w:rsidRDefault="00D759B6" w:rsidP="00BD6445">
            <w:pPr>
              <w:keepNext/>
            </w:pPr>
          </w:p>
        </w:tc>
      </w:tr>
      <w:tr w:rsidR="00D759B6" w:rsidRPr="00D92D58" w14:paraId="3B1D321A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6" w14:textId="77777777" w:rsidR="00D759B6" w:rsidRPr="00D92D58" w:rsidRDefault="00D759B6" w:rsidP="00BD644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7" w14:textId="77777777" w:rsidR="00D759B6" w:rsidRPr="00D92D58" w:rsidRDefault="00D759B6" w:rsidP="00BD644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8" w14:textId="77777777" w:rsidR="00D759B6" w:rsidRPr="00D92D58" w:rsidRDefault="00D759B6" w:rsidP="00BD644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9" w14:textId="77777777" w:rsidR="00D759B6" w:rsidRPr="00D92D58" w:rsidRDefault="00D759B6" w:rsidP="00BD6445">
            <w:pPr>
              <w:keepNext/>
            </w:pPr>
          </w:p>
        </w:tc>
      </w:tr>
      <w:tr w:rsidR="00D759B6" w:rsidRPr="00D92D58" w14:paraId="3B1D321F" w14:textId="77777777" w:rsidTr="00BD644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B" w14:textId="77777777" w:rsidR="00D759B6" w:rsidRDefault="00D759B6" w:rsidP="00BD6445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C" w14:textId="77777777" w:rsidR="00D759B6" w:rsidRDefault="00D759B6" w:rsidP="00BD6445">
            <w:pPr>
              <w:pStyle w:val="TableNormal0"/>
              <w:keepNext/>
            </w:pPr>
            <w:r>
              <w:t>C1.1.10.2.7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D" w14:textId="77777777" w:rsidR="00D759B6" w:rsidRDefault="00D759B6" w:rsidP="00BD6445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1E" w14:textId="77777777" w:rsidR="00D759B6" w:rsidRPr="00D92D58" w:rsidRDefault="00D759B6" w:rsidP="00BD6445">
            <w:pPr>
              <w:keepNext/>
            </w:pPr>
          </w:p>
        </w:tc>
      </w:tr>
    </w:tbl>
    <w:p w14:paraId="3B1D3220" w14:textId="77777777" w:rsidR="00D759B6" w:rsidRDefault="00D759B6" w:rsidP="00D759B6">
      <w:pPr>
        <w:rPr>
          <w:lang w:val="nl"/>
        </w:rPr>
      </w:pPr>
    </w:p>
    <w:p w14:paraId="3B1D3221" w14:textId="77777777" w:rsidR="00D759B6" w:rsidRPr="00D759B6" w:rsidRDefault="00D759B6" w:rsidP="00D759B6">
      <w:pPr>
        <w:pStyle w:val="Heading3"/>
      </w:pPr>
      <w:bookmarkStart w:id="106" w:name="_Toc274836189"/>
      <w:r>
        <w:t>Transmitters</w:t>
      </w:r>
      <w:bookmarkEnd w:id="106"/>
    </w:p>
    <w:p w14:paraId="3B1D3222" w14:textId="77777777" w:rsidR="00C00EFA" w:rsidRPr="00E42CA7" w:rsidRDefault="00C00EFA" w:rsidP="00D759B6">
      <w:pPr>
        <w:pStyle w:val="Heading4"/>
      </w:pPr>
      <w:bookmarkStart w:id="107" w:name="_Toc274836190"/>
      <w:r>
        <w:rPr>
          <w:noProof/>
        </w:rPr>
        <w:t>FT1_CP – Debiet compressor</w:t>
      </w:r>
      <w:bookmarkEnd w:id="107"/>
    </w:p>
    <w:p w14:paraId="3B1D3223" w14:textId="77777777" w:rsidR="00C00EFA" w:rsidRPr="000D48A5" w:rsidRDefault="00C00EFA" w:rsidP="00C00EF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C00EFA" w:rsidRPr="000D48A5" w14:paraId="3B1D3227" w14:textId="77777777" w:rsidTr="00C00EFA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24" w14:textId="77777777" w:rsidR="00C00EFA" w:rsidRPr="000D48A5" w:rsidRDefault="00C00EFA" w:rsidP="00C00EFA">
            <w:pPr>
              <w:keepNext/>
              <w:rPr>
                <w:bCs/>
                <w:lang w:val="nl"/>
              </w:rPr>
            </w:pPr>
            <w:r w:rsidRPr="000D48A5">
              <w:rPr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25" w14:textId="77777777" w:rsidR="00C00EFA" w:rsidRPr="000D48A5" w:rsidRDefault="00C00EFA" w:rsidP="00C00EFA">
            <w:pPr>
              <w:keepNext/>
              <w:rPr>
                <w:bCs/>
                <w:lang w:val="nl"/>
              </w:rPr>
            </w:pPr>
            <w:r w:rsidRPr="000D48A5">
              <w:rPr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26" w14:textId="77777777" w:rsidR="00C00EFA" w:rsidRPr="000D48A5" w:rsidRDefault="00C00EFA" w:rsidP="00C00EFA">
            <w:pPr>
              <w:keepNext/>
              <w:rPr>
                <w:bCs/>
                <w:lang w:val="nl"/>
              </w:rPr>
            </w:pPr>
            <w:r w:rsidRPr="000D48A5">
              <w:rPr>
                <w:bCs/>
                <w:lang w:val="nl"/>
              </w:rPr>
              <w:t>Commentaar</w:t>
            </w:r>
          </w:p>
        </w:tc>
      </w:tr>
      <w:tr w:rsidR="00C00EFA" w:rsidRPr="000D48A5" w14:paraId="3B1D322B" w14:textId="77777777" w:rsidTr="00C00EFA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28" w14:textId="77777777" w:rsidR="00C00EFA" w:rsidRPr="000D48A5" w:rsidRDefault="00C00EFA" w:rsidP="00C00EFA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HH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29" w14:textId="77777777" w:rsidR="00C00EFA" w:rsidRPr="000D48A5" w:rsidRDefault="00C00EFA" w:rsidP="00C00EF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2A" w14:textId="77777777" w:rsidR="00C00EFA" w:rsidRPr="000D48A5" w:rsidRDefault="00C00EFA" w:rsidP="00C00EFA">
            <w:pPr>
              <w:pStyle w:val="TableNormal0"/>
              <w:keepNext/>
              <w:rPr>
                <w:lang w:val="en-US"/>
              </w:rPr>
            </w:pPr>
          </w:p>
        </w:tc>
      </w:tr>
      <w:tr w:rsidR="00C00EFA" w:rsidRPr="000D48A5" w14:paraId="3B1D322F" w14:textId="77777777" w:rsidTr="00C00EFA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2C" w14:textId="77777777" w:rsidR="00C00EFA" w:rsidRPr="000D48A5" w:rsidRDefault="00C00EFA" w:rsidP="00C00EFA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H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2D" w14:textId="77777777" w:rsidR="00C00EFA" w:rsidRPr="000D48A5" w:rsidRDefault="00C00EFA" w:rsidP="00C00EF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2E" w14:textId="77777777" w:rsidR="00C00EFA" w:rsidRPr="000D48A5" w:rsidRDefault="00C00EFA" w:rsidP="00C00EFA">
            <w:pPr>
              <w:pStyle w:val="TableNormal0"/>
              <w:keepNext/>
              <w:rPr>
                <w:lang w:val="en-US"/>
              </w:rPr>
            </w:pPr>
          </w:p>
        </w:tc>
      </w:tr>
      <w:tr w:rsidR="00C00EFA" w:rsidRPr="000D48A5" w14:paraId="3B1D3233" w14:textId="77777777" w:rsidTr="00C00EFA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30" w14:textId="77777777" w:rsidR="00C00EFA" w:rsidRPr="000D48A5" w:rsidRDefault="00C00EFA" w:rsidP="00C00EFA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L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31" w14:textId="77777777" w:rsidR="00C00EFA" w:rsidRPr="000D48A5" w:rsidRDefault="00C00EFA" w:rsidP="00C00EF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32" w14:textId="77777777" w:rsidR="00C00EFA" w:rsidRPr="000D48A5" w:rsidRDefault="00C00EFA" w:rsidP="00C00EFA">
            <w:pPr>
              <w:pStyle w:val="TableNormal0"/>
              <w:keepNext/>
              <w:rPr>
                <w:lang w:val="en-US"/>
              </w:rPr>
            </w:pPr>
          </w:p>
        </w:tc>
      </w:tr>
      <w:tr w:rsidR="00C00EFA" w:rsidRPr="000D48A5" w14:paraId="3B1D3237" w14:textId="77777777" w:rsidTr="00C00EFA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4" w14:textId="77777777" w:rsidR="00C00EFA" w:rsidRPr="000D48A5" w:rsidRDefault="00C00EFA" w:rsidP="00C00EFA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LL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5" w14:textId="77777777" w:rsidR="00C00EFA" w:rsidRPr="000D48A5" w:rsidRDefault="00C00EFA" w:rsidP="00C00EF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6" w14:textId="77777777" w:rsidR="00C00EFA" w:rsidRPr="000D48A5" w:rsidRDefault="00C00EFA" w:rsidP="00C00EFA">
            <w:pPr>
              <w:pStyle w:val="TableNormal0"/>
              <w:keepNext/>
              <w:rPr>
                <w:lang w:val="nl-BE"/>
              </w:rPr>
            </w:pPr>
          </w:p>
        </w:tc>
      </w:tr>
      <w:tr w:rsidR="00C00EFA" w:rsidRPr="000D48A5" w14:paraId="3B1D323B" w14:textId="77777777" w:rsidTr="00C00EFA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8" w14:textId="77777777" w:rsidR="00C00EFA" w:rsidRPr="000D48A5" w:rsidRDefault="00C00EFA" w:rsidP="00C00EFA">
            <w:pPr>
              <w:pStyle w:val="TableNormal0"/>
              <w:keepNext/>
              <w:rPr>
                <w:bCs w:val="0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9" w14:textId="77777777" w:rsidR="00C00EFA" w:rsidRPr="000D48A5" w:rsidRDefault="00C00EFA" w:rsidP="00C00EF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A" w14:textId="77777777" w:rsidR="00C00EFA" w:rsidRPr="000D48A5" w:rsidRDefault="00C00EFA" w:rsidP="00C00EFA">
            <w:pPr>
              <w:pStyle w:val="TableNormal0"/>
              <w:keepNext/>
              <w:rPr>
                <w:lang w:val="nl-BE"/>
              </w:rPr>
            </w:pPr>
          </w:p>
        </w:tc>
      </w:tr>
      <w:tr w:rsidR="00C00EFA" w:rsidRPr="000D48A5" w14:paraId="3B1D323F" w14:textId="77777777" w:rsidTr="00C00EFA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C" w14:textId="77777777" w:rsidR="00C00EFA" w:rsidRPr="000D48A5" w:rsidRDefault="00C00EFA" w:rsidP="00C00EFA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AI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D" w14:textId="77777777" w:rsidR="00C00EFA" w:rsidRPr="000D48A5" w:rsidRDefault="00C00EFA" w:rsidP="00C00EFA">
            <w:pPr>
              <w:pStyle w:val="TableNormal0"/>
              <w:keepNext/>
            </w:pPr>
            <w:r w:rsidRPr="000D48A5">
              <w:t>C1.0.11.201</w:t>
            </w:r>
            <w:r>
              <w:t>.8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3E" w14:textId="77777777" w:rsidR="00C00EFA" w:rsidRPr="000D48A5" w:rsidRDefault="00C00EFA" w:rsidP="00C00EFA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240" w14:textId="77777777" w:rsidR="00DF4CD8" w:rsidRPr="00BA512E" w:rsidRDefault="00DF4CD8" w:rsidP="00BA512E"/>
    <w:p w14:paraId="3B1D3241" w14:textId="77777777" w:rsidR="00F16661" w:rsidRPr="00E42CA7" w:rsidRDefault="00F16661" w:rsidP="00D759B6">
      <w:pPr>
        <w:pStyle w:val="Heading4"/>
      </w:pPr>
      <w:bookmarkStart w:id="108" w:name="_Toc274836191"/>
      <w:bookmarkEnd w:id="89"/>
      <w:r>
        <w:rPr>
          <w:noProof/>
        </w:rPr>
        <w:t>PT1_CP – Druk compressor</w:t>
      </w:r>
      <w:bookmarkEnd w:id="108"/>
    </w:p>
    <w:p w14:paraId="3B1D3242" w14:textId="77777777" w:rsidR="00F16661" w:rsidRPr="000D48A5" w:rsidRDefault="00F16661" w:rsidP="00F16661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F16661" w:rsidRPr="000D48A5" w14:paraId="3B1D3246" w14:textId="77777777" w:rsidTr="00F16661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43" w14:textId="77777777" w:rsidR="00F16661" w:rsidRPr="000D48A5" w:rsidRDefault="00F16661" w:rsidP="00F16661">
            <w:pPr>
              <w:keepNext/>
              <w:rPr>
                <w:bCs/>
                <w:lang w:val="nl"/>
              </w:rPr>
            </w:pPr>
            <w:r w:rsidRPr="000D48A5">
              <w:rPr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44" w14:textId="77777777" w:rsidR="00F16661" w:rsidRPr="000D48A5" w:rsidRDefault="00F16661" w:rsidP="00F16661">
            <w:pPr>
              <w:keepNext/>
              <w:rPr>
                <w:bCs/>
                <w:lang w:val="nl"/>
              </w:rPr>
            </w:pPr>
            <w:r w:rsidRPr="000D48A5">
              <w:rPr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45" w14:textId="77777777" w:rsidR="00F16661" w:rsidRPr="000D48A5" w:rsidRDefault="00F16661" w:rsidP="00F16661">
            <w:pPr>
              <w:keepNext/>
              <w:rPr>
                <w:bCs/>
                <w:lang w:val="nl"/>
              </w:rPr>
            </w:pPr>
            <w:r w:rsidRPr="000D48A5">
              <w:rPr>
                <w:bCs/>
                <w:lang w:val="nl"/>
              </w:rPr>
              <w:t>Commentaar</w:t>
            </w:r>
          </w:p>
        </w:tc>
      </w:tr>
      <w:tr w:rsidR="00F16661" w:rsidRPr="000D48A5" w14:paraId="3B1D324A" w14:textId="77777777" w:rsidTr="00F16661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47" w14:textId="77777777" w:rsidR="00F16661" w:rsidRPr="000D48A5" w:rsidRDefault="00F16661" w:rsidP="00F16661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HH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48" w14:textId="77777777" w:rsidR="00F16661" w:rsidRPr="000D48A5" w:rsidRDefault="00F16661" w:rsidP="00F16661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49" w14:textId="77777777" w:rsidR="00F16661" w:rsidRPr="000D48A5" w:rsidRDefault="00F16661" w:rsidP="00F16661">
            <w:pPr>
              <w:pStyle w:val="TableNormal0"/>
              <w:keepNext/>
              <w:rPr>
                <w:lang w:val="en-US"/>
              </w:rPr>
            </w:pPr>
          </w:p>
        </w:tc>
      </w:tr>
      <w:tr w:rsidR="00F16661" w:rsidRPr="000D48A5" w14:paraId="3B1D324E" w14:textId="77777777" w:rsidTr="00F16661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4B" w14:textId="77777777" w:rsidR="00F16661" w:rsidRPr="000D48A5" w:rsidRDefault="00F16661" w:rsidP="00F16661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H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4C" w14:textId="77777777" w:rsidR="00F16661" w:rsidRPr="000D48A5" w:rsidRDefault="00F16661" w:rsidP="00F16661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4D" w14:textId="77777777" w:rsidR="00F16661" w:rsidRPr="000D48A5" w:rsidRDefault="00F16661" w:rsidP="00F16661">
            <w:pPr>
              <w:pStyle w:val="TableNormal0"/>
              <w:keepNext/>
              <w:rPr>
                <w:lang w:val="en-US"/>
              </w:rPr>
            </w:pPr>
          </w:p>
        </w:tc>
      </w:tr>
      <w:tr w:rsidR="00F16661" w:rsidRPr="000D48A5" w14:paraId="3B1D3252" w14:textId="77777777" w:rsidTr="00F16661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4F" w14:textId="77777777" w:rsidR="00F16661" w:rsidRPr="000D48A5" w:rsidRDefault="00F16661" w:rsidP="00F16661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L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50" w14:textId="77777777" w:rsidR="00F16661" w:rsidRPr="000D48A5" w:rsidRDefault="00F16661" w:rsidP="00F16661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51" w14:textId="77777777" w:rsidR="00F16661" w:rsidRPr="000D48A5" w:rsidRDefault="00F16661" w:rsidP="00F16661">
            <w:pPr>
              <w:pStyle w:val="TableNormal0"/>
              <w:keepNext/>
              <w:rPr>
                <w:lang w:val="en-US"/>
              </w:rPr>
            </w:pPr>
          </w:p>
        </w:tc>
      </w:tr>
      <w:tr w:rsidR="00F16661" w:rsidRPr="000D48A5" w14:paraId="3B1D3256" w14:textId="77777777" w:rsidTr="00F16661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3" w14:textId="77777777" w:rsidR="00F16661" w:rsidRPr="000D48A5" w:rsidRDefault="00F16661" w:rsidP="00F16661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LL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4" w14:textId="77777777" w:rsidR="00F16661" w:rsidRPr="000D48A5" w:rsidRDefault="00F16661" w:rsidP="00F16661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5" w14:textId="77777777" w:rsidR="00F16661" w:rsidRPr="000D48A5" w:rsidRDefault="00F16661" w:rsidP="00F16661">
            <w:pPr>
              <w:pStyle w:val="TableNormal0"/>
              <w:keepNext/>
              <w:rPr>
                <w:lang w:val="nl-BE"/>
              </w:rPr>
            </w:pPr>
          </w:p>
        </w:tc>
      </w:tr>
      <w:tr w:rsidR="00F16661" w:rsidRPr="000D48A5" w14:paraId="3B1D325A" w14:textId="77777777" w:rsidTr="00F16661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7" w14:textId="77777777" w:rsidR="00F16661" w:rsidRPr="000D48A5" w:rsidRDefault="00F16661" w:rsidP="00F16661">
            <w:pPr>
              <w:pStyle w:val="TableNormal0"/>
              <w:keepNext/>
              <w:rPr>
                <w:bCs w:val="0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8" w14:textId="77777777" w:rsidR="00F16661" w:rsidRPr="000D48A5" w:rsidRDefault="00F16661" w:rsidP="00F16661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9" w14:textId="77777777" w:rsidR="00F16661" w:rsidRPr="000D48A5" w:rsidRDefault="00F16661" w:rsidP="00F16661">
            <w:pPr>
              <w:pStyle w:val="TableNormal0"/>
              <w:keepNext/>
              <w:rPr>
                <w:lang w:val="nl-BE"/>
              </w:rPr>
            </w:pPr>
          </w:p>
        </w:tc>
      </w:tr>
      <w:tr w:rsidR="00F16661" w:rsidRPr="000D48A5" w14:paraId="3B1D325E" w14:textId="77777777" w:rsidTr="00F16661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B" w14:textId="77777777" w:rsidR="00F16661" w:rsidRPr="000D48A5" w:rsidRDefault="00F16661" w:rsidP="00F16661">
            <w:pPr>
              <w:pStyle w:val="TableNormal0"/>
              <w:keepNext/>
              <w:rPr>
                <w:bCs w:val="0"/>
              </w:rPr>
            </w:pPr>
            <w:r w:rsidRPr="000D48A5">
              <w:rPr>
                <w:bCs w:val="0"/>
              </w:rPr>
              <w:t>AI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C" w14:textId="77777777" w:rsidR="00F16661" w:rsidRPr="000D48A5" w:rsidRDefault="00F16661" w:rsidP="00F16661">
            <w:pPr>
              <w:pStyle w:val="TableNormal0"/>
              <w:keepNext/>
            </w:pPr>
            <w:r w:rsidRPr="000D48A5">
              <w:t>C1.0.11.201</w:t>
            </w:r>
            <w:r>
              <w:t>.7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5D" w14:textId="77777777" w:rsidR="00F16661" w:rsidRPr="000D48A5" w:rsidRDefault="00F16661" w:rsidP="00F16661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25F" w14:textId="77777777" w:rsidR="00F16661" w:rsidRDefault="00F16661" w:rsidP="00F16661">
      <w:pPr>
        <w:rPr>
          <w:lang w:val="nl"/>
        </w:rPr>
      </w:pPr>
    </w:p>
    <w:p w14:paraId="3B1D3260" w14:textId="77777777" w:rsidR="00D759B6" w:rsidRDefault="00D759B6" w:rsidP="00D759B6">
      <w:pPr>
        <w:pStyle w:val="Heading3"/>
      </w:pPr>
      <w:bookmarkStart w:id="109" w:name="_Toc274836192"/>
      <w:r>
        <w:t>Motoren</w:t>
      </w:r>
      <w:bookmarkEnd w:id="109"/>
    </w:p>
    <w:p w14:paraId="3B1D3261" w14:textId="77777777" w:rsidR="00D759B6" w:rsidRPr="00E42CA7" w:rsidRDefault="00D759B6" w:rsidP="00D759B6">
      <w:pPr>
        <w:pStyle w:val="Heading4"/>
      </w:pPr>
      <w:bookmarkStart w:id="110" w:name="_Toc264036557"/>
      <w:bookmarkStart w:id="111" w:name="_Toc274836193"/>
      <w:r w:rsidRPr="00882B93">
        <w:rPr>
          <w:noProof/>
        </w:rPr>
        <w:t>WPU104</w:t>
      </w:r>
      <w:r w:rsidRPr="00E42CA7">
        <w:t xml:space="preserve"> </w:t>
      </w:r>
      <w:r>
        <w:t>–</w:t>
      </w:r>
      <w:r w:rsidRPr="00E42CA7">
        <w:t xml:space="preserve"> </w:t>
      </w:r>
      <w:bookmarkEnd w:id="110"/>
      <w:r>
        <w:rPr>
          <w:noProof/>
        </w:rPr>
        <w:t>Waterpomp zuiver proceswater</w:t>
      </w:r>
      <w:bookmarkEnd w:id="111"/>
    </w:p>
    <w:p w14:paraId="3B1D3262" w14:textId="77777777" w:rsidR="00D759B6" w:rsidRDefault="00D759B6" w:rsidP="00D759B6">
      <w:pPr>
        <w:keepNext/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t xml:space="preserve"> - 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D759B6" w:rsidRPr="00D92D58" w14:paraId="3B1D3266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63" w14:textId="77777777" w:rsidR="00D759B6" w:rsidRPr="00D92D58" w:rsidRDefault="00D759B6" w:rsidP="00BD6445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64" w14:textId="77777777" w:rsidR="00D759B6" w:rsidRPr="00D92D58" w:rsidRDefault="00D759B6" w:rsidP="00BD6445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65" w14:textId="77777777" w:rsidR="00D759B6" w:rsidRPr="00D92D58" w:rsidRDefault="00D759B6" w:rsidP="00BD6445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D759B6" w:rsidRPr="00D92D58" w14:paraId="3B1D326A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67" w14:textId="77777777" w:rsidR="00D759B6" w:rsidRPr="00D92D58" w:rsidRDefault="00D759B6" w:rsidP="00BD6445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68" w14:textId="77777777" w:rsidR="00D759B6" w:rsidRPr="00D92D58" w:rsidRDefault="00D759B6" w:rsidP="00BD6445">
            <w:pPr>
              <w:pStyle w:val="TableNormal0"/>
              <w:keepNext/>
              <w:keepLines/>
            </w:pPr>
            <w:r>
              <w:t>Seq. flotatie:stap10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69" w14:textId="77777777" w:rsidR="00D759B6" w:rsidRPr="00D92D58" w:rsidRDefault="00D759B6" w:rsidP="00BD6445">
            <w:pPr>
              <w:pStyle w:val="TableNormal0"/>
              <w:keepNext/>
              <w:keepLines/>
            </w:pPr>
          </w:p>
        </w:tc>
      </w:tr>
      <w:tr w:rsidR="00D759B6" w:rsidRPr="00D92D58" w14:paraId="3B1D326E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6B" w14:textId="77777777" w:rsidR="00D759B6" w:rsidRPr="00D92D58" w:rsidRDefault="00D759B6" w:rsidP="00BD6445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6C" w14:textId="77777777" w:rsidR="00D759B6" w:rsidRPr="00D92D58" w:rsidRDefault="00D759B6" w:rsidP="00BD6445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6D" w14:textId="77777777" w:rsidR="00D759B6" w:rsidRPr="00D92D58" w:rsidRDefault="00D759B6" w:rsidP="00BD6445">
            <w:pPr>
              <w:pStyle w:val="TableNormal0"/>
              <w:keepNext/>
              <w:keepLines/>
            </w:pPr>
          </w:p>
        </w:tc>
      </w:tr>
      <w:tr w:rsidR="00D759B6" w:rsidRPr="00D92D58" w14:paraId="3B1D3272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6F" w14:textId="77777777" w:rsidR="00D759B6" w:rsidRPr="00D92D58" w:rsidRDefault="00D759B6" w:rsidP="00BD6445">
            <w:pPr>
              <w:pStyle w:val="TableNormal0"/>
              <w:keepNext/>
              <w:keepLines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70" w14:textId="77777777" w:rsidR="00D759B6" w:rsidRPr="00D92D58" w:rsidRDefault="00D759B6" w:rsidP="00BD6445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71" w14:textId="77777777" w:rsidR="00D759B6" w:rsidRPr="00D92D58" w:rsidRDefault="00D759B6" w:rsidP="00BD6445">
            <w:pPr>
              <w:pStyle w:val="TableNormal0"/>
              <w:keepNext/>
              <w:keepLines/>
            </w:pPr>
          </w:p>
        </w:tc>
      </w:tr>
      <w:tr w:rsidR="00D759B6" w:rsidRPr="00D92D58" w14:paraId="3B1D3276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73" w14:textId="77777777" w:rsidR="00D759B6" w:rsidRPr="00D92D58" w:rsidRDefault="00D759B6" w:rsidP="00BD6445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74" w14:textId="77777777" w:rsidR="00D759B6" w:rsidRPr="00D92D58" w:rsidRDefault="00D759B6" w:rsidP="00BD6445">
            <w:pPr>
              <w:pStyle w:val="TableNormal0"/>
              <w:keepNext/>
              <w:keepLines/>
            </w:pPr>
            <w:r>
              <w:t>C1.1.19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75" w14:textId="77777777" w:rsidR="00D759B6" w:rsidRPr="00D92D58" w:rsidRDefault="00D759B6" w:rsidP="00BD6445">
            <w:pPr>
              <w:pStyle w:val="TableNormal0"/>
              <w:keepNext/>
              <w:keepLines/>
            </w:pPr>
          </w:p>
        </w:tc>
      </w:tr>
    </w:tbl>
    <w:p w14:paraId="3B1D3277" w14:textId="77777777" w:rsidR="00D759B6" w:rsidRPr="00F46AAA" w:rsidRDefault="00D759B6" w:rsidP="00D759B6">
      <w:pPr>
        <w:rPr>
          <w:lang w:val="nl"/>
        </w:rPr>
      </w:pPr>
    </w:p>
    <w:p w14:paraId="3B1D3278" w14:textId="77777777" w:rsidR="00807786" w:rsidRDefault="00E06B4A" w:rsidP="00D362AF">
      <w:pPr>
        <w:pStyle w:val="Heading1"/>
      </w:pPr>
      <w:bookmarkStart w:id="112" w:name="_Toc274836194"/>
      <w:r>
        <w:lastRenderedPageBreak/>
        <w:t>Verwerking</w:t>
      </w:r>
      <w:bookmarkEnd w:id="18"/>
      <w:bookmarkEnd w:id="112"/>
    </w:p>
    <w:p w14:paraId="3B1D3279" w14:textId="77777777" w:rsidR="00E06B4A" w:rsidRDefault="00E06B4A" w:rsidP="00D362AF">
      <w:pPr>
        <w:pStyle w:val="Heading2"/>
      </w:pPr>
      <w:bookmarkStart w:id="113" w:name="_Toc264036162"/>
      <w:bookmarkStart w:id="114" w:name="_Toc274836195"/>
      <w:r>
        <w:t>Attritie</w:t>
      </w:r>
      <w:bookmarkEnd w:id="113"/>
      <w:bookmarkEnd w:id="114"/>
    </w:p>
    <w:p w14:paraId="3B1D327A" w14:textId="77777777" w:rsidR="005E33CC" w:rsidRDefault="005E33CC" w:rsidP="00D362AF">
      <w:pPr>
        <w:pStyle w:val="Heading3"/>
        <w:keepNext/>
      </w:pPr>
      <w:bookmarkStart w:id="115" w:name="_AT201B_-_Attritiecel"/>
      <w:bookmarkStart w:id="116" w:name="_Toc274836196"/>
      <w:bookmarkStart w:id="117" w:name="_Toc264036165"/>
      <w:bookmarkEnd w:id="115"/>
      <w:r>
        <w:t>Regeling IT201 – IIC201 – IO201</w:t>
      </w:r>
      <w:bookmarkEnd w:id="116"/>
    </w:p>
    <w:p w14:paraId="3B1D327B" w14:textId="77777777" w:rsidR="005C260A" w:rsidRDefault="005C260A" w:rsidP="00C76F1B">
      <w:pPr>
        <w:pStyle w:val="Heading4"/>
        <w:rPr>
          <w:noProof/>
        </w:rPr>
      </w:pPr>
      <w:bookmarkStart w:id="118" w:name="_Toc264036491"/>
      <w:bookmarkStart w:id="119" w:name="_Toc274836197"/>
      <w:bookmarkStart w:id="120" w:name="_Toc264036166"/>
      <w:bookmarkEnd w:id="117"/>
      <w:r w:rsidRPr="00882B93">
        <w:rPr>
          <w:noProof/>
        </w:rPr>
        <w:t>IT201</w:t>
      </w:r>
      <w:r w:rsidRPr="00E42CA7">
        <w:t xml:space="preserve"> - </w:t>
      </w:r>
      <w:r w:rsidRPr="00882B93">
        <w:rPr>
          <w:noProof/>
        </w:rPr>
        <w:t>Stroommeting AT201B</w:t>
      </w:r>
      <w:bookmarkEnd w:id="118"/>
      <w:bookmarkEnd w:id="119"/>
    </w:p>
    <w:p w14:paraId="3B1D327C" w14:textId="77777777" w:rsidR="005C260A" w:rsidRPr="005C260A" w:rsidRDefault="005C260A" w:rsidP="00D362AF">
      <w:pPr>
        <w:keepNext/>
        <w:rPr>
          <w:lang w:val="nl"/>
        </w:rPr>
      </w:pPr>
      <w:r>
        <w:rPr>
          <w:lang w:val="nl"/>
        </w:rPr>
        <w:t xml:space="preserve">Zie </w:t>
      </w:r>
      <w:hyperlink w:anchor="_AT201B_-_Attritiecel" w:history="1">
        <w:r w:rsidRPr="005C260A">
          <w:rPr>
            <w:rStyle w:val="Hyperlink"/>
            <w:lang w:val="nl"/>
          </w:rPr>
          <w:t>AT201B</w:t>
        </w:r>
      </w:hyperlink>
    </w:p>
    <w:p w14:paraId="3B1D327D" w14:textId="77777777" w:rsidR="005E33CC" w:rsidRPr="00E42CA7" w:rsidRDefault="005E33CC" w:rsidP="00C76F1B">
      <w:pPr>
        <w:pStyle w:val="Heading4"/>
      </w:pPr>
      <w:bookmarkStart w:id="121" w:name="_Toc274836198"/>
      <w:r w:rsidRPr="00882B93">
        <w:rPr>
          <w:noProof/>
        </w:rPr>
        <w:t>IIC201</w:t>
      </w:r>
      <w:r w:rsidRPr="00E42CA7">
        <w:t xml:space="preserve"> - </w:t>
      </w:r>
      <w:r w:rsidRPr="00882B93">
        <w:rPr>
          <w:noProof/>
        </w:rPr>
        <w:t>Regeling densiteit attritiecel</w:t>
      </w:r>
      <w:bookmarkEnd w:id="121"/>
    </w:p>
    <w:p w14:paraId="3B1D327E" w14:textId="77777777" w:rsidR="005E33CC" w:rsidRDefault="005E33CC" w:rsidP="00D362AF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5E33CC" w:rsidRPr="00D92D58" w14:paraId="3B1D3282" w14:textId="77777777" w:rsidTr="005E33CC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7F" w14:textId="77777777" w:rsidR="005E33CC" w:rsidRPr="00D92D58" w:rsidRDefault="005E33CC" w:rsidP="00D362A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80" w14:textId="77777777" w:rsidR="005E33CC" w:rsidRPr="00D92D58" w:rsidRDefault="005E33CC" w:rsidP="00D362A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81" w14:textId="77777777" w:rsidR="005E33CC" w:rsidRPr="00D92D58" w:rsidRDefault="005E33CC" w:rsidP="00D362AF">
            <w:pPr>
              <w:keepNext/>
              <w:rPr>
                <w:b/>
                <w:bCs/>
                <w:lang w:val="nl"/>
              </w:rPr>
            </w:pPr>
          </w:p>
        </w:tc>
      </w:tr>
      <w:tr w:rsidR="005E33CC" w:rsidRPr="00D92D58" w14:paraId="3B1D3286" w14:textId="77777777" w:rsidTr="005E33C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83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84" w14:textId="77777777" w:rsidR="005E33CC" w:rsidRPr="00D92D58" w:rsidRDefault="005E33CC" w:rsidP="00D362AF">
            <w:pPr>
              <w:pStyle w:val="TableNormal0"/>
              <w:keepNext/>
            </w:pPr>
            <w:r>
              <w:t>IT201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85" w14:textId="77777777" w:rsidR="005E33CC" w:rsidRPr="00D92D58" w:rsidRDefault="005E33CC" w:rsidP="00D362AF">
            <w:pPr>
              <w:keepNext/>
              <w:rPr>
                <w:lang w:val="nl"/>
              </w:rPr>
            </w:pPr>
          </w:p>
        </w:tc>
      </w:tr>
      <w:tr w:rsidR="005E33CC" w:rsidRPr="00D92D58" w14:paraId="3B1D328A" w14:textId="77777777" w:rsidTr="005E33C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87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 xml:space="preserve">Out 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88" w14:textId="77777777" w:rsidR="005E33CC" w:rsidRPr="00D92D58" w:rsidRDefault="005E33CC" w:rsidP="00D362AF">
            <w:pPr>
              <w:pStyle w:val="TableNormal0"/>
              <w:keepNext/>
            </w:pPr>
            <w:r>
              <w:t>IO201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89" w14:textId="77777777" w:rsidR="005E33CC" w:rsidRPr="00D92D58" w:rsidRDefault="005E33CC" w:rsidP="00D362AF">
            <w:pPr>
              <w:keepNext/>
              <w:rPr>
                <w:lang w:val="nl"/>
              </w:rPr>
            </w:pPr>
          </w:p>
        </w:tc>
      </w:tr>
      <w:tr w:rsidR="005E33CC" w:rsidRPr="00D92D58" w14:paraId="3B1D328E" w14:textId="77777777" w:rsidTr="005E33C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8B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8C" w14:textId="77777777" w:rsidR="005E33CC" w:rsidRPr="00D92D58" w:rsidRDefault="005E33CC" w:rsidP="00D362AF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8D" w14:textId="77777777" w:rsidR="005E33CC" w:rsidRPr="00D92D58" w:rsidRDefault="005E33CC" w:rsidP="00D362AF">
            <w:pPr>
              <w:keepNext/>
              <w:rPr>
                <w:lang w:val="nl"/>
              </w:rPr>
            </w:pPr>
          </w:p>
        </w:tc>
      </w:tr>
      <w:tr w:rsidR="005E33CC" w:rsidRPr="00FF4590" w14:paraId="3B1D3292" w14:textId="77777777" w:rsidTr="005E33C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8F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90" w14:textId="77777777" w:rsidR="005E33CC" w:rsidRPr="005C260A" w:rsidRDefault="005E33CC" w:rsidP="00D362AF">
            <w:pPr>
              <w:pStyle w:val="TableNormal0"/>
              <w:keepNext/>
              <w:keepLines/>
              <w:rPr>
                <w:lang w:val="nl-BE"/>
              </w:rPr>
            </w:pPr>
            <w:r w:rsidRPr="005C260A">
              <w:rPr>
                <w:lang w:val="nl-BE"/>
              </w:rPr>
              <w:t>Start regeling vanaf Hoofdsequentie:stap</w:t>
            </w:r>
            <w:r w:rsidR="00076862">
              <w:rPr>
                <w:lang w:val="nl-BE"/>
              </w:rPr>
              <w:t>60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91" w14:textId="77777777" w:rsidR="005E33CC" w:rsidRPr="005C260A" w:rsidRDefault="005E33CC" w:rsidP="00D362AF">
            <w:pPr>
              <w:keepNext/>
            </w:pPr>
          </w:p>
        </w:tc>
      </w:tr>
      <w:tr w:rsidR="005E33CC" w:rsidRPr="00D92D58" w14:paraId="3B1D3296" w14:textId="77777777" w:rsidTr="005E33C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93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94" w14:textId="77777777" w:rsidR="005E33CC" w:rsidRPr="00D92D58" w:rsidRDefault="005E33CC" w:rsidP="00D362AF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95" w14:textId="77777777" w:rsidR="005E33CC" w:rsidRPr="00D92D58" w:rsidRDefault="005E33CC" w:rsidP="00D362AF">
            <w:pPr>
              <w:keepNext/>
              <w:rPr>
                <w:lang w:val="en-US"/>
              </w:rPr>
            </w:pPr>
          </w:p>
        </w:tc>
      </w:tr>
      <w:tr w:rsidR="005E33CC" w:rsidRPr="00D92D58" w14:paraId="3B1D329A" w14:textId="77777777" w:rsidTr="005E33C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97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98" w14:textId="77777777" w:rsidR="005E33CC" w:rsidRPr="00D92D58" w:rsidRDefault="005E33CC" w:rsidP="00D362AF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99" w14:textId="77777777" w:rsidR="005E33CC" w:rsidRPr="00D92D58" w:rsidRDefault="005E33CC" w:rsidP="00D362AF">
            <w:pPr>
              <w:keepNext/>
              <w:rPr>
                <w:lang w:val="en-US"/>
              </w:rPr>
            </w:pPr>
          </w:p>
        </w:tc>
      </w:tr>
    </w:tbl>
    <w:p w14:paraId="3B1D329B" w14:textId="77777777" w:rsidR="005E33CC" w:rsidRPr="0077218A" w:rsidRDefault="005E33CC" w:rsidP="005E33CC">
      <w:pPr>
        <w:rPr>
          <w:lang w:val="nl"/>
        </w:rPr>
      </w:pPr>
    </w:p>
    <w:p w14:paraId="3B1D329C" w14:textId="77777777" w:rsidR="00E06B4A" w:rsidRPr="00E42CA7" w:rsidRDefault="00E06B4A" w:rsidP="00C76F1B">
      <w:pPr>
        <w:pStyle w:val="Heading4"/>
      </w:pPr>
      <w:bookmarkStart w:id="122" w:name="_Toc274836199"/>
      <w:r w:rsidRPr="00882B93">
        <w:rPr>
          <w:noProof/>
        </w:rPr>
        <w:t>IO201</w:t>
      </w:r>
      <w:r w:rsidRPr="00E42CA7">
        <w:t xml:space="preserve"> - </w:t>
      </w:r>
      <w:r w:rsidRPr="00882B93">
        <w:rPr>
          <w:noProof/>
        </w:rPr>
        <w:t>Regelklep densiteit attritiecel</w:t>
      </w:r>
      <w:bookmarkEnd w:id="120"/>
      <w:bookmarkEnd w:id="122"/>
    </w:p>
    <w:p w14:paraId="3B1D329D" w14:textId="77777777" w:rsidR="00E06B4A" w:rsidRPr="005E33CC" w:rsidRDefault="00E06B4A" w:rsidP="00E06B4A">
      <w:pPr>
        <w:rPr>
          <w:lang w:val="en-US"/>
        </w:rPr>
      </w:pPr>
      <w:r w:rsidRPr="005E33CC">
        <w:rPr>
          <w:rStyle w:val="Strong"/>
          <w:lang w:val="en-US"/>
        </w:rPr>
        <w:t>Type:</w:t>
      </w:r>
      <w:r w:rsidRPr="005E33CC">
        <w:rPr>
          <w:lang w:val="en-US"/>
        </w:rPr>
        <w:t xml:space="preserve"> </w:t>
      </w:r>
      <w:r w:rsidRPr="005E33CC">
        <w:rPr>
          <w:noProof/>
          <w:lang w:val="en-US"/>
        </w:rPr>
        <w:t>Pos</w:t>
      </w:r>
      <w:r w:rsidRPr="005E33CC">
        <w:rPr>
          <w:lang w:val="en-US"/>
        </w:rPr>
        <w:t xml:space="preserve"> - </w:t>
      </w:r>
      <w:r w:rsidRPr="005E33CC">
        <w:rPr>
          <w:noProof/>
          <w:lang w:val="en-US"/>
        </w:rPr>
        <w:t>PB PA</w:t>
      </w:r>
      <w:r w:rsidR="005E33CC" w:rsidRPr="005E33CC">
        <w:rPr>
          <w:noProof/>
          <w:lang w:val="en-US"/>
        </w:rPr>
        <w:t xml:space="preserve"> - sipart PS2</w:t>
      </w:r>
    </w:p>
    <w:p w14:paraId="3B1D329E" w14:textId="77777777" w:rsidR="00E06B4A" w:rsidRDefault="00E06B4A" w:rsidP="00E06B4A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40</w:t>
      </w:r>
      <w:r>
        <w:t xml:space="preserve">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5C260A" w:rsidRPr="00D92D58" w14:paraId="3B1D32A2" w14:textId="77777777" w:rsidTr="005C260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9F" w14:textId="77777777" w:rsidR="005C260A" w:rsidRPr="00D92D58" w:rsidRDefault="005C260A" w:rsidP="005C26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A0" w14:textId="77777777" w:rsidR="005C260A" w:rsidRPr="00D92D58" w:rsidRDefault="005C260A" w:rsidP="005C26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A1" w14:textId="77777777" w:rsidR="005C260A" w:rsidRPr="00D92D58" w:rsidRDefault="005C260A" w:rsidP="005C260A">
            <w:pPr>
              <w:keepNext/>
              <w:rPr>
                <w:b/>
                <w:bCs/>
                <w:lang w:val="nl"/>
              </w:rPr>
            </w:pPr>
          </w:p>
        </w:tc>
      </w:tr>
      <w:tr w:rsidR="005C260A" w:rsidRPr="00D92D58" w14:paraId="3B1D32A6" w14:textId="77777777" w:rsidTr="005C260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A3" w14:textId="77777777" w:rsidR="005C260A" w:rsidRPr="00D92D58" w:rsidRDefault="005C260A" w:rsidP="005C260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A4" w14:textId="77777777" w:rsidR="005C260A" w:rsidRPr="00D92D58" w:rsidRDefault="005C260A" w:rsidP="005C260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A5" w14:textId="77777777" w:rsidR="005C260A" w:rsidRPr="00D92D58" w:rsidRDefault="005C260A" w:rsidP="005C260A">
            <w:pPr>
              <w:pStyle w:val="TableNormal0"/>
              <w:keepNext/>
            </w:pPr>
          </w:p>
        </w:tc>
      </w:tr>
      <w:tr w:rsidR="005C260A" w:rsidRPr="00D92D58" w14:paraId="3B1D32AA" w14:textId="77777777" w:rsidTr="005C260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A7" w14:textId="77777777" w:rsidR="005C260A" w:rsidRPr="00D92D58" w:rsidRDefault="009326C6" w:rsidP="005C260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Gewenste pos.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A8" w14:textId="77777777" w:rsidR="005C260A" w:rsidRPr="00D92D58" w:rsidRDefault="009326C6" w:rsidP="005C260A">
            <w:pPr>
              <w:pStyle w:val="TableNormal0"/>
              <w:keepNext/>
            </w:pPr>
            <w:r>
              <w:t>IIC201:Out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A9" w14:textId="77777777" w:rsidR="005C260A" w:rsidRPr="00D92D58" w:rsidRDefault="005C260A" w:rsidP="005C260A">
            <w:pPr>
              <w:pStyle w:val="TableNormal0"/>
              <w:keepNext/>
            </w:pPr>
          </w:p>
        </w:tc>
      </w:tr>
    </w:tbl>
    <w:p w14:paraId="3B1D32AB" w14:textId="77777777" w:rsidR="00D362AF" w:rsidRPr="00D362AF" w:rsidRDefault="00D362AF" w:rsidP="00D362AF">
      <w:bookmarkStart w:id="123" w:name="_Toc264036163"/>
      <w:bookmarkStart w:id="124" w:name="_Toc264036490"/>
      <w:bookmarkStart w:id="125" w:name="_Toc264036167"/>
    </w:p>
    <w:p w14:paraId="3B1D32AC" w14:textId="77777777" w:rsidR="005E33CC" w:rsidRPr="00E42CA7" w:rsidRDefault="005E33CC" w:rsidP="005E33CC">
      <w:pPr>
        <w:pStyle w:val="Heading3"/>
      </w:pPr>
      <w:bookmarkStart w:id="126" w:name="_Toc274836200"/>
      <w:r w:rsidRPr="00882B93">
        <w:rPr>
          <w:noProof/>
        </w:rPr>
        <w:t>AT201A</w:t>
      </w:r>
      <w:r w:rsidRPr="00E42CA7">
        <w:t xml:space="preserve"> - </w:t>
      </w:r>
      <w:r w:rsidRPr="00882B93">
        <w:rPr>
          <w:noProof/>
        </w:rPr>
        <w:t>Attritiecel</w:t>
      </w:r>
      <w:bookmarkEnd w:id="123"/>
      <w:bookmarkEnd w:id="126"/>
    </w:p>
    <w:p w14:paraId="3B1D32AD" w14:textId="77777777" w:rsidR="005E33CC" w:rsidRPr="00567B10" w:rsidRDefault="005E33CC" w:rsidP="005E33C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 w:rsidR="00227CD8">
        <w:rPr>
          <w:noProof/>
          <w:lang w:val="nl"/>
        </w:rPr>
        <w:t xml:space="preserve"> - SS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4E03B4" w:rsidRPr="00D92D58" w14:paraId="3B1D32B1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AE" w14:textId="77777777" w:rsidR="004E03B4" w:rsidRPr="00D92D58" w:rsidRDefault="004E03B4" w:rsidP="005E33CC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AF" w14:textId="77777777" w:rsidR="004E03B4" w:rsidRPr="00D92D58" w:rsidRDefault="004E03B4" w:rsidP="005E33CC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2B0" w14:textId="77777777" w:rsidR="004E03B4" w:rsidRPr="00D92D58" w:rsidRDefault="004E03B4" w:rsidP="004E03B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4E03B4" w:rsidRPr="00D92D58" w14:paraId="3B1D32B5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B2" w14:textId="77777777" w:rsidR="004E03B4" w:rsidRPr="00D92D58" w:rsidRDefault="004E03B4" w:rsidP="005E33CC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B3" w14:textId="77777777" w:rsidR="004E03B4" w:rsidRPr="00D92D58" w:rsidRDefault="004E03B4" w:rsidP="005E33CC">
            <w:pPr>
              <w:pStyle w:val="TableNormal0"/>
            </w:pPr>
            <w:r w:rsidRPr="005C260A">
              <w:rPr>
                <w:lang w:val="nl-BE"/>
              </w:rPr>
              <w:t>Hoofdsequentie:stap</w:t>
            </w:r>
            <w:r>
              <w:rPr>
                <w:lang w:val="nl-BE"/>
              </w:rPr>
              <w:t>65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2B4" w14:textId="77777777" w:rsidR="004E03B4" w:rsidRPr="00D92D58" w:rsidRDefault="004E03B4" w:rsidP="005E33CC">
            <w:pPr>
              <w:pStyle w:val="TableNormal0"/>
            </w:pPr>
          </w:p>
        </w:tc>
      </w:tr>
      <w:tr w:rsidR="004E03B4" w:rsidRPr="00D92D58" w14:paraId="3B1D32B9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6" w14:textId="77777777" w:rsidR="004E03B4" w:rsidRPr="00D92D58" w:rsidRDefault="004E03B4" w:rsidP="005E33CC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7" w14:textId="77777777" w:rsidR="004E03B4" w:rsidRPr="00D92D58" w:rsidRDefault="004E03B4" w:rsidP="005E33CC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8" w14:textId="77777777" w:rsidR="004E03B4" w:rsidRPr="00D92D58" w:rsidRDefault="004E03B4" w:rsidP="005E33CC">
            <w:pPr>
              <w:pStyle w:val="TableNormal0"/>
            </w:pPr>
          </w:p>
        </w:tc>
      </w:tr>
      <w:tr w:rsidR="004E03B4" w:rsidRPr="00D92D58" w14:paraId="3B1D32BD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A" w14:textId="77777777" w:rsidR="004E03B4" w:rsidRPr="00D92D58" w:rsidRDefault="004E03B4" w:rsidP="005E33CC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B" w14:textId="77777777" w:rsidR="004E03B4" w:rsidRPr="00D92D58" w:rsidRDefault="004E03B4" w:rsidP="005E33CC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C" w14:textId="77777777" w:rsidR="004E03B4" w:rsidRPr="00D92D58" w:rsidRDefault="004E03B4" w:rsidP="005E33CC">
            <w:pPr>
              <w:pStyle w:val="TableNormal0"/>
            </w:pPr>
          </w:p>
        </w:tc>
      </w:tr>
      <w:tr w:rsidR="004E03B4" w:rsidRPr="00D92D58" w14:paraId="3B1D32C1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E" w14:textId="77777777" w:rsidR="004E03B4" w:rsidRPr="00D92D58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BF" w14:textId="77777777" w:rsidR="004E03B4" w:rsidRPr="00D92D58" w:rsidRDefault="004E03B4" w:rsidP="004E03B4">
            <w:pPr>
              <w:pStyle w:val="TableNormal0"/>
              <w:keepNext/>
            </w:pPr>
            <w:r>
              <w:t>C2, Net:1, Adr:11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C0" w14:textId="77777777" w:rsidR="004E03B4" w:rsidRPr="00D92D58" w:rsidRDefault="004E03B4" w:rsidP="005E33CC">
            <w:pPr>
              <w:pStyle w:val="TableNormal0"/>
            </w:pPr>
          </w:p>
        </w:tc>
      </w:tr>
      <w:tr w:rsidR="004E03B4" w:rsidRPr="00D92D58" w14:paraId="3B1D32C5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C2" w14:textId="77777777" w:rsidR="004E03B4" w:rsidRPr="00D92D58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WS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C3" w14:textId="77777777" w:rsidR="004E03B4" w:rsidRPr="00D92D58" w:rsidRDefault="004E03B4" w:rsidP="004E03B4">
            <w:pPr>
              <w:pStyle w:val="TableNormal0"/>
              <w:keepNext/>
            </w:pPr>
            <w:r>
              <w:t>C2.0.11.101.1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C4" w14:textId="77777777" w:rsidR="004E03B4" w:rsidRPr="00D92D58" w:rsidRDefault="004E03B4" w:rsidP="004E03B4">
            <w:pPr>
              <w:pStyle w:val="TableNormal0"/>
              <w:keepNext/>
            </w:pPr>
            <w:r>
              <w:t>Werkschakelaar open</w:t>
            </w:r>
          </w:p>
        </w:tc>
      </w:tr>
      <w:tr w:rsidR="004E03B4" w:rsidRPr="00D92D58" w14:paraId="3B1D32C9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C6" w14:textId="77777777" w:rsidR="004E03B4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CI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C7" w14:textId="77777777" w:rsidR="004E03B4" w:rsidRDefault="004E03B4" w:rsidP="004E03B4">
            <w:pPr>
              <w:pStyle w:val="TableNormal0"/>
              <w:keepNext/>
            </w:pPr>
            <w:r>
              <w:t>C2.0.11.101.2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2C8" w14:textId="77777777" w:rsidR="004E03B4" w:rsidRDefault="004E03B4" w:rsidP="004E03B4">
            <w:pPr>
              <w:pStyle w:val="TableNormal0"/>
              <w:keepNext/>
            </w:pPr>
            <w:r>
              <w:t>Contactor in</w:t>
            </w:r>
          </w:p>
        </w:tc>
      </w:tr>
    </w:tbl>
    <w:p w14:paraId="3B1D32CA" w14:textId="77777777" w:rsidR="00567B10" w:rsidRPr="00D362AF" w:rsidRDefault="00567B10" w:rsidP="00D362AF"/>
    <w:p w14:paraId="3B1D32CB" w14:textId="77777777" w:rsidR="005E33CC" w:rsidRPr="00E42CA7" w:rsidRDefault="005E33CC" w:rsidP="0030625B">
      <w:pPr>
        <w:pStyle w:val="Heading3"/>
        <w:keepNext/>
      </w:pPr>
      <w:bookmarkStart w:id="127" w:name="_Toc274836201"/>
      <w:r w:rsidRPr="00882B93">
        <w:rPr>
          <w:noProof/>
        </w:rPr>
        <w:t>AT201B</w:t>
      </w:r>
      <w:r w:rsidRPr="00E42CA7">
        <w:t xml:space="preserve"> - </w:t>
      </w:r>
      <w:r w:rsidRPr="00882B93">
        <w:rPr>
          <w:noProof/>
        </w:rPr>
        <w:t>Attritiecel</w:t>
      </w:r>
      <w:bookmarkEnd w:id="127"/>
    </w:p>
    <w:p w14:paraId="3B1D32CC" w14:textId="77777777" w:rsidR="005E33CC" w:rsidRPr="00567B10" w:rsidRDefault="005E33CC" w:rsidP="0030625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 w:rsidR="00227CD8">
        <w:rPr>
          <w:noProof/>
          <w:lang w:val="nl"/>
        </w:rPr>
        <w:t xml:space="preserve"> - SS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5E33CC" w:rsidRPr="00D92D58" w14:paraId="3B1D32D0" w14:textId="77777777" w:rsidTr="003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CD" w14:textId="77777777" w:rsidR="005E33CC" w:rsidRPr="00D92D58" w:rsidRDefault="005E33CC" w:rsidP="0030625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2CE" w14:textId="77777777" w:rsidR="005E33CC" w:rsidRPr="00D92D58" w:rsidRDefault="00347A98" w:rsidP="0030625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2CF" w14:textId="77777777" w:rsidR="005E33CC" w:rsidRPr="00D92D58" w:rsidRDefault="004E03B4" w:rsidP="0030625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5E33CC" w:rsidRPr="00D92D58" w14:paraId="3B1D32D4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D1" w14:textId="77777777" w:rsidR="005E33CC" w:rsidRPr="00D92D58" w:rsidRDefault="005E33CC" w:rsidP="0030625B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32D2" w14:textId="77777777" w:rsidR="005E33CC" w:rsidRPr="00D92D58" w:rsidRDefault="005E33CC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260A">
              <w:rPr>
                <w:lang w:val="nl-BE"/>
              </w:rPr>
              <w:t>Hoofdsequentie:stap</w:t>
            </w:r>
            <w:r w:rsidR="00B60C8D">
              <w:rPr>
                <w:lang w:val="nl-BE"/>
              </w:rPr>
              <w:t>65</w:t>
            </w:r>
          </w:p>
        </w:tc>
        <w:tc>
          <w:tcPr>
            <w:tcW w:w="4064" w:type="dxa"/>
          </w:tcPr>
          <w:p w14:paraId="3B1D32D3" w14:textId="77777777" w:rsidR="005E33CC" w:rsidRPr="00D92D58" w:rsidRDefault="005E33CC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3CC" w:rsidRPr="00D92D58" w14:paraId="3B1D32D8" w14:textId="77777777" w:rsidTr="003062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D5" w14:textId="77777777" w:rsidR="005E33CC" w:rsidRPr="00D92D58" w:rsidRDefault="005E33CC" w:rsidP="0030625B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2D6" w14:textId="77777777" w:rsidR="005E33CC" w:rsidRPr="00D92D58" w:rsidRDefault="005E33CC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2D7" w14:textId="77777777" w:rsidR="005E33CC" w:rsidRPr="00D92D58" w:rsidRDefault="005E33CC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E03B4" w:rsidRPr="00D92D58" w14:paraId="3B1D32DC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D9" w14:textId="77777777" w:rsidR="004E03B4" w:rsidRPr="00D92D58" w:rsidRDefault="004E03B4" w:rsidP="0030625B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2DA" w14:textId="77777777" w:rsidR="004E03B4" w:rsidRPr="00D92D58" w:rsidRDefault="004E03B4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2DB" w14:textId="77777777" w:rsidR="004E03B4" w:rsidRPr="00D92D58" w:rsidRDefault="004E03B4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3B4" w:rsidRPr="00D92D58" w14:paraId="3B1D32E0" w14:textId="77777777" w:rsidTr="003062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DD" w14:textId="77777777" w:rsidR="004E03B4" w:rsidRPr="00D92D58" w:rsidRDefault="004E03B4" w:rsidP="0030625B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2DE" w14:textId="77777777" w:rsidR="004E03B4" w:rsidRPr="00D92D58" w:rsidRDefault="004E03B4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C2, Net:1, Adr:12</w:t>
            </w:r>
          </w:p>
        </w:tc>
        <w:tc>
          <w:tcPr>
            <w:tcW w:w="4064" w:type="dxa"/>
          </w:tcPr>
          <w:p w14:paraId="3B1D32DF" w14:textId="77777777" w:rsidR="004E03B4" w:rsidRPr="00D92D58" w:rsidRDefault="004E03B4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E03B4" w:rsidRPr="00D92D58" w14:paraId="3B1D32E4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E1" w14:textId="77777777" w:rsidR="004E03B4" w:rsidRPr="00D92D58" w:rsidRDefault="004E03B4" w:rsidP="0030625B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</w:t>
            </w:r>
          </w:p>
        </w:tc>
        <w:tc>
          <w:tcPr>
            <w:tcW w:w="3544" w:type="dxa"/>
          </w:tcPr>
          <w:p w14:paraId="3B1D32E2" w14:textId="77777777" w:rsidR="004E03B4" w:rsidRPr="00D92D58" w:rsidRDefault="004E03B4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C2.0.11.101.3</w:t>
            </w:r>
          </w:p>
        </w:tc>
        <w:tc>
          <w:tcPr>
            <w:tcW w:w="4064" w:type="dxa"/>
          </w:tcPr>
          <w:p w14:paraId="3B1D32E3" w14:textId="77777777" w:rsidR="004E03B4" w:rsidRPr="00D92D58" w:rsidRDefault="004E03B4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4E03B4" w:rsidRPr="00D92D58" w14:paraId="3B1D32E8" w14:textId="77777777" w:rsidTr="003062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E5" w14:textId="77777777" w:rsidR="004E03B4" w:rsidRDefault="004E03B4" w:rsidP="0030625B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</w:t>
            </w:r>
          </w:p>
        </w:tc>
        <w:tc>
          <w:tcPr>
            <w:tcW w:w="3544" w:type="dxa"/>
          </w:tcPr>
          <w:p w14:paraId="3B1D32E6" w14:textId="77777777" w:rsidR="004E03B4" w:rsidRDefault="004E03B4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C2.0.11.101.4</w:t>
            </w:r>
          </w:p>
        </w:tc>
        <w:tc>
          <w:tcPr>
            <w:tcW w:w="4064" w:type="dxa"/>
          </w:tcPr>
          <w:p w14:paraId="3B1D32E7" w14:textId="77777777" w:rsidR="004E03B4" w:rsidRDefault="004E03B4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32E9" w14:textId="77777777" w:rsidR="00567B10" w:rsidRPr="00D362AF" w:rsidRDefault="00567B10" w:rsidP="00D362AF">
      <w:bookmarkStart w:id="128" w:name="_Toc264036492"/>
      <w:bookmarkStart w:id="129" w:name="_Toc264036164"/>
    </w:p>
    <w:p w14:paraId="3B1D32EA" w14:textId="77777777" w:rsidR="005E33CC" w:rsidRPr="00E53D18" w:rsidRDefault="005E33CC" w:rsidP="00A453F0">
      <w:pPr>
        <w:pStyle w:val="Heading3"/>
        <w:keepNext/>
        <w:rPr>
          <w:lang w:val="en-US"/>
        </w:rPr>
      </w:pPr>
      <w:bookmarkStart w:id="130" w:name="_Toc274836202"/>
      <w:r w:rsidRPr="00E53D18">
        <w:rPr>
          <w:noProof/>
          <w:lang w:val="en-US"/>
        </w:rPr>
        <w:lastRenderedPageBreak/>
        <w:t>SVA241</w:t>
      </w:r>
      <w:r w:rsidRPr="00E53D18">
        <w:rPr>
          <w:lang w:val="en-US"/>
        </w:rPr>
        <w:t xml:space="preserve"> - </w:t>
      </w:r>
      <w:r w:rsidRPr="00E53D18">
        <w:rPr>
          <w:noProof/>
          <w:lang w:val="en-US"/>
        </w:rPr>
        <w:t>Klep spoeling Attritiecel AT201A</w:t>
      </w:r>
      <w:bookmarkEnd w:id="128"/>
      <w:bookmarkEnd w:id="130"/>
    </w:p>
    <w:p w14:paraId="3B1D32EB" w14:textId="77777777" w:rsidR="00020F51" w:rsidRPr="00020F51" w:rsidRDefault="005E33CC" w:rsidP="00A453F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5E33CC" w:rsidRPr="00D92D58" w14:paraId="3B1D32EF" w14:textId="77777777" w:rsidTr="003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EC" w14:textId="77777777" w:rsidR="005E33CC" w:rsidRPr="00D92D58" w:rsidRDefault="005E33CC" w:rsidP="00A453F0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2ED" w14:textId="77777777" w:rsidR="005E33CC" w:rsidRPr="00D92D58" w:rsidRDefault="00347A98" w:rsidP="00A453F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2EE" w14:textId="77777777" w:rsidR="005E33CC" w:rsidRPr="00D92D58" w:rsidRDefault="00347A98" w:rsidP="00A453F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5E33CC" w:rsidRPr="00D92D58" w14:paraId="3B1D32F3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F0" w14:textId="77777777" w:rsidR="005E33CC" w:rsidRPr="00D92D58" w:rsidRDefault="005E33CC" w:rsidP="00A453F0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544" w:type="dxa"/>
          </w:tcPr>
          <w:p w14:paraId="3B1D32F1" w14:textId="77777777" w:rsidR="00B60C8D" w:rsidRPr="00D92D58" w:rsidRDefault="00A453F0" w:rsidP="00A453F0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manueel</w:t>
            </w:r>
          </w:p>
        </w:tc>
        <w:tc>
          <w:tcPr>
            <w:tcW w:w="4064" w:type="dxa"/>
          </w:tcPr>
          <w:p w14:paraId="3B1D32F2" w14:textId="77777777" w:rsidR="005E33CC" w:rsidRPr="00D92D58" w:rsidRDefault="005E33CC" w:rsidP="00A453F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3CC" w:rsidRPr="00D92D58" w14:paraId="3B1D32F7" w14:textId="77777777" w:rsidTr="003062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F4" w14:textId="77777777" w:rsidR="005E33CC" w:rsidRPr="00D92D58" w:rsidRDefault="005E33CC" w:rsidP="00A453F0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2F5" w14:textId="77777777" w:rsidR="005E33CC" w:rsidRPr="00D92D58" w:rsidRDefault="005E33CC" w:rsidP="00A453F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2F6" w14:textId="77777777" w:rsidR="005E33CC" w:rsidRPr="00D92D58" w:rsidRDefault="005E33CC" w:rsidP="00A453F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625B" w:rsidRPr="00D92D58" w14:paraId="3B1D32FB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F8" w14:textId="77777777" w:rsidR="0030625B" w:rsidRPr="00D92D58" w:rsidRDefault="0030625B" w:rsidP="00A453F0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2F9" w14:textId="77777777" w:rsidR="0030625B" w:rsidRPr="00D92D58" w:rsidRDefault="0030625B" w:rsidP="00A453F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2FA" w14:textId="77777777" w:rsidR="0030625B" w:rsidRPr="00D92D58" w:rsidRDefault="0030625B" w:rsidP="00A453F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25B" w:rsidRPr="00D92D58" w14:paraId="3B1D32FF" w14:textId="77777777" w:rsidTr="003062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2FC" w14:textId="77777777" w:rsidR="0030625B" w:rsidRPr="00D92D58" w:rsidRDefault="0030625B" w:rsidP="00A453F0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2FD" w14:textId="77777777" w:rsidR="0030625B" w:rsidRPr="00D92D58" w:rsidRDefault="0030625B" w:rsidP="00A453F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C2.3.62 pos2</w:t>
            </w:r>
          </w:p>
        </w:tc>
        <w:tc>
          <w:tcPr>
            <w:tcW w:w="4064" w:type="dxa"/>
          </w:tcPr>
          <w:p w14:paraId="3B1D32FE" w14:textId="77777777" w:rsidR="0030625B" w:rsidRPr="00D92D58" w:rsidRDefault="0030625B" w:rsidP="00A453F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3300" w14:textId="77777777" w:rsidR="005E33CC" w:rsidRPr="0077218A" w:rsidRDefault="005E33CC" w:rsidP="005E33CC">
      <w:pPr>
        <w:rPr>
          <w:lang w:val="nl"/>
        </w:rPr>
      </w:pPr>
    </w:p>
    <w:p w14:paraId="3B1D3301" w14:textId="77777777" w:rsidR="005E33CC" w:rsidRPr="00574D6B" w:rsidRDefault="005E33CC" w:rsidP="00D362AF">
      <w:pPr>
        <w:pStyle w:val="Heading3"/>
        <w:keepNext/>
        <w:rPr>
          <w:lang w:val="en-US"/>
        </w:rPr>
      </w:pPr>
      <w:bookmarkStart w:id="131" w:name="_Toc264036493"/>
      <w:bookmarkStart w:id="132" w:name="_Toc274836203"/>
      <w:bookmarkEnd w:id="129"/>
      <w:r w:rsidRPr="00574D6B">
        <w:rPr>
          <w:noProof/>
          <w:lang w:val="en-US"/>
        </w:rPr>
        <w:t>SVA242</w:t>
      </w:r>
      <w:r w:rsidRPr="00574D6B">
        <w:rPr>
          <w:lang w:val="en-US"/>
        </w:rPr>
        <w:t xml:space="preserve"> - </w:t>
      </w:r>
      <w:r w:rsidRPr="00574D6B">
        <w:rPr>
          <w:noProof/>
          <w:lang w:val="en-US"/>
        </w:rPr>
        <w:t>Klep spoeling Attritiecel AT201B</w:t>
      </w:r>
      <w:bookmarkEnd w:id="131"/>
      <w:bookmarkEnd w:id="132"/>
    </w:p>
    <w:p w14:paraId="3B1D3302" w14:textId="77777777" w:rsidR="00020F51" w:rsidRPr="00020F51" w:rsidRDefault="005E33CC" w:rsidP="0030625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5E33CC" w:rsidRPr="00D92D58" w14:paraId="3B1D330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03" w14:textId="77777777" w:rsidR="005E33CC" w:rsidRPr="00D92D58" w:rsidRDefault="005E33CC" w:rsidP="00D362A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04" w14:textId="77777777" w:rsidR="005E33CC" w:rsidRPr="00D92D58" w:rsidRDefault="00347A98" w:rsidP="00D362AF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05" w14:textId="77777777" w:rsidR="005E33CC" w:rsidRPr="00D92D58" w:rsidRDefault="00347A98" w:rsidP="00D362A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E33CC" w:rsidRPr="00D92D58" w14:paraId="3B1D330A" w14:textId="77777777" w:rsidTr="00347A98">
        <w:trPr>
          <w:trHeight w:val="224"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07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08" w14:textId="77777777" w:rsidR="00B60C8D" w:rsidRPr="00D92D58" w:rsidRDefault="00A453F0" w:rsidP="00A453F0">
            <w:pPr>
              <w:pStyle w:val="TableNormal0"/>
            </w:pPr>
            <w:r>
              <w:t>Manueel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09" w14:textId="77777777" w:rsidR="005E33CC" w:rsidRPr="00D92D58" w:rsidRDefault="005E33CC" w:rsidP="00D362AF">
            <w:pPr>
              <w:pStyle w:val="TableNormal0"/>
              <w:keepNext/>
            </w:pPr>
          </w:p>
        </w:tc>
      </w:tr>
      <w:tr w:rsidR="005E33CC" w:rsidRPr="00D92D58" w14:paraId="3B1D330E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0B" w14:textId="77777777" w:rsidR="005E33CC" w:rsidRPr="00D92D58" w:rsidRDefault="005E33CC" w:rsidP="00D362A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0C" w14:textId="77777777" w:rsidR="005E33CC" w:rsidRPr="00D92D58" w:rsidRDefault="0030625B" w:rsidP="0030625B">
            <w:pPr>
              <w:pStyle w:val="TableNormal0"/>
              <w:keepNext/>
              <w:tabs>
                <w:tab w:val="left" w:pos="1110"/>
              </w:tabs>
            </w:pPr>
            <w:r>
              <w:tab/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0D" w14:textId="77777777" w:rsidR="005E33CC" w:rsidRPr="00D92D58" w:rsidRDefault="005E33CC" w:rsidP="00D362AF">
            <w:pPr>
              <w:pStyle w:val="TableNormal0"/>
              <w:keepNext/>
            </w:pPr>
          </w:p>
        </w:tc>
      </w:tr>
      <w:tr w:rsidR="0030625B" w:rsidRPr="00D92D58" w14:paraId="3B1D3312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0F" w14:textId="77777777" w:rsidR="0030625B" w:rsidRPr="00D92D58" w:rsidRDefault="0030625B" w:rsidP="00D362A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10" w14:textId="77777777" w:rsidR="0030625B" w:rsidRDefault="0030625B" w:rsidP="0030625B">
            <w:pPr>
              <w:pStyle w:val="TableNormal0"/>
              <w:keepNext/>
              <w:tabs>
                <w:tab w:val="left" w:pos="1110"/>
              </w:tabs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11" w14:textId="77777777" w:rsidR="0030625B" w:rsidRPr="00D92D58" w:rsidRDefault="0030625B" w:rsidP="00D362AF">
            <w:pPr>
              <w:pStyle w:val="TableNormal0"/>
              <w:keepNext/>
            </w:pPr>
          </w:p>
        </w:tc>
      </w:tr>
      <w:tr w:rsidR="0030625B" w:rsidRPr="00D92D58" w14:paraId="3B1D331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13" w14:textId="77777777" w:rsidR="0030625B" w:rsidRPr="00D92D58" w:rsidRDefault="0030625B" w:rsidP="00D362A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14" w14:textId="77777777" w:rsidR="0030625B" w:rsidRDefault="0030625B" w:rsidP="0030625B">
            <w:pPr>
              <w:pStyle w:val="TableNormal0"/>
              <w:keepNext/>
              <w:tabs>
                <w:tab w:val="left" w:pos="1110"/>
              </w:tabs>
            </w:pPr>
            <w:r>
              <w:t>C2.3.62 pos4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15" w14:textId="77777777" w:rsidR="0030625B" w:rsidRPr="00D92D58" w:rsidRDefault="0030625B" w:rsidP="00D362AF">
            <w:pPr>
              <w:pStyle w:val="TableNormal0"/>
              <w:keepNext/>
            </w:pPr>
          </w:p>
        </w:tc>
      </w:tr>
    </w:tbl>
    <w:p w14:paraId="3B1D3317" w14:textId="77777777" w:rsidR="005E33CC" w:rsidRPr="0077218A" w:rsidRDefault="005E33CC" w:rsidP="005E33CC">
      <w:pPr>
        <w:rPr>
          <w:lang w:val="nl"/>
        </w:rPr>
      </w:pPr>
    </w:p>
    <w:p w14:paraId="3B1D3318" w14:textId="77777777" w:rsidR="00E53D18" w:rsidRDefault="00E53D18" w:rsidP="00B60C8D">
      <w:pPr>
        <w:pStyle w:val="Heading3"/>
        <w:keepNext/>
        <w:rPr>
          <w:rStyle w:val="OpmerkingChar"/>
        </w:rPr>
      </w:pPr>
      <w:bookmarkStart w:id="133" w:name="_Toc274836204"/>
      <w:r w:rsidRPr="00882B93">
        <w:rPr>
          <w:noProof/>
        </w:rPr>
        <w:t>SVA236</w:t>
      </w:r>
      <w:r w:rsidRPr="00E42CA7">
        <w:t xml:space="preserve"> -</w:t>
      </w:r>
      <w:bookmarkEnd w:id="124"/>
      <w:r w:rsidRPr="00E42CA7">
        <w:t xml:space="preserve"> </w:t>
      </w:r>
      <w:r>
        <w:t xml:space="preserve"> </w:t>
      </w:r>
      <w:r w:rsidR="00E011B1">
        <w:rPr>
          <w:rStyle w:val="OpmerkingChar"/>
        </w:rPr>
        <w:t>Toevoer water naar attritie</w:t>
      </w:r>
      <w:bookmarkEnd w:id="133"/>
    </w:p>
    <w:p w14:paraId="3B1D3319" w14:textId="77777777" w:rsidR="00E20666" w:rsidRPr="00E20666" w:rsidRDefault="00E20666" w:rsidP="00E20666">
      <w:pPr>
        <w:rPr>
          <w:color w:val="FF0000"/>
          <w:lang w:val="nl"/>
        </w:rPr>
      </w:pPr>
      <w:r>
        <w:rPr>
          <w:lang w:val="nl"/>
        </w:rPr>
        <w:t xml:space="preserve">Klep om de densiteit van de attritie te regelen. </w:t>
      </w:r>
      <w:r>
        <w:rPr>
          <w:color w:val="FF0000"/>
          <w:lang w:val="nl"/>
        </w:rPr>
        <w:t>Pulserend aansturen</w:t>
      </w:r>
    </w:p>
    <w:p w14:paraId="3B1D331A" w14:textId="77777777" w:rsidR="00020F51" w:rsidRPr="00020F51" w:rsidRDefault="00020F51" w:rsidP="00020F51">
      <w:pPr>
        <w:rPr>
          <w:lang w:val="nl"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62</w:t>
      </w:r>
      <w:r>
        <w:rPr>
          <w:noProof/>
        </w:rPr>
        <w:tab/>
        <w:t xml:space="preserve">Pos: </w:t>
      </w:r>
      <w:r w:rsidRPr="00020F51">
        <w:rPr>
          <w:rStyle w:val="OpmerkingChar"/>
        </w:rPr>
        <w:t>??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53D18" w:rsidRPr="00D92D58" w14:paraId="3B1D331E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1B" w14:textId="77777777" w:rsidR="00E53D18" w:rsidRPr="00D92D58" w:rsidRDefault="00E53D18" w:rsidP="00B60C8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1C" w14:textId="77777777" w:rsidR="00E53D18" w:rsidRPr="00D92D58" w:rsidRDefault="00347A98" w:rsidP="00B60C8D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1D" w14:textId="77777777" w:rsidR="00E53D18" w:rsidRPr="00D92D58" w:rsidRDefault="00347A98" w:rsidP="00B60C8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E53D18" w:rsidRPr="002178A8" w14:paraId="3B1D3323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1F" w14:textId="77777777" w:rsidR="00E53D18" w:rsidRPr="00D92D58" w:rsidRDefault="00E53D18" w:rsidP="00B60C8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20" w14:textId="77777777" w:rsidR="00E53D18" w:rsidRPr="00A453F0" w:rsidRDefault="00A453F0" w:rsidP="00B60C8D">
            <w:pPr>
              <w:pStyle w:val="Opmerking"/>
              <w:keepNext/>
              <w:rPr>
                <w:lang w:val="en-US"/>
              </w:rPr>
            </w:pPr>
            <w:r w:rsidRPr="00A453F0">
              <w:rPr>
                <w:lang w:val="en-US"/>
              </w:rPr>
              <w:t>open IT201 &gt; H</w:t>
            </w:r>
            <w:r>
              <w:rPr>
                <w:lang w:val="en-US"/>
              </w:rPr>
              <w:t>H</w:t>
            </w:r>
            <w:r w:rsidRPr="00A453F0">
              <w:rPr>
                <w:lang w:val="en-US"/>
              </w:rPr>
              <w:t xml:space="preserve"> </w:t>
            </w:r>
          </w:p>
          <w:p w14:paraId="3B1D3321" w14:textId="77777777" w:rsidR="00A453F0" w:rsidRPr="00A453F0" w:rsidRDefault="00A453F0" w:rsidP="00B60C8D">
            <w:pPr>
              <w:pStyle w:val="Opmerking"/>
              <w:keepNext/>
              <w:rPr>
                <w:lang w:val="en-US"/>
              </w:rPr>
            </w:pPr>
            <w:r w:rsidRPr="00A453F0">
              <w:rPr>
                <w:lang w:val="en-US"/>
              </w:rPr>
              <w:t xml:space="preserve">close IT201 &lt; </w:t>
            </w:r>
            <w:r>
              <w:rPr>
                <w:lang w:val="en-US"/>
              </w:rPr>
              <w:t>H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22" w14:textId="77777777" w:rsidR="00E53D18" w:rsidRPr="00A453F0" w:rsidRDefault="00E53D18" w:rsidP="00B60C8D">
            <w:pPr>
              <w:pStyle w:val="TableNormal0"/>
              <w:keepNext/>
              <w:rPr>
                <w:lang w:val="en-US"/>
              </w:rPr>
            </w:pPr>
          </w:p>
        </w:tc>
      </w:tr>
      <w:tr w:rsidR="00E53D18" w:rsidRPr="00D92D58" w14:paraId="3B1D3327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24" w14:textId="77777777" w:rsidR="00E53D18" w:rsidRPr="00D92D58" w:rsidRDefault="00E53D18" w:rsidP="00B60C8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25" w14:textId="77777777" w:rsidR="00E53D18" w:rsidRPr="00D92D58" w:rsidRDefault="00E53D18" w:rsidP="00B60C8D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26" w14:textId="77777777" w:rsidR="00E53D18" w:rsidRPr="00D92D58" w:rsidRDefault="00E53D18" w:rsidP="00B60C8D">
            <w:pPr>
              <w:pStyle w:val="TableNormal0"/>
              <w:keepNext/>
            </w:pPr>
          </w:p>
        </w:tc>
      </w:tr>
    </w:tbl>
    <w:p w14:paraId="3B1D3328" w14:textId="77777777" w:rsidR="00E011B1" w:rsidRPr="0011429A" w:rsidRDefault="00E011B1" w:rsidP="00E011B1">
      <w:pPr>
        <w:rPr>
          <w:noProof/>
          <w:color w:val="FF0000"/>
        </w:rPr>
      </w:pPr>
      <w:bookmarkStart w:id="134" w:name="_Toc264036218"/>
      <w:r>
        <w:rPr>
          <w:noProof/>
          <w:color w:val="FF0000"/>
        </w:rPr>
        <w:t>SVA236</w:t>
      </w:r>
      <w:r w:rsidRPr="0011429A">
        <w:rPr>
          <w:noProof/>
          <w:color w:val="FF0000"/>
        </w:rPr>
        <w:t xml:space="preserve"> : Klep moet opengaan indien stroom van de AT201a en b te hoog wordt.</w:t>
      </w:r>
    </w:p>
    <w:p w14:paraId="3B1D3329" w14:textId="77777777" w:rsidR="00E011B1" w:rsidRPr="0011429A" w:rsidRDefault="00E011B1" w:rsidP="00E011B1">
      <w:pPr>
        <w:rPr>
          <w:color w:val="FF0000"/>
        </w:rPr>
      </w:pPr>
      <w:r w:rsidRPr="0011429A">
        <w:rPr>
          <w:noProof/>
          <w:color w:val="FF0000"/>
        </w:rPr>
        <w:t>De klep sluit indien de stroom lager wordt dan de ingestelde  waarde</w:t>
      </w:r>
    </w:p>
    <w:p w14:paraId="3B1D332A" w14:textId="77777777" w:rsidR="00D362AF" w:rsidRPr="00D362AF" w:rsidRDefault="00D362AF" w:rsidP="00D362AF"/>
    <w:p w14:paraId="3B1D332B" w14:textId="77777777" w:rsidR="00C870CA" w:rsidRDefault="00C870CA" w:rsidP="00C870CA">
      <w:pPr>
        <w:pStyle w:val="Heading2"/>
      </w:pPr>
      <w:bookmarkStart w:id="135" w:name="_Toc274836205"/>
      <w:r>
        <w:t>Lijnen</w:t>
      </w:r>
      <w:bookmarkEnd w:id="134"/>
      <w:bookmarkEnd w:id="135"/>
    </w:p>
    <w:p w14:paraId="3B1D332C" w14:textId="77777777" w:rsidR="00C870CA" w:rsidRDefault="00C870CA" w:rsidP="00C870CA">
      <w:pPr>
        <w:pStyle w:val="Heading3"/>
      </w:pPr>
      <w:bookmarkStart w:id="136" w:name="_Toc264036219"/>
      <w:bookmarkStart w:id="137" w:name="_Toc274836206"/>
      <w:r>
        <w:t>Lijn1</w:t>
      </w:r>
      <w:bookmarkEnd w:id="136"/>
      <w:bookmarkEnd w:id="137"/>
    </w:p>
    <w:p w14:paraId="3B1D332D" w14:textId="77777777" w:rsidR="00C870CA" w:rsidRPr="00A453F0" w:rsidRDefault="00C870CA" w:rsidP="00C76F1B">
      <w:pPr>
        <w:pStyle w:val="Heading4"/>
        <w:rPr>
          <w:lang w:val="en-US"/>
        </w:rPr>
      </w:pPr>
      <w:bookmarkStart w:id="138" w:name="_Toc274836207"/>
      <w:r w:rsidRPr="00A453F0">
        <w:rPr>
          <w:lang w:val="en-US"/>
        </w:rPr>
        <w:t xml:space="preserve">Regeling DT201 – DIC201 – </w:t>
      </w:r>
      <w:r w:rsidR="004220BB" w:rsidRPr="00A453F0">
        <w:rPr>
          <w:lang w:val="en-US"/>
        </w:rPr>
        <w:t>(DO214, DO224, DO234)</w:t>
      </w:r>
      <w:bookmarkEnd w:id="138"/>
    </w:p>
    <w:p w14:paraId="3B1D332E" w14:textId="77777777" w:rsidR="00C870CA" w:rsidRPr="00E42CA7" w:rsidRDefault="00C870CA" w:rsidP="00347A98">
      <w:pPr>
        <w:pStyle w:val="Heading5"/>
      </w:pPr>
      <w:bookmarkStart w:id="139" w:name="_Toc264036221"/>
      <w:bookmarkStart w:id="140" w:name="_Toc274836208"/>
      <w:bookmarkStart w:id="141" w:name="_Toc264036220"/>
      <w:r w:rsidRPr="00882B93">
        <w:rPr>
          <w:noProof/>
        </w:rPr>
        <w:t>DT201</w:t>
      </w:r>
      <w:r w:rsidRPr="00E42CA7">
        <w:t xml:space="preserve"> - </w:t>
      </w:r>
      <w:r w:rsidRPr="00882B93">
        <w:rPr>
          <w:noProof/>
        </w:rPr>
        <w:t>Concentratiemeting zandvoeding L1</w:t>
      </w:r>
      <w:bookmarkEnd w:id="139"/>
      <w:bookmarkEnd w:id="140"/>
    </w:p>
    <w:p w14:paraId="3B1D332F" w14:textId="77777777" w:rsidR="00C870CA" w:rsidRPr="00C870CA" w:rsidRDefault="00C870CA" w:rsidP="00347A98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Conc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47A98" w:rsidRPr="00D92D58" w14:paraId="3B1D3333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30" w14:textId="77777777" w:rsidR="00347A98" w:rsidRPr="00D92D58" w:rsidRDefault="00347A98" w:rsidP="00347A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31" w14:textId="77777777" w:rsidR="00347A98" w:rsidRPr="00D92D58" w:rsidRDefault="00347A98" w:rsidP="00347A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32" w14:textId="77777777" w:rsidR="00347A98" w:rsidRPr="00D92D58" w:rsidRDefault="00347A98" w:rsidP="00347A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47A98" w:rsidRPr="00D92D58" w14:paraId="3B1D3337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34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35" w14:textId="77777777" w:rsidR="00347A98" w:rsidRPr="00D92D58" w:rsidRDefault="00347A98" w:rsidP="00347A98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36" w14:textId="77777777" w:rsidR="00347A98" w:rsidRPr="00D92D58" w:rsidRDefault="00347A98" w:rsidP="00347A98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3B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38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39" w14:textId="77777777" w:rsidR="00347A98" w:rsidRPr="00D92D58" w:rsidRDefault="00347A98" w:rsidP="00347A98">
            <w:pPr>
              <w:pStyle w:val="TableNormal0"/>
              <w:keepNext/>
            </w:pPr>
            <w:r>
              <w:t>1,6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3A" w14:textId="77777777" w:rsidR="00347A98" w:rsidRPr="00D92D58" w:rsidRDefault="00347A98" w:rsidP="00347A98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3F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3C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3D" w14:textId="77777777" w:rsidR="00347A98" w:rsidRPr="00D92D58" w:rsidRDefault="00347A98" w:rsidP="00347A98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3E" w14:textId="77777777" w:rsidR="00347A98" w:rsidRPr="00D92D58" w:rsidRDefault="00347A98" w:rsidP="00347A98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43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0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1" w14:textId="77777777" w:rsidR="00347A98" w:rsidRPr="00D92D58" w:rsidRDefault="00347A98" w:rsidP="00347A98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2" w14:textId="77777777" w:rsidR="00347A98" w:rsidRPr="00D92D58" w:rsidRDefault="00347A98" w:rsidP="00347A98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347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4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5" w14:textId="77777777" w:rsidR="00347A98" w:rsidRPr="00D92D58" w:rsidRDefault="00347A98" w:rsidP="00347A98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6" w14:textId="77777777" w:rsidR="00347A98" w:rsidRPr="00D92D58" w:rsidRDefault="00347A98" w:rsidP="00347A98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34B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8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9" w14:textId="77777777" w:rsidR="00347A98" w:rsidRPr="00D92D58" w:rsidRDefault="00347A98" w:rsidP="00347A98">
            <w:pPr>
              <w:pStyle w:val="TableNormal0"/>
              <w:keepNext/>
            </w:pPr>
            <w:r>
              <w:t>C2.0.11.302.1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4A" w14:textId="77777777" w:rsidR="00347A98" w:rsidRPr="00D92D58" w:rsidRDefault="00347A98" w:rsidP="00347A98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34C" w14:textId="77777777" w:rsidR="00671FDA" w:rsidRPr="00671FDA" w:rsidRDefault="00671FDA" w:rsidP="00347A98"/>
    <w:p w14:paraId="3B1D334D" w14:textId="77777777" w:rsidR="00C870CA" w:rsidRPr="00E42CA7" w:rsidRDefault="00C870CA" w:rsidP="00347A98">
      <w:pPr>
        <w:pStyle w:val="Heading5"/>
      </w:pPr>
      <w:bookmarkStart w:id="142" w:name="_Toc274836209"/>
      <w:r w:rsidRPr="00882B93">
        <w:rPr>
          <w:noProof/>
        </w:rPr>
        <w:lastRenderedPageBreak/>
        <w:t>DIC201</w:t>
      </w:r>
      <w:r w:rsidRPr="00E42CA7">
        <w:t xml:space="preserve"> - </w:t>
      </w:r>
      <w:r w:rsidRPr="00882B93">
        <w:rPr>
          <w:noProof/>
        </w:rPr>
        <w:t>Densiteitsregeling L1</w:t>
      </w:r>
      <w:bookmarkEnd w:id="141"/>
      <w:bookmarkEnd w:id="142"/>
    </w:p>
    <w:p w14:paraId="3B1D334E" w14:textId="77777777" w:rsidR="00C870CA" w:rsidRDefault="00C870CA" w:rsidP="00C870CA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C870CA" w:rsidRPr="00D92D58" w14:paraId="3B1D3352" w14:textId="77777777" w:rsidTr="00347A98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4F" w14:textId="77777777" w:rsidR="00C870CA" w:rsidRPr="00D92D58" w:rsidRDefault="00C870CA" w:rsidP="00C870C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50" w14:textId="77777777" w:rsidR="00C870CA" w:rsidRPr="00D92D58" w:rsidRDefault="00C870CA" w:rsidP="00C870C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51" w14:textId="77777777" w:rsidR="00C870CA" w:rsidRPr="00D92D58" w:rsidRDefault="00347A98" w:rsidP="00C870CA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Commentaar</w:t>
            </w:r>
          </w:p>
        </w:tc>
      </w:tr>
      <w:tr w:rsidR="00C870CA" w:rsidRPr="00D92D58" w14:paraId="3B1D335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53" w14:textId="77777777" w:rsidR="00C870CA" w:rsidRPr="00D92D58" w:rsidRDefault="00C870CA" w:rsidP="00C870C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54" w14:textId="77777777" w:rsidR="00C870CA" w:rsidRPr="00D92D58" w:rsidRDefault="00C870CA" w:rsidP="00C870CA">
            <w:pPr>
              <w:pStyle w:val="TableNormal0"/>
              <w:keepNext/>
            </w:pPr>
            <w:r>
              <w:t>DT201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55" w14:textId="77777777" w:rsidR="00C870CA" w:rsidRPr="00D92D58" w:rsidRDefault="00C870CA" w:rsidP="00C870CA">
            <w:pPr>
              <w:keepNext/>
              <w:rPr>
                <w:lang w:val="nl"/>
              </w:rPr>
            </w:pPr>
          </w:p>
        </w:tc>
      </w:tr>
      <w:tr w:rsidR="00C870CA" w:rsidRPr="00D92D58" w14:paraId="3B1D335A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57" w14:textId="77777777" w:rsidR="00C870CA" w:rsidRPr="00D92D58" w:rsidRDefault="00C870CA" w:rsidP="00C870C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Out 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58" w14:textId="77777777" w:rsidR="00C870CA" w:rsidRPr="00D92D58" w:rsidRDefault="00C870CA" w:rsidP="00C870CA">
            <w:pPr>
              <w:pStyle w:val="TableNormal0"/>
              <w:keepNext/>
            </w:pPr>
            <w:r>
              <w:t>DO2</w:t>
            </w:r>
            <w:r w:rsidR="004220BB">
              <w:t>14, DO224, DO234 afhankelijk van ketelkeuze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59" w14:textId="77777777" w:rsidR="00C870CA" w:rsidRPr="00D92D58" w:rsidRDefault="00C870CA" w:rsidP="00C870CA">
            <w:pPr>
              <w:keepNext/>
              <w:rPr>
                <w:lang w:val="nl"/>
              </w:rPr>
            </w:pPr>
          </w:p>
        </w:tc>
      </w:tr>
      <w:tr w:rsidR="00C870CA" w:rsidRPr="00D92D58" w14:paraId="3B1D335E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5B" w14:textId="77777777" w:rsidR="00C870CA" w:rsidRPr="00D92D58" w:rsidRDefault="00C870CA" w:rsidP="00C870C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5C" w14:textId="77777777" w:rsidR="00C870CA" w:rsidRPr="00D92D58" w:rsidRDefault="00C870CA" w:rsidP="00C870CA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5D" w14:textId="77777777" w:rsidR="00C870CA" w:rsidRPr="00D92D58" w:rsidRDefault="00C870CA" w:rsidP="00C870CA">
            <w:pPr>
              <w:keepNext/>
              <w:rPr>
                <w:lang w:val="nl"/>
              </w:rPr>
            </w:pPr>
          </w:p>
        </w:tc>
      </w:tr>
      <w:tr w:rsidR="00C870CA" w:rsidRPr="00115F0A" w14:paraId="3B1D3362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5F" w14:textId="77777777" w:rsidR="00C870CA" w:rsidRPr="00D92D58" w:rsidRDefault="00C870CA" w:rsidP="00C870C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60" w14:textId="77777777" w:rsidR="00C870CA" w:rsidRPr="00115F0A" w:rsidRDefault="007138F7" w:rsidP="007138F7">
            <w:pPr>
              <w:pStyle w:val="TableNormal0"/>
              <w:keepNext/>
              <w:keepLines/>
              <w:rPr>
                <w:lang w:val="nl-BE"/>
              </w:rPr>
            </w:pPr>
            <w:r>
              <w:rPr>
                <w:lang w:val="nl-BE"/>
              </w:rPr>
              <w:t>Regeling actief</w:t>
            </w:r>
            <w:r w:rsidR="00C870CA">
              <w:rPr>
                <w:lang w:val="nl-BE"/>
              </w:rPr>
              <w:t xml:space="preserve"> </w:t>
            </w:r>
            <w:r w:rsidR="00C870CA" w:rsidRPr="00115F0A">
              <w:rPr>
                <w:lang w:val="nl-BE"/>
              </w:rPr>
              <w:t>Seq. Lijn1:stap30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61" w14:textId="77777777" w:rsidR="00C870CA" w:rsidRPr="00115F0A" w:rsidRDefault="00C870CA" w:rsidP="00C870CA">
            <w:pPr>
              <w:keepNext/>
            </w:pPr>
          </w:p>
        </w:tc>
      </w:tr>
      <w:tr w:rsidR="00C870CA" w:rsidRPr="00A26637" w14:paraId="3B1D336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63" w14:textId="77777777" w:rsidR="00C870CA" w:rsidRPr="00D92D58" w:rsidRDefault="00C870CA" w:rsidP="00C870CA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64" w14:textId="77777777" w:rsidR="00C870CA" w:rsidRPr="00D92D58" w:rsidRDefault="00C870CA" w:rsidP="00C870CA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65" w14:textId="77777777" w:rsidR="00C870CA" w:rsidRPr="00D92D58" w:rsidRDefault="00C870CA" w:rsidP="00C870CA">
            <w:pPr>
              <w:keepNext/>
              <w:rPr>
                <w:lang w:val="en-US"/>
              </w:rPr>
            </w:pPr>
          </w:p>
        </w:tc>
      </w:tr>
      <w:tr w:rsidR="00C870CA" w:rsidRPr="00A26637" w14:paraId="3B1D336A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67" w14:textId="77777777" w:rsidR="00C870CA" w:rsidRPr="00D92D58" w:rsidRDefault="00C870CA" w:rsidP="00C870CA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68" w14:textId="77777777" w:rsidR="00C870CA" w:rsidRPr="00D92D58" w:rsidRDefault="00C870CA" w:rsidP="00C870CA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69" w14:textId="77777777" w:rsidR="00C870CA" w:rsidRPr="00D92D58" w:rsidRDefault="00C870CA" w:rsidP="00C870CA">
            <w:pPr>
              <w:keepNext/>
              <w:rPr>
                <w:lang w:val="en-US"/>
              </w:rPr>
            </w:pPr>
          </w:p>
        </w:tc>
      </w:tr>
    </w:tbl>
    <w:p w14:paraId="3B1D336B" w14:textId="77777777" w:rsidR="00C870CA" w:rsidRDefault="00C870CA" w:rsidP="00C870CA">
      <w:pPr>
        <w:rPr>
          <w:lang w:val="nl"/>
        </w:rPr>
      </w:pPr>
    </w:p>
    <w:p w14:paraId="3B1D336C" w14:textId="77777777" w:rsidR="00C870CA" w:rsidRPr="00A453F0" w:rsidRDefault="00C870CA" w:rsidP="00C76F1B">
      <w:pPr>
        <w:pStyle w:val="Heading4"/>
        <w:rPr>
          <w:lang w:val="en-US"/>
        </w:rPr>
      </w:pPr>
      <w:bookmarkStart w:id="143" w:name="_Toc274836210"/>
      <w:bookmarkStart w:id="144" w:name="_Toc264036222"/>
      <w:r w:rsidRPr="00A453F0">
        <w:rPr>
          <w:lang w:val="en-US"/>
        </w:rPr>
        <w:t>Regeling FT201 - FIC201 – (</w:t>
      </w:r>
      <w:r w:rsidR="00671FDA" w:rsidRPr="00A453F0">
        <w:rPr>
          <w:lang w:val="en-US"/>
        </w:rPr>
        <w:t>FO211,</w:t>
      </w:r>
      <w:r w:rsidR="00BD09A9" w:rsidRPr="00A453F0">
        <w:rPr>
          <w:lang w:val="en-US"/>
        </w:rPr>
        <w:t xml:space="preserve"> </w:t>
      </w:r>
      <w:r w:rsidR="00671FDA" w:rsidRPr="00A453F0">
        <w:rPr>
          <w:lang w:val="en-US"/>
        </w:rPr>
        <w:t>FO221,</w:t>
      </w:r>
      <w:r w:rsidR="00BD09A9" w:rsidRPr="00A453F0">
        <w:rPr>
          <w:lang w:val="en-US"/>
        </w:rPr>
        <w:t xml:space="preserve"> </w:t>
      </w:r>
      <w:r w:rsidR="00671FDA" w:rsidRPr="00A453F0">
        <w:rPr>
          <w:lang w:val="en-US"/>
        </w:rPr>
        <w:t>FO231)</w:t>
      </w:r>
      <w:bookmarkEnd w:id="143"/>
    </w:p>
    <w:p w14:paraId="3B1D336D" w14:textId="77777777" w:rsidR="00671FDA" w:rsidRPr="00E42CA7" w:rsidRDefault="00671FDA" w:rsidP="005C60C4">
      <w:pPr>
        <w:pStyle w:val="Heading5"/>
      </w:pPr>
      <w:bookmarkStart w:id="145" w:name="_Toc264036223"/>
      <w:bookmarkStart w:id="146" w:name="_Toc274836211"/>
      <w:r w:rsidRPr="00882B93">
        <w:rPr>
          <w:noProof/>
        </w:rPr>
        <w:t>FT201</w:t>
      </w:r>
      <w:r w:rsidRPr="00E42CA7">
        <w:t xml:space="preserve"> - </w:t>
      </w:r>
      <w:r w:rsidRPr="00882B93">
        <w:rPr>
          <w:noProof/>
        </w:rPr>
        <w:t>Debietmeting zandvoeding L1</w:t>
      </w:r>
      <w:bookmarkEnd w:id="145"/>
      <w:bookmarkEnd w:id="146"/>
    </w:p>
    <w:p w14:paraId="3B1D336E" w14:textId="77777777" w:rsidR="00671FDA" w:rsidRPr="00671FDA" w:rsidRDefault="00671FDA" w:rsidP="00671FD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47A98" w:rsidRPr="00D92D58" w14:paraId="3B1D3372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6F" w14:textId="77777777" w:rsidR="00347A98" w:rsidRPr="00D92D58" w:rsidRDefault="00347A98" w:rsidP="00BD09A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70" w14:textId="77777777" w:rsidR="00347A98" w:rsidRPr="00D92D58" w:rsidRDefault="00347A98" w:rsidP="00BD09A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71" w14:textId="77777777" w:rsidR="00347A98" w:rsidRPr="00D92D58" w:rsidRDefault="00347A98" w:rsidP="00BD09A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47A98" w:rsidRPr="00D92D58" w14:paraId="3B1D337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73" w14:textId="77777777" w:rsidR="00347A98" w:rsidRPr="00D92D58" w:rsidRDefault="00347A98" w:rsidP="00BD09A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74" w14:textId="77777777" w:rsidR="00347A98" w:rsidRPr="00D92D58" w:rsidRDefault="00347A98" w:rsidP="00BD09A9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75" w14:textId="77777777" w:rsidR="00347A98" w:rsidRPr="00D92D58" w:rsidRDefault="00347A98" w:rsidP="00BD09A9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7A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77" w14:textId="77777777" w:rsidR="00347A98" w:rsidRPr="00D92D58" w:rsidRDefault="00347A98" w:rsidP="00BD09A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78" w14:textId="77777777" w:rsidR="00347A98" w:rsidRPr="00D92D58" w:rsidRDefault="00347A98" w:rsidP="00BD09A9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79" w14:textId="77777777" w:rsidR="00347A98" w:rsidRPr="00D92D58" w:rsidRDefault="00347A98" w:rsidP="00BD09A9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7E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7B" w14:textId="77777777" w:rsidR="00347A98" w:rsidRPr="00D92D58" w:rsidRDefault="00347A98" w:rsidP="00BD09A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7C" w14:textId="77777777" w:rsidR="00347A98" w:rsidRPr="00D92D58" w:rsidRDefault="00347A98" w:rsidP="00BD09A9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7D" w14:textId="77777777" w:rsidR="00347A98" w:rsidRPr="00D92D58" w:rsidRDefault="00347A98" w:rsidP="00BD09A9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82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7F" w14:textId="77777777" w:rsidR="00347A98" w:rsidRPr="00D92D58" w:rsidRDefault="00347A98" w:rsidP="00BD09A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0" w14:textId="77777777" w:rsidR="00347A98" w:rsidRPr="00D92D58" w:rsidRDefault="00347A98" w:rsidP="00BD09A9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1" w14:textId="77777777" w:rsidR="00347A98" w:rsidRPr="00D92D58" w:rsidRDefault="00347A98" w:rsidP="00BD09A9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38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3" w14:textId="77777777" w:rsidR="00347A98" w:rsidRPr="00D92D58" w:rsidRDefault="00347A98" w:rsidP="00BD09A9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4" w14:textId="77777777" w:rsidR="00347A98" w:rsidRPr="00D92D58" w:rsidRDefault="00347A98" w:rsidP="00BD09A9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5" w14:textId="77777777" w:rsidR="00347A98" w:rsidRPr="00D92D58" w:rsidRDefault="00347A98" w:rsidP="00BD09A9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38A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7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8" w14:textId="77777777" w:rsidR="00347A98" w:rsidRPr="00D92D58" w:rsidRDefault="00347A98" w:rsidP="00347A98">
            <w:pPr>
              <w:pStyle w:val="TableNormal0"/>
              <w:keepNext/>
            </w:pPr>
            <w:r>
              <w:t>C2.0.11.302.5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89" w14:textId="77777777" w:rsidR="00347A98" w:rsidRPr="00D92D58" w:rsidRDefault="00347A98" w:rsidP="00BD09A9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38B" w14:textId="77777777" w:rsidR="00671FDA" w:rsidRPr="0077218A" w:rsidRDefault="00671FDA" w:rsidP="00671FDA">
      <w:pPr>
        <w:rPr>
          <w:lang w:val="nl"/>
        </w:rPr>
      </w:pPr>
    </w:p>
    <w:p w14:paraId="3B1D338C" w14:textId="77777777" w:rsidR="00C870CA" w:rsidRPr="00E42CA7" w:rsidRDefault="00C870CA" w:rsidP="005C60C4">
      <w:pPr>
        <w:pStyle w:val="Heading5"/>
      </w:pPr>
      <w:bookmarkStart w:id="147" w:name="_Toc274836212"/>
      <w:r w:rsidRPr="00882B93">
        <w:rPr>
          <w:noProof/>
        </w:rPr>
        <w:t>FIC201</w:t>
      </w:r>
      <w:r w:rsidRPr="00E42CA7">
        <w:t xml:space="preserve"> - </w:t>
      </w:r>
      <w:r w:rsidRPr="00882B93">
        <w:rPr>
          <w:noProof/>
        </w:rPr>
        <w:t>Debietregeling L1</w:t>
      </w:r>
      <w:bookmarkEnd w:id="144"/>
      <w:bookmarkEnd w:id="147"/>
    </w:p>
    <w:p w14:paraId="3B1D338D" w14:textId="77777777" w:rsidR="00C870CA" w:rsidRDefault="00C870CA" w:rsidP="00671FDA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BD09A9">
        <w:rPr>
          <w:lang w:val="nl"/>
        </w:rPr>
        <w:t xml:space="preserve">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C870CA" w:rsidRPr="00D92D58" w14:paraId="3B1D3391" w14:textId="77777777" w:rsidTr="00347A98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8E" w14:textId="77777777" w:rsidR="00C870CA" w:rsidRPr="00D92D58" w:rsidRDefault="00C870CA" w:rsidP="00671FD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8F" w14:textId="77777777" w:rsidR="00C870CA" w:rsidRPr="00D92D58" w:rsidRDefault="00C870CA" w:rsidP="00671FD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90" w14:textId="77777777" w:rsidR="00C870CA" w:rsidRPr="00D92D58" w:rsidRDefault="00C870CA" w:rsidP="00671FDA">
            <w:pPr>
              <w:keepNext/>
              <w:rPr>
                <w:b/>
                <w:bCs/>
                <w:lang w:val="nl"/>
              </w:rPr>
            </w:pPr>
          </w:p>
        </w:tc>
      </w:tr>
      <w:tr w:rsidR="00C870CA" w:rsidRPr="00D92D58" w14:paraId="3B1D339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92" w14:textId="77777777" w:rsidR="00C870CA" w:rsidRPr="00D92D58" w:rsidRDefault="00C870CA" w:rsidP="00671FD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93" w14:textId="77777777" w:rsidR="00C870CA" w:rsidRPr="00D92D58" w:rsidRDefault="00671FDA" w:rsidP="00671FDA">
            <w:pPr>
              <w:pStyle w:val="TableNormal0"/>
              <w:keepNext/>
            </w:pPr>
            <w:r>
              <w:t>FT201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94" w14:textId="77777777" w:rsidR="00C870CA" w:rsidRPr="00D92D58" w:rsidRDefault="00C870CA" w:rsidP="00671FDA">
            <w:pPr>
              <w:keepNext/>
              <w:rPr>
                <w:lang w:val="nl"/>
              </w:rPr>
            </w:pPr>
          </w:p>
        </w:tc>
      </w:tr>
      <w:tr w:rsidR="00C870CA" w:rsidRPr="00D92D58" w14:paraId="3B1D339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96" w14:textId="77777777" w:rsidR="00C870CA" w:rsidRPr="00D92D58" w:rsidRDefault="00671FDA" w:rsidP="00671FD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97" w14:textId="77777777" w:rsidR="00C870CA" w:rsidRPr="00D92D58" w:rsidRDefault="00671FDA" w:rsidP="00671FDA">
            <w:pPr>
              <w:pStyle w:val="TableNormal0"/>
              <w:keepNext/>
            </w:pPr>
            <w:r>
              <w:t>FO211, FO221, FO231 afhankelijk van ketelkeuze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98" w14:textId="77777777" w:rsidR="00C870CA" w:rsidRPr="00D92D58" w:rsidRDefault="00C870CA" w:rsidP="00671FDA">
            <w:pPr>
              <w:keepNext/>
              <w:rPr>
                <w:lang w:val="nl"/>
              </w:rPr>
            </w:pPr>
          </w:p>
        </w:tc>
      </w:tr>
      <w:tr w:rsidR="00C870CA" w:rsidRPr="00D92D58" w14:paraId="3B1D339D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9A" w14:textId="77777777" w:rsidR="00C870CA" w:rsidRPr="00D92D58" w:rsidRDefault="00C870CA" w:rsidP="00671FD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9B" w14:textId="77777777" w:rsidR="00C870CA" w:rsidRPr="00D92D58" w:rsidRDefault="00C870CA" w:rsidP="00671FDA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9C" w14:textId="77777777" w:rsidR="00C870CA" w:rsidRPr="00D92D58" w:rsidRDefault="00C870CA" w:rsidP="00671FDA">
            <w:pPr>
              <w:keepNext/>
              <w:rPr>
                <w:lang w:val="nl"/>
              </w:rPr>
            </w:pPr>
          </w:p>
        </w:tc>
      </w:tr>
      <w:tr w:rsidR="00C870CA" w:rsidRPr="00FF4590" w14:paraId="3B1D33A1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9E" w14:textId="77777777" w:rsidR="00C870CA" w:rsidRPr="00D92D58" w:rsidRDefault="00C870CA" w:rsidP="00671FD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9F" w14:textId="77777777" w:rsidR="00C870CA" w:rsidRPr="00A26637" w:rsidRDefault="00BD09A9" w:rsidP="007138F7">
            <w:pPr>
              <w:pStyle w:val="TableNormal0"/>
              <w:keepNext/>
              <w:keepLines/>
              <w:rPr>
                <w:lang w:val="nl-BE"/>
              </w:rPr>
            </w:pPr>
            <w:r>
              <w:rPr>
                <w:lang w:val="nl-BE"/>
              </w:rPr>
              <w:t xml:space="preserve">Regeling </w:t>
            </w:r>
            <w:r w:rsidR="007138F7">
              <w:rPr>
                <w:lang w:val="nl-BE"/>
              </w:rPr>
              <w:t xml:space="preserve">actief </w:t>
            </w:r>
            <w:r w:rsidRPr="00115F0A">
              <w:rPr>
                <w:lang w:val="nl-BE"/>
              </w:rPr>
              <w:t>Seq. Lijn1:stap30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A0" w14:textId="77777777" w:rsidR="00C870CA" w:rsidRPr="00A26637" w:rsidRDefault="00C870CA" w:rsidP="00671FDA">
            <w:pPr>
              <w:keepNext/>
            </w:pPr>
          </w:p>
        </w:tc>
      </w:tr>
      <w:tr w:rsidR="00C870CA" w:rsidRPr="00D92D58" w14:paraId="3B1D33A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A2" w14:textId="77777777" w:rsidR="00C870CA" w:rsidRPr="00D92D58" w:rsidRDefault="00C870CA" w:rsidP="00671FDA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A3" w14:textId="77777777" w:rsidR="00C870CA" w:rsidRPr="00D92D58" w:rsidRDefault="00C870CA" w:rsidP="00671FDA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A4" w14:textId="77777777" w:rsidR="00C870CA" w:rsidRPr="00D92D58" w:rsidRDefault="00C870CA" w:rsidP="00671FDA">
            <w:pPr>
              <w:keepNext/>
              <w:rPr>
                <w:lang w:val="en-US"/>
              </w:rPr>
            </w:pPr>
          </w:p>
        </w:tc>
      </w:tr>
      <w:tr w:rsidR="00C870CA" w:rsidRPr="00D92D58" w14:paraId="3B1D33A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A6" w14:textId="77777777" w:rsidR="00C870CA" w:rsidRPr="00D92D58" w:rsidRDefault="00C870CA" w:rsidP="00671FDA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A7" w14:textId="77777777" w:rsidR="00C870CA" w:rsidRPr="00D92D58" w:rsidRDefault="00C870CA" w:rsidP="00671FDA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A8" w14:textId="77777777" w:rsidR="00C870CA" w:rsidRPr="00D92D58" w:rsidRDefault="00C870CA" w:rsidP="00671FDA">
            <w:pPr>
              <w:keepNext/>
              <w:rPr>
                <w:lang w:val="en-US"/>
              </w:rPr>
            </w:pPr>
          </w:p>
        </w:tc>
      </w:tr>
    </w:tbl>
    <w:p w14:paraId="3B1D33AA" w14:textId="77777777" w:rsidR="00C870CA" w:rsidRPr="0077218A" w:rsidRDefault="00C870CA" w:rsidP="00C870CA">
      <w:pPr>
        <w:rPr>
          <w:lang w:val="nl"/>
        </w:rPr>
      </w:pPr>
    </w:p>
    <w:p w14:paraId="3B1D33AB" w14:textId="77777777" w:rsidR="00C870CA" w:rsidRDefault="00C870CA" w:rsidP="007138F7">
      <w:pPr>
        <w:pStyle w:val="Heading3"/>
        <w:keepNext/>
      </w:pPr>
      <w:bookmarkStart w:id="148" w:name="_Toc264036224"/>
      <w:bookmarkStart w:id="149" w:name="_Toc274836213"/>
      <w:r>
        <w:t>Lijn2</w:t>
      </w:r>
      <w:bookmarkEnd w:id="148"/>
      <w:bookmarkEnd w:id="149"/>
    </w:p>
    <w:p w14:paraId="3B1D33AC" w14:textId="77777777" w:rsidR="00BD09A9" w:rsidRPr="00A453F0" w:rsidRDefault="00BD09A9" w:rsidP="00C76F1B">
      <w:pPr>
        <w:pStyle w:val="Heading4"/>
        <w:rPr>
          <w:lang w:val="en-US"/>
        </w:rPr>
      </w:pPr>
      <w:bookmarkStart w:id="150" w:name="_Toc274836214"/>
      <w:r w:rsidRPr="00A453F0">
        <w:rPr>
          <w:lang w:val="en-US"/>
        </w:rPr>
        <w:t>Regeling DT202 – DIC202 – (</w:t>
      </w:r>
      <w:r w:rsidR="007146F7" w:rsidRPr="00A453F0">
        <w:rPr>
          <w:lang w:val="en-US"/>
        </w:rPr>
        <w:t xml:space="preserve">DO215, </w:t>
      </w:r>
      <w:r w:rsidRPr="00A453F0">
        <w:rPr>
          <w:lang w:val="en-US"/>
        </w:rPr>
        <w:t>DO225, DO235)</w:t>
      </w:r>
      <w:bookmarkEnd w:id="150"/>
    </w:p>
    <w:p w14:paraId="3B1D33AD" w14:textId="77777777" w:rsidR="00BD09A9" w:rsidRPr="00E42CA7" w:rsidRDefault="00BD09A9" w:rsidP="005C60C4">
      <w:pPr>
        <w:pStyle w:val="Heading5"/>
      </w:pPr>
      <w:bookmarkStart w:id="151" w:name="_Toc264036226"/>
      <w:bookmarkStart w:id="152" w:name="_Toc274836215"/>
      <w:bookmarkStart w:id="153" w:name="_Toc264036225"/>
      <w:r w:rsidRPr="00882B93">
        <w:rPr>
          <w:noProof/>
        </w:rPr>
        <w:t>DT202</w:t>
      </w:r>
      <w:r w:rsidRPr="00E42CA7">
        <w:t xml:space="preserve"> - </w:t>
      </w:r>
      <w:r w:rsidRPr="00882B93">
        <w:rPr>
          <w:noProof/>
        </w:rPr>
        <w:t>Concentratiemeting zandvoeding L2</w:t>
      </w:r>
      <w:bookmarkEnd w:id="151"/>
      <w:bookmarkEnd w:id="152"/>
    </w:p>
    <w:p w14:paraId="3B1D33AE" w14:textId="77777777" w:rsidR="00BD09A9" w:rsidRPr="00BD09A9" w:rsidRDefault="00BD09A9" w:rsidP="007138F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Conc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47A98" w:rsidRPr="00D92D58" w14:paraId="3B1D33B2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AF" w14:textId="77777777" w:rsidR="00347A98" w:rsidRPr="00D92D58" w:rsidRDefault="00347A98" w:rsidP="007138F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B0" w14:textId="77777777" w:rsidR="00347A98" w:rsidRPr="00D92D58" w:rsidRDefault="00347A98" w:rsidP="007138F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B1" w14:textId="77777777" w:rsidR="00347A98" w:rsidRPr="00D92D58" w:rsidRDefault="00347A98" w:rsidP="007138F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47A98" w:rsidRPr="00D92D58" w14:paraId="3B1D33B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B3" w14:textId="77777777" w:rsidR="00347A98" w:rsidRPr="00D92D58" w:rsidRDefault="00347A98" w:rsidP="007138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B4" w14:textId="77777777" w:rsidR="00347A98" w:rsidRPr="00D92D58" w:rsidRDefault="00347A98" w:rsidP="007138F7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B5" w14:textId="77777777" w:rsidR="00347A98" w:rsidRPr="00D92D58" w:rsidRDefault="00347A98" w:rsidP="007138F7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BA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B7" w14:textId="77777777" w:rsidR="00347A98" w:rsidRPr="00D92D58" w:rsidRDefault="00347A98" w:rsidP="007138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B8" w14:textId="77777777" w:rsidR="00347A98" w:rsidRPr="00D92D58" w:rsidRDefault="00347A98" w:rsidP="007138F7">
            <w:pPr>
              <w:pStyle w:val="TableNormal0"/>
              <w:keepNext/>
            </w:pPr>
            <w:r>
              <w:t>1,6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B9" w14:textId="77777777" w:rsidR="00347A98" w:rsidRPr="00D92D58" w:rsidRDefault="00347A98" w:rsidP="007138F7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BE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BB" w14:textId="77777777" w:rsidR="00347A98" w:rsidRPr="00D92D58" w:rsidRDefault="00347A98" w:rsidP="007138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BC" w14:textId="77777777" w:rsidR="00347A98" w:rsidRPr="00D92D58" w:rsidRDefault="00347A98" w:rsidP="007138F7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BD" w14:textId="77777777" w:rsidR="00347A98" w:rsidRPr="00D92D58" w:rsidRDefault="00347A98" w:rsidP="007138F7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3C2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BF" w14:textId="77777777" w:rsidR="00347A98" w:rsidRPr="00D92D58" w:rsidRDefault="00347A98" w:rsidP="007138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0" w14:textId="77777777" w:rsidR="00347A98" w:rsidRPr="00D92D58" w:rsidRDefault="00347A98" w:rsidP="007138F7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1" w14:textId="77777777" w:rsidR="00347A98" w:rsidRPr="00D92D58" w:rsidRDefault="00347A98" w:rsidP="007138F7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3C6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3" w14:textId="77777777" w:rsidR="00347A98" w:rsidRPr="00D92D58" w:rsidRDefault="00347A98" w:rsidP="007138F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4" w14:textId="77777777" w:rsidR="00347A98" w:rsidRPr="00D92D58" w:rsidRDefault="00347A98" w:rsidP="007138F7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5" w14:textId="77777777" w:rsidR="00347A98" w:rsidRPr="00D92D58" w:rsidRDefault="00347A98" w:rsidP="007138F7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3CA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7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8" w14:textId="77777777" w:rsidR="00347A98" w:rsidRPr="00D92D58" w:rsidRDefault="00347A98" w:rsidP="00347A98">
            <w:pPr>
              <w:pStyle w:val="TableNormal0"/>
              <w:keepNext/>
            </w:pPr>
            <w:r>
              <w:t>C2.0.11.302.2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C9" w14:textId="77777777" w:rsidR="00347A98" w:rsidRPr="00D92D58" w:rsidRDefault="00347A98" w:rsidP="007138F7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3CB" w14:textId="77777777" w:rsidR="00BD09A9" w:rsidRPr="00BD09A9" w:rsidRDefault="00BD09A9" w:rsidP="00BD09A9"/>
    <w:p w14:paraId="3B1D33CC" w14:textId="77777777" w:rsidR="00C870CA" w:rsidRPr="00E42CA7" w:rsidRDefault="00C870CA" w:rsidP="005C60C4">
      <w:pPr>
        <w:pStyle w:val="Heading5"/>
      </w:pPr>
      <w:bookmarkStart w:id="154" w:name="_Toc274836216"/>
      <w:r w:rsidRPr="00882B93">
        <w:rPr>
          <w:noProof/>
        </w:rPr>
        <w:lastRenderedPageBreak/>
        <w:t>DIC202</w:t>
      </w:r>
      <w:r w:rsidRPr="00E42CA7">
        <w:t xml:space="preserve"> - </w:t>
      </w:r>
      <w:r w:rsidRPr="00882B93">
        <w:rPr>
          <w:noProof/>
        </w:rPr>
        <w:t>Densiteitsregeling L2</w:t>
      </w:r>
      <w:bookmarkEnd w:id="153"/>
      <w:bookmarkEnd w:id="154"/>
    </w:p>
    <w:p w14:paraId="3B1D33CD" w14:textId="77777777" w:rsidR="00C870CA" w:rsidRDefault="00C870CA" w:rsidP="00BD09A9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BD09A9"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C870CA" w:rsidRPr="00D92D58" w14:paraId="3B1D33D1" w14:textId="77777777" w:rsidTr="00347A98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CE" w14:textId="77777777" w:rsidR="00C870CA" w:rsidRPr="00D92D58" w:rsidRDefault="00C870CA" w:rsidP="00BD09A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CF" w14:textId="77777777" w:rsidR="00C870CA" w:rsidRPr="00D92D58" w:rsidRDefault="00C870CA" w:rsidP="00BD09A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3D0" w14:textId="77777777" w:rsidR="00C870CA" w:rsidRPr="00D92D58" w:rsidRDefault="00C870CA" w:rsidP="00BD09A9">
            <w:pPr>
              <w:keepNext/>
              <w:rPr>
                <w:b/>
                <w:bCs/>
                <w:lang w:val="nl"/>
              </w:rPr>
            </w:pPr>
          </w:p>
        </w:tc>
      </w:tr>
      <w:tr w:rsidR="00C870CA" w:rsidRPr="00D92D58" w14:paraId="3B1D33D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D2" w14:textId="77777777" w:rsidR="00C870CA" w:rsidRPr="00D92D58" w:rsidRDefault="00C870CA" w:rsidP="00BD09A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D3" w14:textId="77777777" w:rsidR="00C870CA" w:rsidRPr="00D92D58" w:rsidRDefault="00BD09A9" w:rsidP="00BD09A9">
            <w:pPr>
              <w:pStyle w:val="TableNormal0"/>
              <w:keepNext/>
            </w:pPr>
            <w:r>
              <w:t>DT202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D4" w14:textId="77777777" w:rsidR="00C870CA" w:rsidRPr="00D92D58" w:rsidRDefault="00C870CA" w:rsidP="00BD09A9">
            <w:pPr>
              <w:keepNext/>
              <w:rPr>
                <w:lang w:val="nl"/>
              </w:rPr>
            </w:pPr>
          </w:p>
        </w:tc>
      </w:tr>
      <w:tr w:rsidR="00C870CA" w:rsidRPr="00D92D58" w14:paraId="3B1D33D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D6" w14:textId="77777777" w:rsidR="00C870CA" w:rsidRPr="00D92D58" w:rsidRDefault="00BD09A9" w:rsidP="00BD09A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D7" w14:textId="77777777" w:rsidR="00C870CA" w:rsidRPr="00D92D58" w:rsidRDefault="007146F7" w:rsidP="00BD09A9">
            <w:pPr>
              <w:pStyle w:val="TableNormal0"/>
              <w:keepNext/>
            </w:pPr>
            <w:r>
              <w:t xml:space="preserve">DO215, </w:t>
            </w:r>
            <w:r w:rsidR="00BD09A9" w:rsidRPr="00BD09A9">
              <w:t>DO225, DO235</w:t>
            </w:r>
            <w:r>
              <w:t xml:space="preserve"> afhankelijk van ketelkeuze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D8" w14:textId="77777777" w:rsidR="00C870CA" w:rsidRPr="00D92D58" w:rsidRDefault="00C870CA" w:rsidP="00BD09A9">
            <w:pPr>
              <w:keepNext/>
              <w:rPr>
                <w:lang w:val="nl"/>
              </w:rPr>
            </w:pPr>
          </w:p>
        </w:tc>
      </w:tr>
      <w:tr w:rsidR="00C870CA" w:rsidRPr="00D92D58" w14:paraId="3B1D33DD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DA" w14:textId="77777777" w:rsidR="00C870CA" w:rsidRPr="00D92D58" w:rsidRDefault="00C870CA" w:rsidP="00BD09A9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DB" w14:textId="77777777" w:rsidR="00C870CA" w:rsidRPr="00D92D58" w:rsidRDefault="00C870CA" w:rsidP="00BD09A9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DC" w14:textId="77777777" w:rsidR="00C870CA" w:rsidRPr="00D92D58" w:rsidRDefault="00C870CA" w:rsidP="00BD09A9">
            <w:pPr>
              <w:keepNext/>
              <w:rPr>
                <w:lang w:val="nl"/>
              </w:rPr>
            </w:pPr>
          </w:p>
        </w:tc>
      </w:tr>
      <w:tr w:rsidR="00C870CA" w:rsidRPr="00FF4590" w14:paraId="3B1D33E1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DE" w14:textId="77777777" w:rsidR="00C870CA" w:rsidRPr="00D92D58" w:rsidRDefault="00C870CA" w:rsidP="00BD09A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DF" w14:textId="77777777" w:rsidR="00C870CA" w:rsidRPr="00923FDD" w:rsidRDefault="007146F7" w:rsidP="007146F7">
            <w:pPr>
              <w:pStyle w:val="TableNormal0"/>
              <w:keepNext/>
              <w:keepLines/>
              <w:rPr>
                <w:lang w:val="nl-BE"/>
              </w:rPr>
            </w:pPr>
            <w:r>
              <w:rPr>
                <w:lang w:val="nl-BE"/>
              </w:rPr>
              <w:t>Start regeling</w:t>
            </w:r>
            <w:r w:rsidR="00C870CA" w:rsidRPr="00923FDD">
              <w:rPr>
                <w:lang w:val="nl-BE"/>
              </w:rPr>
              <w:t xml:space="preserve"> Seq. Lijn2:stap30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E0" w14:textId="77777777" w:rsidR="00C870CA" w:rsidRPr="00923FDD" w:rsidRDefault="00C870CA" w:rsidP="00BD09A9">
            <w:pPr>
              <w:keepNext/>
            </w:pPr>
          </w:p>
        </w:tc>
      </w:tr>
      <w:tr w:rsidR="00C870CA" w:rsidRPr="00D92D58" w14:paraId="3B1D33E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E2" w14:textId="77777777" w:rsidR="00C870CA" w:rsidRPr="00D92D58" w:rsidRDefault="00C870CA" w:rsidP="00BD09A9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E3" w14:textId="77777777" w:rsidR="00C870CA" w:rsidRPr="00D92D58" w:rsidRDefault="00C870CA" w:rsidP="00BD09A9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3E4" w14:textId="77777777" w:rsidR="00C870CA" w:rsidRPr="00D92D58" w:rsidRDefault="00C870CA" w:rsidP="00BD09A9">
            <w:pPr>
              <w:keepNext/>
              <w:rPr>
                <w:lang w:val="en-US"/>
              </w:rPr>
            </w:pPr>
          </w:p>
        </w:tc>
      </w:tr>
      <w:tr w:rsidR="00C870CA" w:rsidRPr="00D92D58" w14:paraId="3B1D33E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E6" w14:textId="77777777" w:rsidR="00C870CA" w:rsidRPr="00D92D58" w:rsidRDefault="00C870CA" w:rsidP="00BD09A9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E7" w14:textId="77777777" w:rsidR="00C870CA" w:rsidRPr="00D92D58" w:rsidRDefault="00C870CA" w:rsidP="00BD09A9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3E8" w14:textId="77777777" w:rsidR="00C870CA" w:rsidRPr="00D92D58" w:rsidRDefault="00C870CA" w:rsidP="00BD09A9">
            <w:pPr>
              <w:keepNext/>
              <w:rPr>
                <w:lang w:val="en-US"/>
              </w:rPr>
            </w:pPr>
          </w:p>
        </w:tc>
      </w:tr>
    </w:tbl>
    <w:p w14:paraId="3B1D33EA" w14:textId="77777777" w:rsidR="00C870CA" w:rsidRPr="007138F7" w:rsidRDefault="00C870CA" w:rsidP="00C870CA">
      <w:r>
        <w:t xml:space="preserve"> </w:t>
      </w:r>
    </w:p>
    <w:p w14:paraId="3B1D33EB" w14:textId="77777777" w:rsidR="007146F7" w:rsidRPr="00A453F0" w:rsidRDefault="007146F7" w:rsidP="00347A98">
      <w:pPr>
        <w:pStyle w:val="Heading4"/>
        <w:rPr>
          <w:lang w:val="en-US"/>
        </w:rPr>
      </w:pPr>
      <w:bookmarkStart w:id="155" w:name="_Toc274836217"/>
      <w:bookmarkStart w:id="156" w:name="_Toc264036227"/>
      <w:r w:rsidRPr="00A453F0">
        <w:rPr>
          <w:lang w:val="en-US"/>
        </w:rPr>
        <w:t>Regeling FT202 – FIC202 – (FO212, FO222, FO232)</w:t>
      </w:r>
      <w:bookmarkEnd w:id="155"/>
    </w:p>
    <w:p w14:paraId="3B1D33EC" w14:textId="77777777" w:rsidR="007146F7" w:rsidRPr="00E42CA7" w:rsidRDefault="007146F7" w:rsidP="00347A98">
      <w:pPr>
        <w:pStyle w:val="Heading5"/>
      </w:pPr>
      <w:bookmarkStart w:id="157" w:name="_Toc264036228"/>
      <w:bookmarkStart w:id="158" w:name="_Toc274836218"/>
      <w:r w:rsidRPr="00882B93">
        <w:rPr>
          <w:noProof/>
        </w:rPr>
        <w:t>FT202</w:t>
      </w:r>
      <w:r w:rsidRPr="00E42CA7">
        <w:t xml:space="preserve"> - </w:t>
      </w:r>
      <w:r w:rsidRPr="00882B93">
        <w:rPr>
          <w:noProof/>
        </w:rPr>
        <w:t>Debietmeting zandvoeding L2</w:t>
      </w:r>
      <w:bookmarkEnd w:id="157"/>
      <w:bookmarkEnd w:id="158"/>
    </w:p>
    <w:p w14:paraId="3B1D33ED" w14:textId="77777777" w:rsidR="007146F7" w:rsidRPr="007146F7" w:rsidRDefault="007146F7" w:rsidP="00347A98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47A98" w:rsidRPr="00D92D58" w14:paraId="3B1D33F1" w14:textId="77777777" w:rsidTr="00347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3EE" w14:textId="77777777" w:rsidR="00347A98" w:rsidRPr="00D92D58" w:rsidRDefault="00347A98" w:rsidP="00347A98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3EF" w14:textId="77777777" w:rsidR="00347A98" w:rsidRPr="00D92D58" w:rsidRDefault="00347A98" w:rsidP="00347A98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3F0" w14:textId="77777777" w:rsidR="00347A98" w:rsidRPr="00D92D58" w:rsidRDefault="00347A98" w:rsidP="00347A98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347A98" w:rsidRPr="00D92D58" w14:paraId="3B1D33F5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3F2" w14:textId="77777777" w:rsidR="00347A98" w:rsidRPr="00D92D58" w:rsidRDefault="00347A98" w:rsidP="00347A98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544" w:type="dxa"/>
          </w:tcPr>
          <w:p w14:paraId="3B1D33F3" w14:textId="77777777" w:rsidR="00347A98" w:rsidRPr="00D92D58" w:rsidRDefault="00347A98" w:rsidP="00347A9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3F4" w14:textId="77777777" w:rsidR="00347A98" w:rsidRPr="00D92D58" w:rsidRDefault="00347A98" w:rsidP="00347A9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47A98" w:rsidRPr="00D92D58" w14:paraId="3B1D33F9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3F6" w14:textId="77777777" w:rsidR="00347A98" w:rsidRPr="00D92D58" w:rsidRDefault="00347A98" w:rsidP="00347A98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544" w:type="dxa"/>
          </w:tcPr>
          <w:p w14:paraId="3B1D33F7" w14:textId="77777777" w:rsidR="00347A98" w:rsidRPr="00D92D58" w:rsidRDefault="00347A98" w:rsidP="00347A9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4111" w:type="dxa"/>
          </w:tcPr>
          <w:p w14:paraId="3B1D33F8" w14:textId="77777777" w:rsidR="00347A98" w:rsidRPr="00D92D58" w:rsidRDefault="00347A98" w:rsidP="00347A9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47A98" w:rsidRPr="00D92D58" w14:paraId="3B1D33FD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3FA" w14:textId="77777777" w:rsidR="00347A98" w:rsidRPr="00D92D58" w:rsidRDefault="00347A98" w:rsidP="00347A98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544" w:type="dxa"/>
          </w:tcPr>
          <w:p w14:paraId="3B1D33FB" w14:textId="77777777" w:rsidR="00347A98" w:rsidRPr="00D92D58" w:rsidRDefault="00347A98" w:rsidP="00347A9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11" w:type="dxa"/>
          </w:tcPr>
          <w:p w14:paraId="3B1D33FC" w14:textId="77777777" w:rsidR="00347A98" w:rsidRPr="00D92D58" w:rsidRDefault="00347A98" w:rsidP="00347A9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47A98" w:rsidRPr="00D92D58" w14:paraId="3B1D3401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3FE" w14:textId="77777777" w:rsidR="00347A98" w:rsidRPr="00D92D58" w:rsidRDefault="00347A98" w:rsidP="00347A98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544" w:type="dxa"/>
          </w:tcPr>
          <w:p w14:paraId="3B1D33FF" w14:textId="77777777" w:rsidR="00347A98" w:rsidRPr="00D92D58" w:rsidRDefault="00347A98" w:rsidP="00347A9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400" w14:textId="77777777" w:rsidR="00347A98" w:rsidRPr="00D92D58" w:rsidRDefault="00347A98" w:rsidP="00347A9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47A98" w:rsidRPr="00D92D58" w14:paraId="3B1D3405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402" w14:textId="77777777" w:rsidR="00347A98" w:rsidRPr="00D92D58" w:rsidRDefault="00347A98" w:rsidP="00347A98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403" w14:textId="77777777" w:rsidR="00347A98" w:rsidRPr="00D92D58" w:rsidRDefault="00347A98" w:rsidP="00347A9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404" w14:textId="77777777" w:rsidR="00347A98" w:rsidRPr="00D92D58" w:rsidRDefault="00347A98" w:rsidP="00347A9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47A98" w:rsidRPr="00D92D58" w14:paraId="3B1D3409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406" w14:textId="77777777" w:rsidR="00347A98" w:rsidRPr="00D92D58" w:rsidRDefault="00347A98" w:rsidP="00347A98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544" w:type="dxa"/>
          </w:tcPr>
          <w:p w14:paraId="3B1D3407" w14:textId="77777777" w:rsidR="00347A98" w:rsidRPr="00D92D58" w:rsidRDefault="00347A98" w:rsidP="00347A9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C2.0.11.302.6</w:t>
            </w:r>
          </w:p>
        </w:tc>
        <w:tc>
          <w:tcPr>
            <w:tcW w:w="4111" w:type="dxa"/>
          </w:tcPr>
          <w:p w14:paraId="3B1D3408" w14:textId="77777777" w:rsidR="00347A98" w:rsidRPr="00D92D58" w:rsidRDefault="00347A98" w:rsidP="00347A9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340A" w14:textId="77777777" w:rsidR="007146F7" w:rsidRDefault="007146F7" w:rsidP="007146F7"/>
    <w:p w14:paraId="3B1D340B" w14:textId="77777777" w:rsidR="00C870CA" w:rsidRPr="00E42CA7" w:rsidRDefault="00C870CA" w:rsidP="005C60C4">
      <w:pPr>
        <w:pStyle w:val="Heading5"/>
      </w:pPr>
      <w:bookmarkStart w:id="159" w:name="_Toc274836219"/>
      <w:r w:rsidRPr="00882B93">
        <w:rPr>
          <w:noProof/>
        </w:rPr>
        <w:t>FIC202</w:t>
      </w:r>
      <w:r w:rsidRPr="00E42CA7">
        <w:t xml:space="preserve"> - </w:t>
      </w:r>
      <w:r w:rsidRPr="00882B93">
        <w:rPr>
          <w:noProof/>
        </w:rPr>
        <w:t>Debietregeling L2</w:t>
      </w:r>
      <w:bookmarkEnd w:id="156"/>
      <w:bookmarkEnd w:id="159"/>
    </w:p>
    <w:p w14:paraId="3B1D340C" w14:textId="77777777" w:rsidR="00C870CA" w:rsidRDefault="00C870CA" w:rsidP="00C870C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C870CA" w:rsidRPr="00D92D58" w14:paraId="3B1D3410" w14:textId="77777777" w:rsidTr="00347A98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0D" w14:textId="77777777" w:rsidR="00C870CA" w:rsidRPr="00D92D58" w:rsidRDefault="00C870CA" w:rsidP="00C870C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0E" w14:textId="77777777" w:rsidR="00C870CA" w:rsidRPr="00D92D58" w:rsidRDefault="00C870CA" w:rsidP="00C870C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0F" w14:textId="77777777" w:rsidR="00C870CA" w:rsidRPr="00D92D58" w:rsidRDefault="00347A98" w:rsidP="00C870CA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Commentaar</w:t>
            </w:r>
          </w:p>
        </w:tc>
      </w:tr>
      <w:tr w:rsidR="00C870CA" w:rsidRPr="00D92D58" w14:paraId="3B1D3414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11" w14:textId="77777777" w:rsidR="00C870CA" w:rsidRPr="00D92D58" w:rsidRDefault="00C870CA" w:rsidP="00C870C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12" w14:textId="77777777" w:rsidR="00C870CA" w:rsidRPr="00D92D58" w:rsidRDefault="007146F7" w:rsidP="00C870CA">
            <w:pPr>
              <w:pStyle w:val="TableNormal0"/>
            </w:pPr>
            <w:r>
              <w:t>FT202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13" w14:textId="77777777" w:rsidR="00C870CA" w:rsidRPr="00D92D58" w:rsidRDefault="00C870CA" w:rsidP="00C870CA">
            <w:pPr>
              <w:rPr>
                <w:lang w:val="nl"/>
              </w:rPr>
            </w:pPr>
          </w:p>
        </w:tc>
      </w:tr>
      <w:tr w:rsidR="00C870CA" w:rsidRPr="00D92D58" w14:paraId="3B1D3418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15" w14:textId="77777777" w:rsidR="00C870CA" w:rsidRPr="00D92D58" w:rsidRDefault="00C870CA" w:rsidP="00C870C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16" w14:textId="77777777" w:rsidR="00C870CA" w:rsidRPr="007146F7" w:rsidRDefault="007146F7" w:rsidP="00C870CA">
            <w:pPr>
              <w:pStyle w:val="TableNormal0"/>
              <w:rPr>
                <w:lang w:val="nl-BE"/>
              </w:rPr>
            </w:pPr>
            <w:r w:rsidRPr="007146F7">
              <w:rPr>
                <w:lang w:val="nl-BE"/>
              </w:rPr>
              <w:t>FO212, FO222, FO232 afhankelijk van</w:t>
            </w:r>
            <w:r>
              <w:rPr>
                <w:lang w:val="nl-BE"/>
              </w:rPr>
              <w:t xml:space="preserve"> ketelkeuze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17" w14:textId="77777777" w:rsidR="00C870CA" w:rsidRPr="00D92D58" w:rsidRDefault="00C870CA" w:rsidP="00C870CA">
            <w:pPr>
              <w:rPr>
                <w:lang w:val="nl"/>
              </w:rPr>
            </w:pPr>
          </w:p>
        </w:tc>
      </w:tr>
      <w:tr w:rsidR="00C870CA" w:rsidRPr="00D92D58" w14:paraId="3B1D341C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19" w14:textId="77777777" w:rsidR="00C870CA" w:rsidRPr="00D92D58" w:rsidRDefault="00C870CA" w:rsidP="00C870CA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1A" w14:textId="77777777" w:rsidR="00C870CA" w:rsidRPr="00D92D58" w:rsidRDefault="00C870CA" w:rsidP="00C870CA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1B" w14:textId="77777777" w:rsidR="00C870CA" w:rsidRPr="00D92D58" w:rsidRDefault="00C870CA" w:rsidP="00C870CA">
            <w:pPr>
              <w:rPr>
                <w:lang w:val="nl"/>
              </w:rPr>
            </w:pPr>
          </w:p>
        </w:tc>
      </w:tr>
      <w:tr w:rsidR="00C870CA" w:rsidRPr="00923FDD" w14:paraId="3B1D3420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1D" w14:textId="77777777" w:rsidR="00C870CA" w:rsidRPr="00D92D58" w:rsidRDefault="00C870CA" w:rsidP="00C870C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1E" w14:textId="77777777" w:rsidR="00C870CA" w:rsidRPr="00C728EA" w:rsidRDefault="00C870CA" w:rsidP="00C870CA">
            <w:pPr>
              <w:pStyle w:val="TableNormal0"/>
              <w:keepNext/>
              <w:keepLines/>
              <w:rPr>
                <w:lang w:val="nl-BE"/>
              </w:rPr>
            </w:pPr>
            <w:r w:rsidRPr="00C728EA">
              <w:rPr>
                <w:lang w:val="nl-BE"/>
              </w:rPr>
              <w:t>Niet in Seq. Lijn2:stap30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1F" w14:textId="77777777" w:rsidR="00C870CA" w:rsidRPr="00C728EA" w:rsidRDefault="00C870CA" w:rsidP="00C870CA"/>
        </w:tc>
      </w:tr>
      <w:tr w:rsidR="00C870CA" w:rsidRPr="00923FDD" w14:paraId="3B1D3424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21" w14:textId="77777777" w:rsidR="00C870CA" w:rsidRPr="00D92D58" w:rsidRDefault="00C870CA" w:rsidP="00C870CA">
            <w:pPr>
              <w:pStyle w:val="TableNormal0"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22" w14:textId="77777777" w:rsidR="00C870CA" w:rsidRPr="00D92D58" w:rsidRDefault="00C870CA" w:rsidP="00C870CA">
            <w:pPr>
              <w:pStyle w:val="TableNormal0"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23" w14:textId="77777777" w:rsidR="00C870CA" w:rsidRPr="00D92D58" w:rsidRDefault="00C870CA" w:rsidP="00C870CA">
            <w:pPr>
              <w:rPr>
                <w:lang w:val="en-US"/>
              </w:rPr>
            </w:pPr>
          </w:p>
        </w:tc>
      </w:tr>
      <w:tr w:rsidR="00C870CA" w:rsidRPr="00923FDD" w14:paraId="3B1D3428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25" w14:textId="77777777" w:rsidR="00C870CA" w:rsidRPr="00D92D58" w:rsidRDefault="00C870CA" w:rsidP="00C870CA">
            <w:pPr>
              <w:pStyle w:val="TableNormal0"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26" w14:textId="77777777" w:rsidR="00C870CA" w:rsidRPr="00D92D58" w:rsidRDefault="00C870CA" w:rsidP="00C870CA">
            <w:pPr>
              <w:pStyle w:val="TableNormal0"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27" w14:textId="77777777" w:rsidR="00C870CA" w:rsidRPr="00D92D58" w:rsidRDefault="00C870CA" w:rsidP="00C870CA">
            <w:pPr>
              <w:rPr>
                <w:lang w:val="en-US"/>
              </w:rPr>
            </w:pPr>
          </w:p>
        </w:tc>
      </w:tr>
    </w:tbl>
    <w:p w14:paraId="3B1D3429" w14:textId="77777777" w:rsidR="00C870CA" w:rsidRPr="0077218A" w:rsidRDefault="00C870CA" w:rsidP="00C870CA">
      <w:pPr>
        <w:rPr>
          <w:lang w:val="nl"/>
        </w:rPr>
      </w:pPr>
    </w:p>
    <w:p w14:paraId="3B1D342A" w14:textId="77777777" w:rsidR="00C870CA" w:rsidRDefault="00C870CA" w:rsidP="00C870CA">
      <w:pPr>
        <w:pStyle w:val="Heading3"/>
        <w:keepNext/>
      </w:pPr>
      <w:bookmarkStart w:id="160" w:name="_Toc264036229"/>
      <w:bookmarkStart w:id="161" w:name="_Toc274836220"/>
      <w:r>
        <w:t>Lijn3</w:t>
      </w:r>
      <w:bookmarkEnd w:id="160"/>
      <w:bookmarkEnd w:id="161"/>
    </w:p>
    <w:p w14:paraId="3B1D342B" w14:textId="77777777" w:rsidR="007146F7" w:rsidRPr="00A453F0" w:rsidRDefault="007146F7" w:rsidP="00C76F1B">
      <w:pPr>
        <w:pStyle w:val="Heading4"/>
        <w:rPr>
          <w:lang w:val="en-US"/>
        </w:rPr>
      </w:pPr>
      <w:bookmarkStart w:id="162" w:name="_Toc274836221"/>
      <w:bookmarkStart w:id="163" w:name="_Toc264036230"/>
      <w:r w:rsidRPr="00A453F0">
        <w:rPr>
          <w:lang w:val="en-US"/>
        </w:rPr>
        <w:t>Regeling DT203 – DIC203 – (DO215, DO225, DO235)</w:t>
      </w:r>
      <w:bookmarkEnd w:id="162"/>
    </w:p>
    <w:p w14:paraId="3B1D342C" w14:textId="77777777" w:rsidR="007146F7" w:rsidRPr="00E42CA7" w:rsidRDefault="007146F7" w:rsidP="005C60C4">
      <w:pPr>
        <w:pStyle w:val="Heading5"/>
      </w:pPr>
      <w:bookmarkStart w:id="164" w:name="_Toc264036231"/>
      <w:bookmarkStart w:id="165" w:name="_Toc274836222"/>
      <w:r w:rsidRPr="00882B93">
        <w:rPr>
          <w:noProof/>
        </w:rPr>
        <w:t>DT203</w:t>
      </w:r>
      <w:r w:rsidRPr="00E42CA7">
        <w:t xml:space="preserve"> - </w:t>
      </w:r>
      <w:r w:rsidRPr="00882B93">
        <w:rPr>
          <w:noProof/>
        </w:rPr>
        <w:t>Concentratiemeting zandvoeding L3</w:t>
      </w:r>
      <w:bookmarkEnd w:id="164"/>
      <w:bookmarkEnd w:id="165"/>
    </w:p>
    <w:p w14:paraId="3B1D342D" w14:textId="77777777" w:rsidR="007146F7" w:rsidRPr="007146F7" w:rsidRDefault="007146F7" w:rsidP="007146F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Conc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88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3969"/>
      </w:tblGrid>
      <w:tr w:rsidR="00347A98" w:rsidRPr="00D92D58" w14:paraId="3B1D3431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2E" w14:textId="77777777" w:rsidR="00347A98" w:rsidRPr="00D92D58" w:rsidRDefault="00347A98" w:rsidP="007146F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2F" w14:textId="77777777" w:rsidR="00347A98" w:rsidRPr="00D92D58" w:rsidRDefault="00347A98" w:rsidP="007146F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30" w14:textId="77777777" w:rsidR="00347A98" w:rsidRPr="00D92D58" w:rsidRDefault="00347A98" w:rsidP="007146F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47A98" w:rsidRPr="00D92D58" w14:paraId="3B1D343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32" w14:textId="77777777" w:rsidR="00347A98" w:rsidRPr="00D92D58" w:rsidRDefault="00347A98" w:rsidP="007146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33" w14:textId="77777777" w:rsidR="00347A98" w:rsidRPr="00D92D58" w:rsidRDefault="00347A98" w:rsidP="007146F7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34" w14:textId="77777777" w:rsidR="00347A98" w:rsidRPr="00D92D58" w:rsidRDefault="00347A98" w:rsidP="007146F7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43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36" w14:textId="77777777" w:rsidR="00347A98" w:rsidRPr="00D92D58" w:rsidRDefault="00347A98" w:rsidP="007146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37" w14:textId="77777777" w:rsidR="00347A98" w:rsidRPr="00D92D58" w:rsidRDefault="00347A98" w:rsidP="007146F7">
            <w:pPr>
              <w:pStyle w:val="TableNormal0"/>
              <w:keepNext/>
            </w:pPr>
            <w:r>
              <w:t>1,6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38" w14:textId="77777777" w:rsidR="00347A98" w:rsidRPr="00D92D58" w:rsidRDefault="00347A98" w:rsidP="007146F7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43D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3A" w14:textId="77777777" w:rsidR="00347A98" w:rsidRPr="00D92D58" w:rsidRDefault="00347A98" w:rsidP="007146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3B" w14:textId="77777777" w:rsidR="00347A98" w:rsidRPr="00D92D58" w:rsidRDefault="00347A98" w:rsidP="007146F7">
            <w:pPr>
              <w:pStyle w:val="TableNormal0"/>
              <w:keepNext/>
            </w:pPr>
            <w:r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3C" w14:textId="77777777" w:rsidR="00347A98" w:rsidRPr="00D92D58" w:rsidRDefault="00347A98" w:rsidP="007146F7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441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3E" w14:textId="77777777" w:rsidR="00347A98" w:rsidRPr="00D92D58" w:rsidRDefault="00347A98" w:rsidP="007146F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3F" w14:textId="77777777" w:rsidR="00347A98" w:rsidRPr="00D92D58" w:rsidRDefault="00347A98" w:rsidP="007146F7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40" w14:textId="77777777" w:rsidR="00347A98" w:rsidRPr="00D92D58" w:rsidRDefault="00347A98" w:rsidP="007146F7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44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42" w14:textId="77777777" w:rsidR="00347A98" w:rsidRPr="00D92D58" w:rsidRDefault="00347A98" w:rsidP="007146F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43" w14:textId="77777777" w:rsidR="00347A98" w:rsidRPr="00D92D58" w:rsidRDefault="00347A98" w:rsidP="007146F7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44" w14:textId="77777777" w:rsidR="00347A98" w:rsidRPr="00D92D58" w:rsidRDefault="00347A98" w:rsidP="007146F7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44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46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47" w14:textId="77777777" w:rsidR="00347A98" w:rsidRPr="00D92D58" w:rsidRDefault="00347A98" w:rsidP="00347A98">
            <w:pPr>
              <w:pStyle w:val="TableNormal0"/>
              <w:keepNext/>
            </w:pPr>
            <w:r>
              <w:t>C2.0.11.302.3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48" w14:textId="77777777" w:rsidR="00347A98" w:rsidRPr="00D92D58" w:rsidRDefault="00347A98" w:rsidP="007146F7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44A" w14:textId="77777777" w:rsidR="007146F7" w:rsidRPr="0077218A" w:rsidRDefault="007146F7" w:rsidP="007146F7">
      <w:pPr>
        <w:rPr>
          <w:lang w:val="nl"/>
        </w:rPr>
      </w:pPr>
    </w:p>
    <w:p w14:paraId="3B1D344B" w14:textId="77777777" w:rsidR="00C870CA" w:rsidRPr="00E42CA7" w:rsidRDefault="00C870CA" w:rsidP="005C60C4">
      <w:pPr>
        <w:pStyle w:val="Heading5"/>
      </w:pPr>
      <w:bookmarkStart w:id="166" w:name="_Toc274836223"/>
      <w:r w:rsidRPr="00882B93">
        <w:rPr>
          <w:noProof/>
        </w:rPr>
        <w:t>DIC203</w:t>
      </w:r>
      <w:r w:rsidRPr="00E42CA7">
        <w:t xml:space="preserve"> - </w:t>
      </w:r>
      <w:r w:rsidRPr="00882B93">
        <w:rPr>
          <w:noProof/>
        </w:rPr>
        <w:t>Densiteitsregeling L3</w:t>
      </w:r>
      <w:bookmarkEnd w:id="163"/>
      <w:bookmarkEnd w:id="166"/>
    </w:p>
    <w:p w14:paraId="3B1D344C" w14:textId="77777777" w:rsidR="00C870CA" w:rsidRDefault="00C870CA" w:rsidP="00C870C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C870CA" w:rsidRPr="00D92D58" w14:paraId="3B1D3450" w14:textId="77777777" w:rsidTr="00347A98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4D" w14:textId="77777777" w:rsidR="00C870CA" w:rsidRPr="00D92D58" w:rsidRDefault="00C870CA" w:rsidP="00C870C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4E" w14:textId="77777777" w:rsidR="00C870CA" w:rsidRPr="00D92D58" w:rsidRDefault="00C870CA" w:rsidP="00C870C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4F" w14:textId="77777777" w:rsidR="00C870CA" w:rsidRPr="00D92D58" w:rsidRDefault="00C870CA" w:rsidP="00C870CA">
            <w:pPr>
              <w:rPr>
                <w:b/>
                <w:bCs/>
                <w:lang w:val="nl"/>
              </w:rPr>
            </w:pPr>
          </w:p>
        </w:tc>
      </w:tr>
      <w:tr w:rsidR="00C870CA" w:rsidRPr="00D92D58" w14:paraId="3B1D3454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51" w14:textId="77777777" w:rsidR="00C870CA" w:rsidRPr="00D92D58" w:rsidRDefault="00C870CA" w:rsidP="00C870C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52" w14:textId="77777777" w:rsidR="00C870CA" w:rsidRPr="00D92D58" w:rsidRDefault="007146F7" w:rsidP="00C870CA">
            <w:pPr>
              <w:pStyle w:val="TableNormal0"/>
            </w:pPr>
            <w:r>
              <w:t>DT203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53" w14:textId="77777777" w:rsidR="00C870CA" w:rsidRPr="00D92D58" w:rsidRDefault="00C870CA" w:rsidP="00C870CA">
            <w:pPr>
              <w:rPr>
                <w:lang w:val="nl"/>
              </w:rPr>
            </w:pPr>
          </w:p>
        </w:tc>
      </w:tr>
      <w:tr w:rsidR="00C870CA" w:rsidRPr="00D92D58" w14:paraId="3B1D3458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55" w14:textId="77777777" w:rsidR="00C870CA" w:rsidRPr="00D92D58" w:rsidRDefault="007146F7" w:rsidP="00C870CA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56" w14:textId="77777777" w:rsidR="00C870CA" w:rsidRPr="007146F7" w:rsidRDefault="007146F7" w:rsidP="00C870CA">
            <w:pPr>
              <w:pStyle w:val="TableNormal0"/>
              <w:rPr>
                <w:lang w:val="nl-BE"/>
              </w:rPr>
            </w:pPr>
            <w:r w:rsidRPr="007146F7">
              <w:rPr>
                <w:lang w:val="nl-BE"/>
              </w:rPr>
              <w:t>DO215, DO225, DO235 afhankelijk van ketelkeuze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57" w14:textId="77777777" w:rsidR="00C870CA" w:rsidRPr="00D92D58" w:rsidRDefault="00C870CA" w:rsidP="00C870CA">
            <w:pPr>
              <w:rPr>
                <w:lang w:val="nl"/>
              </w:rPr>
            </w:pPr>
          </w:p>
        </w:tc>
      </w:tr>
      <w:tr w:rsidR="00C870CA" w:rsidRPr="00D92D58" w14:paraId="3B1D345C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59" w14:textId="77777777" w:rsidR="00C870CA" w:rsidRPr="00D92D58" w:rsidRDefault="00C870CA" w:rsidP="00C870CA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5A" w14:textId="77777777" w:rsidR="00C870CA" w:rsidRPr="00D92D58" w:rsidRDefault="00C870CA" w:rsidP="00C870CA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5B" w14:textId="77777777" w:rsidR="00C870CA" w:rsidRPr="00D92D58" w:rsidRDefault="00C870CA" w:rsidP="00C870CA">
            <w:pPr>
              <w:rPr>
                <w:lang w:val="nl"/>
              </w:rPr>
            </w:pPr>
          </w:p>
        </w:tc>
      </w:tr>
      <w:tr w:rsidR="00C870CA" w:rsidRPr="00FF4590" w14:paraId="3B1D3460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5D" w14:textId="77777777" w:rsidR="00C870CA" w:rsidRPr="00D92D58" w:rsidRDefault="00C870CA" w:rsidP="00C870C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5E" w14:textId="77777777" w:rsidR="00C870CA" w:rsidRPr="00A26637" w:rsidRDefault="00C870CA" w:rsidP="00C870CA">
            <w:pPr>
              <w:pStyle w:val="TableNormal0"/>
              <w:keepNext/>
              <w:keepLines/>
              <w:rPr>
                <w:lang w:val="nl-BE"/>
              </w:rPr>
            </w:pPr>
            <w:r w:rsidRPr="00A26637">
              <w:rPr>
                <w:lang w:val="nl-BE"/>
              </w:rPr>
              <w:t xml:space="preserve">Niet in Seq. </w:t>
            </w:r>
            <w:r>
              <w:rPr>
                <w:lang w:val="nl-BE"/>
              </w:rPr>
              <w:t>Lijn3</w:t>
            </w:r>
            <w:r w:rsidRPr="00A26637">
              <w:rPr>
                <w:lang w:val="nl-BE"/>
              </w:rPr>
              <w:t>:stap30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5F" w14:textId="77777777" w:rsidR="00C870CA" w:rsidRPr="00A26637" w:rsidRDefault="00C870CA" w:rsidP="00C870CA"/>
        </w:tc>
      </w:tr>
      <w:tr w:rsidR="00C870CA" w:rsidRPr="00D92D58" w14:paraId="3B1D3464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61" w14:textId="77777777" w:rsidR="00C870CA" w:rsidRPr="00D92D58" w:rsidRDefault="00C870CA" w:rsidP="00C870CA">
            <w:pPr>
              <w:pStyle w:val="TableNormal0"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62" w14:textId="77777777" w:rsidR="00C870CA" w:rsidRPr="00D92D58" w:rsidRDefault="00C870CA" w:rsidP="00C870CA">
            <w:pPr>
              <w:pStyle w:val="TableNormal0"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63" w14:textId="77777777" w:rsidR="00C870CA" w:rsidRPr="00D92D58" w:rsidRDefault="00C870CA" w:rsidP="00C870CA">
            <w:pPr>
              <w:rPr>
                <w:lang w:val="en-US"/>
              </w:rPr>
            </w:pPr>
          </w:p>
        </w:tc>
      </w:tr>
      <w:tr w:rsidR="00C870CA" w:rsidRPr="00D92D58" w14:paraId="3B1D3468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65" w14:textId="77777777" w:rsidR="00C870CA" w:rsidRPr="00D92D58" w:rsidRDefault="00C870CA" w:rsidP="00C870CA">
            <w:pPr>
              <w:pStyle w:val="TableNormal0"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66" w14:textId="77777777" w:rsidR="00C870CA" w:rsidRPr="00D92D58" w:rsidRDefault="00C870CA" w:rsidP="00C870CA">
            <w:pPr>
              <w:pStyle w:val="TableNormal0"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67" w14:textId="77777777" w:rsidR="00C870CA" w:rsidRPr="00D92D58" w:rsidRDefault="00C870CA" w:rsidP="00C870CA">
            <w:pPr>
              <w:rPr>
                <w:lang w:val="en-US"/>
              </w:rPr>
            </w:pPr>
          </w:p>
        </w:tc>
      </w:tr>
    </w:tbl>
    <w:p w14:paraId="3B1D3469" w14:textId="77777777" w:rsidR="00C870CA" w:rsidRPr="0077218A" w:rsidRDefault="00C870CA" w:rsidP="00C870CA">
      <w:pPr>
        <w:rPr>
          <w:lang w:val="nl"/>
        </w:rPr>
      </w:pPr>
    </w:p>
    <w:p w14:paraId="3B1D346A" w14:textId="77777777" w:rsidR="00B61BE8" w:rsidRPr="00A453F0" w:rsidRDefault="00B61BE8" w:rsidP="00347A98">
      <w:pPr>
        <w:pStyle w:val="Heading4"/>
        <w:rPr>
          <w:lang w:val="en-US"/>
        </w:rPr>
      </w:pPr>
      <w:bookmarkStart w:id="167" w:name="_Toc274836224"/>
      <w:bookmarkStart w:id="168" w:name="_Toc264036232"/>
      <w:r w:rsidRPr="00A453F0">
        <w:rPr>
          <w:lang w:val="en-US"/>
        </w:rPr>
        <w:t>Regeling FT203 – FIC203 – (FO213, FO223, FO233)</w:t>
      </w:r>
      <w:bookmarkEnd w:id="167"/>
    </w:p>
    <w:p w14:paraId="3B1D346B" w14:textId="77777777" w:rsidR="00B61BE8" w:rsidRPr="00E42CA7" w:rsidRDefault="00B61BE8" w:rsidP="00347A98">
      <w:pPr>
        <w:pStyle w:val="Heading5"/>
      </w:pPr>
      <w:bookmarkStart w:id="169" w:name="_Toc264036233"/>
      <w:bookmarkStart w:id="170" w:name="_Toc274836225"/>
      <w:r w:rsidRPr="00882B93">
        <w:rPr>
          <w:noProof/>
        </w:rPr>
        <w:t>FT203</w:t>
      </w:r>
      <w:r w:rsidRPr="00E42CA7">
        <w:t xml:space="preserve"> - </w:t>
      </w:r>
      <w:r w:rsidRPr="00882B93">
        <w:rPr>
          <w:noProof/>
        </w:rPr>
        <w:t>Debietmeting zandvoeding L3</w:t>
      </w:r>
      <w:bookmarkEnd w:id="169"/>
      <w:bookmarkEnd w:id="170"/>
    </w:p>
    <w:p w14:paraId="3B1D346C" w14:textId="77777777" w:rsidR="00B61BE8" w:rsidRPr="00B61BE8" w:rsidRDefault="00B61BE8" w:rsidP="00347A98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47A98" w:rsidRPr="00D92D58" w14:paraId="3B1D3470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6D" w14:textId="77777777" w:rsidR="00347A98" w:rsidRPr="00D92D58" w:rsidRDefault="00347A98" w:rsidP="00347A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6E" w14:textId="77777777" w:rsidR="00347A98" w:rsidRPr="00D92D58" w:rsidRDefault="00347A98" w:rsidP="00347A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6F" w14:textId="77777777" w:rsidR="00347A98" w:rsidRPr="00D92D58" w:rsidRDefault="00347A98" w:rsidP="00347A9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47A98" w:rsidRPr="00D92D58" w14:paraId="3B1D3474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71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72" w14:textId="77777777" w:rsidR="00347A98" w:rsidRPr="00D92D58" w:rsidRDefault="00347A98" w:rsidP="00347A98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73" w14:textId="77777777" w:rsidR="00347A98" w:rsidRPr="00D92D58" w:rsidRDefault="00347A98" w:rsidP="00347A98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478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75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76" w14:textId="77777777" w:rsidR="00347A98" w:rsidRPr="00D92D58" w:rsidRDefault="00347A98" w:rsidP="00347A98">
            <w:pPr>
              <w:pStyle w:val="TableNormal0"/>
              <w:keepNext/>
            </w:pPr>
            <w:r>
              <w:t>110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77" w14:textId="77777777" w:rsidR="00347A98" w:rsidRPr="00D92D58" w:rsidRDefault="00347A98" w:rsidP="00347A98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47C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79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7A" w14:textId="77777777" w:rsidR="00347A98" w:rsidRPr="00D92D58" w:rsidRDefault="00347A98" w:rsidP="00347A98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7B" w14:textId="77777777" w:rsidR="00347A98" w:rsidRPr="00D92D58" w:rsidRDefault="00347A98" w:rsidP="00347A98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480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7D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7E" w14:textId="77777777" w:rsidR="00347A98" w:rsidRPr="00D92D58" w:rsidRDefault="00347A98" w:rsidP="00347A98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7F" w14:textId="77777777" w:rsidR="00347A98" w:rsidRPr="00D92D58" w:rsidRDefault="00347A98" w:rsidP="00347A98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484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81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82" w14:textId="77777777" w:rsidR="00347A98" w:rsidRPr="00D92D58" w:rsidRDefault="00347A98" w:rsidP="00347A98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83" w14:textId="77777777" w:rsidR="00347A98" w:rsidRPr="00D92D58" w:rsidRDefault="00347A98" w:rsidP="00347A98">
            <w:pPr>
              <w:pStyle w:val="TableNormal0"/>
              <w:keepNext/>
              <w:rPr>
                <w:lang w:val="nl-BE"/>
              </w:rPr>
            </w:pPr>
          </w:p>
        </w:tc>
      </w:tr>
      <w:tr w:rsidR="00347A98" w:rsidRPr="00D92D58" w14:paraId="3B1D3488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85" w14:textId="77777777" w:rsidR="00347A98" w:rsidRPr="00D92D58" w:rsidRDefault="00347A98" w:rsidP="00347A9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86" w14:textId="77777777" w:rsidR="00347A98" w:rsidRPr="00D92D58" w:rsidRDefault="00347A98" w:rsidP="00347A98">
            <w:pPr>
              <w:pStyle w:val="TableNormal0"/>
              <w:keepNext/>
            </w:pPr>
            <w:r>
              <w:t>C2.0.11.302.7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87" w14:textId="77777777" w:rsidR="00347A98" w:rsidRPr="00D92D58" w:rsidRDefault="00347A98" w:rsidP="00347A98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489" w14:textId="77777777" w:rsidR="00B61BE8" w:rsidRPr="00D12658" w:rsidRDefault="00B61BE8" w:rsidP="00B61BE8"/>
    <w:p w14:paraId="3B1D348A" w14:textId="77777777" w:rsidR="00C870CA" w:rsidRPr="00E42CA7" w:rsidRDefault="00C870CA" w:rsidP="005C60C4">
      <w:pPr>
        <w:pStyle w:val="Heading5"/>
      </w:pPr>
      <w:bookmarkStart w:id="171" w:name="_Toc274836226"/>
      <w:r w:rsidRPr="00882B93">
        <w:rPr>
          <w:noProof/>
        </w:rPr>
        <w:t>FIC203</w:t>
      </w:r>
      <w:r w:rsidRPr="00E42CA7">
        <w:t xml:space="preserve"> - </w:t>
      </w:r>
      <w:r w:rsidRPr="00882B93">
        <w:rPr>
          <w:noProof/>
        </w:rPr>
        <w:t>Debietregeling L3</w:t>
      </w:r>
      <w:bookmarkEnd w:id="168"/>
      <w:bookmarkEnd w:id="171"/>
    </w:p>
    <w:p w14:paraId="3B1D348B" w14:textId="77777777" w:rsidR="00C870CA" w:rsidRDefault="00C870CA" w:rsidP="00B61BE8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C870CA" w:rsidRPr="00D92D58" w14:paraId="3B1D348F" w14:textId="77777777" w:rsidTr="00C870CA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8C" w14:textId="77777777" w:rsidR="00C870CA" w:rsidRPr="00D92D58" w:rsidRDefault="00C870CA" w:rsidP="00B61BE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8D" w14:textId="77777777" w:rsidR="00C870CA" w:rsidRPr="00D92D58" w:rsidRDefault="00C870CA" w:rsidP="00B61BE8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8E" w14:textId="77777777" w:rsidR="00C870CA" w:rsidRPr="00D92D58" w:rsidRDefault="00C870CA" w:rsidP="00B61BE8">
            <w:pPr>
              <w:keepNext/>
              <w:rPr>
                <w:b/>
                <w:bCs/>
                <w:lang w:val="nl"/>
              </w:rPr>
            </w:pPr>
          </w:p>
        </w:tc>
      </w:tr>
      <w:tr w:rsidR="00C870CA" w:rsidRPr="00D92D58" w14:paraId="3B1D3493" w14:textId="77777777" w:rsidTr="00C870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90" w14:textId="77777777" w:rsidR="00C870CA" w:rsidRPr="00D92D58" w:rsidRDefault="00C870CA" w:rsidP="00B61BE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91" w14:textId="77777777" w:rsidR="00C870CA" w:rsidRPr="00D92D58" w:rsidRDefault="00B61BE8" w:rsidP="00B61BE8">
            <w:pPr>
              <w:pStyle w:val="TableNormal0"/>
              <w:keepNext/>
            </w:pPr>
            <w:r>
              <w:t>FT203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92" w14:textId="77777777" w:rsidR="00C870CA" w:rsidRPr="00D92D58" w:rsidRDefault="00C870CA" w:rsidP="00B61BE8">
            <w:pPr>
              <w:keepNext/>
              <w:rPr>
                <w:lang w:val="nl"/>
              </w:rPr>
            </w:pPr>
          </w:p>
        </w:tc>
      </w:tr>
      <w:tr w:rsidR="00C870CA" w:rsidRPr="00D92D58" w14:paraId="3B1D3497" w14:textId="77777777" w:rsidTr="00C870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94" w14:textId="77777777" w:rsidR="00C870CA" w:rsidRPr="00D92D58" w:rsidRDefault="00C870CA" w:rsidP="00B61BE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95" w14:textId="77777777" w:rsidR="00C870CA" w:rsidRPr="00D92D58" w:rsidRDefault="00B61BE8" w:rsidP="00B61BE8">
            <w:pPr>
              <w:pStyle w:val="TableNormal0"/>
              <w:keepNext/>
            </w:pPr>
            <w:r w:rsidRPr="00B61BE8">
              <w:t>FO213, FO223, FO233</w:t>
            </w:r>
            <w:r>
              <w:t xml:space="preserve"> afhankelijk van ketelkeuze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96" w14:textId="77777777" w:rsidR="00C870CA" w:rsidRPr="00D92D58" w:rsidRDefault="00C870CA" w:rsidP="00B61BE8">
            <w:pPr>
              <w:keepNext/>
              <w:rPr>
                <w:lang w:val="nl"/>
              </w:rPr>
            </w:pPr>
          </w:p>
        </w:tc>
      </w:tr>
      <w:tr w:rsidR="00C870CA" w:rsidRPr="00D92D58" w14:paraId="3B1D349B" w14:textId="77777777" w:rsidTr="00C870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98" w14:textId="77777777" w:rsidR="00C870CA" w:rsidRPr="00D92D58" w:rsidRDefault="00C870CA" w:rsidP="00B61BE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99" w14:textId="77777777" w:rsidR="00C870CA" w:rsidRPr="00D92D58" w:rsidRDefault="00C870CA" w:rsidP="00B61BE8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9A" w14:textId="77777777" w:rsidR="00C870CA" w:rsidRPr="00D92D58" w:rsidRDefault="00C870CA" w:rsidP="00B61BE8">
            <w:pPr>
              <w:keepNext/>
              <w:rPr>
                <w:lang w:val="nl"/>
              </w:rPr>
            </w:pPr>
          </w:p>
        </w:tc>
      </w:tr>
      <w:tr w:rsidR="00C870CA" w:rsidRPr="00FF4590" w14:paraId="3B1D349F" w14:textId="77777777" w:rsidTr="00C870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9C" w14:textId="77777777" w:rsidR="00C870CA" w:rsidRPr="00D92D58" w:rsidRDefault="00C870CA" w:rsidP="00B61BE8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9D" w14:textId="77777777" w:rsidR="00C870CA" w:rsidRPr="00A26637" w:rsidRDefault="00B61BE8" w:rsidP="00B61BE8">
            <w:pPr>
              <w:pStyle w:val="TableNormal0"/>
              <w:keepNext/>
              <w:keepLines/>
              <w:rPr>
                <w:lang w:val="nl-BE"/>
              </w:rPr>
            </w:pPr>
            <w:r>
              <w:rPr>
                <w:lang w:val="nl-BE"/>
              </w:rPr>
              <w:t>Regeling wordt gestart</w:t>
            </w:r>
            <w:r w:rsidR="00C870CA" w:rsidRPr="00A26637">
              <w:rPr>
                <w:lang w:val="nl-BE"/>
              </w:rPr>
              <w:t xml:space="preserve"> in Seq. </w:t>
            </w:r>
            <w:r w:rsidR="00C870CA">
              <w:rPr>
                <w:lang w:val="nl-BE"/>
              </w:rPr>
              <w:t>Lijn3</w:t>
            </w:r>
            <w:r w:rsidR="00C870CA" w:rsidRPr="00A26637">
              <w:rPr>
                <w:lang w:val="nl-BE"/>
              </w:rPr>
              <w:t>:stap30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9E" w14:textId="77777777" w:rsidR="00C870CA" w:rsidRPr="00A26637" w:rsidRDefault="00C870CA" w:rsidP="00B61BE8">
            <w:pPr>
              <w:keepNext/>
            </w:pPr>
          </w:p>
        </w:tc>
      </w:tr>
      <w:tr w:rsidR="00C870CA" w:rsidRPr="00D92D58" w14:paraId="3B1D34A3" w14:textId="77777777" w:rsidTr="00C870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A0" w14:textId="77777777" w:rsidR="00C870CA" w:rsidRPr="00D92D58" w:rsidRDefault="00C870CA" w:rsidP="00B61BE8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A1" w14:textId="77777777" w:rsidR="00C870CA" w:rsidRPr="00D92D58" w:rsidRDefault="00C870CA" w:rsidP="00B61BE8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A2" w14:textId="77777777" w:rsidR="00C870CA" w:rsidRPr="00D92D58" w:rsidRDefault="00C870CA" w:rsidP="00B61BE8">
            <w:pPr>
              <w:keepNext/>
              <w:rPr>
                <w:lang w:val="en-US"/>
              </w:rPr>
            </w:pPr>
          </w:p>
        </w:tc>
      </w:tr>
      <w:tr w:rsidR="00C870CA" w:rsidRPr="00D92D58" w14:paraId="3B1D34A7" w14:textId="77777777" w:rsidTr="00C870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A4" w14:textId="77777777" w:rsidR="00C870CA" w:rsidRPr="00D92D58" w:rsidRDefault="00C870CA" w:rsidP="00B61BE8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A5" w14:textId="77777777" w:rsidR="00C870CA" w:rsidRPr="00D92D58" w:rsidRDefault="00C870CA" w:rsidP="00B61BE8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A6" w14:textId="77777777" w:rsidR="00C870CA" w:rsidRPr="00D92D58" w:rsidRDefault="00C870CA" w:rsidP="00B61BE8">
            <w:pPr>
              <w:keepNext/>
              <w:rPr>
                <w:lang w:val="en-US"/>
              </w:rPr>
            </w:pPr>
          </w:p>
        </w:tc>
      </w:tr>
    </w:tbl>
    <w:p w14:paraId="3B1D34A8" w14:textId="77777777" w:rsidR="00C870CA" w:rsidRPr="0077218A" w:rsidRDefault="00C870CA" w:rsidP="00C870CA">
      <w:pPr>
        <w:rPr>
          <w:lang w:val="nl"/>
        </w:rPr>
      </w:pPr>
    </w:p>
    <w:p w14:paraId="3B1D34A9" w14:textId="77777777" w:rsidR="00020F51" w:rsidRDefault="00020F51">
      <w:pPr>
        <w:rPr>
          <w:b/>
          <w:i/>
          <w:color w:val="2F6AAD"/>
          <w:sz w:val="26"/>
          <w:lang w:val="nl"/>
        </w:rPr>
      </w:pPr>
      <w:bookmarkStart w:id="172" w:name="_Toc264036185"/>
      <w:r>
        <w:br w:type="page"/>
      </w:r>
    </w:p>
    <w:p w14:paraId="3B1D34AA" w14:textId="77777777" w:rsidR="00EB38AB" w:rsidRDefault="00EB38AB" w:rsidP="00EB38AB">
      <w:pPr>
        <w:pStyle w:val="Heading2"/>
      </w:pPr>
      <w:bookmarkStart w:id="173" w:name="_Toc274836227"/>
      <w:r>
        <w:lastRenderedPageBreak/>
        <w:t>Ketels</w:t>
      </w:r>
      <w:bookmarkEnd w:id="172"/>
      <w:bookmarkEnd w:id="173"/>
    </w:p>
    <w:p w14:paraId="3B1D34AB" w14:textId="77777777" w:rsidR="00EB38AB" w:rsidRDefault="00EB38AB" w:rsidP="00EB38AB">
      <w:pPr>
        <w:pStyle w:val="Heading3"/>
      </w:pPr>
      <w:bookmarkStart w:id="174" w:name="_Toc274836228"/>
      <w:bookmarkStart w:id="175" w:name="_Toc264036558"/>
      <w:bookmarkStart w:id="176" w:name="_Toc264036186"/>
      <w:r>
        <w:t>Ketel1</w:t>
      </w:r>
      <w:bookmarkEnd w:id="174"/>
    </w:p>
    <w:p w14:paraId="3B1D34AC" w14:textId="77777777" w:rsidR="00EB38AB" w:rsidRPr="00E42CA7" w:rsidRDefault="00EB38AB" w:rsidP="00C76F1B">
      <w:pPr>
        <w:pStyle w:val="Heading4"/>
      </w:pPr>
      <w:bookmarkStart w:id="177" w:name="_Toc264036187"/>
      <w:bookmarkStart w:id="178" w:name="_Toc274836229"/>
      <w:r w:rsidRPr="00882B93">
        <w:rPr>
          <w:noProof/>
        </w:rPr>
        <w:t>DO214</w:t>
      </w:r>
      <w:r w:rsidRPr="00E42CA7">
        <w:t xml:space="preserve"> - </w:t>
      </w:r>
      <w:r w:rsidRPr="00882B93">
        <w:rPr>
          <w:noProof/>
        </w:rPr>
        <w:t>Regelklep densiteit voeding Ketel 1 L1</w:t>
      </w:r>
      <w:bookmarkEnd w:id="177"/>
      <w:bookmarkEnd w:id="178"/>
    </w:p>
    <w:p w14:paraId="3B1D34AD" w14:textId="77777777" w:rsidR="00EB38AB" w:rsidRPr="002832F3" w:rsidRDefault="00EB38AB" w:rsidP="00EB38AB">
      <w:pPr>
        <w:rPr>
          <w:lang w:val="en-US"/>
        </w:rPr>
      </w:pPr>
      <w:r w:rsidRPr="00EB38AB">
        <w:rPr>
          <w:rStyle w:val="Strong"/>
          <w:lang w:val="en-US"/>
        </w:rPr>
        <w:t>Type:</w:t>
      </w:r>
      <w:r w:rsidRPr="00EB38AB">
        <w:rPr>
          <w:lang w:val="en-US"/>
        </w:rPr>
        <w:t xml:space="preserve"> </w:t>
      </w:r>
      <w:r w:rsidRPr="00EB38AB">
        <w:rPr>
          <w:noProof/>
          <w:lang w:val="en-US"/>
        </w:rPr>
        <w:t>Pos</w:t>
      </w:r>
      <w:r w:rsidRPr="00EB38AB">
        <w:rPr>
          <w:lang w:val="en-US"/>
        </w:rPr>
        <w:t xml:space="preserve"> - </w:t>
      </w:r>
      <w:r w:rsidRPr="00EB38AB">
        <w:rPr>
          <w:noProof/>
          <w:lang w:val="en-US"/>
        </w:rPr>
        <w:t xml:space="preserve">PB PA - </w:t>
      </w:r>
      <w:r w:rsidR="007138F7">
        <w:rPr>
          <w:noProof/>
          <w:lang w:val="en-US"/>
        </w:rPr>
        <w:t>S</w:t>
      </w:r>
      <w:r w:rsidRPr="00EB38AB">
        <w:rPr>
          <w:noProof/>
          <w:lang w:val="en-US"/>
        </w:rPr>
        <w:t>ipart PS2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2832F3" w:rsidRPr="00D92D58" w14:paraId="3B1D34B1" w14:textId="77777777" w:rsidTr="00283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AE" w14:textId="77777777" w:rsidR="002832F3" w:rsidRPr="00D92D58" w:rsidRDefault="002832F3" w:rsidP="00EB38AB">
            <w:pPr>
              <w:keepNext/>
              <w:rPr>
                <w:b w:val="0"/>
                <w:bCs w:val="0"/>
                <w:lang w:val="nl"/>
              </w:rPr>
            </w:pPr>
            <w:r w:rsidRPr="004220BB">
              <w:rPr>
                <w:bCs w:val="0"/>
                <w:lang w:val="nl"/>
              </w:rPr>
              <w:t>Parameter</w:t>
            </w:r>
          </w:p>
        </w:tc>
        <w:tc>
          <w:tcPr>
            <w:tcW w:w="4111" w:type="dxa"/>
          </w:tcPr>
          <w:p w14:paraId="3B1D34AF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34B0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2832F3" w:rsidRPr="00D92D58" w14:paraId="3B1D34B5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B2" w14:textId="77777777" w:rsidR="002832F3" w:rsidRPr="00D92D58" w:rsidRDefault="002832F3" w:rsidP="00EB38AB">
            <w:pPr>
              <w:pStyle w:val="TableNormal0"/>
              <w:keepNext/>
              <w:rPr>
                <w:b w:val="0"/>
                <w:bCs/>
              </w:rPr>
            </w:pPr>
            <w:r w:rsidRPr="004220BB">
              <w:rPr>
                <w:bCs/>
              </w:rPr>
              <w:t>Range</w:t>
            </w:r>
          </w:p>
        </w:tc>
        <w:tc>
          <w:tcPr>
            <w:tcW w:w="4111" w:type="dxa"/>
          </w:tcPr>
          <w:p w14:paraId="3B1D34B3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3969" w:type="dxa"/>
          </w:tcPr>
          <w:p w14:paraId="3B1D34B4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32F3" w:rsidRPr="00D92D58" w14:paraId="3B1D34B9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B6" w14:textId="77777777" w:rsidR="002832F3" w:rsidRPr="00EB38AB" w:rsidRDefault="002832F3" w:rsidP="007138F7">
            <w:pPr>
              <w:pStyle w:val="TableNormal0"/>
              <w:keepNext/>
              <w:rPr>
                <w:bCs/>
              </w:rPr>
            </w:pPr>
            <w:r>
              <w:rPr>
                <w:bCs/>
              </w:rPr>
              <w:t>Gewenste pos.</w:t>
            </w:r>
          </w:p>
        </w:tc>
        <w:tc>
          <w:tcPr>
            <w:tcW w:w="4111" w:type="dxa"/>
          </w:tcPr>
          <w:p w14:paraId="3B1D34B7" w14:textId="77777777" w:rsidR="002832F3" w:rsidRPr="00D92D58" w:rsidRDefault="002832F3" w:rsidP="004220B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4B8" w14:textId="77777777" w:rsidR="002832F3" w:rsidRPr="00D92D58" w:rsidRDefault="002832F3" w:rsidP="004220B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DIC201:Out</w:t>
            </w:r>
          </w:p>
        </w:tc>
      </w:tr>
      <w:tr w:rsidR="002832F3" w:rsidRPr="00D92D58" w14:paraId="3B1D34BD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BA" w14:textId="77777777" w:rsidR="002832F3" w:rsidRDefault="002832F3" w:rsidP="007138F7">
            <w:pPr>
              <w:pStyle w:val="TableNormal0"/>
              <w:keepNext/>
              <w:rPr>
                <w:bCs/>
              </w:rPr>
            </w:pPr>
          </w:p>
        </w:tc>
        <w:tc>
          <w:tcPr>
            <w:tcW w:w="4111" w:type="dxa"/>
          </w:tcPr>
          <w:p w14:paraId="3B1D34BB" w14:textId="77777777" w:rsidR="002832F3" w:rsidRPr="00D92D58" w:rsidRDefault="002832F3" w:rsidP="004220B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4BC" w14:textId="77777777" w:rsidR="002832F3" w:rsidRDefault="002832F3" w:rsidP="004220B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32F3" w:rsidRPr="00D92D58" w14:paraId="3B1D34C1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BE" w14:textId="77777777" w:rsidR="002832F3" w:rsidRDefault="002832F3" w:rsidP="007138F7">
            <w:pPr>
              <w:pStyle w:val="TableNormal0"/>
              <w:keepNext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4111" w:type="dxa"/>
          </w:tcPr>
          <w:p w14:paraId="3B1D34BF" w14:textId="77777777" w:rsidR="002832F3" w:rsidRPr="00D92D58" w:rsidRDefault="002832F3" w:rsidP="004220B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C2.2.20</w:t>
            </w:r>
          </w:p>
        </w:tc>
        <w:tc>
          <w:tcPr>
            <w:tcW w:w="3969" w:type="dxa"/>
          </w:tcPr>
          <w:p w14:paraId="3B1D34C0" w14:textId="77777777" w:rsidR="002832F3" w:rsidRDefault="002832F3" w:rsidP="004220B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4C2" w14:textId="77777777" w:rsidR="002832F3" w:rsidRPr="000E5004" w:rsidRDefault="002832F3" w:rsidP="000E5004">
      <w:bookmarkStart w:id="179" w:name="_Toc264036188"/>
    </w:p>
    <w:p w14:paraId="3B1D34C3" w14:textId="77777777" w:rsidR="00EB38AB" w:rsidRPr="00E42CA7" w:rsidRDefault="00EB38AB" w:rsidP="00C76F1B">
      <w:pPr>
        <w:pStyle w:val="Heading4"/>
      </w:pPr>
      <w:bookmarkStart w:id="180" w:name="_Toc274836230"/>
      <w:r w:rsidRPr="00882B93">
        <w:rPr>
          <w:noProof/>
        </w:rPr>
        <w:t>DO215</w:t>
      </w:r>
      <w:r w:rsidRPr="00E42CA7">
        <w:t xml:space="preserve"> - </w:t>
      </w:r>
      <w:r w:rsidRPr="00882B93">
        <w:rPr>
          <w:noProof/>
        </w:rPr>
        <w:t>Regelklep densiteit voeding Ketel 1 L2-L3</w:t>
      </w:r>
      <w:bookmarkEnd w:id="179"/>
      <w:bookmarkEnd w:id="180"/>
    </w:p>
    <w:p w14:paraId="3B1D34C4" w14:textId="77777777" w:rsidR="00EB38AB" w:rsidRPr="001328D7" w:rsidRDefault="00EB38AB" w:rsidP="000E5004">
      <w:pPr>
        <w:keepNext/>
        <w:rPr>
          <w:lang w:val="en-US"/>
        </w:rPr>
      </w:pPr>
      <w:r w:rsidRPr="000E5004">
        <w:rPr>
          <w:rStyle w:val="Strong"/>
          <w:lang w:val="en-US"/>
        </w:rPr>
        <w:t>Type:</w:t>
      </w:r>
      <w:r w:rsidRPr="000E5004">
        <w:rPr>
          <w:lang w:val="en-US"/>
        </w:rPr>
        <w:t xml:space="preserve"> </w:t>
      </w:r>
      <w:r w:rsidRPr="000E5004">
        <w:rPr>
          <w:noProof/>
          <w:lang w:val="en-US"/>
        </w:rPr>
        <w:t>Pos</w:t>
      </w:r>
      <w:r w:rsidRPr="000E5004">
        <w:rPr>
          <w:lang w:val="en-US"/>
        </w:rPr>
        <w:t xml:space="preserve"> - </w:t>
      </w:r>
      <w:r w:rsidRPr="000E5004">
        <w:rPr>
          <w:noProof/>
          <w:lang w:val="en-US"/>
        </w:rPr>
        <w:t>PB PA</w:t>
      </w:r>
      <w:r w:rsidR="007138F7">
        <w:rPr>
          <w:noProof/>
          <w:lang w:val="en-US"/>
        </w:rPr>
        <w:t xml:space="preserve"> - S</w:t>
      </w:r>
      <w:r w:rsidR="000E5004" w:rsidRPr="000E5004">
        <w:rPr>
          <w:noProof/>
          <w:lang w:val="en-US"/>
        </w:rPr>
        <w:t>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2832F3" w:rsidRPr="00D92D58" w14:paraId="3B1D34C8" w14:textId="77777777" w:rsidTr="002832F3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C5" w14:textId="77777777" w:rsidR="002832F3" w:rsidRPr="00D92D58" w:rsidRDefault="002832F3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C6" w14:textId="77777777" w:rsidR="002832F3" w:rsidRPr="00D92D58" w:rsidRDefault="002832F3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4C7" w14:textId="77777777" w:rsidR="002832F3" w:rsidRPr="00D92D58" w:rsidRDefault="002832F3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2832F3" w:rsidRPr="00D92D58" w14:paraId="3B1D34CC" w14:textId="77777777" w:rsidTr="002832F3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C9" w14:textId="77777777" w:rsidR="002832F3" w:rsidRPr="00D92D58" w:rsidRDefault="002832F3" w:rsidP="00EB38A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Range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CA" w14:textId="77777777" w:rsidR="002832F3" w:rsidRPr="00D92D58" w:rsidRDefault="002832F3" w:rsidP="00EB38AB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4CB" w14:textId="77777777" w:rsidR="002832F3" w:rsidRPr="00D92D58" w:rsidRDefault="002832F3" w:rsidP="00EB38AB">
            <w:pPr>
              <w:pStyle w:val="TableNormal0"/>
              <w:keepNext/>
              <w:rPr>
                <w:lang w:val="en-US"/>
              </w:rPr>
            </w:pPr>
          </w:p>
        </w:tc>
      </w:tr>
      <w:tr w:rsidR="002832F3" w:rsidRPr="002178A8" w14:paraId="3B1D34D0" w14:textId="77777777" w:rsidTr="002832F3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CD" w14:textId="77777777" w:rsidR="002832F3" w:rsidRPr="000E5004" w:rsidRDefault="002832F3" w:rsidP="007138F7">
            <w:pPr>
              <w:pStyle w:val="TableNormal0"/>
              <w:keepNext/>
              <w:rPr>
                <w:b/>
                <w:bCs w:val="0"/>
              </w:rPr>
            </w:pPr>
            <w:r w:rsidRPr="000E5004">
              <w:rPr>
                <w:b/>
                <w:bCs w:val="0"/>
              </w:rPr>
              <w:t xml:space="preserve">Gewenste </w:t>
            </w:r>
            <w:r>
              <w:rPr>
                <w:b/>
                <w:bCs w:val="0"/>
              </w:rPr>
              <w:t>pos.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CE" w14:textId="77777777" w:rsidR="002832F3" w:rsidRPr="00D92D58" w:rsidRDefault="002832F3" w:rsidP="000E5004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CF" w14:textId="77777777" w:rsidR="002832F3" w:rsidRPr="00D92D58" w:rsidRDefault="002832F3" w:rsidP="000E5004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DIC202:Out of DIC203:Out</w:t>
            </w:r>
          </w:p>
        </w:tc>
      </w:tr>
      <w:tr w:rsidR="001328D7" w:rsidRPr="002178A8" w14:paraId="3B1D34D4" w14:textId="77777777" w:rsidTr="002832F3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D1" w14:textId="77777777" w:rsidR="001328D7" w:rsidRPr="009C5CEB" w:rsidRDefault="001328D7" w:rsidP="007138F7">
            <w:pPr>
              <w:pStyle w:val="TableNormal0"/>
              <w:keepNext/>
              <w:rPr>
                <w:b/>
                <w:bCs w:val="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D2" w14:textId="77777777" w:rsidR="001328D7" w:rsidRPr="009C5CEB" w:rsidRDefault="001328D7" w:rsidP="000E5004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D3" w14:textId="77777777" w:rsidR="001328D7" w:rsidRDefault="001328D7" w:rsidP="000E5004">
            <w:pPr>
              <w:pStyle w:val="TableNormal0"/>
              <w:keepNext/>
              <w:rPr>
                <w:lang w:val="en-US"/>
              </w:rPr>
            </w:pPr>
          </w:p>
        </w:tc>
      </w:tr>
      <w:tr w:rsidR="001328D7" w:rsidRPr="00975C89" w14:paraId="3B1D34D8" w14:textId="77777777" w:rsidTr="002832F3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D5" w14:textId="77777777" w:rsidR="001328D7" w:rsidRDefault="001328D7" w:rsidP="001328D7">
            <w:pPr>
              <w:pStyle w:val="TableNormal0"/>
              <w:keepNext/>
              <w:rPr>
                <w:bCs w:val="0"/>
              </w:rPr>
            </w:pPr>
            <w:r>
              <w:rPr>
                <w:bCs w:val="0"/>
              </w:rPr>
              <w:t>PB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D6" w14:textId="77777777" w:rsidR="001328D7" w:rsidRPr="00D92D58" w:rsidRDefault="001328D7" w:rsidP="001328D7">
            <w:pPr>
              <w:pStyle w:val="TableNormal0"/>
              <w:keepNext/>
            </w:pPr>
            <w:r>
              <w:t>C2.2.21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4D7" w14:textId="77777777" w:rsidR="001328D7" w:rsidRDefault="001328D7" w:rsidP="000E5004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4D9" w14:textId="77777777" w:rsidR="007138F7" w:rsidRPr="00600194" w:rsidRDefault="007138F7" w:rsidP="007138F7">
      <w:pPr>
        <w:rPr>
          <w:lang w:val="en-US"/>
        </w:rPr>
      </w:pPr>
      <w:bookmarkStart w:id="181" w:name="_Toc264036189"/>
    </w:p>
    <w:p w14:paraId="3B1D34DA" w14:textId="77777777" w:rsidR="00EB38AB" w:rsidRPr="00E42CA7" w:rsidRDefault="00EB38AB" w:rsidP="00C76F1B">
      <w:pPr>
        <w:pStyle w:val="Heading4"/>
      </w:pPr>
      <w:bookmarkStart w:id="182" w:name="_Toc274836231"/>
      <w:r w:rsidRPr="00882B93">
        <w:rPr>
          <w:noProof/>
        </w:rPr>
        <w:t>FO211</w:t>
      </w:r>
      <w:r w:rsidRPr="00E42CA7">
        <w:t xml:space="preserve"> - </w:t>
      </w:r>
      <w:r w:rsidRPr="00882B93">
        <w:rPr>
          <w:noProof/>
        </w:rPr>
        <w:t>Regelklep voedingsdebiet Ketel 1 L1</w:t>
      </w:r>
      <w:bookmarkEnd w:id="181"/>
      <w:bookmarkEnd w:id="182"/>
    </w:p>
    <w:p w14:paraId="3B1D34DB" w14:textId="77777777" w:rsidR="00EB38AB" w:rsidRPr="001328D7" w:rsidRDefault="00EB38AB" w:rsidP="00EB38AB">
      <w:pPr>
        <w:keepNext/>
        <w:rPr>
          <w:lang w:val="en-US"/>
        </w:rPr>
      </w:pPr>
      <w:r w:rsidRPr="007138F7">
        <w:rPr>
          <w:rStyle w:val="Strong"/>
          <w:lang w:val="en-US"/>
        </w:rPr>
        <w:t>Type:</w:t>
      </w:r>
      <w:r w:rsidRPr="007138F7">
        <w:rPr>
          <w:lang w:val="en-US"/>
        </w:rPr>
        <w:t xml:space="preserve"> </w:t>
      </w:r>
      <w:r w:rsidRPr="007138F7">
        <w:rPr>
          <w:noProof/>
          <w:lang w:val="en-US"/>
        </w:rPr>
        <w:t>Pos</w:t>
      </w:r>
      <w:r w:rsidRPr="007138F7">
        <w:rPr>
          <w:lang w:val="en-US"/>
        </w:rPr>
        <w:t xml:space="preserve"> - </w:t>
      </w:r>
      <w:r w:rsidRPr="007138F7">
        <w:rPr>
          <w:noProof/>
          <w:lang w:val="en-US"/>
        </w:rPr>
        <w:t>PB PA</w:t>
      </w:r>
      <w:r w:rsidR="007138F7" w:rsidRPr="007138F7">
        <w:rPr>
          <w:noProof/>
          <w:lang w:val="en-US"/>
        </w:rPr>
        <w:t xml:space="preserve"> – Sipart PS2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2832F3" w:rsidRPr="00D92D58" w14:paraId="3B1D34DF" w14:textId="77777777" w:rsidTr="00283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DC" w14:textId="77777777" w:rsidR="002832F3" w:rsidRPr="00D92D58" w:rsidRDefault="002832F3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4111" w:type="dxa"/>
          </w:tcPr>
          <w:p w14:paraId="3B1D34DD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34DE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2832F3" w:rsidRPr="00D92D58" w14:paraId="3B1D34E3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E0" w14:textId="77777777" w:rsidR="002832F3" w:rsidRPr="00D92D58" w:rsidRDefault="002832F3" w:rsidP="00EB38AB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Range</w:t>
            </w:r>
          </w:p>
        </w:tc>
        <w:tc>
          <w:tcPr>
            <w:tcW w:w="4111" w:type="dxa"/>
          </w:tcPr>
          <w:p w14:paraId="3B1D34E1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3969" w:type="dxa"/>
          </w:tcPr>
          <w:p w14:paraId="3B1D34E2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32F3" w:rsidRPr="000E5004" w14:paraId="3B1D34E7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E4" w14:textId="77777777" w:rsidR="002832F3" w:rsidRPr="000E5004" w:rsidRDefault="002832F3" w:rsidP="007138F7">
            <w:pPr>
              <w:pStyle w:val="TableNormal0"/>
              <w:keepNext/>
              <w:rPr>
                <w:b w:val="0"/>
                <w:bCs/>
              </w:rPr>
            </w:pPr>
            <w:r w:rsidRPr="000E5004">
              <w:rPr>
                <w:b w:val="0"/>
                <w:bCs/>
              </w:rPr>
              <w:t xml:space="preserve">Gewenste </w:t>
            </w:r>
            <w:r>
              <w:rPr>
                <w:b w:val="0"/>
                <w:bCs/>
              </w:rPr>
              <w:t>pos.</w:t>
            </w:r>
          </w:p>
        </w:tc>
        <w:tc>
          <w:tcPr>
            <w:tcW w:w="4111" w:type="dxa"/>
          </w:tcPr>
          <w:p w14:paraId="3B1D34E5" w14:textId="77777777" w:rsidR="002832F3" w:rsidRPr="00D92D58" w:rsidRDefault="002832F3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4E6" w14:textId="77777777" w:rsidR="002832F3" w:rsidRPr="00D92D58" w:rsidRDefault="002832F3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FIC201:Out</w:t>
            </w:r>
          </w:p>
        </w:tc>
      </w:tr>
      <w:tr w:rsidR="001328D7" w:rsidRPr="000E5004" w14:paraId="3B1D34EB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E8" w14:textId="77777777" w:rsidR="001328D7" w:rsidRPr="000E5004" w:rsidRDefault="001328D7" w:rsidP="007138F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4111" w:type="dxa"/>
          </w:tcPr>
          <w:p w14:paraId="3B1D34E9" w14:textId="77777777" w:rsidR="001328D7" w:rsidRPr="00D92D58" w:rsidRDefault="001328D7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4EA" w14:textId="77777777" w:rsidR="001328D7" w:rsidRDefault="001328D7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328D7" w:rsidRPr="000E5004" w14:paraId="3B1D34EF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EC" w14:textId="77777777" w:rsidR="001328D7" w:rsidRDefault="001328D7" w:rsidP="001328D7">
            <w:pPr>
              <w:pStyle w:val="TableNormal0"/>
              <w:keepNext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4111" w:type="dxa"/>
          </w:tcPr>
          <w:p w14:paraId="3B1D34ED" w14:textId="77777777" w:rsidR="001328D7" w:rsidRPr="00D92D58" w:rsidRDefault="001328D7" w:rsidP="001328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C2.2.22</w:t>
            </w:r>
          </w:p>
        </w:tc>
        <w:tc>
          <w:tcPr>
            <w:tcW w:w="3969" w:type="dxa"/>
          </w:tcPr>
          <w:p w14:paraId="3B1D34EE" w14:textId="77777777" w:rsidR="001328D7" w:rsidRDefault="001328D7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4F0" w14:textId="77777777" w:rsidR="00EB38AB" w:rsidRPr="000E5004" w:rsidRDefault="00EB38AB" w:rsidP="00EB38AB">
      <w:pPr>
        <w:rPr>
          <w:lang w:val="en-US"/>
        </w:rPr>
      </w:pPr>
      <w:bookmarkStart w:id="183" w:name="_Toc264036190"/>
    </w:p>
    <w:p w14:paraId="3B1D34F1" w14:textId="77777777" w:rsidR="00EB38AB" w:rsidRPr="00E42CA7" w:rsidRDefault="00EB38AB" w:rsidP="00C76F1B">
      <w:pPr>
        <w:pStyle w:val="Heading4"/>
      </w:pPr>
      <w:bookmarkStart w:id="184" w:name="_Toc274836232"/>
      <w:r w:rsidRPr="00882B93">
        <w:rPr>
          <w:noProof/>
        </w:rPr>
        <w:t>FO212</w:t>
      </w:r>
      <w:r w:rsidRPr="00E42CA7">
        <w:t xml:space="preserve"> - </w:t>
      </w:r>
      <w:r w:rsidRPr="00882B93">
        <w:rPr>
          <w:noProof/>
        </w:rPr>
        <w:t>Regelklep voedingsdebiet Ketel 1 L2</w:t>
      </w:r>
      <w:bookmarkEnd w:id="183"/>
      <w:bookmarkEnd w:id="184"/>
    </w:p>
    <w:p w14:paraId="3B1D34F2" w14:textId="77777777" w:rsidR="00EB38AB" w:rsidRPr="001328D7" w:rsidRDefault="00EB38AB" w:rsidP="00EB38AB">
      <w:pPr>
        <w:keepNext/>
        <w:rPr>
          <w:lang w:val="en-US"/>
        </w:rPr>
      </w:pPr>
      <w:r w:rsidRPr="007138F7">
        <w:rPr>
          <w:rStyle w:val="Strong"/>
          <w:lang w:val="en-US"/>
        </w:rPr>
        <w:t>Type:</w:t>
      </w:r>
      <w:r w:rsidRPr="007138F7">
        <w:rPr>
          <w:lang w:val="en-US"/>
        </w:rPr>
        <w:t xml:space="preserve"> </w:t>
      </w:r>
      <w:r w:rsidRPr="007138F7">
        <w:rPr>
          <w:noProof/>
          <w:lang w:val="en-US"/>
        </w:rPr>
        <w:t>Pos</w:t>
      </w:r>
      <w:r w:rsidRPr="007138F7">
        <w:rPr>
          <w:lang w:val="en-US"/>
        </w:rPr>
        <w:t xml:space="preserve"> - </w:t>
      </w:r>
      <w:r w:rsidRPr="007138F7">
        <w:rPr>
          <w:noProof/>
          <w:lang w:val="en-US"/>
        </w:rPr>
        <w:t>PB PA</w:t>
      </w:r>
      <w:r w:rsidR="007138F7" w:rsidRPr="007138F7">
        <w:rPr>
          <w:noProof/>
          <w:lang w:val="en-US"/>
        </w:rPr>
        <w:t xml:space="preserve"> – Sipart PS2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2832F3" w:rsidRPr="00D92D58" w14:paraId="3B1D34F6" w14:textId="77777777" w:rsidTr="00283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F3" w14:textId="77777777" w:rsidR="002832F3" w:rsidRPr="00D92D58" w:rsidRDefault="002832F3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4111" w:type="dxa"/>
          </w:tcPr>
          <w:p w14:paraId="3B1D34F4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34F5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2832F3" w:rsidRPr="00D92D58" w14:paraId="3B1D34FA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F7" w14:textId="77777777" w:rsidR="002832F3" w:rsidRPr="00B6417E" w:rsidRDefault="002832F3" w:rsidP="00B6417E">
            <w:pPr>
              <w:pStyle w:val="TableNormal0"/>
            </w:pPr>
            <w:r w:rsidRPr="00B6417E">
              <w:t>Range</w:t>
            </w:r>
          </w:p>
        </w:tc>
        <w:tc>
          <w:tcPr>
            <w:tcW w:w="4111" w:type="dxa"/>
          </w:tcPr>
          <w:p w14:paraId="3B1D34F8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3969" w:type="dxa"/>
          </w:tcPr>
          <w:p w14:paraId="3B1D34F9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32F3" w:rsidRPr="00D92D58" w14:paraId="3B1D34FE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FB" w14:textId="77777777" w:rsidR="002832F3" w:rsidRPr="00B6417E" w:rsidRDefault="002832F3" w:rsidP="007138F7">
            <w:pPr>
              <w:pStyle w:val="TableNormal0"/>
            </w:pPr>
            <w:r w:rsidRPr="00B6417E">
              <w:t xml:space="preserve">Gewenste </w:t>
            </w:r>
            <w:r>
              <w:t>pos.</w:t>
            </w:r>
          </w:p>
        </w:tc>
        <w:tc>
          <w:tcPr>
            <w:tcW w:w="4111" w:type="dxa"/>
          </w:tcPr>
          <w:p w14:paraId="3B1D34FC" w14:textId="77777777" w:rsidR="002832F3" w:rsidRPr="00D92D58" w:rsidRDefault="002832F3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4FD" w14:textId="77777777" w:rsidR="002832F3" w:rsidRPr="00D92D58" w:rsidRDefault="002832F3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FIC202:Out</w:t>
            </w:r>
          </w:p>
        </w:tc>
      </w:tr>
      <w:tr w:rsidR="001328D7" w:rsidRPr="00D92D58" w14:paraId="3B1D3502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4FF" w14:textId="77777777" w:rsidR="001328D7" w:rsidRPr="00B6417E" w:rsidRDefault="001328D7" w:rsidP="007138F7">
            <w:pPr>
              <w:pStyle w:val="TableNormal0"/>
            </w:pPr>
          </w:p>
        </w:tc>
        <w:tc>
          <w:tcPr>
            <w:tcW w:w="4111" w:type="dxa"/>
          </w:tcPr>
          <w:p w14:paraId="3B1D3500" w14:textId="77777777" w:rsidR="001328D7" w:rsidRPr="00D92D58" w:rsidRDefault="001328D7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501" w14:textId="77777777" w:rsidR="001328D7" w:rsidRDefault="001328D7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328D7" w:rsidRPr="00D92D58" w14:paraId="3B1D3506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03" w14:textId="77777777" w:rsidR="001328D7" w:rsidRDefault="001328D7" w:rsidP="001328D7">
            <w:pPr>
              <w:pStyle w:val="TableNormal0"/>
              <w:keepNext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4111" w:type="dxa"/>
          </w:tcPr>
          <w:p w14:paraId="3B1D3504" w14:textId="77777777" w:rsidR="001328D7" w:rsidRPr="00D92D58" w:rsidRDefault="001328D7" w:rsidP="001328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C2.2.23</w:t>
            </w:r>
          </w:p>
        </w:tc>
        <w:tc>
          <w:tcPr>
            <w:tcW w:w="3969" w:type="dxa"/>
          </w:tcPr>
          <w:p w14:paraId="3B1D3505" w14:textId="77777777" w:rsidR="001328D7" w:rsidRDefault="001328D7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507" w14:textId="77777777" w:rsidR="00EB38AB" w:rsidRPr="00FE741B" w:rsidRDefault="00EB38AB" w:rsidP="00EB38AB">
      <w:bookmarkStart w:id="185" w:name="_Toc264036191"/>
    </w:p>
    <w:p w14:paraId="3B1D3508" w14:textId="77777777" w:rsidR="00EB38AB" w:rsidRPr="00E42CA7" w:rsidRDefault="00EB38AB" w:rsidP="00C76F1B">
      <w:pPr>
        <w:pStyle w:val="Heading4"/>
      </w:pPr>
      <w:bookmarkStart w:id="186" w:name="_Toc274836233"/>
      <w:r w:rsidRPr="00882B93">
        <w:rPr>
          <w:noProof/>
        </w:rPr>
        <w:t>FO213</w:t>
      </w:r>
      <w:r w:rsidRPr="00E42CA7">
        <w:t xml:space="preserve"> - </w:t>
      </w:r>
      <w:r w:rsidRPr="00882B93">
        <w:rPr>
          <w:noProof/>
        </w:rPr>
        <w:t>Regelklep voedingsdebiet Ketel 1 L3</w:t>
      </w:r>
      <w:bookmarkEnd w:id="185"/>
      <w:bookmarkEnd w:id="186"/>
    </w:p>
    <w:p w14:paraId="3B1D3509" w14:textId="77777777" w:rsidR="00EB38AB" w:rsidRPr="001328D7" w:rsidRDefault="00EB38AB" w:rsidP="00EB38AB">
      <w:pPr>
        <w:rPr>
          <w:lang w:val="en-US"/>
        </w:rPr>
      </w:pPr>
      <w:r w:rsidRPr="007138F7">
        <w:rPr>
          <w:rStyle w:val="Strong"/>
          <w:lang w:val="en-US"/>
        </w:rPr>
        <w:t>Type:</w:t>
      </w:r>
      <w:r w:rsidRPr="007138F7">
        <w:rPr>
          <w:lang w:val="en-US"/>
        </w:rPr>
        <w:t xml:space="preserve"> </w:t>
      </w:r>
      <w:r w:rsidRPr="007138F7">
        <w:rPr>
          <w:noProof/>
          <w:lang w:val="en-US"/>
        </w:rPr>
        <w:t>Pos</w:t>
      </w:r>
      <w:r w:rsidRPr="007138F7">
        <w:rPr>
          <w:lang w:val="en-US"/>
        </w:rPr>
        <w:t xml:space="preserve"> - </w:t>
      </w:r>
      <w:r w:rsidRPr="007138F7">
        <w:rPr>
          <w:noProof/>
          <w:lang w:val="en-US"/>
        </w:rPr>
        <w:t>PB PA</w:t>
      </w:r>
      <w:r w:rsidR="007138F7" w:rsidRPr="007138F7">
        <w:rPr>
          <w:noProof/>
          <w:lang w:val="en-US"/>
        </w:rPr>
        <w:t xml:space="preserve"> – Sipart PS2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2832F3" w:rsidRPr="00D92D58" w14:paraId="3B1D350D" w14:textId="77777777" w:rsidTr="00283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0A" w14:textId="77777777" w:rsidR="002832F3" w:rsidRPr="00D92D58" w:rsidRDefault="002832F3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4111" w:type="dxa"/>
          </w:tcPr>
          <w:p w14:paraId="3B1D350B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350C" w14:textId="77777777" w:rsidR="002832F3" w:rsidRPr="00D92D58" w:rsidRDefault="002832F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2832F3" w:rsidRPr="00D92D58" w14:paraId="3B1D3511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0E" w14:textId="77777777" w:rsidR="002832F3" w:rsidRPr="00B6417E" w:rsidRDefault="002832F3" w:rsidP="00B6417E">
            <w:pPr>
              <w:pStyle w:val="TableNormal0"/>
            </w:pPr>
            <w:r w:rsidRPr="00B6417E">
              <w:t>Range</w:t>
            </w:r>
          </w:p>
        </w:tc>
        <w:tc>
          <w:tcPr>
            <w:tcW w:w="4111" w:type="dxa"/>
          </w:tcPr>
          <w:p w14:paraId="3B1D350F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3969" w:type="dxa"/>
          </w:tcPr>
          <w:p w14:paraId="3B1D3510" w14:textId="77777777" w:rsidR="002832F3" w:rsidRPr="00D92D58" w:rsidRDefault="002832F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32F3" w:rsidRPr="00D92D58" w14:paraId="3B1D3515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12" w14:textId="77777777" w:rsidR="002832F3" w:rsidRPr="00B6417E" w:rsidRDefault="002832F3" w:rsidP="00B6417E">
            <w:pPr>
              <w:pStyle w:val="TableNormal0"/>
            </w:pPr>
            <w:r w:rsidRPr="00B6417E">
              <w:t>Gewenste waarde</w:t>
            </w:r>
          </w:p>
        </w:tc>
        <w:tc>
          <w:tcPr>
            <w:tcW w:w="4111" w:type="dxa"/>
          </w:tcPr>
          <w:p w14:paraId="3B1D3513" w14:textId="77777777" w:rsidR="002832F3" w:rsidRPr="00D92D58" w:rsidRDefault="002832F3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514" w14:textId="77777777" w:rsidR="002832F3" w:rsidRPr="00D92D58" w:rsidRDefault="002832F3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FIC203:Out</w:t>
            </w:r>
          </w:p>
        </w:tc>
      </w:tr>
      <w:tr w:rsidR="001328D7" w:rsidRPr="00D92D58" w14:paraId="3B1D3519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16" w14:textId="77777777" w:rsidR="001328D7" w:rsidRPr="00B6417E" w:rsidRDefault="001328D7" w:rsidP="00B6417E">
            <w:pPr>
              <w:pStyle w:val="TableNormal0"/>
            </w:pPr>
          </w:p>
        </w:tc>
        <w:tc>
          <w:tcPr>
            <w:tcW w:w="4111" w:type="dxa"/>
          </w:tcPr>
          <w:p w14:paraId="3B1D3517" w14:textId="77777777" w:rsidR="001328D7" w:rsidRPr="00D92D58" w:rsidRDefault="001328D7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3518" w14:textId="77777777" w:rsidR="001328D7" w:rsidRDefault="001328D7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328D7" w:rsidRPr="00D92D58" w14:paraId="3B1D351D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1A" w14:textId="77777777" w:rsidR="001328D7" w:rsidRDefault="001328D7" w:rsidP="001328D7">
            <w:pPr>
              <w:pStyle w:val="TableNormal0"/>
              <w:keepNext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4111" w:type="dxa"/>
          </w:tcPr>
          <w:p w14:paraId="3B1D351B" w14:textId="77777777" w:rsidR="001328D7" w:rsidRPr="00D92D58" w:rsidRDefault="001328D7" w:rsidP="001328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C2.2.24</w:t>
            </w:r>
          </w:p>
        </w:tc>
        <w:tc>
          <w:tcPr>
            <w:tcW w:w="3969" w:type="dxa"/>
          </w:tcPr>
          <w:p w14:paraId="3B1D351C" w14:textId="77777777" w:rsidR="001328D7" w:rsidRDefault="001328D7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51E" w14:textId="77777777" w:rsidR="007138F7" w:rsidRPr="007138F7" w:rsidRDefault="007138F7" w:rsidP="007138F7">
      <w:bookmarkStart w:id="187" w:name="_Toc264036192"/>
    </w:p>
    <w:p w14:paraId="3B1D351F" w14:textId="77777777" w:rsidR="00EB38AB" w:rsidRPr="00E42CA7" w:rsidRDefault="00EB38AB" w:rsidP="00C76F1B">
      <w:pPr>
        <w:pStyle w:val="Heading4"/>
      </w:pPr>
      <w:bookmarkStart w:id="188" w:name="_Toc274836234"/>
      <w:r w:rsidRPr="00882B93">
        <w:rPr>
          <w:noProof/>
        </w:rPr>
        <w:t>SVA211a</w:t>
      </w:r>
      <w:r w:rsidRPr="00E42CA7">
        <w:t xml:space="preserve"> - </w:t>
      </w:r>
      <w:r w:rsidRPr="00882B93">
        <w:rPr>
          <w:noProof/>
        </w:rPr>
        <w:t>Spoelklep K1 L1 naar zift</w:t>
      </w:r>
      <w:bookmarkEnd w:id="187"/>
      <w:bookmarkEnd w:id="188"/>
    </w:p>
    <w:p w14:paraId="3B1D3520" w14:textId="77777777" w:rsidR="00EB38AB" w:rsidRPr="00B83B8E" w:rsidRDefault="00EB38AB" w:rsidP="00EB38A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D</w:t>
      </w:r>
      <w:r w:rsidRPr="00882B93">
        <w:rPr>
          <w:noProof/>
          <w:lang w:val="nl"/>
        </w:rPr>
        <w:t>O</w:t>
      </w:r>
    </w:p>
    <w:tbl>
      <w:tblPr>
        <w:tblStyle w:val="LightGrid-Accent1"/>
        <w:tblW w:w="9984" w:type="dxa"/>
        <w:tblLook w:val="04A0" w:firstRow="1" w:lastRow="0" w:firstColumn="1" w:lastColumn="0" w:noHBand="0" w:noVBand="1"/>
      </w:tblPr>
      <w:tblGrid>
        <w:gridCol w:w="1951"/>
        <w:gridCol w:w="4111"/>
        <w:gridCol w:w="3922"/>
      </w:tblGrid>
      <w:tr w:rsidR="00EB38AB" w:rsidRPr="00D92D58" w14:paraId="3B1D3524" w14:textId="77777777" w:rsidTr="00283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21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4111" w:type="dxa"/>
          </w:tcPr>
          <w:p w14:paraId="3B1D3522" w14:textId="77777777" w:rsidR="00EB38AB" w:rsidRPr="00D92D58" w:rsidRDefault="00CB47A1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3523" w14:textId="77777777" w:rsidR="00EB38AB" w:rsidRPr="00D92D58" w:rsidRDefault="00CB47A1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529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25" w14:textId="77777777" w:rsidR="00EB38AB" w:rsidRPr="00B6417E" w:rsidRDefault="00EB38AB" w:rsidP="00B6417E">
            <w:pPr>
              <w:pStyle w:val="TableNormal0"/>
            </w:pPr>
            <w:r w:rsidRPr="00B6417E">
              <w:t>Klep open</w:t>
            </w:r>
          </w:p>
        </w:tc>
        <w:tc>
          <w:tcPr>
            <w:tcW w:w="4111" w:type="dxa"/>
          </w:tcPr>
          <w:p w14:paraId="3B1D3526" w14:textId="77777777" w:rsidR="00EB38AB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Lijn1:stap20</w:t>
            </w:r>
          </w:p>
          <w:p w14:paraId="3B1D3527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Lijn1:stap520</w:t>
            </w:r>
          </w:p>
        </w:tc>
        <w:tc>
          <w:tcPr>
            <w:tcW w:w="3922" w:type="dxa"/>
          </w:tcPr>
          <w:p w14:paraId="3B1D3528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52E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2A" w14:textId="77777777" w:rsidR="00EB38AB" w:rsidRPr="00B6417E" w:rsidRDefault="00EB38AB" w:rsidP="00B6417E">
            <w:pPr>
              <w:pStyle w:val="TableNormal0"/>
            </w:pPr>
            <w:r w:rsidRPr="00B6417E">
              <w:t>Klep sluiten</w:t>
            </w:r>
          </w:p>
        </w:tc>
        <w:tc>
          <w:tcPr>
            <w:tcW w:w="4111" w:type="dxa"/>
          </w:tcPr>
          <w:p w14:paraId="3B1D352B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Lijn1:stap25</w:t>
            </w:r>
          </w:p>
          <w:p w14:paraId="3B1D352C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Lijn1:stap525</w:t>
            </w:r>
          </w:p>
        </w:tc>
        <w:tc>
          <w:tcPr>
            <w:tcW w:w="3922" w:type="dxa"/>
          </w:tcPr>
          <w:p w14:paraId="3B1D352D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532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2F" w14:textId="77777777" w:rsidR="00EB38AB" w:rsidRPr="00B6417E" w:rsidRDefault="00EB38AB" w:rsidP="00B6417E">
            <w:pPr>
              <w:pStyle w:val="TableNormal0"/>
            </w:pPr>
            <w:r w:rsidRPr="00B6417E">
              <w:t>Vergrendelingen</w:t>
            </w:r>
          </w:p>
        </w:tc>
        <w:tc>
          <w:tcPr>
            <w:tcW w:w="4111" w:type="dxa"/>
          </w:tcPr>
          <w:p w14:paraId="3B1D3530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3531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47A1" w:rsidRPr="00D92D58" w14:paraId="3B1D3536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33" w14:textId="77777777" w:rsidR="00CB47A1" w:rsidRPr="00B6417E" w:rsidRDefault="00CB47A1" w:rsidP="00B6417E">
            <w:pPr>
              <w:pStyle w:val="TableNormal0"/>
            </w:pPr>
          </w:p>
        </w:tc>
        <w:tc>
          <w:tcPr>
            <w:tcW w:w="4111" w:type="dxa"/>
          </w:tcPr>
          <w:p w14:paraId="3B1D3534" w14:textId="77777777" w:rsidR="00CB47A1" w:rsidRPr="00D92D58" w:rsidRDefault="00CB47A1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3535" w14:textId="77777777" w:rsidR="00CB47A1" w:rsidRPr="00D92D58" w:rsidRDefault="00CB47A1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B47A1" w:rsidRPr="00D92D58" w14:paraId="3B1D353A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37" w14:textId="77777777" w:rsidR="00CB47A1" w:rsidRPr="00B6417E" w:rsidRDefault="00CB47A1" w:rsidP="00B6417E">
            <w:pPr>
              <w:pStyle w:val="TableNormal0"/>
            </w:pPr>
            <w:r>
              <w:t>PB</w:t>
            </w:r>
          </w:p>
        </w:tc>
        <w:tc>
          <w:tcPr>
            <w:tcW w:w="4111" w:type="dxa"/>
          </w:tcPr>
          <w:p w14:paraId="3B1D3538" w14:textId="77777777" w:rsidR="00CB47A1" w:rsidRPr="00D92D58" w:rsidRDefault="00975C89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C2.3.60 pos:1</w:t>
            </w:r>
          </w:p>
        </w:tc>
        <w:tc>
          <w:tcPr>
            <w:tcW w:w="3922" w:type="dxa"/>
          </w:tcPr>
          <w:p w14:paraId="3B1D3539" w14:textId="77777777" w:rsidR="00CB47A1" w:rsidRPr="00D92D58" w:rsidRDefault="00CB47A1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53B" w14:textId="77777777" w:rsidR="007138F7" w:rsidRDefault="007138F7" w:rsidP="007138F7">
      <w:bookmarkStart w:id="189" w:name="_Toc264036193"/>
    </w:p>
    <w:p w14:paraId="3B1D353C" w14:textId="77777777" w:rsidR="00CB47A1" w:rsidRPr="007138F7" w:rsidRDefault="00CB47A1" w:rsidP="007138F7"/>
    <w:p w14:paraId="3B1D353D" w14:textId="77777777" w:rsidR="00EB38AB" w:rsidRPr="00E42CA7" w:rsidRDefault="00EB38AB" w:rsidP="00C76F1B">
      <w:pPr>
        <w:pStyle w:val="Heading4"/>
      </w:pPr>
      <w:bookmarkStart w:id="190" w:name="_Toc274836235"/>
      <w:r w:rsidRPr="00882B93">
        <w:rPr>
          <w:noProof/>
        </w:rPr>
        <w:t>SVA211b</w:t>
      </w:r>
      <w:r w:rsidRPr="00E42CA7">
        <w:t xml:space="preserve"> - </w:t>
      </w:r>
      <w:r w:rsidRPr="00882B93">
        <w:rPr>
          <w:noProof/>
        </w:rPr>
        <w:t>Spoelklep K1 L1 van ketel</w:t>
      </w:r>
      <w:bookmarkEnd w:id="189"/>
      <w:bookmarkEnd w:id="190"/>
    </w:p>
    <w:p w14:paraId="3B1D353E" w14:textId="77777777" w:rsidR="006F2C97" w:rsidRPr="00975C89" w:rsidRDefault="00EB38AB" w:rsidP="00975C89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951"/>
        <w:gridCol w:w="4111"/>
        <w:gridCol w:w="3922"/>
      </w:tblGrid>
      <w:tr w:rsidR="00EB38AB" w:rsidRPr="00D92D58" w14:paraId="3B1D3542" w14:textId="77777777" w:rsidTr="00283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3F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4111" w:type="dxa"/>
          </w:tcPr>
          <w:p w14:paraId="3B1D3540" w14:textId="77777777" w:rsidR="00EB38AB" w:rsidRPr="00D92D58" w:rsidRDefault="00975C89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3541" w14:textId="77777777" w:rsidR="00EB38AB" w:rsidRPr="00D92D58" w:rsidRDefault="00975C89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547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43" w14:textId="77777777" w:rsidR="00EB38AB" w:rsidRPr="00D92D58" w:rsidRDefault="00EB38AB" w:rsidP="00B6417E">
            <w:pPr>
              <w:pStyle w:val="TableNormal0"/>
            </w:pPr>
            <w:r>
              <w:t>Klep open</w:t>
            </w:r>
          </w:p>
        </w:tc>
        <w:tc>
          <w:tcPr>
            <w:tcW w:w="4111" w:type="dxa"/>
          </w:tcPr>
          <w:p w14:paraId="3B1D3544" w14:textId="77777777" w:rsidR="00EB38AB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Lijn1:stap10</w:t>
            </w:r>
          </w:p>
          <w:p w14:paraId="3B1D3545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Lijn1:stap510</w:t>
            </w:r>
          </w:p>
        </w:tc>
        <w:tc>
          <w:tcPr>
            <w:tcW w:w="3922" w:type="dxa"/>
          </w:tcPr>
          <w:p w14:paraId="3B1D3546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54C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48" w14:textId="77777777" w:rsidR="00EB38AB" w:rsidRPr="00D92D58" w:rsidRDefault="00EB38AB" w:rsidP="00B6417E">
            <w:pPr>
              <w:pStyle w:val="TableNormal0"/>
            </w:pPr>
            <w:r>
              <w:t>Klep sluiten</w:t>
            </w:r>
          </w:p>
        </w:tc>
        <w:tc>
          <w:tcPr>
            <w:tcW w:w="4111" w:type="dxa"/>
          </w:tcPr>
          <w:p w14:paraId="3B1D3549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Lijn1:stap15</w:t>
            </w:r>
          </w:p>
          <w:p w14:paraId="3B1D354A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Lijn1:stap515</w:t>
            </w:r>
          </w:p>
        </w:tc>
        <w:tc>
          <w:tcPr>
            <w:tcW w:w="3922" w:type="dxa"/>
          </w:tcPr>
          <w:p w14:paraId="3B1D354B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550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4D" w14:textId="77777777" w:rsidR="00EB38AB" w:rsidRPr="00D92D58" w:rsidRDefault="00EB38AB" w:rsidP="00B6417E">
            <w:pPr>
              <w:pStyle w:val="TableNormal0"/>
            </w:pPr>
            <w:r w:rsidRPr="00D92D58">
              <w:t>Vergrendelingen</w:t>
            </w:r>
          </w:p>
        </w:tc>
        <w:tc>
          <w:tcPr>
            <w:tcW w:w="4111" w:type="dxa"/>
          </w:tcPr>
          <w:p w14:paraId="3B1D354E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354F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5C89" w:rsidRPr="00D92D58" w14:paraId="3B1D3554" w14:textId="77777777" w:rsidTr="002832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51" w14:textId="77777777" w:rsidR="00975C89" w:rsidRPr="00D92D58" w:rsidRDefault="00975C89" w:rsidP="00B6417E">
            <w:pPr>
              <w:pStyle w:val="TableNormal0"/>
            </w:pPr>
          </w:p>
        </w:tc>
        <w:tc>
          <w:tcPr>
            <w:tcW w:w="4111" w:type="dxa"/>
          </w:tcPr>
          <w:p w14:paraId="3B1D3552" w14:textId="77777777" w:rsidR="00975C89" w:rsidRPr="00D92D58" w:rsidRDefault="00975C89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3553" w14:textId="77777777" w:rsidR="00975C89" w:rsidRPr="00D92D58" w:rsidRDefault="00975C89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75C89" w:rsidRPr="00D92D58" w14:paraId="3B1D3558" w14:textId="77777777" w:rsidTr="00283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3555" w14:textId="77777777" w:rsidR="00975C89" w:rsidRPr="00D92D58" w:rsidRDefault="00975C89" w:rsidP="00B6417E">
            <w:pPr>
              <w:pStyle w:val="TableNormal0"/>
            </w:pPr>
            <w:r>
              <w:t>PB</w:t>
            </w:r>
          </w:p>
        </w:tc>
        <w:tc>
          <w:tcPr>
            <w:tcW w:w="4111" w:type="dxa"/>
          </w:tcPr>
          <w:p w14:paraId="3B1D3556" w14:textId="77777777" w:rsidR="00975C89" w:rsidRPr="00D92D58" w:rsidRDefault="00975C89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C2.3.60 pos2</w:t>
            </w:r>
          </w:p>
        </w:tc>
        <w:tc>
          <w:tcPr>
            <w:tcW w:w="3922" w:type="dxa"/>
          </w:tcPr>
          <w:p w14:paraId="3B1D3557" w14:textId="77777777" w:rsidR="00975C89" w:rsidRPr="00D92D58" w:rsidRDefault="00975C89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559" w14:textId="77777777" w:rsidR="00EB38AB" w:rsidRPr="003270F1" w:rsidRDefault="00EB38AB" w:rsidP="00EB38AB">
      <w:bookmarkStart w:id="191" w:name="_Toc264036194"/>
    </w:p>
    <w:p w14:paraId="3B1D355A" w14:textId="77777777" w:rsidR="00EB38AB" w:rsidRPr="00E42CA7" w:rsidRDefault="00EB38AB" w:rsidP="00C76F1B">
      <w:pPr>
        <w:pStyle w:val="Heading4"/>
      </w:pPr>
      <w:bookmarkStart w:id="192" w:name="_Toc274836236"/>
      <w:r w:rsidRPr="00882B93">
        <w:rPr>
          <w:noProof/>
        </w:rPr>
        <w:t>SVA212a</w:t>
      </w:r>
      <w:r w:rsidRPr="00E42CA7">
        <w:t xml:space="preserve"> - </w:t>
      </w:r>
      <w:r>
        <w:rPr>
          <w:noProof/>
        </w:rPr>
        <w:t>Spoelklep K1 L2</w:t>
      </w:r>
      <w:r w:rsidRPr="00882B93">
        <w:rPr>
          <w:noProof/>
        </w:rPr>
        <w:t xml:space="preserve"> naar zift</w:t>
      </w:r>
      <w:bookmarkEnd w:id="191"/>
      <w:bookmarkEnd w:id="192"/>
    </w:p>
    <w:p w14:paraId="3B1D355B" w14:textId="77777777" w:rsidR="006F2C97" w:rsidRPr="00234564" w:rsidRDefault="00EB38AB" w:rsidP="006F2C97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55F" w14:textId="77777777" w:rsidTr="00234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5C" w14:textId="77777777" w:rsidR="00EB38AB" w:rsidRPr="00D92D58" w:rsidRDefault="00EB38AB" w:rsidP="006F2C9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55D" w14:textId="77777777" w:rsidR="00EB38AB" w:rsidRPr="00D92D58" w:rsidRDefault="00234564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55E" w14:textId="77777777" w:rsidR="00EB38AB" w:rsidRPr="00D92D58" w:rsidRDefault="00234564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563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60" w14:textId="77777777" w:rsidR="00EB38AB" w:rsidRPr="00B6417E" w:rsidRDefault="00EB38AB" w:rsidP="006F2C97">
            <w:pPr>
              <w:pStyle w:val="TableNormal0"/>
              <w:keepNext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561" w14:textId="77777777" w:rsidR="00EB38AB" w:rsidRPr="00D92D58" w:rsidRDefault="00EB38AB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Lijn2:stap520</w:t>
            </w:r>
          </w:p>
        </w:tc>
        <w:tc>
          <w:tcPr>
            <w:tcW w:w="4064" w:type="dxa"/>
          </w:tcPr>
          <w:p w14:paraId="3B1D3562" w14:textId="77777777" w:rsidR="00EB38AB" w:rsidRPr="00D92D58" w:rsidRDefault="00EB38AB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567" w14:textId="77777777" w:rsidTr="0023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64" w14:textId="77777777" w:rsidR="00EB38AB" w:rsidRPr="00B6417E" w:rsidRDefault="00EB38AB" w:rsidP="006F2C97">
            <w:pPr>
              <w:pStyle w:val="TableNormal0"/>
              <w:keepNext/>
            </w:pPr>
            <w:r w:rsidRPr="00B6417E">
              <w:t>Klep sluiten</w:t>
            </w:r>
          </w:p>
        </w:tc>
        <w:tc>
          <w:tcPr>
            <w:tcW w:w="3544" w:type="dxa"/>
          </w:tcPr>
          <w:p w14:paraId="3B1D3565" w14:textId="77777777" w:rsidR="00EB38AB" w:rsidRPr="00D92D58" w:rsidRDefault="00EB38AB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Lijn2:stap525</w:t>
            </w:r>
          </w:p>
        </w:tc>
        <w:tc>
          <w:tcPr>
            <w:tcW w:w="4064" w:type="dxa"/>
          </w:tcPr>
          <w:p w14:paraId="3B1D3566" w14:textId="77777777" w:rsidR="00EB38AB" w:rsidRPr="00D92D58" w:rsidRDefault="00EB38AB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56B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68" w14:textId="77777777" w:rsidR="00EB38AB" w:rsidRPr="00B6417E" w:rsidRDefault="00EB38AB" w:rsidP="006F2C97">
            <w:pPr>
              <w:pStyle w:val="TableNormal0"/>
              <w:keepNext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569" w14:textId="77777777" w:rsidR="00EB38AB" w:rsidRPr="00D92D58" w:rsidRDefault="00EB38AB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56A" w14:textId="77777777" w:rsidR="00EB38AB" w:rsidRPr="00D92D58" w:rsidRDefault="00EB38AB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564" w:rsidRPr="00D92D58" w14:paraId="3B1D356F" w14:textId="77777777" w:rsidTr="0023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6C" w14:textId="77777777" w:rsidR="00234564" w:rsidRPr="00B6417E" w:rsidRDefault="00234564" w:rsidP="006F2C97">
            <w:pPr>
              <w:pStyle w:val="TableNormal0"/>
              <w:keepNext/>
            </w:pPr>
          </w:p>
        </w:tc>
        <w:tc>
          <w:tcPr>
            <w:tcW w:w="3544" w:type="dxa"/>
          </w:tcPr>
          <w:p w14:paraId="3B1D356D" w14:textId="77777777" w:rsidR="00234564" w:rsidRPr="00D92D58" w:rsidRDefault="00234564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56E" w14:textId="77777777" w:rsidR="00234564" w:rsidRPr="00D92D58" w:rsidRDefault="00234564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34564" w:rsidRPr="00D92D58" w14:paraId="3B1D3573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70" w14:textId="77777777" w:rsidR="00234564" w:rsidRPr="00B6417E" w:rsidRDefault="00234564" w:rsidP="006F2C97">
            <w:pPr>
              <w:pStyle w:val="TableNormal0"/>
              <w:keepNext/>
            </w:pPr>
            <w:r>
              <w:t>PB</w:t>
            </w:r>
          </w:p>
        </w:tc>
        <w:tc>
          <w:tcPr>
            <w:tcW w:w="3544" w:type="dxa"/>
          </w:tcPr>
          <w:p w14:paraId="3B1D3571" w14:textId="77777777" w:rsidR="00234564" w:rsidRPr="00D92D58" w:rsidRDefault="00234564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C2.3.60 pos:3</w:t>
            </w:r>
          </w:p>
        </w:tc>
        <w:tc>
          <w:tcPr>
            <w:tcW w:w="4064" w:type="dxa"/>
          </w:tcPr>
          <w:p w14:paraId="3B1D3572" w14:textId="77777777" w:rsidR="00234564" w:rsidRPr="00D92D58" w:rsidRDefault="00234564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574" w14:textId="77777777" w:rsidR="002B5856" w:rsidRPr="002B5856" w:rsidRDefault="002B5856" w:rsidP="002B5856">
      <w:bookmarkStart w:id="193" w:name="_Toc264036195"/>
    </w:p>
    <w:p w14:paraId="3B1D3575" w14:textId="77777777" w:rsidR="00EB38AB" w:rsidRPr="00E42CA7" w:rsidRDefault="00EB38AB" w:rsidP="00C76F1B">
      <w:pPr>
        <w:pStyle w:val="Heading4"/>
      </w:pPr>
      <w:bookmarkStart w:id="194" w:name="_Toc274836237"/>
      <w:r w:rsidRPr="00882B93">
        <w:rPr>
          <w:noProof/>
        </w:rPr>
        <w:t>SVA212b</w:t>
      </w:r>
      <w:r w:rsidRPr="00E42CA7">
        <w:t xml:space="preserve"> - </w:t>
      </w:r>
      <w:r w:rsidRPr="00882B93">
        <w:rPr>
          <w:noProof/>
        </w:rPr>
        <w:t>Spoelklep K1 L2 L3 van ketel</w:t>
      </w:r>
      <w:bookmarkEnd w:id="193"/>
      <w:bookmarkEnd w:id="194"/>
    </w:p>
    <w:p w14:paraId="3B1D3576" w14:textId="77777777" w:rsidR="006F2C97" w:rsidRPr="00234564" w:rsidRDefault="00EB38AB" w:rsidP="00234564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57A" w14:textId="77777777" w:rsidTr="00234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77" w14:textId="77777777" w:rsidR="00EB38AB" w:rsidRPr="00D92D58" w:rsidRDefault="00EB38AB" w:rsidP="007138F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578" w14:textId="77777777" w:rsidR="00EB38AB" w:rsidRPr="00D92D58" w:rsidRDefault="00234564" w:rsidP="007138F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579" w14:textId="77777777" w:rsidR="00EB38AB" w:rsidRPr="00D92D58" w:rsidRDefault="00234564" w:rsidP="007138F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581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7B" w14:textId="77777777" w:rsidR="00EB38AB" w:rsidRPr="00B6417E" w:rsidRDefault="00EB38AB" w:rsidP="007138F7">
            <w:pPr>
              <w:pStyle w:val="TableNormal0"/>
              <w:keepNext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57C" w14:textId="77777777" w:rsidR="00EB38AB" w:rsidRDefault="00EB38AB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Lijn2:stap10</w:t>
            </w:r>
          </w:p>
          <w:p w14:paraId="3B1D357D" w14:textId="77777777" w:rsidR="00EB38AB" w:rsidRDefault="00EB38AB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Lijn2:stap510</w:t>
            </w:r>
          </w:p>
          <w:p w14:paraId="3B1D357E" w14:textId="77777777" w:rsidR="00EB38AB" w:rsidRDefault="00EB38AB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Lijn3:stap10</w:t>
            </w:r>
          </w:p>
          <w:p w14:paraId="3B1D357F" w14:textId="77777777" w:rsidR="00EB38AB" w:rsidRPr="00D92D58" w:rsidRDefault="00EB38AB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Lijn3:stap510</w:t>
            </w:r>
          </w:p>
        </w:tc>
        <w:tc>
          <w:tcPr>
            <w:tcW w:w="4064" w:type="dxa"/>
          </w:tcPr>
          <w:p w14:paraId="3B1D3580" w14:textId="77777777" w:rsidR="00EB38AB" w:rsidRPr="00D92D58" w:rsidRDefault="00EB38AB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588" w14:textId="77777777" w:rsidTr="0023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82" w14:textId="77777777" w:rsidR="00EB38AB" w:rsidRPr="00B6417E" w:rsidRDefault="00EB38AB" w:rsidP="007138F7">
            <w:pPr>
              <w:pStyle w:val="TableNormal0"/>
              <w:keepNext/>
            </w:pPr>
            <w:r w:rsidRPr="00B6417E">
              <w:t>Klep sluiten</w:t>
            </w:r>
          </w:p>
        </w:tc>
        <w:tc>
          <w:tcPr>
            <w:tcW w:w="3544" w:type="dxa"/>
          </w:tcPr>
          <w:p w14:paraId="3B1D3583" w14:textId="77777777" w:rsidR="00EB38AB" w:rsidRDefault="00EB38AB" w:rsidP="007138F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Lijn2:stap15</w:t>
            </w:r>
          </w:p>
          <w:p w14:paraId="3B1D3584" w14:textId="77777777" w:rsidR="00EB38AB" w:rsidRDefault="00EB38AB" w:rsidP="007138F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Lijn2:stap515</w:t>
            </w:r>
          </w:p>
          <w:p w14:paraId="3B1D3585" w14:textId="77777777" w:rsidR="00EB38AB" w:rsidRDefault="00EB38AB" w:rsidP="007138F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Lijn3:stap15</w:t>
            </w:r>
          </w:p>
          <w:p w14:paraId="3B1D3586" w14:textId="77777777" w:rsidR="00EB38AB" w:rsidRPr="00D92D58" w:rsidRDefault="00EB38AB" w:rsidP="007138F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Lijn3:stap515</w:t>
            </w:r>
          </w:p>
        </w:tc>
        <w:tc>
          <w:tcPr>
            <w:tcW w:w="4064" w:type="dxa"/>
          </w:tcPr>
          <w:p w14:paraId="3B1D3587" w14:textId="77777777" w:rsidR="00EB38AB" w:rsidRPr="00D92D58" w:rsidRDefault="00EB38AB" w:rsidP="007138F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58C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89" w14:textId="77777777" w:rsidR="00EB38AB" w:rsidRPr="00B6417E" w:rsidRDefault="00EB38AB" w:rsidP="007138F7">
            <w:pPr>
              <w:pStyle w:val="TableNormal0"/>
              <w:keepNext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58A" w14:textId="77777777" w:rsidR="00EB38AB" w:rsidRPr="00D92D58" w:rsidRDefault="00EB38AB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58B" w14:textId="77777777" w:rsidR="00EB38AB" w:rsidRPr="00D92D58" w:rsidRDefault="00EB38AB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564" w:rsidRPr="00D92D58" w14:paraId="3B1D3590" w14:textId="77777777" w:rsidTr="0023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8D" w14:textId="77777777" w:rsidR="00234564" w:rsidRPr="00B6417E" w:rsidRDefault="00234564" w:rsidP="007138F7">
            <w:pPr>
              <w:pStyle w:val="TableNormal0"/>
              <w:keepNext/>
            </w:pPr>
          </w:p>
        </w:tc>
        <w:tc>
          <w:tcPr>
            <w:tcW w:w="3544" w:type="dxa"/>
          </w:tcPr>
          <w:p w14:paraId="3B1D358E" w14:textId="77777777" w:rsidR="00234564" w:rsidRPr="00D92D58" w:rsidRDefault="00234564" w:rsidP="007138F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58F" w14:textId="77777777" w:rsidR="00234564" w:rsidRPr="00D92D58" w:rsidRDefault="00234564" w:rsidP="007138F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34564" w:rsidRPr="00D92D58" w14:paraId="3B1D3594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91" w14:textId="77777777" w:rsidR="00234564" w:rsidRPr="00B6417E" w:rsidRDefault="00234564" w:rsidP="007138F7">
            <w:pPr>
              <w:pStyle w:val="TableNormal0"/>
              <w:keepNext/>
            </w:pPr>
            <w:r>
              <w:t>PB</w:t>
            </w:r>
          </w:p>
        </w:tc>
        <w:tc>
          <w:tcPr>
            <w:tcW w:w="3544" w:type="dxa"/>
          </w:tcPr>
          <w:p w14:paraId="3B1D3592" w14:textId="77777777" w:rsidR="00234564" w:rsidRPr="00D92D58" w:rsidRDefault="00234564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C2.3.60 pos4</w:t>
            </w:r>
          </w:p>
        </w:tc>
        <w:tc>
          <w:tcPr>
            <w:tcW w:w="4064" w:type="dxa"/>
          </w:tcPr>
          <w:p w14:paraId="3B1D3593" w14:textId="77777777" w:rsidR="00234564" w:rsidRPr="00D92D58" w:rsidRDefault="00234564" w:rsidP="007138F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595" w14:textId="77777777" w:rsidR="007138F7" w:rsidRPr="007138F7" w:rsidRDefault="007138F7" w:rsidP="007138F7">
      <w:bookmarkStart w:id="195" w:name="_Toc264036196"/>
    </w:p>
    <w:p w14:paraId="3B1D3596" w14:textId="77777777" w:rsidR="00EB38AB" w:rsidRPr="00E42CA7" w:rsidRDefault="00EB38AB" w:rsidP="00C76F1B">
      <w:pPr>
        <w:pStyle w:val="Heading4"/>
      </w:pPr>
      <w:bookmarkStart w:id="196" w:name="_Toc274836238"/>
      <w:r w:rsidRPr="00882B93">
        <w:rPr>
          <w:noProof/>
        </w:rPr>
        <w:t>SVA213a</w:t>
      </w:r>
      <w:r w:rsidRPr="00E42CA7">
        <w:t xml:space="preserve"> - </w:t>
      </w:r>
      <w:r w:rsidRPr="00882B93">
        <w:rPr>
          <w:noProof/>
        </w:rPr>
        <w:t>Spoelklep K1 L3 naar zift</w:t>
      </w:r>
      <w:bookmarkEnd w:id="195"/>
      <w:bookmarkEnd w:id="196"/>
    </w:p>
    <w:p w14:paraId="3B1D3597" w14:textId="77777777" w:rsidR="006F2C97" w:rsidRPr="00234564" w:rsidRDefault="00EB38AB" w:rsidP="00234564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59B" w14:textId="77777777" w:rsidTr="00234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98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599" w14:textId="77777777" w:rsidR="00EB38AB" w:rsidRPr="00D92D58" w:rsidRDefault="00EB38AB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064" w:type="dxa"/>
          </w:tcPr>
          <w:p w14:paraId="3B1D359A" w14:textId="77777777" w:rsidR="00EB38AB" w:rsidRPr="00D92D58" w:rsidRDefault="00EB38AB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EB38AB" w:rsidRPr="00D92D58" w14:paraId="3B1D35A0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9C" w14:textId="77777777" w:rsidR="00EB38AB" w:rsidRPr="00B6417E" w:rsidRDefault="00EB38AB" w:rsidP="00B6417E">
            <w:pPr>
              <w:pStyle w:val="TableNormal0"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59D" w14:textId="77777777" w:rsidR="00EB38AB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Lijn3:stap20</w:t>
            </w:r>
          </w:p>
          <w:p w14:paraId="3B1D359E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Lijn3:stap520</w:t>
            </w:r>
          </w:p>
        </w:tc>
        <w:tc>
          <w:tcPr>
            <w:tcW w:w="4064" w:type="dxa"/>
          </w:tcPr>
          <w:p w14:paraId="3B1D359F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5A5" w14:textId="77777777" w:rsidTr="0023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A1" w14:textId="77777777" w:rsidR="00EB38AB" w:rsidRPr="00B6417E" w:rsidRDefault="00EB38AB" w:rsidP="00B6417E">
            <w:pPr>
              <w:pStyle w:val="TableNormal0"/>
            </w:pPr>
            <w:r w:rsidRPr="00B6417E">
              <w:t>Klep sluiten</w:t>
            </w:r>
          </w:p>
        </w:tc>
        <w:tc>
          <w:tcPr>
            <w:tcW w:w="3544" w:type="dxa"/>
          </w:tcPr>
          <w:p w14:paraId="3B1D35A2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Lijn3:stap25</w:t>
            </w:r>
          </w:p>
          <w:p w14:paraId="3B1D35A3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Lijn3:stap525</w:t>
            </w:r>
          </w:p>
        </w:tc>
        <w:tc>
          <w:tcPr>
            <w:tcW w:w="4064" w:type="dxa"/>
          </w:tcPr>
          <w:p w14:paraId="3B1D35A4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5A9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A6" w14:textId="77777777" w:rsidR="00EB38AB" w:rsidRPr="00B6417E" w:rsidRDefault="00EB38AB" w:rsidP="00B6417E">
            <w:pPr>
              <w:pStyle w:val="TableNormal0"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5A7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5A8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564" w:rsidRPr="00D92D58" w14:paraId="3B1D35AD" w14:textId="77777777" w:rsidTr="0023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AA" w14:textId="77777777" w:rsidR="00234564" w:rsidRPr="00B6417E" w:rsidRDefault="00234564" w:rsidP="00B6417E">
            <w:pPr>
              <w:pStyle w:val="TableNormal0"/>
            </w:pPr>
          </w:p>
        </w:tc>
        <w:tc>
          <w:tcPr>
            <w:tcW w:w="3544" w:type="dxa"/>
          </w:tcPr>
          <w:p w14:paraId="3B1D35AB" w14:textId="77777777" w:rsidR="00234564" w:rsidRPr="00D92D58" w:rsidRDefault="00234564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5AC" w14:textId="77777777" w:rsidR="00234564" w:rsidRPr="00D92D58" w:rsidRDefault="00234564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34564" w:rsidRPr="00D92D58" w14:paraId="3B1D35B1" w14:textId="77777777" w:rsidTr="0023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AE" w14:textId="77777777" w:rsidR="00234564" w:rsidRPr="00B6417E" w:rsidRDefault="00234564" w:rsidP="00B6417E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5AF" w14:textId="77777777" w:rsidR="00234564" w:rsidRPr="00D92D58" w:rsidRDefault="00234564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C2.3.60 pos5</w:t>
            </w:r>
          </w:p>
        </w:tc>
        <w:tc>
          <w:tcPr>
            <w:tcW w:w="4064" w:type="dxa"/>
          </w:tcPr>
          <w:p w14:paraId="3B1D35B0" w14:textId="77777777" w:rsidR="00234564" w:rsidRPr="00D92D58" w:rsidRDefault="00234564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5B2" w14:textId="77777777" w:rsidR="007138F7" w:rsidRPr="007138F7" w:rsidRDefault="007138F7" w:rsidP="007138F7">
      <w:bookmarkStart w:id="197" w:name="_Toc264036197"/>
    </w:p>
    <w:p w14:paraId="3B1D35B3" w14:textId="77777777" w:rsidR="00EB38AB" w:rsidRDefault="00EB38AB" w:rsidP="002D4062">
      <w:pPr>
        <w:pStyle w:val="Heading3"/>
        <w:keepNext/>
      </w:pPr>
      <w:bookmarkStart w:id="198" w:name="_Toc274836239"/>
      <w:r>
        <w:lastRenderedPageBreak/>
        <w:t>Ketel2</w:t>
      </w:r>
      <w:bookmarkEnd w:id="197"/>
      <w:bookmarkEnd w:id="198"/>
    </w:p>
    <w:p w14:paraId="3B1D35B4" w14:textId="77777777" w:rsidR="00EB38AB" w:rsidRPr="00E42CA7" w:rsidRDefault="00EB38AB" w:rsidP="002D4062">
      <w:pPr>
        <w:pStyle w:val="Heading4"/>
      </w:pPr>
      <w:bookmarkStart w:id="199" w:name="_Toc264036198"/>
      <w:bookmarkStart w:id="200" w:name="_Toc274836240"/>
      <w:r w:rsidRPr="00882B93">
        <w:rPr>
          <w:noProof/>
        </w:rPr>
        <w:t>DO224</w:t>
      </w:r>
      <w:r w:rsidRPr="00E42CA7">
        <w:t xml:space="preserve"> - </w:t>
      </w:r>
      <w:r w:rsidRPr="00882B93">
        <w:rPr>
          <w:noProof/>
        </w:rPr>
        <w:t>Regelklep densiteit voeding Ketel 2 L1</w:t>
      </w:r>
      <w:bookmarkEnd w:id="199"/>
      <w:bookmarkEnd w:id="200"/>
    </w:p>
    <w:p w14:paraId="3B1D35B5" w14:textId="77777777" w:rsidR="00EB38AB" w:rsidRPr="002D4062" w:rsidRDefault="00EB38AB" w:rsidP="002D4062">
      <w:pPr>
        <w:keepNext/>
        <w:rPr>
          <w:lang w:val="en-US"/>
        </w:rPr>
      </w:pPr>
      <w:r w:rsidRPr="004220BB">
        <w:rPr>
          <w:rStyle w:val="Strong"/>
          <w:lang w:val="en-US"/>
        </w:rPr>
        <w:t>Type:</w:t>
      </w:r>
      <w:r w:rsidRPr="004220BB">
        <w:rPr>
          <w:lang w:val="en-US"/>
        </w:rPr>
        <w:t xml:space="preserve"> </w:t>
      </w:r>
      <w:r w:rsidRPr="004220BB">
        <w:rPr>
          <w:noProof/>
          <w:lang w:val="en-US"/>
        </w:rPr>
        <w:t>Pos</w:t>
      </w:r>
      <w:r w:rsidRPr="004220BB">
        <w:rPr>
          <w:lang w:val="en-US"/>
        </w:rPr>
        <w:t xml:space="preserve"> - </w:t>
      </w:r>
      <w:r w:rsidRPr="004220BB">
        <w:rPr>
          <w:noProof/>
          <w:lang w:val="en-US"/>
        </w:rPr>
        <w:t>PB PA</w:t>
      </w:r>
      <w:r w:rsidR="004220BB" w:rsidRPr="004220BB">
        <w:rPr>
          <w:noProof/>
          <w:lang w:val="en-US"/>
        </w:rPr>
        <w:t xml:space="preserve"> - sipart PS2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A43BB9" w:rsidRPr="00D92D58" w14:paraId="3B1D35B9" w14:textId="77777777" w:rsidTr="002D4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B6" w14:textId="77777777" w:rsidR="00A43BB9" w:rsidRPr="00D92D58" w:rsidRDefault="00A43BB9" w:rsidP="002D4062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5B7" w14:textId="77777777" w:rsidR="00A43BB9" w:rsidRPr="00D92D58" w:rsidRDefault="00A43BB9" w:rsidP="002D406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5B8" w14:textId="77777777" w:rsidR="00A43BB9" w:rsidRPr="00D92D58" w:rsidRDefault="00A43BB9" w:rsidP="002D406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A43BB9" w:rsidRPr="00D92D58" w14:paraId="3B1D35BD" w14:textId="77777777" w:rsidTr="002D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BA" w14:textId="77777777" w:rsidR="00A43BB9" w:rsidRPr="00B6417E" w:rsidRDefault="00A43BB9" w:rsidP="002D4062">
            <w:pPr>
              <w:pStyle w:val="TableNormal0"/>
              <w:keepNext/>
            </w:pPr>
            <w:r w:rsidRPr="00B6417E">
              <w:t>Range</w:t>
            </w:r>
          </w:p>
        </w:tc>
        <w:tc>
          <w:tcPr>
            <w:tcW w:w="3544" w:type="dxa"/>
          </w:tcPr>
          <w:p w14:paraId="3B1D35BB" w14:textId="77777777" w:rsidR="00A43BB9" w:rsidRPr="00D92D58" w:rsidRDefault="00A43BB9" w:rsidP="002D406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111" w:type="dxa"/>
          </w:tcPr>
          <w:p w14:paraId="3B1D35BC" w14:textId="77777777" w:rsidR="00A43BB9" w:rsidRPr="00D92D58" w:rsidRDefault="00A43BB9" w:rsidP="002D406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43BB9" w:rsidRPr="00D92D58" w14:paraId="3B1D35C1" w14:textId="77777777" w:rsidTr="002D40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BE" w14:textId="77777777" w:rsidR="00A43BB9" w:rsidRPr="00B6417E" w:rsidRDefault="00A43BB9" w:rsidP="002D4062">
            <w:pPr>
              <w:pStyle w:val="TableNormal0"/>
              <w:keepNext/>
            </w:pPr>
            <w:r>
              <w:t>Gewenste pos.</w:t>
            </w:r>
          </w:p>
        </w:tc>
        <w:tc>
          <w:tcPr>
            <w:tcW w:w="3544" w:type="dxa"/>
          </w:tcPr>
          <w:p w14:paraId="3B1D35BF" w14:textId="77777777" w:rsidR="00A43BB9" w:rsidRPr="00D92D58" w:rsidRDefault="002D4062" w:rsidP="002D406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n-US"/>
              </w:rPr>
              <w:t>DIC201:Out</w:t>
            </w:r>
          </w:p>
        </w:tc>
        <w:tc>
          <w:tcPr>
            <w:tcW w:w="4111" w:type="dxa"/>
          </w:tcPr>
          <w:p w14:paraId="3B1D35C0" w14:textId="77777777" w:rsidR="00A43BB9" w:rsidRPr="00D92D58" w:rsidRDefault="00A43BB9" w:rsidP="002D406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D4062" w:rsidRPr="00D92D58" w14:paraId="3B1D35C5" w14:textId="77777777" w:rsidTr="002D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C2" w14:textId="77777777" w:rsidR="002D4062" w:rsidRDefault="002D4062" w:rsidP="002D4062">
            <w:pPr>
              <w:pStyle w:val="TableNormal0"/>
              <w:keepNext/>
            </w:pPr>
          </w:p>
        </w:tc>
        <w:tc>
          <w:tcPr>
            <w:tcW w:w="3544" w:type="dxa"/>
          </w:tcPr>
          <w:p w14:paraId="3B1D35C3" w14:textId="77777777" w:rsidR="002D4062" w:rsidRPr="00D92D58" w:rsidRDefault="002D4062" w:rsidP="002D406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5C4" w14:textId="77777777" w:rsidR="002D4062" w:rsidRDefault="002D4062" w:rsidP="002D406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D4062" w:rsidRPr="00D92D58" w14:paraId="3B1D35C9" w14:textId="77777777" w:rsidTr="002D40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5C6" w14:textId="77777777" w:rsidR="002D4062" w:rsidRDefault="002D4062" w:rsidP="002D4062">
            <w:pPr>
              <w:pStyle w:val="TableNormal0"/>
              <w:keepNext/>
            </w:pPr>
            <w:r>
              <w:t>PB</w:t>
            </w:r>
          </w:p>
        </w:tc>
        <w:tc>
          <w:tcPr>
            <w:tcW w:w="3544" w:type="dxa"/>
          </w:tcPr>
          <w:p w14:paraId="3B1D35C7" w14:textId="77777777" w:rsidR="002D4062" w:rsidRPr="00D92D58" w:rsidRDefault="002D4062" w:rsidP="002D406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C2.2.26</w:t>
            </w:r>
          </w:p>
        </w:tc>
        <w:tc>
          <w:tcPr>
            <w:tcW w:w="4111" w:type="dxa"/>
          </w:tcPr>
          <w:p w14:paraId="3B1D35C8" w14:textId="77777777" w:rsidR="002D4062" w:rsidRDefault="002D4062" w:rsidP="002D406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5CA" w14:textId="77777777" w:rsidR="009422D7" w:rsidRPr="009422D7" w:rsidRDefault="009422D7" w:rsidP="009422D7">
      <w:bookmarkStart w:id="201" w:name="_Toc264036199"/>
    </w:p>
    <w:p w14:paraId="3B1D35CB" w14:textId="77777777" w:rsidR="00EB38AB" w:rsidRPr="00E42CA7" w:rsidRDefault="00EB38AB" w:rsidP="00C76F1B">
      <w:pPr>
        <w:pStyle w:val="Heading4"/>
      </w:pPr>
      <w:bookmarkStart w:id="202" w:name="_Toc274836241"/>
      <w:r w:rsidRPr="00882B93">
        <w:rPr>
          <w:noProof/>
        </w:rPr>
        <w:t>DO225</w:t>
      </w:r>
      <w:r w:rsidRPr="00E42CA7">
        <w:t xml:space="preserve"> - </w:t>
      </w:r>
      <w:r w:rsidRPr="00882B93">
        <w:rPr>
          <w:noProof/>
        </w:rPr>
        <w:t>Regelklep densiteit voeding Ketel 2 L2-L3</w:t>
      </w:r>
      <w:bookmarkEnd w:id="201"/>
      <w:bookmarkEnd w:id="202"/>
    </w:p>
    <w:p w14:paraId="3B1D35CC" w14:textId="77777777" w:rsidR="00EB38AB" w:rsidRPr="002D4062" w:rsidRDefault="00EB38AB" w:rsidP="00EB38AB">
      <w:pPr>
        <w:rPr>
          <w:lang w:val="en-US"/>
        </w:rPr>
      </w:pPr>
      <w:r w:rsidRPr="00600194">
        <w:rPr>
          <w:rStyle w:val="Strong"/>
          <w:lang w:val="en-US"/>
        </w:rPr>
        <w:t>Type:</w:t>
      </w:r>
      <w:r w:rsidRPr="00600194">
        <w:rPr>
          <w:lang w:val="en-US"/>
        </w:rPr>
        <w:t xml:space="preserve"> </w:t>
      </w:r>
      <w:r w:rsidRPr="00600194">
        <w:rPr>
          <w:noProof/>
          <w:lang w:val="en-US"/>
        </w:rPr>
        <w:t>Pos</w:t>
      </w:r>
      <w:r w:rsidRPr="00600194">
        <w:rPr>
          <w:lang w:val="en-US"/>
        </w:rPr>
        <w:t xml:space="preserve"> - </w:t>
      </w:r>
      <w:r w:rsidRPr="00600194">
        <w:rPr>
          <w:noProof/>
          <w:lang w:val="en-US"/>
        </w:rPr>
        <w:t>PB PA</w:t>
      </w:r>
      <w:r w:rsidR="00600194" w:rsidRPr="00600194">
        <w:rPr>
          <w:noProof/>
          <w:lang w:val="en-US"/>
        </w:rPr>
        <w:t xml:space="preserve"> – 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A43BB9" w:rsidRPr="00D92D58" w14:paraId="3B1D35D0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CD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CE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CF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43BB9" w:rsidRPr="00D92D58" w14:paraId="3B1D35D4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5D1" w14:textId="77777777" w:rsidR="00A43BB9" w:rsidRPr="00B6417E" w:rsidRDefault="00A43BB9" w:rsidP="00B6417E">
            <w:pPr>
              <w:pStyle w:val="TableNormal0"/>
            </w:pPr>
            <w:r w:rsidRPr="00B6417E"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5D2" w14:textId="77777777" w:rsidR="00A43BB9" w:rsidRPr="00D92D58" w:rsidRDefault="00A43BB9" w:rsidP="00EB38AB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5D3" w14:textId="77777777" w:rsidR="00A43BB9" w:rsidRPr="00D92D58" w:rsidRDefault="00A43BB9" w:rsidP="00EB38AB">
            <w:pPr>
              <w:pStyle w:val="TableNormal0"/>
              <w:keepNext/>
              <w:rPr>
                <w:lang w:val="en-US"/>
              </w:rPr>
            </w:pPr>
          </w:p>
        </w:tc>
      </w:tr>
      <w:tr w:rsidR="00A43BB9" w:rsidRPr="002178A8" w14:paraId="3B1D35D8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5" w14:textId="77777777" w:rsidR="00A43BB9" w:rsidRPr="00B6417E" w:rsidRDefault="00A43BB9" w:rsidP="00600194">
            <w:pPr>
              <w:pStyle w:val="TableNormal0"/>
            </w:pPr>
            <w:r w:rsidRPr="00B6417E">
              <w:t xml:space="preserve">Gewenste </w:t>
            </w:r>
            <w:r>
              <w:t>pos.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6" w14:textId="77777777" w:rsidR="00A43BB9" w:rsidRPr="00D92D58" w:rsidRDefault="00A43BB9" w:rsidP="000E500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7" w14:textId="77777777" w:rsidR="00A43BB9" w:rsidRPr="00D92D58" w:rsidRDefault="00A43BB9" w:rsidP="000E5004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DIC202:Out of DIC203:Out</w:t>
            </w:r>
          </w:p>
        </w:tc>
      </w:tr>
      <w:tr w:rsidR="002D4062" w:rsidRPr="002178A8" w14:paraId="3B1D35DC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9" w14:textId="77777777" w:rsidR="002D4062" w:rsidRPr="009C5CEB" w:rsidRDefault="002D4062" w:rsidP="00600194">
            <w:pPr>
              <w:pStyle w:val="TableNormal0"/>
              <w:rPr>
                <w:lang w:val="en-US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A" w14:textId="77777777" w:rsidR="002D4062" w:rsidRPr="009C5CEB" w:rsidRDefault="002D4062" w:rsidP="000E5004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B" w14:textId="77777777" w:rsidR="002D4062" w:rsidRDefault="002D4062" w:rsidP="000E5004">
            <w:pPr>
              <w:pStyle w:val="TableNormal0"/>
              <w:keepNext/>
              <w:rPr>
                <w:lang w:val="en-US"/>
              </w:rPr>
            </w:pPr>
          </w:p>
        </w:tc>
      </w:tr>
      <w:tr w:rsidR="002D4062" w:rsidRPr="00975C89" w14:paraId="3B1D35E0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D" w14:textId="77777777" w:rsidR="002D4062" w:rsidRPr="00B6417E" w:rsidRDefault="002D4062" w:rsidP="00600194">
            <w:pPr>
              <w:pStyle w:val="TableNormal0"/>
            </w:pPr>
            <w: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E" w14:textId="77777777" w:rsidR="002D4062" w:rsidRPr="00D92D58" w:rsidRDefault="002D4062" w:rsidP="000E5004">
            <w:pPr>
              <w:pStyle w:val="TableNormal0"/>
              <w:keepNext/>
            </w:pPr>
            <w:r>
              <w:t>C2.2.27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DF" w14:textId="77777777" w:rsidR="002D4062" w:rsidRDefault="002D4062" w:rsidP="000E5004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5E1" w14:textId="77777777" w:rsidR="00600194" w:rsidRPr="002A70DA" w:rsidRDefault="00600194" w:rsidP="00600194">
      <w:pPr>
        <w:rPr>
          <w:lang w:val="en-US"/>
        </w:rPr>
      </w:pPr>
      <w:bookmarkStart w:id="203" w:name="_Toc264036200"/>
    </w:p>
    <w:p w14:paraId="3B1D35E2" w14:textId="77777777" w:rsidR="00EB38AB" w:rsidRPr="00E42CA7" w:rsidRDefault="00EB38AB" w:rsidP="00C76F1B">
      <w:pPr>
        <w:pStyle w:val="Heading4"/>
      </w:pPr>
      <w:bookmarkStart w:id="204" w:name="_Toc274836242"/>
      <w:r w:rsidRPr="00882B93">
        <w:rPr>
          <w:noProof/>
        </w:rPr>
        <w:t>FO221</w:t>
      </w:r>
      <w:r w:rsidRPr="00E42CA7">
        <w:t xml:space="preserve"> - </w:t>
      </w:r>
      <w:r w:rsidRPr="00882B93">
        <w:rPr>
          <w:noProof/>
        </w:rPr>
        <w:t>Regelklep voedingsdebiet Ketel 2 L1</w:t>
      </w:r>
      <w:bookmarkEnd w:id="203"/>
      <w:bookmarkEnd w:id="204"/>
    </w:p>
    <w:p w14:paraId="3B1D35E3" w14:textId="77777777" w:rsidR="00EB38AB" w:rsidRPr="002D4062" w:rsidRDefault="00EB38AB" w:rsidP="00EB38AB">
      <w:pPr>
        <w:rPr>
          <w:lang w:val="en-US"/>
        </w:rPr>
      </w:pPr>
      <w:r w:rsidRPr="002D4062">
        <w:rPr>
          <w:rStyle w:val="Strong"/>
          <w:lang w:val="en-US"/>
        </w:rPr>
        <w:t>Type:</w:t>
      </w:r>
      <w:r w:rsidRPr="002D4062">
        <w:rPr>
          <w:lang w:val="en-US"/>
        </w:rPr>
        <w:t xml:space="preserve"> </w:t>
      </w:r>
      <w:r w:rsidRPr="002D4062">
        <w:rPr>
          <w:noProof/>
          <w:lang w:val="en-US"/>
        </w:rPr>
        <w:t>Pos</w:t>
      </w:r>
      <w:r w:rsidRPr="002D4062">
        <w:rPr>
          <w:lang w:val="en-US"/>
        </w:rPr>
        <w:t xml:space="preserve"> - </w:t>
      </w:r>
      <w:r w:rsidRPr="002D4062">
        <w:rPr>
          <w:noProof/>
          <w:lang w:val="en-US"/>
        </w:rPr>
        <w:t>PB PA</w:t>
      </w:r>
      <w:r w:rsidR="002D4062" w:rsidRPr="002D4062">
        <w:rPr>
          <w:noProof/>
          <w:lang w:val="en-US"/>
        </w:rPr>
        <w:t xml:space="preserve"> – 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A43BB9" w:rsidRPr="00D92D58" w14:paraId="3B1D35E7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E4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E5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E6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43BB9" w:rsidRPr="00D92D58" w14:paraId="3B1D35EB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5E8" w14:textId="77777777" w:rsidR="00A43BB9" w:rsidRPr="00B6417E" w:rsidRDefault="00A43BB9" w:rsidP="00B6417E">
            <w:pPr>
              <w:pStyle w:val="TableNormal0"/>
            </w:pPr>
            <w:r w:rsidRPr="00B6417E"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5E9" w14:textId="77777777" w:rsidR="00A43BB9" w:rsidRPr="00D92D58" w:rsidRDefault="00A43BB9" w:rsidP="00EB38AB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5EA" w14:textId="77777777" w:rsidR="00A43BB9" w:rsidRPr="00D92D58" w:rsidRDefault="00A43BB9" w:rsidP="00EB38AB">
            <w:pPr>
              <w:pStyle w:val="TableNormal0"/>
              <w:keepNext/>
              <w:rPr>
                <w:lang w:val="en-US"/>
              </w:rPr>
            </w:pPr>
          </w:p>
        </w:tc>
      </w:tr>
      <w:tr w:rsidR="00A43BB9" w:rsidRPr="00D92D58" w14:paraId="3B1D35EF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EC" w14:textId="77777777" w:rsidR="00A43BB9" w:rsidRPr="00B6417E" w:rsidRDefault="00A43BB9" w:rsidP="00600194">
            <w:pPr>
              <w:pStyle w:val="TableNormal0"/>
            </w:pPr>
            <w:r w:rsidRPr="00B6417E">
              <w:t xml:space="preserve">Gewenste </w:t>
            </w:r>
            <w:r>
              <w:t>pos.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ED" w14:textId="77777777" w:rsidR="00A43BB9" w:rsidRPr="00D92D58" w:rsidRDefault="00A43BB9" w:rsidP="000E500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EE" w14:textId="77777777" w:rsidR="00A43BB9" w:rsidRPr="00D92D58" w:rsidRDefault="00A43BB9" w:rsidP="002D4062">
            <w:pPr>
              <w:pStyle w:val="TableNormal0"/>
              <w:keepNext/>
              <w:tabs>
                <w:tab w:val="center" w:pos="1947"/>
              </w:tabs>
              <w:rPr>
                <w:lang w:val="en-US"/>
              </w:rPr>
            </w:pPr>
            <w:r>
              <w:rPr>
                <w:lang w:val="en-US"/>
              </w:rPr>
              <w:t>FIC201:Out</w:t>
            </w:r>
            <w:r w:rsidR="002D4062">
              <w:rPr>
                <w:lang w:val="en-US"/>
              </w:rPr>
              <w:tab/>
            </w:r>
          </w:p>
        </w:tc>
      </w:tr>
      <w:tr w:rsidR="002D4062" w:rsidRPr="00D92D58" w14:paraId="3B1D35F3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F0" w14:textId="77777777" w:rsidR="002D4062" w:rsidRPr="00B6417E" w:rsidRDefault="002D4062" w:rsidP="00600194">
            <w:pPr>
              <w:pStyle w:val="TableNormal0"/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F1" w14:textId="77777777" w:rsidR="002D4062" w:rsidRPr="00D92D58" w:rsidRDefault="002D4062" w:rsidP="000E500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F2" w14:textId="77777777" w:rsidR="002D4062" w:rsidRDefault="002D4062" w:rsidP="002D4062">
            <w:pPr>
              <w:pStyle w:val="TableNormal0"/>
              <w:keepNext/>
              <w:tabs>
                <w:tab w:val="center" w:pos="1947"/>
              </w:tabs>
              <w:rPr>
                <w:lang w:val="en-US"/>
              </w:rPr>
            </w:pPr>
          </w:p>
        </w:tc>
      </w:tr>
      <w:tr w:rsidR="002D4062" w:rsidRPr="00D92D58" w14:paraId="3B1D35F7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F4" w14:textId="77777777" w:rsidR="002D4062" w:rsidRPr="00B6417E" w:rsidRDefault="002D4062" w:rsidP="00600194">
            <w:pPr>
              <w:pStyle w:val="TableNormal0"/>
            </w:pPr>
            <w: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F5" w14:textId="77777777" w:rsidR="002D4062" w:rsidRPr="00D92D58" w:rsidRDefault="002D4062" w:rsidP="000E5004">
            <w:pPr>
              <w:pStyle w:val="TableNormal0"/>
              <w:keepNext/>
            </w:pPr>
            <w:r>
              <w:t>C2.2.28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5F6" w14:textId="77777777" w:rsidR="002D4062" w:rsidRDefault="002D4062" w:rsidP="002D4062">
            <w:pPr>
              <w:pStyle w:val="TableNormal0"/>
              <w:keepNext/>
              <w:tabs>
                <w:tab w:val="center" w:pos="1947"/>
              </w:tabs>
              <w:rPr>
                <w:lang w:val="en-US"/>
              </w:rPr>
            </w:pPr>
          </w:p>
        </w:tc>
      </w:tr>
    </w:tbl>
    <w:p w14:paraId="3B1D35F8" w14:textId="77777777" w:rsidR="00600194" w:rsidRPr="00600194" w:rsidRDefault="00600194" w:rsidP="00600194">
      <w:bookmarkStart w:id="205" w:name="_Toc264036201"/>
    </w:p>
    <w:p w14:paraId="3B1D35F9" w14:textId="77777777" w:rsidR="00EB38AB" w:rsidRPr="00E42CA7" w:rsidRDefault="00EB38AB" w:rsidP="00C76F1B">
      <w:pPr>
        <w:pStyle w:val="Heading4"/>
      </w:pPr>
      <w:bookmarkStart w:id="206" w:name="_Toc274836243"/>
      <w:r w:rsidRPr="00882B93">
        <w:rPr>
          <w:noProof/>
        </w:rPr>
        <w:t>FO222</w:t>
      </w:r>
      <w:r w:rsidRPr="00E42CA7">
        <w:t xml:space="preserve"> - </w:t>
      </w:r>
      <w:r w:rsidRPr="00882B93">
        <w:rPr>
          <w:noProof/>
        </w:rPr>
        <w:t>Regelklep voedingsdebiet Ketel 2 L2</w:t>
      </w:r>
      <w:bookmarkEnd w:id="205"/>
      <w:bookmarkEnd w:id="206"/>
    </w:p>
    <w:p w14:paraId="3B1D35FA" w14:textId="77777777" w:rsidR="00EB38AB" w:rsidRPr="002D4062" w:rsidRDefault="00EB38AB" w:rsidP="00EB38AB">
      <w:pPr>
        <w:rPr>
          <w:lang w:val="en-US"/>
        </w:rPr>
      </w:pPr>
      <w:r w:rsidRPr="00600194">
        <w:rPr>
          <w:rStyle w:val="Strong"/>
          <w:lang w:val="en-US"/>
        </w:rPr>
        <w:t>Type:</w:t>
      </w:r>
      <w:r w:rsidRPr="00600194">
        <w:rPr>
          <w:lang w:val="en-US"/>
        </w:rPr>
        <w:t xml:space="preserve"> </w:t>
      </w:r>
      <w:r w:rsidRPr="00600194">
        <w:rPr>
          <w:noProof/>
          <w:lang w:val="en-US"/>
        </w:rPr>
        <w:t>Pos</w:t>
      </w:r>
      <w:r w:rsidRPr="00600194">
        <w:rPr>
          <w:lang w:val="en-US"/>
        </w:rPr>
        <w:t xml:space="preserve"> - </w:t>
      </w:r>
      <w:r w:rsidRPr="00600194">
        <w:rPr>
          <w:noProof/>
          <w:lang w:val="en-US"/>
        </w:rPr>
        <w:t>PB PA</w:t>
      </w:r>
      <w:r w:rsidR="00600194" w:rsidRPr="00600194">
        <w:rPr>
          <w:noProof/>
          <w:lang w:val="en-US"/>
        </w:rPr>
        <w:t xml:space="preserve"> – 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A43BB9" w:rsidRPr="00D92D58" w14:paraId="3B1D35FE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FB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FC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5FD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43BB9" w:rsidRPr="00D92D58" w14:paraId="3B1D3602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5FF" w14:textId="77777777" w:rsidR="00A43BB9" w:rsidRPr="00B6417E" w:rsidRDefault="00A43BB9" w:rsidP="00B6417E">
            <w:pPr>
              <w:pStyle w:val="TableNormal0"/>
            </w:pPr>
            <w:r w:rsidRPr="00B6417E"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600" w14:textId="77777777" w:rsidR="00A43BB9" w:rsidRPr="00D92D58" w:rsidRDefault="00A43BB9" w:rsidP="00EB38AB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601" w14:textId="77777777" w:rsidR="00A43BB9" w:rsidRPr="00D92D58" w:rsidRDefault="00A43BB9" w:rsidP="00EB38AB">
            <w:pPr>
              <w:pStyle w:val="TableNormal0"/>
              <w:keepNext/>
              <w:rPr>
                <w:lang w:val="en-US"/>
              </w:rPr>
            </w:pPr>
          </w:p>
        </w:tc>
      </w:tr>
      <w:tr w:rsidR="00A43BB9" w:rsidRPr="00D92D58" w14:paraId="3B1D3606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3" w14:textId="77777777" w:rsidR="00A43BB9" w:rsidRPr="00B6417E" w:rsidRDefault="00A43BB9" w:rsidP="004843A9">
            <w:pPr>
              <w:pStyle w:val="TableNormal0"/>
            </w:pPr>
            <w:r w:rsidRPr="00B6417E">
              <w:t xml:space="preserve">Gewenste </w:t>
            </w:r>
            <w:r>
              <w:t>pos.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4" w14:textId="77777777" w:rsidR="00A43BB9" w:rsidRPr="00D92D58" w:rsidRDefault="00A43BB9" w:rsidP="000E500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5" w14:textId="77777777" w:rsidR="00A43BB9" w:rsidRPr="00D92D58" w:rsidRDefault="00A43BB9" w:rsidP="002D4062">
            <w:pPr>
              <w:pStyle w:val="TableNormal0"/>
              <w:keepNext/>
              <w:tabs>
                <w:tab w:val="left" w:pos="1335"/>
              </w:tabs>
              <w:rPr>
                <w:lang w:val="en-US"/>
              </w:rPr>
            </w:pPr>
            <w:r>
              <w:rPr>
                <w:lang w:val="en-US"/>
              </w:rPr>
              <w:t>FIC202:Out</w:t>
            </w:r>
            <w:r w:rsidR="002D4062">
              <w:rPr>
                <w:lang w:val="en-US"/>
              </w:rPr>
              <w:tab/>
            </w:r>
          </w:p>
        </w:tc>
      </w:tr>
      <w:tr w:rsidR="002D4062" w:rsidRPr="00D92D58" w14:paraId="3B1D360A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7" w14:textId="77777777" w:rsidR="002D4062" w:rsidRPr="00B6417E" w:rsidRDefault="002D4062" w:rsidP="004843A9">
            <w:pPr>
              <w:pStyle w:val="TableNormal0"/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8" w14:textId="77777777" w:rsidR="002D4062" w:rsidRPr="00D92D58" w:rsidRDefault="002D4062" w:rsidP="000E500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9" w14:textId="77777777" w:rsidR="002D4062" w:rsidRDefault="002D4062" w:rsidP="002D4062">
            <w:pPr>
              <w:pStyle w:val="TableNormal0"/>
              <w:keepNext/>
              <w:tabs>
                <w:tab w:val="left" w:pos="1335"/>
              </w:tabs>
              <w:rPr>
                <w:lang w:val="en-US"/>
              </w:rPr>
            </w:pPr>
          </w:p>
        </w:tc>
      </w:tr>
      <w:tr w:rsidR="002D4062" w:rsidRPr="00D92D58" w14:paraId="3B1D360E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B" w14:textId="77777777" w:rsidR="002D4062" w:rsidRPr="00B6417E" w:rsidRDefault="002D4062" w:rsidP="004843A9">
            <w:pPr>
              <w:pStyle w:val="TableNormal0"/>
            </w:pPr>
            <w: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C" w14:textId="77777777" w:rsidR="002D4062" w:rsidRPr="00D92D58" w:rsidRDefault="002D4062" w:rsidP="000E5004">
            <w:pPr>
              <w:pStyle w:val="TableNormal0"/>
              <w:keepNext/>
            </w:pPr>
            <w:r>
              <w:t>C2.2.29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0D" w14:textId="77777777" w:rsidR="002D4062" w:rsidRDefault="002D4062" w:rsidP="002D4062">
            <w:pPr>
              <w:pStyle w:val="TableNormal0"/>
              <w:keepNext/>
              <w:tabs>
                <w:tab w:val="left" w:pos="1335"/>
              </w:tabs>
              <w:rPr>
                <w:lang w:val="en-US"/>
              </w:rPr>
            </w:pPr>
          </w:p>
        </w:tc>
      </w:tr>
    </w:tbl>
    <w:p w14:paraId="3B1D360F" w14:textId="77777777" w:rsidR="000E5004" w:rsidRPr="000E5004" w:rsidRDefault="000E5004" w:rsidP="000E5004">
      <w:bookmarkStart w:id="207" w:name="_Toc264036202"/>
    </w:p>
    <w:p w14:paraId="3B1D3610" w14:textId="77777777" w:rsidR="00EB38AB" w:rsidRPr="00E42CA7" w:rsidRDefault="00EB38AB" w:rsidP="00C76F1B">
      <w:pPr>
        <w:pStyle w:val="Heading4"/>
      </w:pPr>
      <w:bookmarkStart w:id="208" w:name="_Toc274836244"/>
      <w:r w:rsidRPr="00882B93">
        <w:rPr>
          <w:noProof/>
        </w:rPr>
        <w:t>FO223</w:t>
      </w:r>
      <w:r w:rsidRPr="00E42CA7">
        <w:t xml:space="preserve"> - </w:t>
      </w:r>
      <w:r w:rsidRPr="00882B93">
        <w:rPr>
          <w:noProof/>
        </w:rPr>
        <w:t>Regelklep voedingsdebiet Ketel 2 L3</w:t>
      </w:r>
      <w:bookmarkEnd w:id="207"/>
      <w:bookmarkEnd w:id="208"/>
    </w:p>
    <w:p w14:paraId="3B1D3611" w14:textId="77777777" w:rsidR="00EB38AB" w:rsidRPr="002D4062" w:rsidRDefault="00EB38AB" w:rsidP="00EB38AB">
      <w:pPr>
        <w:rPr>
          <w:lang w:val="en-US"/>
        </w:rPr>
      </w:pPr>
      <w:r w:rsidRPr="004843A9">
        <w:rPr>
          <w:rStyle w:val="Strong"/>
          <w:lang w:val="en-US"/>
        </w:rPr>
        <w:t>Type:</w:t>
      </w:r>
      <w:r w:rsidRPr="004843A9">
        <w:rPr>
          <w:lang w:val="en-US"/>
        </w:rPr>
        <w:t xml:space="preserve"> </w:t>
      </w:r>
      <w:r w:rsidRPr="004843A9">
        <w:rPr>
          <w:noProof/>
          <w:lang w:val="en-US"/>
        </w:rPr>
        <w:t>Pos</w:t>
      </w:r>
      <w:r w:rsidRPr="004843A9">
        <w:rPr>
          <w:lang w:val="en-US"/>
        </w:rPr>
        <w:t xml:space="preserve"> - </w:t>
      </w:r>
      <w:r w:rsidRPr="004843A9">
        <w:rPr>
          <w:noProof/>
          <w:lang w:val="en-US"/>
        </w:rPr>
        <w:t>PB PA</w:t>
      </w:r>
      <w:r w:rsidR="004843A9" w:rsidRPr="004843A9">
        <w:rPr>
          <w:noProof/>
          <w:lang w:val="en-US"/>
        </w:rPr>
        <w:t xml:space="preserve"> – 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A43BB9" w:rsidRPr="00D92D58" w14:paraId="3B1D3615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612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613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614" w14:textId="77777777" w:rsidR="00A43BB9" w:rsidRPr="00D92D58" w:rsidRDefault="00A43BB9" w:rsidP="00EB38A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43BB9" w:rsidRPr="00D92D58" w14:paraId="3B1D3619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616" w14:textId="77777777" w:rsidR="00A43BB9" w:rsidRPr="00B6417E" w:rsidRDefault="00A43BB9" w:rsidP="00B6417E">
            <w:pPr>
              <w:pStyle w:val="TableNormal0"/>
            </w:pPr>
            <w:r w:rsidRPr="00B6417E"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617" w14:textId="77777777" w:rsidR="00A43BB9" w:rsidRPr="00D92D58" w:rsidRDefault="00A43BB9" w:rsidP="00EB38AB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618" w14:textId="77777777" w:rsidR="00A43BB9" w:rsidRPr="00D92D58" w:rsidRDefault="00A43BB9" w:rsidP="00EB38AB">
            <w:pPr>
              <w:pStyle w:val="TableNormal0"/>
              <w:keepNext/>
              <w:rPr>
                <w:lang w:val="en-US"/>
              </w:rPr>
            </w:pPr>
          </w:p>
        </w:tc>
      </w:tr>
      <w:tr w:rsidR="00A43BB9" w:rsidRPr="00D92D58" w14:paraId="3B1D361D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1A" w14:textId="77777777" w:rsidR="00A43BB9" w:rsidRPr="00B6417E" w:rsidRDefault="00A43BB9" w:rsidP="00B6417E">
            <w:pPr>
              <w:pStyle w:val="TableNormal0"/>
            </w:pPr>
            <w:r w:rsidRPr="00B6417E">
              <w:t>Gewenste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1B" w14:textId="77777777" w:rsidR="00A43BB9" w:rsidRPr="00D92D58" w:rsidRDefault="00A43BB9" w:rsidP="0061515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1C" w14:textId="77777777" w:rsidR="00A43BB9" w:rsidRPr="00D92D58" w:rsidRDefault="00A43BB9" w:rsidP="0061515A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FIC203:Out</w:t>
            </w:r>
          </w:p>
        </w:tc>
      </w:tr>
      <w:tr w:rsidR="002D4062" w:rsidRPr="00D92D58" w14:paraId="3B1D3621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1E" w14:textId="77777777" w:rsidR="002D4062" w:rsidRPr="00B6417E" w:rsidRDefault="002D4062" w:rsidP="00B6417E">
            <w:pPr>
              <w:pStyle w:val="TableNormal0"/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1F" w14:textId="77777777" w:rsidR="002D4062" w:rsidRPr="00D92D58" w:rsidRDefault="002D4062" w:rsidP="0061515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20" w14:textId="77777777" w:rsidR="002D4062" w:rsidRDefault="002D4062" w:rsidP="0061515A">
            <w:pPr>
              <w:pStyle w:val="TableNormal0"/>
              <w:keepNext/>
              <w:rPr>
                <w:lang w:val="en-US"/>
              </w:rPr>
            </w:pPr>
          </w:p>
        </w:tc>
      </w:tr>
      <w:tr w:rsidR="002D4062" w:rsidRPr="00D92D58" w14:paraId="3B1D3625" w14:textId="77777777" w:rsidTr="00A43BB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22" w14:textId="77777777" w:rsidR="002D4062" w:rsidRPr="00B6417E" w:rsidRDefault="002D4062" w:rsidP="00B6417E">
            <w:pPr>
              <w:pStyle w:val="TableNormal0"/>
            </w:pPr>
            <w: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23" w14:textId="77777777" w:rsidR="002D4062" w:rsidRPr="00D92D58" w:rsidRDefault="002D4062" w:rsidP="0061515A">
            <w:pPr>
              <w:pStyle w:val="TableNormal0"/>
              <w:keepNext/>
            </w:pPr>
            <w:r>
              <w:t>C2.2.30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624" w14:textId="77777777" w:rsidR="002D4062" w:rsidRDefault="002D4062" w:rsidP="0061515A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626" w14:textId="77777777" w:rsidR="00EB38AB" w:rsidRPr="000C1A56" w:rsidRDefault="00EB38AB" w:rsidP="00EB38AB">
      <w:bookmarkStart w:id="209" w:name="_Toc264036203"/>
    </w:p>
    <w:p w14:paraId="3B1D3627" w14:textId="77777777" w:rsidR="00EB38AB" w:rsidRPr="00E42CA7" w:rsidRDefault="00EB38AB" w:rsidP="00C76F1B">
      <w:pPr>
        <w:pStyle w:val="Heading4"/>
      </w:pPr>
      <w:bookmarkStart w:id="210" w:name="_Toc274836245"/>
      <w:r w:rsidRPr="00882B93">
        <w:rPr>
          <w:noProof/>
        </w:rPr>
        <w:t>SVA221a</w:t>
      </w:r>
      <w:r w:rsidRPr="00E42CA7">
        <w:t xml:space="preserve"> - </w:t>
      </w:r>
      <w:r w:rsidRPr="00882B93">
        <w:rPr>
          <w:noProof/>
        </w:rPr>
        <w:t>Spoelklep K2 L1 naar zift</w:t>
      </w:r>
      <w:bookmarkEnd w:id="209"/>
      <w:bookmarkEnd w:id="210"/>
    </w:p>
    <w:p w14:paraId="3B1D3628" w14:textId="77777777" w:rsidR="006F2C97" w:rsidRPr="006146C9" w:rsidRDefault="00EB38AB" w:rsidP="00EB38AB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62C" w14:textId="77777777" w:rsidTr="00A43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29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2A" w14:textId="77777777" w:rsidR="00EB38AB" w:rsidRPr="00D92D58" w:rsidRDefault="00A43BB9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62B" w14:textId="77777777" w:rsidR="00EB38AB" w:rsidRPr="00D92D58" w:rsidRDefault="00A43BB9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631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2D" w14:textId="77777777" w:rsidR="00EB38AB" w:rsidRPr="00B6417E" w:rsidRDefault="00EB38AB" w:rsidP="00B6417E">
            <w:pPr>
              <w:pStyle w:val="TableNormal0"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62E" w14:textId="77777777" w:rsidR="00EB38AB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Lijn1:stap120</w:t>
            </w:r>
          </w:p>
          <w:p w14:paraId="3B1D362F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Lijn1:stap620</w:t>
            </w:r>
          </w:p>
        </w:tc>
        <w:tc>
          <w:tcPr>
            <w:tcW w:w="4064" w:type="dxa"/>
          </w:tcPr>
          <w:p w14:paraId="3B1D3630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636" w14:textId="77777777" w:rsidTr="00A43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32" w14:textId="77777777" w:rsidR="00EB38AB" w:rsidRPr="00B6417E" w:rsidRDefault="00EB38AB" w:rsidP="00B6417E">
            <w:pPr>
              <w:pStyle w:val="TableNormal0"/>
            </w:pPr>
            <w:r w:rsidRPr="00B6417E">
              <w:t>Klep sluiten</w:t>
            </w:r>
          </w:p>
        </w:tc>
        <w:tc>
          <w:tcPr>
            <w:tcW w:w="3544" w:type="dxa"/>
          </w:tcPr>
          <w:p w14:paraId="3B1D3633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Lijn1:stap125</w:t>
            </w:r>
          </w:p>
          <w:p w14:paraId="3B1D3634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Lijn1:stap625</w:t>
            </w:r>
          </w:p>
        </w:tc>
        <w:tc>
          <w:tcPr>
            <w:tcW w:w="4064" w:type="dxa"/>
          </w:tcPr>
          <w:p w14:paraId="3B1D3635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63A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37" w14:textId="77777777" w:rsidR="00EB38AB" w:rsidRPr="00B6417E" w:rsidRDefault="00EB38AB" w:rsidP="00B6417E">
            <w:pPr>
              <w:pStyle w:val="TableNormal0"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638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39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3BB9" w:rsidRPr="00D92D58" w14:paraId="3B1D363E" w14:textId="77777777" w:rsidTr="00A43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3B" w14:textId="77777777" w:rsidR="00A43BB9" w:rsidRPr="00B6417E" w:rsidRDefault="00A43BB9" w:rsidP="00B6417E">
            <w:pPr>
              <w:pStyle w:val="TableNormal0"/>
            </w:pPr>
          </w:p>
        </w:tc>
        <w:tc>
          <w:tcPr>
            <w:tcW w:w="3544" w:type="dxa"/>
          </w:tcPr>
          <w:p w14:paraId="3B1D363C" w14:textId="77777777" w:rsidR="00A43BB9" w:rsidRPr="00D92D58" w:rsidRDefault="00A43BB9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3D" w14:textId="77777777" w:rsidR="00A43BB9" w:rsidRPr="00D92D58" w:rsidRDefault="00A43BB9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3BB9" w:rsidRPr="00D92D58" w14:paraId="3B1D3642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3F" w14:textId="77777777" w:rsidR="00A43BB9" w:rsidRPr="00B6417E" w:rsidRDefault="00A43BB9" w:rsidP="00B6417E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640" w14:textId="77777777" w:rsidR="00A43BB9" w:rsidRPr="00D92D58" w:rsidRDefault="00A43BB9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pos1</w:t>
            </w:r>
          </w:p>
        </w:tc>
        <w:tc>
          <w:tcPr>
            <w:tcW w:w="4064" w:type="dxa"/>
          </w:tcPr>
          <w:p w14:paraId="3B1D3641" w14:textId="77777777" w:rsidR="00A43BB9" w:rsidRPr="00D92D58" w:rsidRDefault="00A43BB9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643" w14:textId="77777777" w:rsidR="00E9454A" w:rsidRPr="00E9454A" w:rsidRDefault="00E9454A" w:rsidP="00E9454A">
      <w:bookmarkStart w:id="211" w:name="_Toc264036205"/>
      <w:bookmarkStart w:id="212" w:name="_Toc264036204"/>
    </w:p>
    <w:p w14:paraId="3B1D3644" w14:textId="77777777" w:rsidR="00EB38AB" w:rsidRPr="00E42CA7" w:rsidRDefault="00EB38AB" w:rsidP="00C76F1B">
      <w:pPr>
        <w:pStyle w:val="Heading4"/>
      </w:pPr>
      <w:bookmarkStart w:id="213" w:name="_Toc274836246"/>
      <w:r w:rsidRPr="00882B93">
        <w:rPr>
          <w:noProof/>
        </w:rPr>
        <w:lastRenderedPageBreak/>
        <w:t>SVA221b</w:t>
      </w:r>
      <w:r w:rsidRPr="00E42CA7">
        <w:t xml:space="preserve"> - </w:t>
      </w:r>
      <w:r>
        <w:rPr>
          <w:noProof/>
        </w:rPr>
        <w:t>Spoelklep K2 L1</w:t>
      </w:r>
      <w:r w:rsidRPr="00882B93">
        <w:rPr>
          <w:noProof/>
        </w:rPr>
        <w:t xml:space="preserve"> van ketel</w:t>
      </w:r>
      <w:bookmarkEnd w:id="213"/>
    </w:p>
    <w:p w14:paraId="3B1D3645" w14:textId="77777777" w:rsidR="006F2C97" w:rsidRPr="006146C9" w:rsidRDefault="00EB38AB" w:rsidP="00A43BB9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649" w14:textId="77777777" w:rsidTr="00A43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46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47" w14:textId="77777777" w:rsidR="00EB38AB" w:rsidRPr="00D92D58" w:rsidRDefault="00A43BB9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648" w14:textId="77777777" w:rsidR="00EB38AB" w:rsidRPr="00D92D58" w:rsidRDefault="00A43BB9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64E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4A" w14:textId="77777777" w:rsidR="00EB38AB" w:rsidRPr="00B6417E" w:rsidRDefault="00EB38AB" w:rsidP="00B6417E">
            <w:pPr>
              <w:pStyle w:val="TableNormal0"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64B" w14:textId="77777777" w:rsidR="00EB38AB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Lijn1:stap110</w:t>
            </w:r>
          </w:p>
          <w:p w14:paraId="3B1D364C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Lijn1:stap610</w:t>
            </w:r>
          </w:p>
        </w:tc>
        <w:tc>
          <w:tcPr>
            <w:tcW w:w="4064" w:type="dxa"/>
          </w:tcPr>
          <w:p w14:paraId="3B1D364D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653" w14:textId="77777777" w:rsidTr="00A43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4F" w14:textId="77777777" w:rsidR="00EB38AB" w:rsidRPr="00B6417E" w:rsidRDefault="00EB38AB" w:rsidP="00B6417E">
            <w:pPr>
              <w:pStyle w:val="TableNormal0"/>
            </w:pPr>
            <w:r w:rsidRPr="00B6417E">
              <w:t>Klep sluiten</w:t>
            </w:r>
          </w:p>
        </w:tc>
        <w:tc>
          <w:tcPr>
            <w:tcW w:w="3544" w:type="dxa"/>
          </w:tcPr>
          <w:p w14:paraId="3B1D3650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Lijn1:stap115</w:t>
            </w:r>
          </w:p>
          <w:p w14:paraId="3B1D3651" w14:textId="77777777" w:rsidR="00EB38AB" w:rsidRDefault="002B5856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</w:t>
            </w:r>
            <w:r w:rsidR="00EB38AB">
              <w:t>:stap615</w:t>
            </w:r>
          </w:p>
        </w:tc>
        <w:tc>
          <w:tcPr>
            <w:tcW w:w="4064" w:type="dxa"/>
          </w:tcPr>
          <w:p w14:paraId="3B1D3652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657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54" w14:textId="77777777" w:rsidR="00EB38AB" w:rsidRPr="00B6417E" w:rsidRDefault="00EB38AB" w:rsidP="00B6417E">
            <w:pPr>
              <w:pStyle w:val="TableNormal0"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655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56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3BB9" w:rsidRPr="00D92D58" w14:paraId="3B1D365B" w14:textId="77777777" w:rsidTr="00A43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58" w14:textId="77777777" w:rsidR="00A43BB9" w:rsidRPr="00B6417E" w:rsidRDefault="00A43BB9" w:rsidP="00B6417E">
            <w:pPr>
              <w:pStyle w:val="TableNormal0"/>
            </w:pPr>
          </w:p>
        </w:tc>
        <w:tc>
          <w:tcPr>
            <w:tcW w:w="3544" w:type="dxa"/>
          </w:tcPr>
          <w:p w14:paraId="3B1D3659" w14:textId="77777777" w:rsidR="00A43BB9" w:rsidRPr="00D92D58" w:rsidRDefault="00A43BB9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5A" w14:textId="77777777" w:rsidR="00A43BB9" w:rsidRPr="00D92D58" w:rsidRDefault="00A43BB9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3BB9" w:rsidRPr="00D92D58" w14:paraId="3B1D365F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5C" w14:textId="77777777" w:rsidR="00A43BB9" w:rsidRPr="00B6417E" w:rsidRDefault="00A43BB9" w:rsidP="00B6417E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65D" w14:textId="77777777" w:rsidR="00A43BB9" w:rsidRPr="00D92D58" w:rsidRDefault="00A43BB9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pos2</w:t>
            </w:r>
          </w:p>
        </w:tc>
        <w:tc>
          <w:tcPr>
            <w:tcW w:w="4064" w:type="dxa"/>
          </w:tcPr>
          <w:p w14:paraId="3B1D365E" w14:textId="77777777" w:rsidR="00A43BB9" w:rsidRPr="00D92D58" w:rsidRDefault="00A43BB9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660" w14:textId="77777777" w:rsidR="00E9454A" w:rsidRPr="00E9454A" w:rsidRDefault="00E9454A" w:rsidP="00E9454A"/>
    <w:p w14:paraId="3B1D3661" w14:textId="77777777" w:rsidR="00EB38AB" w:rsidRPr="00E42CA7" w:rsidRDefault="00EB38AB" w:rsidP="00A43BB9">
      <w:pPr>
        <w:pStyle w:val="Heading4"/>
      </w:pPr>
      <w:bookmarkStart w:id="214" w:name="_Toc274836247"/>
      <w:r w:rsidRPr="00882B93">
        <w:rPr>
          <w:noProof/>
        </w:rPr>
        <w:t>SVA222a</w:t>
      </w:r>
      <w:r w:rsidRPr="00E42CA7">
        <w:t xml:space="preserve"> - </w:t>
      </w:r>
      <w:r>
        <w:rPr>
          <w:noProof/>
        </w:rPr>
        <w:t>Spoelklep K2 L2</w:t>
      </w:r>
      <w:r w:rsidRPr="00882B93">
        <w:rPr>
          <w:noProof/>
        </w:rPr>
        <w:t xml:space="preserve"> naar zift</w:t>
      </w:r>
      <w:bookmarkEnd w:id="211"/>
      <w:bookmarkEnd w:id="214"/>
    </w:p>
    <w:p w14:paraId="3B1D3662" w14:textId="77777777" w:rsidR="006F2C97" w:rsidRDefault="00EB38AB" w:rsidP="00A43BB9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666" w14:textId="77777777" w:rsidTr="00A43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63" w14:textId="77777777" w:rsidR="00EB38AB" w:rsidRPr="00D92D58" w:rsidRDefault="00EB38AB" w:rsidP="00A43BB9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64" w14:textId="77777777" w:rsidR="00EB38AB" w:rsidRPr="00D92D58" w:rsidRDefault="00101603" w:rsidP="00A43BB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665" w14:textId="77777777" w:rsidR="00EB38AB" w:rsidRPr="00D92D58" w:rsidRDefault="00A43BB9" w:rsidP="00A43BB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66B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67" w14:textId="77777777" w:rsidR="00EB38AB" w:rsidRPr="00B6417E" w:rsidRDefault="00EB38AB" w:rsidP="00A43BB9">
            <w:pPr>
              <w:pStyle w:val="TableNormal0"/>
              <w:keepNext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668" w14:textId="77777777" w:rsidR="00EB38AB" w:rsidRDefault="002B5856" w:rsidP="00A43B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Lijn2:stap120</w:t>
            </w:r>
          </w:p>
          <w:p w14:paraId="3B1D3669" w14:textId="77777777" w:rsidR="002B5856" w:rsidRPr="00D92D58" w:rsidRDefault="002B5856" w:rsidP="00A43B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Lijn2:stap620</w:t>
            </w:r>
          </w:p>
        </w:tc>
        <w:tc>
          <w:tcPr>
            <w:tcW w:w="4064" w:type="dxa"/>
          </w:tcPr>
          <w:p w14:paraId="3B1D366A" w14:textId="77777777" w:rsidR="00EB38AB" w:rsidRPr="00D92D58" w:rsidRDefault="00EB38AB" w:rsidP="00A43B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856" w:rsidRPr="00D92D58" w14:paraId="3B1D3670" w14:textId="77777777" w:rsidTr="00A43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6C" w14:textId="77777777" w:rsidR="002B5856" w:rsidRPr="00B6417E" w:rsidRDefault="002B5856" w:rsidP="00A43BB9">
            <w:pPr>
              <w:pStyle w:val="TableNormal0"/>
              <w:keepNext/>
            </w:pPr>
            <w:r>
              <w:t>Klep sluiten</w:t>
            </w:r>
          </w:p>
        </w:tc>
        <w:tc>
          <w:tcPr>
            <w:tcW w:w="3544" w:type="dxa"/>
          </w:tcPr>
          <w:p w14:paraId="3B1D366D" w14:textId="77777777" w:rsidR="002B5856" w:rsidRDefault="002B5856" w:rsidP="00A43BB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Lijn2:stap125</w:t>
            </w:r>
          </w:p>
          <w:p w14:paraId="3B1D366E" w14:textId="77777777" w:rsidR="007E1A3E" w:rsidRDefault="007E1A3E" w:rsidP="00A43BB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Lijn2:stap625</w:t>
            </w:r>
          </w:p>
        </w:tc>
        <w:tc>
          <w:tcPr>
            <w:tcW w:w="4064" w:type="dxa"/>
          </w:tcPr>
          <w:p w14:paraId="3B1D366F" w14:textId="77777777" w:rsidR="002B5856" w:rsidRPr="00D92D58" w:rsidRDefault="002B5856" w:rsidP="00A43BB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674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71" w14:textId="77777777" w:rsidR="00EB38AB" w:rsidRPr="00B6417E" w:rsidRDefault="00EB38AB" w:rsidP="00A43BB9">
            <w:pPr>
              <w:pStyle w:val="TableNormal0"/>
              <w:keepNext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672" w14:textId="77777777" w:rsidR="00EB38AB" w:rsidRPr="00D92D58" w:rsidRDefault="00EB38AB" w:rsidP="00A43B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73" w14:textId="77777777" w:rsidR="00EB38AB" w:rsidRPr="00D92D58" w:rsidRDefault="00EB38AB" w:rsidP="00A43B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3BB9" w:rsidRPr="00D92D58" w14:paraId="3B1D3678" w14:textId="77777777" w:rsidTr="00A43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75" w14:textId="77777777" w:rsidR="00A43BB9" w:rsidRPr="00B6417E" w:rsidRDefault="00A43BB9" w:rsidP="00A43BB9">
            <w:pPr>
              <w:pStyle w:val="TableNormal0"/>
              <w:keepNext/>
            </w:pPr>
          </w:p>
        </w:tc>
        <w:tc>
          <w:tcPr>
            <w:tcW w:w="3544" w:type="dxa"/>
          </w:tcPr>
          <w:p w14:paraId="3B1D3676" w14:textId="77777777" w:rsidR="00A43BB9" w:rsidRPr="00D92D58" w:rsidRDefault="00A43BB9" w:rsidP="00A43BB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77" w14:textId="77777777" w:rsidR="00A43BB9" w:rsidRPr="00D92D58" w:rsidRDefault="00A43BB9" w:rsidP="00A43BB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3BB9" w:rsidRPr="00D92D58" w14:paraId="3B1D367C" w14:textId="77777777" w:rsidTr="00A43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79" w14:textId="77777777" w:rsidR="00A43BB9" w:rsidRPr="00B6417E" w:rsidRDefault="00A43BB9" w:rsidP="00A43BB9">
            <w:pPr>
              <w:pStyle w:val="TableNormal0"/>
              <w:keepNext/>
            </w:pPr>
            <w:r>
              <w:t>PB</w:t>
            </w:r>
          </w:p>
        </w:tc>
        <w:tc>
          <w:tcPr>
            <w:tcW w:w="3544" w:type="dxa"/>
          </w:tcPr>
          <w:p w14:paraId="3B1D367A" w14:textId="77777777" w:rsidR="00A43BB9" w:rsidRPr="00D92D58" w:rsidRDefault="00A43BB9" w:rsidP="00A43B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pos3</w:t>
            </w:r>
          </w:p>
        </w:tc>
        <w:tc>
          <w:tcPr>
            <w:tcW w:w="4064" w:type="dxa"/>
          </w:tcPr>
          <w:p w14:paraId="3B1D367B" w14:textId="77777777" w:rsidR="00A43BB9" w:rsidRPr="00D92D58" w:rsidRDefault="00A43BB9" w:rsidP="00A43B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67D" w14:textId="77777777" w:rsidR="00E9454A" w:rsidRPr="00E9454A" w:rsidRDefault="00E9454A" w:rsidP="00E9454A">
      <w:bookmarkStart w:id="215" w:name="_Toc264036206"/>
      <w:bookmarkEnd w:id="212"/>
    </w:p>
    <w:p w14:paraId="3B1D367E" w14:textId="77777777" w:rsidR="00EB38AB" w:rsidRPr="00E42CA7" w:rsidRDefault="00EB38AB" w:rsidP="00C76F1B">
      <w:pPr>
        <w:pStyle w:val="Heading4"/>
      </w:pPr>
      <w:bookmarkStart w:id="216" w:name="_Toc274836248"/>
      <w:r w:rsidRPr="00882B93">
        <w:rPr>
          <w:noProof/>
        </w:rPr>
        <w:t>SVA222b</w:t>
      </w:r>
      <w:r w:rsidRPr="00E42CA7">
        <w:t xml:space="preserve"> - </w:t>
      </w:r>
      <w:r w:rsidRPr="00882B93">
        <w:rPr>
          <w:noProof/>
        </w:rPr>
        <w:t xml:space="preserve">Spoelklep K2 L2 </w:t>
      </w:r>
      <w:r>
        <w:rPr>
          <w:noProof/>
        </w:rPr>
        <w:t xml:space="preserve">L3 </w:t>
      </w:r>
      <w:bookmarkEnd w:id="215"/>
      <w:r>
        <w:rPr>
          <w:noProof/>
        </w:rPr>
        <w:t>van ketel</w:t>
      </w:r>
      <w:bookmarkEnd w:id="216"/>
    </w:p>
    <w:p w14:paraId="3B1D367F" w14:textId="77777777" w:rsidR="006F2C97" w:rsidRDefault="00EB38AB" w:rsidP="006F2C97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683" w14:textId="77777777" w:rsidTr="00101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80" w14:textId="77777777" w:rsidR="00EB38AB" w:rsidRPr="00D92D58" w:rsidRDefault="00EB38AB" w:rsidP="006F2C9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81" w14:textId="77777777" w:rsidR="00EB38AB" w:rsidRPr="00D92D58" w:rsidRDefault="00101603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682" w14:textId="77777777" w:rsidR="00EB38AB" w:rsidRPr="00D92D58" w:rsidRDefault="00101603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7E1A3E" w:rsidRPr="00D92D58" w14:paraId="3B1D368A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84" w14:textId="77777777" w:rsidR="007E1A3E" w:rsidRPr="00B6417E" w:rsidRDefault="007E1A3E" w:rsidP="006F2C97">
            <w:pPr>
              <w:pStyle w:val="TableNormal0"/>
              <w:keepNext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685" w14:textId="77777777" w:rsidR="007E1A3E" w:rsidRDefault="00E9454A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Lijn2:stap110</w:t>
            </w:r>
          </w:p>
          <w:p w14:paraId="3B1D3686" w14:textId="77777777" w:rsidR="007E1A3E" w:rsidRDefault="00E9454A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Lijn2:stap61</w:t>
            </w:r>
            <w:r w:rsidR="007E1A3E">
              <w:t>0</w:t>
            </w:r>
          </w:p>
          <w:p w14:paraId="3B1D3687" w14:textId="77777777" w:rsidR="00E9454A" w:rsidRDefault="00E9454A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Lijn3:stap110</w:t>
            </w:r>
          </w:p>
          <w:p w14:paraId="3B1D3688" w14:textId="77777777" w:rsidR="00E9454A" w:rsidRPr="00D92D58" w:rsidRDefault="00E9454A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Lijn3:stap610</w:t>
            </w:r>
          </w:p>
        </w:tc>
        <w:tc>
          <w:tcPr>
            <w:tcW w:w="4064" w:type="dxa"/>
          </w:tcPr>
          <w:p w14:paraId="3B1D3689" w14:textId="77777777" w:rsidR="007E1A3E" w:rsidRPr="00D92D58" w:rsidRDefault="007E1A3E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1A3E" w:rsidRPr="00D92D58" w14:paraId="3B1D3691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8B" w14:textId="77777777" w:rsidR="007E1A3E" w:rsidRPr="00B6417E" w:rsidRDefault="007E1A3E" w:rsidP="006F2C97">
            <w:pPr>
              <w:pStyle w:val="TableNormal0"/>
              <w:keepNext/>
            </w:pPr>
            <w:r>
              <w:t>Klep sluiten</w:t>
            </w:r>
          </w:p>
        </w:tc>
        <w:tc>
          <w:tcPr>
            <w:tcW w:w="3544" w:type="dxa"/>
          </w:tcPr>
          <w:p w14:paraId="3B1D368C" w14:textId="77777777" w:rsidR="007E1A3E" w:rsidRDefault="007E1A3E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Lijn2:stap1</w:t>
            </w:r>
            <w:r w:rsidR="00E9454A">
              <w:t>1</w:t>
            </w:r>
            <w:r>
              <w:t>5</w:t>
            </w:r>
          </w:p>
          <w:p w14:paraId="3B1D368D" w14:textId="77777777" w:rsidR="007E1A3E" w:rsidRDefault="00E9454A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Lijn2:stap61</w:t>
            </w:r>
            <w:r w:rsidR="007E1A3E">
              <w:t>5</w:t>
            </w:r>
          </w:p>
          <w:p w14:paraId="3B1D368E" w14:textId="77777777" w:rsidR="00E9454A" w:rsidRDefault="00E9454A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Lijn3:stap115</w:t>
            </w:r>
          </w:p>
          <w:p w14:paraId="3B1D368F" w14:textId="77777777" w:rsidR="00E9454A" w:rsidRDefault="00E9454A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Lijn3:stap615</w:t>
            </w:r>
          </w:p>
        </w:tc>
        <w:tc>
          <w:tcPr>
            <w:tcW w:w="4064" w:type="dxa"/>
          </w:tcPr>
          <w:p w14:paraId="3B1D3690" w14:textId="77777777" w:rsidR="007E1A3E" w:rsidRPr="00D92D58" w:rsidRDefault="007E1A3E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E1A3E" w:rsidRPr="00D92D58" w14:paraId="3B1D3695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92" w14:textId="77777777" w:rsidR="007E1A3E" w:rsidRPr="00B6417E" w:rsidRDefault="007E1A3E" w:rsidP="006F2C97">
            <w:pPr>
              <w:pStyle w:val="TableNormal0"/>
              <w:keepNext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693" w14:textId="77777777" w:rsidR="007E1A3E" w:rsidRPr="00D92D58" w:rsidRDefault="007E1A3E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94" w14:textId="77777777" w:rsidR="007E1A3E" w:rsidRPr="00D92D58" w:rsidRDefault="007E1A3E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3BB9" w:rsidRPr="00D92D58" w14:paraId="3B1D3699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96" w14:textId="77777777" w:rsidR="00A43BB9" w:rsidRPr="00B6417E" w:rsidRDefault="00A43BB9" w:rsidP="006F2C97">
            <w:pPr>
              <w:pStyle w:val="TableNormal0"/>
              <w:keepNext/>
            </w:pPr>
          </w:p>
        </w:tc>
        <w:tc>
          <w:tcPr>
            <w:tcW w:w="3544" w:type="dxa"/>
          </w:tcPr>
          <w:p w14:paraId="3B1D3697" w14:textId="77777777" w:rsidR="00A43BB9" w:rsidRPr="00D92D58" w:rsidRDefault="00A43BB9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98" w14:textId="77777777" w:rsidR="00A43BB9" w:rsidRPr="00D92D58" w:rsidRDefault="00A43BB9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3BB9" w:rsidRPr="00D92D58" w14:paraId="3B1D369D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9A" w14:textId="77777777" w:rsidR="00A43BB9" w:rsidRPr="00B6417E" w:rsidRDefault="00A43BB9" w:rsidP="006F2C97">
            <w:pPr>
              <w:pStyle w:val="TableNormal0"/>
              <w:keepNext/>
            </w:pPr>
            <w:r>
              <w:t>PB</w:t>
            </w:r>
          </w:p>
        </w:tc>
        <w:tc>
          <w:tcPr>
            <w:tcW w:w="3544" w:type="dxa"/>
          </w:tcPr>
          <w:p w14:paraId="3B1D369B" w14:textId="77777777" w:rsidR="00A43BB9" w:rsidRPr="00D92D58" w:rsidRDefault="00A43BB9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C2.3.61 pos </w:t>
            </w:r>
            <w:r w:rsidR="00101603">
              <w:t>4</w:t>
            </w:r>
          </w:p>
        </w:tc>
        <w:tc>
          <w:tcPr>
            <w:tcW w:w="4064" w:type="dxa"/>
          </w:tcPr>
          <w:p w14:paraId="3B1D369C" w14:textId="77777777" w:rsidR="00A43BB9" w:rsidRPr="00D92D58" w:rsidRDefault="00A43BB9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69E" w14:textId="77777777" w:rsidR="00E9454A" w:rsidRPr="00E9454A" w:rsidRDefault="00E9454A" w:rsidP="00E9454A">
      <w:bookmarkStart w:id="217" w:name="_Toc264036207"/>
    </w:p>
    <w:p w14:paraId="3B1D369F" w14:textId="77777777" w:rsidR="00EB38AB" w:rsidRPr="00E42CA7" w:rsidRDefault="00EB38AB" w:rsidP="00C76F1B">
      <w:pPr>
        <w:pStyle w:val="Heading4"/>
      </w:pPr>
      <w:bookmarkStart w:id="218" w:name="_Toc274836249"/>
      <w:r w:rsidRPr="00882B93">
        <w:rPr>
          <w:noProof/>
        </w:rPr>
        <w:t>SVA223a</w:t>
      </w:r>
      <w:r w:rsidRPr="00E42CA7">
        <w:t xml:space="preserve"> - </w:t>
      </w:r>
      <w:r w:rsidRPr="00882B93">
        <w:rPr>
          <w:noProof/>
        </w:rPr>
        <w:t>Spoelklep K2 L3 naar zift</w:t>
      </w:r>
      <w:bookmarkEnd w:id="217"/>
      <w:bookmarkEnd w:id="218"/>
    </w:p>
    <w:p w14:paraId="3B1D36A0" w14:textId="77777777" w:rsidR="00EB38AB" w:rsidRDefault="00EB38AB" w:rsidP="004843A9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p w14:paraId="3B1D36A1" w14:textId="77777777" w:rsidR="006F2C97" w:rsidRPr="006146C9" w:rsidRDefault="006F2C97" w:rsidP="004843A9">
      <w:pPr>
        <w:keepNext/>
        <w:rPr>
          <w:lang w:val="nl"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61</w:t>
      </w:r>
      <w:r>
        <w:rPr>
          <w:noProof/>
        </w:rPr>
        <w:tab/>
        <w:t xml:space="preserve">Pos: </w:t>
      </w:r>
      <w:r w:rsidRPr="006F2C97">
        <w:rPr>
          <w:rStyle w:val="OpmerkingChar"/>
        </w:rPr>
        <w:t>??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6A5" w14:textId="77777777" w:rsidTr="00101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A2" w14:textId="77777777" w:rsidR="00EB38AB" w:rsidRPr="00D92D58" w:rsidRDefault="00EB38AB" w:rsidP="004843A9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A3" w14:textId="77777777" w:rsidR="00EB38AB" w:rsidRPr="00D92D58" w:rsidRDefault="00101603" w:rsidP="004843A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6A4" w14:textId="77777777" w:rsidR="00EB38AB" w:rsidRPr="00D92D58" w:rsidRDefault="00101603" w:rsidP="004843A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6AA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A6" w14:textId="77777777" w:rsidR="00EB38AB" w:rsidRPr="00B6417E" w:rsidRDefault="00EB38AB" w:rsidP="004843A9">
            <w:pPr>
              <w:pStyle w:val="TableNormal0"/>
              <w:keepNext/>
            </w:pPr>
            <w:r w:rsidRPr="00B6417E">
              <w:t>Klep open</w:t>
            </w:r>
          </w:p>
        </w:tc>
        <w:tc>
          <w:tcPr>
            <w:tcW w:w="3544" w:type="dxa"/>
          </w:tcPr>
          <w:p w14:paraId="3B1D36A7" w14:textId="77777777" w:rsidR="00E9454A" w:rsidRDefault="00E9454A" w:rsidP="004843A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Lijn3:stap120</w:t>
            </w:r>
          </w:p>
          <w:p w14:paraId="3B1D36A8" w14:textId="77777777" w:rsidR="00EB38AB" w:rsidRPr="00D92D58" w:rsidRDefault="00E9454A" w:rsidP="004843A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Lijn3:stap620</w:t>
            </w:r>
          </w:p>
        </w:tc>
        <w:tc>
          <w:tcPr>
            <w:tcW w:w="4064" w:type="dxa"/>
          </w:tcPr>
          <w:p w14:paraId="3B1D36A9" w14:textId="77777777" w:rsidR="00EB38AB" w:rsidRPr="00D92D58" w:rsidRDefault="00EB38AB" w:rsidP="004843A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1A3E" w:rsidRPr="00D92D58" w14:paraId="3B1D36AF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AB" w14:textId="77777777" w:rsidR="007E1A3E" w:rsidRPr="00B6417E" w:rsidRDefault="007E1A3E" w:rsidP="004843A9">
            <w:pPr>
              <w:pStyle w:val="TableNormal0"/>
              <w:keepNext/>
            </w:pPr>
            <w:r>
              <w:t>Klep sluiten</w:t>
            </w:r>
          </w:p>
        </w:tc>
        <w:tc>
          <w:tcPr>
            <w:tcW w:w="3544" w:type="dxa"/>
          </w:tcPr>
          <w:p w14:paraId="3B1D36AC" w14:textId="77777777" w:rsidR="00E9454A" w:rsidRDefault="00E9454A" w:rsidP="004843A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Lijn3:stap125</w:t>
            </w:r>
          </w:p>
          <w:p w14:paraId="3B1D36AD" w14:textId="77777777" w:rsidR="007E1A3E" w:rsidRPr="00D92D58" w:rsidRDefault="00E9454A" w:rsidP="004843A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Lijn3:stap625</w:t>
            </w:r>
          </w:p>
        </w:tc>
        <w:tc>
          <w:tcPr>
            <w:tcW w:w="4064" w:type="dxa"/>
          </w:tcPr>
          <w:p w14:paraId="3B1D36AE" w14:textId="77777777" w:rsidR="007E1A3E" w:rsidRPr="00D92D58" w:rsidRDefault="007E1A3E" w:rsidP="004843A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6B3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B0" w14:textId="77777777" w:rsidR="00EB38AB" w:rsidRPr="00B6417E" w:rsidRDefault="00EB38AB" w:rsidP="004843A9">
            <w:pPr>
              <w:pStyle w:val="TableNormal0"/>
              <w:keepNext/>
            </w:pPr>
            <w:r w:rsidRPr="00B6417E">
              <w:t>Vergrendelingen</w:t>
            </w:r>
          </w:p>
        </w:tc>
        <w:tc>
          <w:tcPr>
            <w:tcW w:w="3544" w:type="dxa"/>
          </w:tcPr>
          <w:p w14:paraId="3B1D36B1" w14:textId="77777777" w:rsidR="00EB38AB" w:rsidRPr="00D92D58" w:rsidRDefault="00EB38AB" w:rsidP="004843A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B2" w14:textId="77777777" w:rsidR="00EB38AB" w:rsidRPr="00D92D58" w:rsidRDefault="00EB38AB" w:rsidP="004843A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603" w:rsidRPr="00D92D58" w14:paraId="3B1D36B7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B4" w14:textId="77777777" w:rsidR="00101603" w:rsidRPr="00B6417E" w:rsidRDefault="00101603" w:rsidP="004843A9">
            <w:pPr>
              <w:pStyle w:val="TableNormal0"/>
              <w:keepNext/>
            </w:pPr>
          </w:p>
        </w:tc>
        <w:tc>
          <w:tcPr>
            <w:tcW w:w="3544" w:type="dxa"/>
          </w:tcPr>
          <w:p w14:paraId="3B1D36B5" w14:textId="77777777" w:rsidR="00101603" w:rsidRPr="00D92D58" w:rsidRDefault="00101603" w:rsidP="004843A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6B6" w14:textId="77777777" w:rsidR="00101603" w:rsidRPr="00D92D58" w:rsidRDefault="00101603" w:rsidP="004843A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01603" w:rsidRPr="00D92D58" w14:paraId="3B1D36BB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B8" w14:textId="77777777" w:rsidR="00101603" w:rsidRPr="00B6417E" w:rsidRDefault="00101603" w:rsidP="004843A9">
            <w:pPr>
              <w:pStyle w:val="TableNormal0"/>
              <w:keepNext/>
            </w:pPr>
            <w:r>
              <w:t>PB</w:t>
            </w:r>
          </w:p>
        </w:tc>
        <w:tc>
          <w:tcPr>
            <w:tcW w:w="3544" w:type="dxa"/>
          </w:tcPr>
          <w:p w14:paraId="3B1D36B9" w14:textId="77777777" w:rsidR="00101603" w:rsidRPr="00D92D58" w:rsidRDefault="00101603" w:rsidP="004843A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pos5</w:t>
            </w:r>
          </w:p>
        </w:tc>
        <w:tc>
          <w:tcPr>
            <w:tcW w:w="4064" w:type="dxa"/>
          </w:tcPr>
          <w:p w14:paraId="3B1D36BA" w14:textId="77777777" w:rsidR="00101603" w:rsidRPr="00D92D58" w:rsidRDefault="00101603" w:rsidP="004843A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6BC" w14:textId="77777777" w:rsidR="000E5004" w:rsidRPr="000E5004" w:rsidRDefault="000E5004" w:rsidP="000E5004">
      <w:bookmarkStart w:id="219" w:name="_Toc264036208"/>
    </w:p>
    <w:p w14:paraId="3B1D36BD" w14:textId="77777777" w:rsidR="00EB38AB" w:rsidRDefault="00EB38AB" w:rsidP="000E5004">
      <w:pPr>
        <w:pStyle w:val="Heading3"/>
        <w:keepNext/>
      </w:pPr>
      <w:bookmarkStart w:id="220" w:name="_Toc274836250"/>
      <w:r>
        <w:lastRenderedPageBreak/>
        <w:t>Ketel3</w:t>
      </w:r>
      <w:bookmarkEnd w:id="219"/>
      <w:bookmarkEnd w:id="220"/>
    </w:p>
    <w:p w14:paraId="3B1D36BE" w14:textId="77777777" w:rsidR="004220BB" w:rsidRPr="00E42CA7" w:rsidRDefault="004220BB" w:rsidP="00C76F1B">
      <w:pPr>
        <w:pStyle w:val="Heading4"/>
      </w:pPr>
      <w:bookmarkStart w:id="221" w:name="_Toc264036499"/>
      <w:bookmarkStart w:id="222" w:name="_Toc274836251"/>
      <w:bookmarkStart w:id="223" w:name="_Toc264036209"/>
      <w:r>
        <w:rPr>
          <w:noProof/>
        </w:rPr>
        <w:t>DO234</w:t>
      </w:r>
      <w:r w:rsidRPr="00E42CA7">
        <w:t xml:space="preserve"> - </w:t>
      </w:r>
      <w:r w:rsidRPr="00882B93">
        <w:rPr>
          <w:noProof/>
        </w:rPr>
        <w:t>Regelklep densiteit voeding Ketel 3 L1</w:t>
      </w:r>
      <w:bookmarkEnd w:id="221"/>
      <w:bookmarkEnd w:id="222"/>
    </w:p>
    <w:p w14:paraId="3B1D36BF" w14:textId="77777777" w:rsidR="004220BB" w:rsidRPr="004843A9" w:rsidRDefault="004220BB" w:rsidP="000E5004">
      <w:pPr>
        <w:keepNext/>
        <w:rPr>
          <w:lang w:val="en-US"/>
        </w:rPr>
      </w:pPr>
      <w:r w:rsidRPr="004843A9">
        <w:rPr>
          <w:rStyle w:val="Strong"/>
          <w:lang w:val="en-US"/>
        </w:rPr>
        <w:t>Type:</w:t>
      </w:r>
      <w:r w:rsidRPr="004843A9">
        <w:rPr>
          <w:lang w:val="en-US"/>
        </w:rPr>
        <w:t xml:space="preserve"> </w:t>
      </w:r>
      <w:r w:rsidRPr="004843A9">
        <w:rPr>
          <w:noProof/>
          <w:lang w:val="en-US"/>
        </w:rPr>
        <w:t>Pos</w:t>
      </w:r>
      <w:r w:rsidRPr="004843A9">
        <w:rPr>
          <w:lang w:val="en-US"/>
        </w:rPr>
        <w:t xml:space="preserve"> - </w:t>
      </w:r>
      <w:r w:rsidRPr="004843A9">
        <w:rPr>
          <w:noProof/>
          <w:lang w:val="en-US"/>
        </w:rPr>
        <w:t>PB PA</w:t>
      </w:r>
      <w:r w:rsidR="004843A9" w:rsidRPr="004843A9">
        <w:rPr>
          <w:noProof/>
          <w:lang w:val="en-US"/>
        </w:rPr>
        <w:t xml:space="preserve"> – Sipart PS2</w:t>
      </w:r>
    </w:p>
    <w:p w14:paraId="3B1D36C0" w14:textId="77777777" w:rsidR="004220BB" w:rsidRDefault="000E5004" w:rsidP="000E5004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32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101603" w:rsidRPr="00D92D58" w14:paraId="3B1D36C4" w14:textId="77777777" w:rsidTr="00101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C1" w14:textId="77777777" w:rsidR="00101603" w:rsidRPr="00D92D58" w:rsidRDefault="00101603" w:rsidP="000E5004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C2" w14:textId="77777777" w:rsidR="00101603" w:rsidRPr="00D92D58" w:rsidRDefault="00101603" w:rsidP="000E500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6C3" w14:textId="77777777" w:rsidR="00101603" w:rsidRPr="00D92D58" w:rsidRDefault="00101603" w:rsidP="000E500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101603" w:rsidRPr="00D92D58" w14:paraId="3B1D36C8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C5" w14:textId="77777777" w:rsidR="00101603" w:rsidRPr="00D92D58" w:rsidRDefault="00101603" w:rsidP="000E5004">
            <w:pPr>
              <w:keepNext/>
            </w:pPr>
            <w:r w:rsidRPr="00EB38AB">
              <w:rPr>
                <w:sz w:val="18"/>
              </w:rPr>
              <w:t>Range</w:t>
            </w:r>
          </w:p>
        </w:tc>
        <w:tc>
          <w:tcPr>
            <w:tcW w:w="3544" w:type="dxa"/>
          </w:tcPr>
          <w:p w14:paraId="3B1D36C6" w14:textId="77777777" w:rsidR="00101603" w:rsidRPr="00D92D58" w:rsidRDefault="00101603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111" w:type="dxa"/>
          </w:tcPr>
          <w:p w14:paraId="3B1D36C7" w14:textId="77777777" w:rsidR="00101603" w:rsidRPr="00D92D58" w:rsidRDefault="00101603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6CC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C9" w14:textId="77777777" w:rsidR="007B2986" w:rsidRPr="00EB38AB" w:rsidRDefault="007B2986" w:rsidP="004843A9">
            <w:pPr>
              <w:pStyle w:val="TableNormal0"/>
              <w:keepNext/>
              <w:rPr>
                <w:bCs/>
              </w:rPr>
            </w:pPr>
            <w:r>
              <w:rPr>
                <w:bCs/>
              </w:rPr>
              <w:t>Gewenste pos.</w:t>
            </w:r>
          </w:p>
        </w:tc>
        <w:tc>
          <w:tcPr>
            <w:tcW w:w="3544" w:type="dxa"/>
          </w:tcPr>
          <w:p w14:paraId="3B1D36CA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DIC201:Out</w:t>
            </w:r>
          </w:p>
        </w:tc>
        <w:tc>
          <w:tcPr>
            <w:tcW w:w="4111" w:type="dxa"/>
          </w:tcPr>
          <w:p w14:paraId="3B1D36CB" w14:textId="77777777" w:rsidR="007B2986" w:rsidRPr="00D92D58" w:rsidRDefault="007B2986" w:rsidP="004220B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6D0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CD" w14:textId="77777777" w:rsidR="007B2986" w:rsidRDefault="007B2986" w:rsidP="004843A9">
            <w:pPr>
              <w:pStyle w:val="TableNormal0"/>
              <w:keepNext/>
              <w:rPr>
                <w:bCs/>
              </w:rPr>
            </w:pPr>
          </w:p>
        </w:tc>
        <w:tc>
          <w:tcPr>
            <w:tcW w:w="3544" w:type="dxa"/>
          </w:tcPr>
          <w:p w14:paraId="3B1D36CE" w14:textId="77777777" w:rsidR="007B2986" w:rsidRPr="00D92D58" w:rsidRDefault="007B2986" w:rsidP="004220B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6CF" w14:textId="77777777" w:rsidR="007B2986" w:rsidRDefault="007B2986" w:rsidP="004220B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6D4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D1" w14:textId="77777777" w:rsidR="007B2986" w:rsidRDefault="007B2986" w:rsidP="004843A9">
            <w:pPr>
              <w:pStyle w:val="TableNormal0"/>
              <w:keepNext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3544" w:type="dxa"/>
          </w:tcPr>
          <w:p w14:paraId="3B1D36D2" w14:textId="77777777" w:rsidR="007B2986" w:rsidRPr="00D92D58" w:rsidRDefault="007B2986" w:rsidP="004220B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C2.2.32</w:t>
            </w:r>
          </w:p>
        </w:tc>
        <w:tc>
          <w:tcPr>
            <w:tcW w:w="4111" w:type="dxa"/>
          </w:tcPr>
          <w:p w14:paraId="3B1D36D3" w14:textId="77777777" w:rsidR="007B2986" w:rsidRDefault="007B2986" w:rsidP="004220B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6D5" w14:textId="77777777" w:rsidR="004220BB" w:rsidRPr="0077218A" w:rsidRDefault="004220BB" w:rsidP="004220BB">
      <w:pPr>
        <w:rPr>
          <w:lang w:val="nl"/>
        </w:rPr>
      </w:pPr>
    </w:p>
    <w:p w14:paraId="3B1D36D6" w14:textId="77777777" w:rsidR="00EB38AB" w:rsidRPr="00E42CA7" w:rsidRDefault="00EB38AB" w:rsidP="00C76F1B">
      <w:pPr>
        <w:pStyle w:val="Heading4"/>
      </w:pPr>
      <w:bookmarkStart w:id="224" w:name="_Toc274836252"/>
      <w:r w:rsidRPr="00882B93">
        <w:rPr>
          <w:noProof/>
        </w:rPr>
        <w:t>DO23</w:t>
      </w:r>
      <w:r w:rsidR="004220BB">
        <w:rPr>
          <w:noProof/>
        </w:rPr>
        <w:t>5</w:t>
      </w:r>
      <w:r w:rsidRPr="00E42CA7">
        <w:t xml:space="preserve"> - </w:t>
      </w:r>
      <w:r w:rsidRPr="00882B93">
        <w:rPr>
          <w:noProof/>
        </w:rPr>
        <w:t>Regelklep densiteit voeding Ketel 3 L2-L3</w:t>
      </w:r>
      <w:bookmarkEnd w:id="223"/>
      <w:bookmarkEnd w:id="224"/>
    </w:p>
    <w:p w14:paraId="3B1D36D7" w14:textId="77777777" w:rsidR="00EB38AB" w:rsidRPr="00120F15" w:rsidRDefault="00EB38AB" w:rsidP="004843A9">
      <w:pPr>
        <w:rPr>
          <w:lang w:val="en-US"/>
        </w:rPr>
      </w:pPr>
      <w:r w:rsidRPr="00120F15">
        <w:rPr>
          <w:rStyle w:val="Strong"/>
          <w:lang w:val="en-US"/>
        </w:rPr>
        <w:t>Type:</w:t>
      </w:r>
      <w:r w:rsidRPr="00120F15">
        <w:rPr>
          <w:lang w:val="en-US"/>
        </w:rPr>
        <w:t xml:space="preserve"> </w:t>
      </w:r>
      <w:r w:rsidRPr="00120F15">
        <w:rPr>
          <w:noProof/>
          <w:lang w:val="en-US"/>
        </w:rPr>
        <w:t>Pos</w:t>
      </w:r>
      <w:r w:rsidRPr="00120F15">
        <w:rPr>
          <w:lang w:val="en-US"/>
        </w:rPr>
        <w:t xml:space="preserve"> - </w:t>
      </w:r>
      <w:r w:rsidRPr="00120F15">
        <w:rPr>
          <w:noProof/>
          <w:lang w:val="en-US"/>
        </w:rPr>
        <w:t>PB PA</w:t>
      </w:r>
      <w:r w:rsidR="004843A9" w:rsidRPr="00120F15">
        <w:rPr>
          <w:noProof/>
          <w:lang w:val="en-US"/>
        </w:rPr>
        <w:t xml:space="preserve"> – Sipart PS2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101603" w:rsidRPr="00D92D58" w14:paraId="3B1D36DB" w14:textId="77777777" w:rsidTr="007B2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D8" w14:textId="77777777" w:rsidR="00101603" w:rsidRPr="00D92D58" w:rsidRDefault="00101603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D9" w14:textId="77777777" w:rsidR="00101603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6DA" w14:textId="77777777" w:rsidR="00101603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101603" w:rsidRPr="00D92D58" w14:paraId="3B1D36DF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DC" w14:textId="77777777" w:rsidR="00101603" w:rsidRPr="0061515A" w:rsidRDefault="00101603" w:rsidP="0061515A">
            <w:pPr>
              <w:pStyle w:val="TableNormal0"/>
            </w:pPr>
            <w:r w:rsidRPr="0061515A">
              <w:t>Range</w:t>
            </w:r>
          </w:p>
        </w:tc>
        <w:tc>
          <w:tcPr>
            <w:tcW w:w="3544" w:type="dxa"/>
          </w:tcPr>
          <w:p w14:paraId="3B1D36DD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111" w:type="dxa"/>
          </w:tcPr>
          <w:p w14:paraId="3B1D36DE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2178A8" w14:paraId="3B1D36E3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E0" w14:textId="77777777" w:rsidR="007B2986" w:rsidRPr="0061515A" w:rsidRDefault="007B2986" w:rsidP="0061515A">
            <w:pPr>
              <w:pStyle w:val="TableNormal0"/>
            </w:pPr>
            <w:r w:rsidRPr="0061515A">
              <w:t>Gewenste waarde</w:t>
            </w:r>
          </w:p>
        </w:tc>
        <w:tc>
          <w:tcPr>
            <w:tcW w:w="3544" w:type="dxa"/>
          </w:tcPr>
          <w:p w14:paraId="3B1D36E1" w14:textId="77777777" w:rsidR="007B2986" w:rsidRPr="00D92D58" w:rsidRDefault="007B2986" w:rsidP="007B2986">
            <w:pPr>
              <w:pStyle w:val="TableNormal0"/>
              <w:keepNext/>
              <w:tabs>
                <w:tab w:val="left" w:pos="289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DIC202:Out of DIC203:Out</w:t>
            </w:r>
            <w:r>
              <w:rPr>
                <w:lang w:val="en-US"/>
              </w:rPr>
              <w:tab/>
            </w:r>
          </w:p>
        </w:tc>
        <w:tc>
          <w:tcPr>
            <w:tcW w:w="4111" w:type="dxa"/>
          </w:tcPr>
          <w:p w14:paraId="3B1D36E2" w14:textId="77777777" w:rsidR="007B2986" w:rsidRPr="00D92D58" w:rsidRDefault="007B2986" w:rsidP="00120F15">
            <w:pPr>
              <w:pStyle w:val="TableNormal0"/>
              <w:keepNext/>
              <w:tabs>
                <w:tab w:val="left" w:pos="289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2178A8" w14:paraId="3B1D36E7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E4" w14:textId="77777777" w:rsidR="007B2986" w:rsidRPr="007B2986" w:rsidRDefault="007B2986" w:rsidP="0061515A">
            <w:pPr>
              <w:pStyle w:val="TableNormal0"/>
              <w:rPr>
                <w:lang w:val="en-US"/>
              </w:rPr>
            </w:pPr>
          </w:p>
        </w:tc>
        <w:tc>
          <w:tcPr>
            <w:tcW w:w="3544" w:type="dxa"/>
          </w:tcPr>
          <w:p w14:paraId="3B1D36E5" w14:textId="77777777" w:rsidR="007B2986" w:rsidRPr="007B2986" w:rsidRDefault="007B2986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11" w:type="dxa"/>
          </w:tcPr>
          <w:p w14:paraId="3B1D36E6" w14:textId="77777777" w:rsidR="007B2986" w:rsidRDefault="007B2986" w:rsidP="00120F15">
            <w:pPr>
              <w:pStyle w:val="TableNormal0"/>
              <w:keepNext/>
              <w:tabs>
                <w:tab w:val="left" w:pos="28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975C89" w14:paraId="3B1D36EB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E8" w14:textId="77777777" w:rsidR="007B2986" w:rsidRPr="0061515A" w:rsidRDefault="007B2986" w:rsidP="0061515A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6E9" w14:textId="77777777" w:rsidR="007B2986" w:rsidRPr="00D92D58" w:rsidRDefault="007B2986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C2.2.33</w:t>
            </w:r>
          </w:p>
        </w:tc>
        <w:tc>
          <w:tcPr>
            <w:tcW w:w="4111" w:type="dxa"/>
          </w:tcPr>
          <w:p w14:paraId="3B1D36EA" w14:textId="77777777" w:rsidR="007B2986" w:rsidRDefault="007B2986" w:rsidP="00120F15">
            <w:pPr>
              <w:pStyle w:val="TableNormal0"/>
              <w:keepNext/>
              <w:tabs>
                <w:tab w:val="left" w:pos="289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6EC" w14:textId="77777777" w:rsidR="00EB38AB" w:rsidRPr="000E5004" w:rsidRDefault="00EB38AB" w:rsidP="00EB38AB">
      <w:pPr>
        <w:rPr>
          <w:lang w:val="en-US"/>
        </w:rPr>
      </w:pPr>
      <w:bookmarkStart w:id="225" w:name="_Toc264036210"/>
    </w:p>
    <w:p w14:paraId="3B1D36ED" w14:textId="77777777" w:rsidR="000E5004" w:rsidRPr="00E42CA7" w:rsidRDefault="00120F15" w:rsidP="00C76F1B">
      <w:pPr>
        <w:pStyle w:val="Heading4"/>
      </w:pPr>
      <w:bookmarkStart w:id="226" w:name="_Toc264036212"/>
      <w:bookmarkStart w:id="227" w:name="_Toc274836253"/>
      <w:r>
        <w:rPr>
          <w:noProof/>
        </w:rPr>
        <w:t>FO231</w:t>
      </w:r>
      <w:r w:rsidR="000E5004" w:rsidRPr="00E42CA7">
        <w:t xml:space="preserve"> - </w:t>
      </w:r>
      <w:r w:rsidR="000E5004" w:rsidRPr="00882B93">
        <w:rPr>
          <w:noProof/>
        </w:rPr>
        <w:t>Regelklep voedingsdebiet Ketel 3 L1</w:t>
      </w:r>
      <w:bookmarkEnd w:id="226"/>
      <w:bookmarkEnd w:id="227"/>
    </w:p>
    <w:p w14:paraId="3B1D36EE" w14:textId="77777777" w:rsidR="000E5004" w:rsidRPr="00120F15" w:rsidRDefault="000E5004" w:rsidP="00120F1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101603" w:rsidRPr="00D92D58" w14:paraId="3B1D36F2" w14:textId="77777777" w:rsidTr="007B2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EF" w14:textId="77777777" w:rsidR="00101603" w:rsidRPr="00D92D58" w:rsidRDefault="00101603" w:rsidP="000E5004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6F0" w14:textId="77777777" w:rsidR="00101603" w:rsidRPr="00D92D58" w:rsidRDefault="00101603" w:rsidP="000E500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6F1" w14:textId="77777777" w:rsidR="00101603" w:rsidRPr="00D92D58" w:rsidRDefault="00101603" w:rsidP="000E500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101603" w:rsidRPr="00D92D58" w14:paraId="3B1D36F6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F3" w14:textId="77777777" w:rsidR="00101603" w:rsidRPr="0061515A" w:rsidRDefault="00101603" w:rsidP="0061515A">
            <w:pPr>
              <w:pStyle w:val="TableNormal0"/>
            </w:pPr>
            <w:r w:rsidRPr="0061515A">
              <w:t>Range</w:t>
            </w:r>
          </w:p>
        </w:tc>
        <w:tc>
          <w:tcPr>
            <w:tcW w:w="3544" w:type="dxa"/>
          </w:tcPr>
          <w:p w14:paraId="3B1D36F4" w14:textId="77777777" w:rsidR="00101603" w:rsidRPr="00D92D58" w:rsidRDefault="00101603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111" w:type="dxa"/>
          </w:tcPr>
          <w:p w14:paraId="3B1D36F5" w14:textId="77777777" w:rsidR="00101603" w:rsidRPr="00D92D58" w:rsidRDefault="00101603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6FA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F7" w14:textId="77777777" w:rsidR="007B2986" w:rsidRPr="0061515A" w:rsidRDefault="007B2986" w:rsidP="00855A6E">
            <w:pPr>
              <w:pStyle w:val="TableNormal0"/>
            </w:pPr>
            <w:r w:rsidRPr="0061515A">
              <w:t xml:space="preserve">Gewenste </w:t>
            </w:r>
            <w:r>
              <w:t>pos.</w:t>
            </w:r>
          </w:p>
        </w:tc>
        <w:tc>
          <w:tcPr>
            <w:tcW w:w="3544" w:type="dxa"/>
          </w:tcPr>
          <w:p w14:paraId="3B1D36F8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FIC201:Out</w:t>
            </w:r>
          </w:p>
        </w:tc>
        <w:tc>
          <w:tcPr>
            <w:tcW w:w="4111" w:type="dxa"/>
          </w:tcPr>
          <w:p w14:paraId="3B1D36F9" w14:textId="77777777" w:rsidR="007B2986" w:rsidRPr="00D92D58" w:rsidRDefault="007B2986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6FE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FB" w14:textId="77777777" w:rsidR="007B2986" w:rsidRPr="0061515A" w:rsidRDefault="007B2986" w:rsidP="00855A6E">
            <w:pPr>
              <w:pStyle w:val="TableNormal0"/>
            </w:pPr>
          </w:p>
        </w:tc>
        <w:tc>
          <w:tcPr>
            <w:tcW w:w="3544" w:type="dxa"/>
          </w:tcPr>
          <w:p w14:paraId="3B1D36FC" w14:textId="77777777" w:rsidR="007B2986" w:rsidRPr="00D92D58" w:rsidRDefault="007B2986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6FD" w14:textId="77777777" w:rsidR="007B2986" w:rsidRDefault="007B2986" w:rsidP="000E500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702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6FF" w14:textId="77777777" w:rsidR="007B2986" w:rsidRPr="0061515A" w:rsidRDefault="007B2986" w:rsidP="00855A6E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700" w14:textId="77777777" w:rsidR="007B2986" w:rsidRPr="00D92D58" w:rsidRDefault="007B2986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C2.2.34</w:t>
            </w:r>
          </w:p>
        </w:tc>
        <w:tc>
          <w:tcPr>
            <w:tcW w:w="4111" w:type="dxa"/>
          </w:tcPr>
          <w:p w14:paraId="3B1D3701" w14:textId="77777777" w:rsidR="007B2986" w:rsidRDefault="007B2986" w:rsidP="000E500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703" w14:textId="77777777" w:rsidR="000E5004" w:rsidRPr="0077218A" w:rsidRDefault="000E5004" w:rsidP="000E5004">
      <w:pPr>
        <w:rPr>
          <w:lang w:val="nl"/>
        </w:rPr>
      </w:pPr>
    </w:p>
    <w:p w14:paraId="3B1D3704" w14:textId="77777777" w:rsidR="00EB38AB" w:rsidRPr="00E42CA7" w:rsidRDefault="00EB38AB" w:rsidP="00C76F1B">
      <w:pPr>
        <w:pStyle w:val="Heading4"/>
      </w:pPr>
      <w:bookmarkStart w:id="228" w:name="_Toc274836254"/>
      <w:r w:rsidRPr="00882B93">
        <w:rPr>
          <w:noProof/>
        </w:rPr>
        <w:t>FO232</w:t>
      </w:r>
      <w:r w:rsidRPr="00E42CA7">
        <w:t xml:space="preserve"> - </w:t>
      </w:r>
      <w:r w:rsidRPr="00882B93">
        <w:rPr>
          <w:noProof/>
        </w:rPr>
        <w:t>Regelklep voedingsdebiet Ketel 3 L2</w:t>
      </w:r>
      <w:bookmarkEnd w:id="225"/>
      <w:bookmarkEnd w:id="228"/>
    </w:p>
    <w:p w14:paraId="3B1D3705" w14:textId="77777777" w:rsidR="00EB38AB" w:rsidRPr="00B6417E" w:rsidRDefault="00EB38AB" w:rsidP="00EB38AB">
      <w:pPr>
        <w:rPr>
          <w:lang w:val="en-US"/>
        </w:rPr>
      </w:pPr>
      <w:r w:rsidRPr="00B6417E">
        <w:rPr>
          <w:rStyle w:val="Strong"/>
          <w:lang w:val="en-US"/>
        </w:rPr>
        <w:t>Type:</w:t>
      </w:r>
      <w:r w:rsidRPr="00B6417E">
        <w:rPr>
          <w:lang w:val="en-US"/>
        </w:rPr>
        <w:t xml:space="preserve"> </w:t>
      </w:r>
      <w:r w:rsidRPr="00B6417E">
        <w:rPr>
          <w:noProof/>
          <w:lang w:val="en-US"/>
        </w:rPr>
        <w:t>Pos</w:t>
      </w:r>
      <w:r w:rsidRPr="00B6417E">
        <w:rPr>
          <w:lang w:val="en-US"/>
        </w:rPr>
        <w:t xml:space="preserve"> - </w:t>
      </w:r>
      <w:r w:rsidRPr="00B6417E">
        <w:rPr>
          <w:noProof/>
          <w:lang w:val="en-US"/>
        </w:rPr>
        <w:t>PB PA</w:t>
      </w:r>
      <w:r w:rsidR="00B6417E" w:rsidRPr="00B6417E">
        <w:rPr>
          <w:noProof/>
          <w:lang w:val="en-US"/>
        </w:rPr>
        <w:t xml:space="preserve"> </w:t>
      </w:r>
      <w:r w:rsidR="00B6417E">
        <w:rPr>
          <w:noProof/>
          <w:lang w:val="en-US"/>
        </w:rPr>
        <w:t xml:space="preserve"> - </w:t>
      </w:r>
      <w:r w:rsidR="00B6417E" w:rsidRPr="00B6417E">
        <w:rPr>
          <w:noProof/>
          <w:lang w:val="en-US"/>
        </w:rPr>
        <w:t>sipart PS2</w:t>
      </w:r>
    </w:p>
    <w:p w14:paraId="3B1D3706" w14:textId="77777777" w:rsidR="00EB38AB" w:rsidRDefault="00EB38AB" w:rsidP="00EB38AB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35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101603" w:rsidRPr="00D92D58" w14:paraId="3B1D370A" w14:textId="77777777" w:rsidTr="007B2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07" w14:textId="77777777" w:rsidR="00101603" w:rsidRPr="00D92D58" w:rsidRDefault="00101603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08" w14:textId="77777777" w:rsidR="00101603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709" w14:textId="77777777" w:rsidR="00101603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101603" w:rsidRPr="00D92D58" w14:paraId="3B1D370E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0B" w14:textId="77777777" w:rsidR="00101603" w:rsidRPr="0061515A" w:rsidRDefault="00101603" w:rsidP="0061515A">
            <w:pPr>
              <w:pStyle w:val="TableNormal0"/>
            </w:pPr>
            <w:r w:rsidRPr="0061515A">
              <w:t>Range</w:t>
            </w:r>
          </w:p>
        </w:tc>
        <w:tc>
          <w:tcPr>
            <w:tcW w:w="3544" w:type="dxa"/>
          </w:tcPr>
          <w:p w14:paraId="3B1D370C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111" w:type="dxa"/>
          </w:tcPr>
          <w:p w14:paraId="3B1D370D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712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0F" w14:textId="77777777" w:rsidR="007B2986" w:rsidRPr="0061515A" w:rsidRDefault="007B2986" w:rsidP="00855A6E">
            <w:pPr>
              <w:pStyle w:val="TableNormal0"/>
            </w:pPr>
            <w:r w:rsidRPr="0061515A">
              <w:t xml:space="preserve">Gewenste </w:t>
            </w:r>
            <w:r>
              <w:t>pos.</w:t>
            </w:r>
          </w:p>
        </w:tc>
        <w:tc>
          <w:tcPr>
            <w:tcW w:w="3544" w:type="dxa"/>
          </w:tcPr>
          <w:p w14:paraId="3B1D3710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FIC202:Out</w:t>
            </w:r>
          </w:p>
        </w:tc>
        <w:tc>
          <w:tcPr>
            <w:tcW w:w="4111" w:type="dxa"/>
          </w:tcPr>
          <w:p w14:paraId="3B1D3711" w14:textId="77777777" w:rsidR="007B2986" w:rsidRPr="00D92D58" w:rsidRDefault="007B2986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716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13" w14:textId="77777777" w:rsidR="007B2986" w:rsidRPr="0061515A" w:rsidRDefault="007B2986" w:rsidP="00855A6E">
            <w:pPr>
              <w:pStyle w:val="TableNormal0"/>
            </w:pPr>
          </w:p>
        </w:tc>
        <w:tc>
          <w:tcPr>
            <w:tcW w:w="3544" w:type="dxa"/>
          </w:tcPr>
          <w:p w14:paraId="3B1D3714" w14:textId="77777777" w:rsidR="007B2986" w:rsidRPr="00D92D58" w:rsidRDefault="007B2986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715" w14:textId="77777777" w:rsidR="007B2986" w:rsidRDefault="007B2986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71A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17" w14:textId="77777777" w:rsidR="007B2986" w:rsidRPr="0061515A" w:rsidRDefault="007B2986" w:rsidP="00855A6E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718" w14:textId="77777777" w:rsidR="007B2986" w:rsidRPr="00D92D58" w:rsidRDefault="007B2986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C2.2.35</w:t>
            </w:r>
          </w:p>
        </w:tc>
        <w:tc>
          <w:tcPr>
            <w:tcW w:w="4111" w:type="dxa"/>
          </w:tcPr>
          <w:p w14:paraId="3B1D3719" w14:textId="77777777" w:rsidR="007B2986" w:rsidRDefault="007B2986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71B" w14:textId="77777777" w:rsidR="00EB38AB" w:rsidRPr="0077218A" w:rsidRDefault="00EB38AB" w:rsidP="00EB38AB">
      <w:pPr>
        <w:rPr>
          <w:lang w:val="nl"/>
        </w:rPr>
      </w:pPr>
    </w:p>
    <w:p w14:paraId="3B1D371C" w14:textId="77777777" w:rsidR="00EB38AB" w:rsidRPr="00E42CA7" w:rsidRDefault="00EB38AB" w:rsidP="00C76F1B">
      <w:pPr>
        <w:pStyle w:val="Heading4"/>
      </w:pPr>
      <w:bookmarkStart w:id="229" w:name="_Toc264036211"/>
      <w:bookmarkStart w:id="230" w:name="_Toc274836255"/>
      <w:r w:rsidRPr="00882B93">
        <w:rPr>
          <w:noProof/>
        </w:rPr>
        <w:t>FO233</w:t>
      </w:r>
      <w:r w:rsidRPr="00E42CA7">
        <w:t xml:space="preserve"> - </w:t>
      </w:r>
      <w:r w:rsidRPr="00882B93">
        <w:rPr>
          <w:noProof/>
        </w:rPr>
        <w:t>Regelklep voedingsdebiet Ketel 3 L3</w:t>
      </w:r>
      <w:bookmarkEnd w:id="229"/>
      <w:bookmarkEnd w:id="230"/>
    </w:p>
    <w:p w14:paraId="3B1D371D" w14:textId="77777777" w:rsidR="00EB38AB" w:rsidRPr="007B2986" w:rsidRDefault="00EB38AB" w:rsidP="007B2986">
      <w:pPr>
        <w:rPr>
          <w:lang w:val="en-US"/>
        </w:rPr>
      </w:pPr>
      <w:r w:rsidRPr="007B2986">
        <w:rPr>
          <w:rStyle w:val="Strong"/>
          <w:lang w:val="en-US"/>
        </w:rPr>
        <w:t>Type:</w:t>
      </w:r>
      <w:r w:rsidRPr="007B2986">
        <w:rPr>
          <w:lang w:val="en-US"/>
        </w:rPr>
        <w:t xml:space="preserve"> </w:t>
      </w:r>
      <w:r w:rsidRPr="007B2986">
        <w:rPr>
          <w:noProof/>
          <w:lang w:val="en-US"/>
        </w:rPr>
        <w:t>Pos</w:t>
      </w:r>
      <w:r w:rsidRPr="007B2986">
        <w:rPr>
          <w:lang w:val="en-US"/>
        </w:rPr>
        <w:t xml:space="preserve"> - </w:t>
      </w:r>
      <w:r w:rsidRPr="007B2986">
        <w:rPr>
          <w:noProof/>
          <w:lang w:val="en-US"/>
        </w:rPr>
        <w:t>PB PA</w:t>
      </w:r>
      <w:r w:rsidR="007B2986" w:rsidRPr="007B2986">
        <w:rPr>
          <w:lang w:val="en-US"/>
        </w:rPr>
        <w:t xml:space="preserve"> - </w:t>
      </w:r>
      <w:r w:rsidRPr="007B2986">
        <w:rPr>
          <w:noProof/>
          <w:lang w:val="en-US"/>
        </w:rPr>
        <w:t>sipart PS2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101603" w:rsidRPr="00D92D58" w14:paraId="3B1D3721" w14:textId="77777777" w:rsidTr="007B2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1E" w14:textId="77777777" w:rsidR="00101603" w:rsidRPr="00D92D58" w:rsidRDefault="00101603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1F" w14:textId="77777777" w:rsidR="00101603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720" w14:textId="77777777" w:rsidR="00101603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101603" w:rsidRPr="00D92D58" w14:paraId="3B1D3725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22" w14:textId="77777777" w:rsidR="00101603" w:rsidRPr="0061515A" w:rsidRDefault="00101603" w:rsidP="0061515A">
            <w:pPr>
              <w:pStyle w:val="TableNormal0"/>
            </w:pPr>
            <w:r w:rsidRPr="0061515A">
              <w:t>Range</w:t>
            </w:r>
          </w:p>
        </w:tc>
        <w:tc>
          <w:tcPr>
            <w:tcW w:w="3544" w:type="dxa"/>
          </w:tcPr>
          <w:p w14:paraId="3B1D3723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4111" w:type="dxa"/>
          </w:tcPr>
          <w:p w14:paraId="3B1D3724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729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26" w14:textId="77777777" w:rsidR="007B2986" w:rsidRPr="0061515A" w:rsidRDefault="007B2986" w:rsidP="00855A6E">
            <w:pPr>
              <w:pStyle w:val="TableNormal0"/>
            </w:pPr>
            <w:r w:rsidRPr="0061515A">
              <w:t xml:space="preserve">Gewenste </w:t>
            </w:r>
            <w:r>
              <w:t>pos.</w:t>
            </w:r>
          </w:p>
        </w:tc>
        <w:tc>
          <w:tcPr>
            <w:tcW w:w="3544" w:type="dxa"/>
          </w:tcPr>
          <w:p w14:paraId="3B1D3727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FIC203:Out</w:t>
            </w:r>
          </w:p>
        </w:tc>
        <w:tc>
          <w:tcPr>
            <w:tcW w:w="4111" w:type="dxa"/>
          </w:tcPr>
          <w:p w14:paraId="3B1D3728" w14:textId="77777777" w:rsidR="007B2986" w:rsidRPr="00D92D58" w:rsidRDefault="007B2986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72D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2A" w14:textId="77777777" w:rsidR="007B2986" w:rsidRPr="0061515A" w:rsidRDefault="007B2986" w:rsidP="00855A6E">
            <w:pPr>
              <w:pStyle w:val="TableNormal0"/>
            </w:pPr>
          </w:p>
        </w:tc>
        <w:tc>
          <w:tcPr>
            <w:tcW w:w="3544" w:type="dxa"/>
          </w:tcPr>
          <w:p w14:paraId="3B1D372B" w14:textId="77777777" w:rsidR="007B2986" w:rsidRPr="00D92D58" w:rsidRDefault="007B2986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72C" w14:textId="77777777" w:rsidR="007B2986" w:rsidRDefault="007B2986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B2986" w:rsidRPr="00D92D58" w14:paraId="3B1D3731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2E" w14:textId="77777777" w:rsidR="007B2986" w:rsidRPr="0061515A" w:rsidRDefault="007B2986" w:rsidP="00855A6E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72F" w14:textId="77777777" w:rsidR="007B2986" w:rsidRPr="00D92D58" w:rsidRDefault="007B2986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C2.2.36</w:t>
            </w:r>
          </w:p>
        </w:tc>
        <w:tc>
          <w:tcPr>
            <w:tcW w:w="4111" w:type="dxa"/>
          </w:tcPr>
          <w:p w14:paraId="3B1D3730" w14:textId="77777777" w:rsidR="007B2986" w:rsidRDefault="007B2986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732" w14:textId="77777777" w:rsidR="00EB38AB" w:rsidRPr="0077218A" w:rsidRDefault="00EB38AB" w:rsidP="00EB38AB">
      <w:pPr>
        <w:rPr>
          <w:lang w:val="nl"/>
        </w:rPr>
      </w:pPr>
    </w:p>
    <w:p w14:paraId="3B1D3733" w14:textId="77777777" w:rsidR="00EB38AB" w:rsidRPr="00E42CA7" w:rsidRDefault="00EB38AB" w:rsidP="00C76F1B">
      <w:pPr>
        <w:pStyle w:val="Heading4"/>
      </w:pPr>
      <w:bookmarkStart w:id="231" w:name="_Toc264036213"/>
      <w:bookmarkStart w:id="232" w:name="_Toc274836256"/>
      <w:r w:rsidRPr="00882B93">
        <w:rPr>
          <w:noProof/>
        </w:rPr>
        <w:lastRenderedPageBreak/>
        <w:t>SVA231a</w:t>
      </w:r>
      <w:r w:rsidRPr="00E42CA7">
        <w:t xml:space="preserve"> - </w:t>
      </w:r>
      <w:r w:rsidRPr="00882B93">
        <w:rPr>
          <w:noProof/>
        </w:rPr>
        <w:t xml:space="preserve">Spoelklep K3 L1 </w:t>
      </w:r>
      <w:bookmarkEnd w:id="231"/>
      <w:r>
        <w:rPr>
          <w:noProof/>
        </w:rPr>
        <w:t>naar zift</w:t>
      </w:r>
      <w:bookmarkEnd w:id="232"/>
    </w:p>
    <w:p w14:paraId="3B1D3734" w14:textId="77777777" w:rsidR="006F2C97" w:rsidRDefault="00EB38AB" w:rsidP="00855A6E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738" w14:textId="77777777" w:rsidTr="00101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35" w14:textId="77777777" w:rsidR="00EB38AB" w:rsidRPr="00D92D58" w:rsidRDefault="00EB38AB" w:rsidP="00855A6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36" w14:textId="77777777" w:rsidR="00EB38AB" w:rsidRPr="00D92D58" w:rsidRDefault="00101603" w:rsidP="00855A6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737" w14:textId="77777777" w:rsidR="00EB38AB" w:rsidRPr="00D92D58" w:rsidRDefault="00101603" w:rsidP="00855A6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73D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39" w14:textId="77777777" w:rsidR="00EB38AB" w:rsidRPr="0061515A" w:rsidRDefault="00EB38AB" w:rsidP="00855A6E">
            <w:pPr>
              <w:pStyle w:val="TableNormal0"/>
              <w:keepNext/>
            </w:pPr>
            <w:r w:rsidRPr="0061515A">
              <w:t>Klep open</w:t>
            </w:r>
          </w:p>
        </w:tc>
        <w:tc>
          <w:tcPr>
            <w:tcW w:w="3544" w:type="dxa"/>
          </w:tcPr>
          <w:p w14:paraId="3B1D373A" w14:textId="77777777" w:rsidR="00EB38AB" w:rsidRDefault="00EB38AB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Lijn1:stap220</w:t>
            </w:r>
          </w:p>
          <w:p w14:paraId="3B1D373B" w14:textId="77777777" w:rsidR="00EB38AB" w:rsidRPr="00D92D58" w:rsidRDefault="00EB38AB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Lijn1:stap720</w:t>
            </w:r>
          </w:p>
        </w:tc>
        <w:tc>
          <w:tcPr>
            <w:tcW w:w="4064" w:type="dxa"/>
          </w:tcPr>
          <w:p w14:paraId="3B1D373C" w14:textId="77777777" w:rsidR="00EB38AB" w:rsidRPr="00D92D58" w:rsidRDefault="00EB38AB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742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3E" w14:textId="77777777" w:rsidR="00EB38AB" w:rsidRPr="0061515A" w:rsidRDefault="00EB38AB" w:rsidP="00855A6E">
            <w:pPr>
              <w:pStyle w:val="TableNormal0"/>
              <w:keepNext/>
            </w:pPr>
            <w:r w:rsidRPr="0061515A">
              <w:t>Klep sluiten</w:t>
            </w:r>
          </w:p>
        </w:tc>
        <w:tc>
          <w:tcPr>
            <w:tcW w:w="3544" w:type="dxa"/>
          </w:tcPr>
          <w:p w14:paraId="3B1D373F" w14:textId="77777777" w:rsidR="00EB38AB" w:rsidRDefault="00EB38AB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Lijn1:stap225</w:t>
            </w:r>
          </w:p>
          <w:p w14:paraId="3B1D3740" w14:textId="77777777" w:rsidR="00EB38AB" w:rsidRDefault="00EB38AB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Lijn1:stap775</w:t>
            </w:r>
          </w:p>
        </w:tc>
        <w:tc>
          <w:tcPr>
            <w:tcW w:w="4064" w:type="dxa"/>
          </w:tcPr>
          <w:p w14:paraId="3B1D3741" w14:textId="77777777" w:rsidR="00EB38AB" w:rsidRPr="00D92D58" w:rsidRDefault="00EB38AB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746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43" w14:textId="77777777" w:rsidR="00EB38AB" w:rsidRPr="0061515A" w:rsidRDefault="00EB38AB" w:rsidP="00855A6E">
            <w:pPr>
              <w:pStyle w:val="TableNormal0"/>
              <w:keepNext/>
            </w:pPr>
            <w:r w:rsidRPr="0061515A">
              <w:t>Vergrendelingen</w:t>
            </w:r>
          </w:p>
        </w:tc>
        <w:tc>
          <w:tcPr>
            <w:tcW w:w="3544" w:type="dxa"/>
          </w:tcPr>
          <w:p w14:paraId="3B1D3744" w14:textId="77777777" w:rsidR="00EB38AB" w:rsidRPr="00D92D58" w:rsidRDefault="00EB38AB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45" w14:textId="77777777" w:rsidR="00EB38AB" w:rsidRPr="00D92D58" w:rsidRDefault="00EB38AB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603" w:rsidRPr="00D92D58" w14:paraId="3B1D374A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47" w14:textId="77777777" w:rsidR="00101603" w:rsidRPr="0061515A" w:rsidRDefault="00101603" w:rsidP="00855A6E">
            <w:pPr>
              <w:pStyle w:val="TableNormal0"/>
              <w:keepNext/>
            </w:pPr>
          </w:p>
        </w:tc>
        <w:tc>
          <w:tcPr>
            <w:tcW w:w="3544" w:type="dxa"/>
          </w:tcPr>
          <w:p w14:paraId="3B1D3748" w14:textId="77777777" w:rsidR="00101603" w:rsidRPr="00D92D58" w:rsidRDefault="00101603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49" w14:textId="77777777" w:rsidR="00101603" w:rsidRPr="00D92D58" w:rsidRDefault="00101603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01603" w:rsidRPr="00D92D58" w14:paraId="3B1D374E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4B" w14:textId="77777777" w:rsidR="00101603" w:rsidRPr="0061515A" w:rsidRDefault="00101603" w:rsidP="00855A6E">
            <w:pPr>
              <w:pStyle w:val="TableNormal0"/>
              <w:keepNext/>
            </w:pPr>
            <w:r>
              <w:t>PB</w:t>
            </w:r>
          </w:p>
        </w:tc>
        <w:tc>
          <w:tcPr>
            <w:tcW w:w="3544" w:type="dxa"/>
          </w:tcPr>
          <w:p w14:paraId="3B1D374C" w14:textId="77777777" w:rsidR="00101603" w:rsidRPr="00D92D58" w:rsidRDefault="00101603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pos6</w:t>
            </w:r>
          </w:p>
        </w:tc>
        <w:tc>
          <w:tcPr>
            <w:tcW w:w="4064" w:type="dxa"/>
          </w:tcPr>
          <w:p w14:paraId="3B1D374D" w14:textId="77777777" w:rsidR="00101603" w:rsidRPr="00D92D58" w:rsidRDefault="00101603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74F" w14:textId="77777777" w:rsidR="00EB38AB" w:rsidRPr="0077218A" w:rsidRDefault="00EB38AB" w:rsidP="00EB38AB">
      <w:pPr>
        <w:rPr>
          <w:lang w:val="nl"/>
        </w:rPr>
      </w:pPr>
    </w:p>
    <w:p w14:paraId="3B1D3750" w14:textId="77777777" w:rsidR="00EB38AB" w:rsidRPr="00E42CA7" w:rsidRDefault="00EB38AB" w:rsidP="00C76F1B">
      <w:pPr>
        <w:pStyle w:val="Heading4"/>
      </w:pPr>
      <w:bookmarkStart w:id="233" w:name="_Toc264036214"/>
      <w:bookmarkStart w:id="234" w:name="_Toc274836257"/>
      <w:r w:rsidRPr="00882B93">
        <w:rPr>
          <w:noProof/>
        </w:rPr>
        <w:t>SVA231b</w:t>
      </w:r>
      <w:r w:rsidRPr="00E42CA7">
        <w:t xml:space="preserve"> - </w:t>
      </w:r>
      <w:r>
        <w:rPr>
          <w:noProof/>
        </w:rPr>
        <w:t xml:space="preserve">Spoelklep K3 L1 </w:t>
      </w:r>
      <w:bookmarkEnd w:id="233"/>
      <w:r>
        <w:rPr>
          <w:noProof/>
        </w:rPr>
        <w:t>van ketel</w:t>
      </w:r>
      <w:bookmarkEnd w:id="234"/>
    </w:p>
    <w:p w14:paraId="3B1D3751" w14:textId="77777777" w:rsidR="006F2C97" w:rsidRDefault="00EB38AB" w:rsidP="00EB38AB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755" w14:textId="77777777" w:rsidTr="00101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52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53" w14:textId="77777777" w:rsidR="00EB38AB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754" w14:textId="77777777" w:rsidR="00EB38AB" w:rsidRPr="00D92D58" w:rsidRDefault="00101603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75A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56" w14:textId="77777777" w:rsidR="00EB38AB" w:rsidRPr="0061515A" w:rsidRDefault="00EB38AB" w:rsidP="0061515A">
            <w:pPr>
              <w:pStyle w:val="TableNormal0"/>
            </w:pPr>
            <w:r w:rsidRPr="0061515A">
              <w:t>Klep open</w:t>
            </w:r>
          </w:p>
        </w:tc>
        <w:tc>
          <w:tcPr>
            <w:tcW w:w="3544" w:type="dxa"/>
          </w:tcPr>
          <w:p w14:paraId="3B1D3757" w14:textId="77777777" w:rsidR="00EB38AB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Lijn1:stap210</w:t>
            </w:r>
          </w:p>
          <w:p w14:paraId="3B1D3758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Lijn1:stap710</w:t>
            </w:r>
          </w:p>
        </w:tc>
        <w:tc>
          <w:tcPr>
            <w:tcW w:w="4064" w:type="dxa"/>
          </w:tcPr>
          <w:p w14:paraId="3B1D3759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75F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5B" w14:textId="77777777" w:rsidR="00EB38AB" w:rsidRPr="0061515A" w:rsidRDefault="00EB38AB" w:rsidP="0061515A">
            <w:pPr>
              <w:pStyle w:val="TableNormal0"/>
            </w:pPr>
            <w:r w:rsidRPr="0061515A">
              <w:t>Klep sluiten</w:t>
            </w:r>
          </w:p>
        </w:tc>
        <w:tc>
          <w:tcPr>
            <w:tcW w:w="3544" w:type="dxa"/>
          </w:tcPr>
          <w:p w14:paraId="3B1D375C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Lijn1:stap215</w:t>
            </w:r>
          </w:p>
          <w:p w14:paraId="3B1D375D" w14:textId="77777777" w:rsidR="00EB38AB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Lijn1:stap715</w:t>
            </w:r>
          </w:p>
        </w:tc>
        <w:tc>
          <w:tcPr>
            <w:tcW w:w="4064" w:type="dxa"/>
          </w:tcPr>
          <w:p w14:paraId="3B1D375E" w14:textId="77777777" w:rsidR="00EB38AB" w:rsidRPr="00D92D58" w:rsidRDefault="00EB38A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763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60" w14:textId="77777777" w:rsidR="00EB38AB" w:rsidRPr="0061515A" w:rsidRDefault="00EB38AB" w:rsidP="0061515A">
            <w:pPr>
              <w:pStyle w:val="TableNormal0"/>
            </w:pPr>
            <w:r w:rsidRPr="0061515A">
              <w:t>Vergrendelingen</w:t>
            </w:r>
          </w:p>
        </w:tc>
        <w:tc>
          <w:tcPr>
            <w:tcW w:w="3544" w:type="dxa"/>
          </w:tcPr>
          <w:p w14:paraId="3B1D3761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62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603" w:rsidRPr="00D92D58" w14:paraId="3B1D3767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64" w14:textId="77777777" w:rsidR="00101603" w:rsidRPr="0061515A" w:rsidRDefault="00101603" w:rsidP="0061515A">
            <w:pPr>
              <w:pStyle w:val="TableNormal0"/>
            </w:pPr>
          </w:p>
        </w:tc>
        <w:tc>
          <w:tcPr>
            <w:tcW w:w="3544" w:type="dxa"/>
          </w:tcPr>
          <w:p w14:paraId="3B1D3765" w14:textId="77777777" w:rsidR="00101603" w:rsidRPr="00D92D58" w:rsidRDefault="00101603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66" w14:textId="77777777" w:rsidR="00101603" w:rsidRPr="00D92D58" w:rsidRDefault="00101603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01603" w:rsidRPr="00D92D58" w14:paraId="3B1D376B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68" w14:textId="77777777" w:rsidR="00101603" w:rsidRPr="0061515A" w:rsidRDefault="00101603" w:rsidP="0061515A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769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pos7</w:t>
            </w:r>
          </w:p>
        </w:tc>
        <w:tc>
          <w:tcPr>
            <w:tcW w:w="4064" w:type="dxa"/>
          </w:tcPr>
          <w:p w14:paraId="3B1D376A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76C" w14:textId="77777777" w:rsidR="00EB38AB" w:rsidRPr="0077218A" w:rsidRDefault="00EB38AB" w:rsidP="00EB38AB">
      <w:pPr>
        <w:rPr>
          <w:lang w:val="nl"/>
        </w:rPr>
      </w:pPr>
    </w:p>
    <w:p w14:paraId="3B1D376D" w14:textId="77777777" w:rsidR="00EB38AB" w:rsidRPr="00E42CA7" w:rsidRDefault="00EB38AB" w:rsidP="00C76F1B">
      <w:pPr>
        <w:pStyle w:val="Heading4"/>
      </w:pPr>
      <w:bookmarkStart w:id="235" w:name="_Toc264036215"/>
      <w:bookmarkStart w:id="236" w:name="_Toc274836258"/>
      <w:r w:rsidRPr="00882B93">
        <w:rPr>
          <w:noProof/>
        </w:rPr>
        <w:t>SVA232a</w:t>
      </w:r>
      <w:r w:rsidRPr="00E42CA7">
        <w:t xml:space="preserve"> - </w:t>
      </w:r>
      <w:r>
        <w:rPr>
          <w:noProof/>
        </w:rPr>
        <w:t>Spoelklep K3 L2</w:t>
      </w:r>
      <w:r w:rsidRPr="00882B93">
        <w:rPr>
          <w:noProof/>
        </w:rPr>
        <w:t xml:space="preserve"> naar zift</w:t>
      </w:r>
      <w:bookmarkEnd w:id="235"/>
      <w:bookmarkEnd w:id="236"/>
    </w:p>
    <w:p w14:paraId="3B1D376E" w14:textId="77777777" w:rsidR="006F2C97" w:rsidRDefault="00EB38AB" w:rsidP="0061515A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772" w14:textId="77777777" w:rsidTr="00101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6F" w14:textId="77777777" w:rsidR="00EB38AB" w:rsidRPr="00D92D58" w:rsidRDefault="00EB38AB" w:rsidP="0061515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70" w14:textId="77777777" w:rsidR="00EB38AB" w:rsidRPr="00D92D58" w:rsidRDefault="00EB38AB" w:rsidP="0061515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064" w:type="dxa"/>
          </w:tcPr>
          <w:p w14:paraId="3B1D3771" w14:textId="77777777" w:rsidR="00EB38AB" w:rsidRPr="00D92D58" w:rsidRDefault="00EB38AB" w:rsidP="0061515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EB38AB" w:rsidRPr="00D92D58" w14:paraId="3B1D3777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73" w14:textId="77777777" w:rsidR="00EB38AB" w:rsidRPr="0061515A" w:rsidRDefault="00EB38AB" w:rsidP="0061515A">
            <w:pPr>
              <w:pStyle w:val="TableNormal0"/>
              <w:keepNext/>
            </w:pPr>
            <w:r w:rsidRPr="0061515A">
              <w:t>Klep open</w:t>
            </w:r>
          </w:p>
        </w:tc>
        <w:tc>
          <w:tcPr>
            <w:tcW w:w="3544" w:type="dxa"/>
          </w:tcPr>
          <w:p w14:paraId="3B1D3774" w14:textId="77777777" w:rsidR="0061515A" w:rsidRDefault="0061515A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Lijn2:stap220</w:t>
            </w:r>
          </w:p>
          <w:p w14:paraId="3B1D3775" w14:textId="77777777" w:rsidR="00EB38AB" w:rsidRPr="00D92D58" w:rsidRDefault="0061515A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Lijn2:stap720</w:t>
            </w:r>
          </w:p>
        </w:tc>
        <w:tc>
          <w:tcPr>
            <w:tcW w:w="4064" w:type="dxa"/>
          </w:tcPr>
          <w:p w14:paraId="3B1D3776" w14:textId="77777777" w:rsidR="00EB38AB" w:rsidRPr="00D92D58" w:rsidRDefault="00EB38AB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515A" w:rsidRPr="00D92D58" w14:paraId="3B1D377C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78" w14:textId="77777777" w:rsidR="0061515A" w:rsidRPr="0061515A" w:rsidRDefault="0061515A" w:rsidP="0061515A">
            <w:pPr>
              <w:pStyle w:val="TableNormal0"/>
              <w:keepNext/>
            </w:pPr>
            <w:r>
              <w:t>Klep sluiten</w:t>
            </w:r>
          </w:p>
        </w:tc>
        <w:tc>
          <w:tcPr>
            <w:tcW w:w="3544" w:type="dxa"/>
          </w:tcPr>
          <w:p w14:paraId="3B1D3779" w14:textId="77777777" w:rsidR="0061515A" w:rsidRDefault="0061515A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Lijn2:stap225</w:t>
            </w:r>
          </w:p>
          <w:p w14:paraId="3B1D377A" w14:textId="77777777" w:rsidR="0061515A" w:rsidRDefault="0061515A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Lijn2:stap775</w:t>
            </w:r>
          </w:p>
        </w:tc>
        <w:tc>
          <w:tcPr>
            <w:tcW w:w="4064" w:type="dxa"/>
          </w:tcPr>
          <w:p w14:paraId="3B1D377B" w14:textId="77777777" w:rsidR="0061515A" w:rsidRPr="00D92D58" w:rsidRDefault="0061515A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780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7D" w14:textId="77777777" w:rsidR="00EB38AB" w:rsidRPr="0061515A" w:rsidRDefault="00EB38AB" w:rsidP="0061515A">
            <w:pPr>
              <w:pStyle w:val="TableNormal0"/>
            </w:pPr>
            <w:r w:rsidRPr="0061515A">
              <w:t>Vergrendelingen</w:t>
            </w:r>
          </w:p>
        </w:tc>
        <w:tc>
          <w:tcPr>
            <w:tcW w:w="3544" w:type="dxa"/>
          </w:tcPr>
          <w:p w14:paraId="3B1D377E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7F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603" w:rsidRPr="00D92D58" w14:paraId="3B1D3784" w14:textId="77777777" w:rsidTr="00101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81" w14:textId="77777777" w:rsidR="00101603" w:rsidRPr="0061515A" w:rsidRDefault="00101603" w:rsidP="0061515A">
            <w:pPr>
              <w:pStyle w:val="TableNormal0"/>
            </w:pPr>
          </w:p>
        </w:tc>
        <w:tc>
          <w:tcPr>
            <w:tcW w:w="3544" w:type="dxa"/>
          </w:tcPr>
          <w:p w14:paraId="3B1D3782" w14:textId="77777777" w:rsidR="00101603" w:rsidRPr="00D92D58" w:rsidRDefault="00101603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83" w14:textId="77777777" w:rsidR="00101603" w:rsidRPr="00D92D58" w:rsidRDefault="00101603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01603" w:rsidRPr="00D92D58" w14:paraId="3B1D3788" w14:textId="77777777" w:rsidTr="00101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85" w14:textId="77777777" w:rsidR="00101603" w:rsidRPr="0061515A" w:rsidRDefault="00101603" w:rsidP="0061515A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786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pos8</w:t>
            </w:r>
          </w:p>
        </w:tc>
        <w:tc>
          <w:tcPr>
            <w:tcW w:w="4064" w:type="dxa"/>
          </w:tcPr>
          <w:p w14:paraId="3B1D3787" w14:textId="77777777" w:rsidR="00101603" w:rsidRPr="00D92D58" w:rsidRDefault="00101603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789" w14:textId="77777777" w:rsidR="00EB38AB" w:rsidRPr="0077218A" w:rsidRDefault="00EB38AB" w:rsidP="00EB38AB">
      <w:pPr>
        <w:rPr>
          <w:lang w:val="nl"/>
        </w:rPr>
      </w:pPr>
    </w:p>
    <w:p w14:paraId="3B1D378A" w14:textId="77777777" w:rsidR="00EB38AB" w:rsidRPr="00E42CA7" w:rsidRDefault="00EB38AB" w:rsidP="00C76F1B">
      <w:pPr>
        <w:pStyle w:val="Heading4"/>
      </w:pPr>
      <w:bookmarkStart w:id="237" w:name="_Toc264036216"/>
      <w:bookmarkStart w:id="238" w:name="_Toc274836259"/>
      <w:r w:rsidRPr="00882B93">
        <w:rPr>
          <w:noProof/>
        </w:rPr>
        <w:t>SVA232b</w:t>
      </w:r>
      <w:r w:rsidRPr="00E42CA7">
        <w:t xml:space="preserve"> - </w:t>
      </w:r>
      <w:r w:rsidRPr="00882B93">
        <w:rPr>
          <w:noProof/>
        </w:rPr>
        <w:t xml:space="preserve">Spoelklep K3 L2 </w:t>
      </w:r>
      <w:r>
        <w:rPr>
          <w:noProof/>
        </w:rPr>
        <w:t>L3 van</w:t>
      </w:r>
      <w:r w:rsidRPr="00882B93">
        <w:rPr>
          <w:noProof/>
        </w:rPr>
        <w:t xml:space="preserve"> </w:t>
      </w:r>
      <w:bookmarkEnd w:id="237"/>
      <w:r>
        <w:rPr>
          <w:noProof/>
        </w:rPr>
        <w:t>ketel</w:t>
      </w:r>
      <w:bookmarkEnd w:id="238"/>
    </w:p>
    <w:p w14:paraId="3B1D378B" w14:textId="77777777" w:rsidR="006F2C97" w:rsidRDefault="00EB38AB" w:rsidP="00A44F8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78F" w14:textId="77777777" w:rsidTr="00A44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8C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8D" w14:textId="77777777" w:rsidR="00EB38AB" w:rsidRPr="00D92D58" w:rsidRDefault="00A44F88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78E" w14:textId="77777777" w:rsidR="00EB38AB" w:rsidRPr="00D92D58" w:rsidRDefault="00A44F88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796" w14:textId="77777777" w:rsidTr="00A44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90" w14:textId="77777777" w:rsidR="00EB38AB" w:rsidRPr="0061515A" w:rsidRDefault="00EB38AB" w:rsidP="0061515A">
            <w:pPr>
              <w:pStyle w:val="TableNormal0"/>
            </w:pPr>
            <w:r w:rsidRPr="0061515A">
              <w:t>Klep open</w:t>
            </w:r>
          </w:p>
        </w:tc>
        <w:tc>
          <w:tcPr>
            <w:tcW w:w="3544" w:type="dxa"/>
          </w:tcPr>
          <w:p w14:paraId="3B1D3791" w14:textId="77777777" w:rsidR="0061515A" w:rsidRDefault="0061515A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Lijn2:stap210</w:t>
            </w:r>
          </w:p>
          <w:p w14:paraId="3B1D3792" w14:textId="77777777" w:rsidR="00EB38AB" w:rsidRDefault="0061515A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Lijn2:stap710</w:t>
            </w:r>
          </w:p>
          <w:p w14:paraId="3B1D3793" w14:textId="77777777" w:rsidR="004A624B" w:rsidRDefault="004A624B" w:rsidP="004A624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Lijn3:stap210</w:t>
            </w:r>
          </w:p>
          <w:p w14:paraId="3B1D3794" w14:textId="77777777" w:rsidR="004A624B" w:rsidRPr="00D92D58" w:rsidRDefault="004A624B" w:rsidP="0061515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Lijn3:stap710</w:t>
            </w:r>
          </w:p>
        </w:tc>
        <w:tc>
          <w:tcPr>
            <w:tcW w:w="4064" w:type="dxa"/>
          </w:tcPr>
          <w:p w14:paraId="3B1D3795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515A" w:rsidRPr="00D92D58" w14:paraId="3B1D379D" w14:textId="77777777" w:rsidTr="00A44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97" w14:textId="77777777" w:rsidR="0061515A" w:rsidRPr="0061515A" w:rsidRDefault="0061515A" w:rsidP="0061515A">
            <w:pPr>
              <w:pStyle w:val="TableNormal0"/>
            </w:pPr>
            <w:r>
              <w:t>Klep sluiten</w:t>
            </w:r>
          </w:p>
        </w:tc>
        <w:tc>
          <w:tcPr>
            <w:tcW w:w="3544" w:type="dxa"/>
          </w:tcPr>
          <w:p w14:paraId="3B1D3798" w14:textId="77777777" w:rsidR="0061515A" w:rsidRDefault="0061515A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Seq. Lijn2:stap215 </w:t>
            </w:r>
          </w:p>
          <w:p w14:paraId="3B1D3799" w14:textId="77777777" w:rsidR="0061515A" w:rsidRDefault="0061515A" w:rsidP="0061515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Lijn2:stap715</w:t>
            </w:r>
          </w:p>
          <w:p w14:paraId="3B1D379A" w14:textId="77777777" w:rsidR="004A624B" w:rsidRDefault="004A624B" w:rsidP="004A624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Seq. Lijn3:stap215 </w:t>
            </w:r>
          </w:p>
          <w:p w14:paraId="3B1D379B" w14:textId="77777777" w:rsidR="004A624B" w:rsidRDefault="004A624B" w:rsidP="004A624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Lijn3:stap715</w:t>
            </w:r>
          </w:p>
        </w:tc>
        <w:tc>
          <w:tcPr>
            <w:tcW w:w="4064" w:type="dxa"/>
          </w:tcPr>
          <w:p w14:paraId="3B1D379C" w14:textId="77777777" w:rsidR="0061515A" w:rsidRPr="00D92D58" w:rsidRDefault="0061515A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7A1" w14:textId="77777777" w:rsidTr="00A44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9E" w14:textId="77777777" w:rsidR="00EB38AB" w:rsidRPr="0061515A" w:rsidRDefault="00EB38AB" w:rsidP="0061515A">
            <w:pPr>
              <w:pStyle w:val="TableNormal0"/>
            </w:pPr>
            <w:r w:rsidRPr="0061515A">
              <w:t>Vergrendelingen</w:t>
            </w:r>
          </w:p>
        </w:tc>
        <w:tc>
          <w:tcPr>
            <w:tcW w:w="3544" w:type="dxa"/>
          </w:tcPr>
          <w:p w14:paraId="3B1D379F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A0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4F88" w:rsidRPr="00D92D58" w14:paraId="3B1D37A5" w14:textId="77777777" w:rsidTr="00A44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A2" w14:textId="77777777" w:rsidR="00A44F88" w:rsidRPr="0061515A" w:rsidRDefault="00A44F88" w:rsidP="0061515A">
            <w:pPr>
              <w:pStyle w:val="TableNormal0"/>
            </w:pPr>
          </w:p>
        </w:tc>
        <w:tc>
          <w:tcPr>
            <w:tcW w:w="3544" w:type="dxa"/>
          </w:tcPr>
          <w:p w14:paraId="3B1D37A3" w14:textId="77777777" w:rsidR="00A44F88" w:rsidRPr="00D92D58" w:rsidRDefault="00A44F88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A4" w14:textId="77777777" w:rsidR="00A44F88" w:rsidRPr="00D92D58" w:rsidRDefault="00A44F88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4F88" w:rsidRPr="00D92D58" w14:paraId="3B1D37A9" w14:textId="77777777" w:rsidTr="00A44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A6" w14:textId="77777777" w:rsidR="00A44F88" w:rsidRPr="0061515A" w:rsidRDefault="00A44F88" w:rsidP="0061515A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7A7" w14:textId="77777777" w:rsidR="00A44F88" w:rsidRPr="00D92D58" w:rsidRDefault="00A44F88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pos9</w:t>
            </w:r>
          </w:p>
        </w:tc>
        <w:tc>
          <w:tcPr>
            <w:tcW w:w="4064" w:type="dxa"/>
          </w:tcPr>
          <w:p w14:paraId="3B1D37A8" w14:textId="77777777" w:rsidR="00A44F88" w:rsidRPr="00D92D58" w:rsidRDefault="00A44F88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7AA" w14:textId="77777777" w:rsidR="00EB38AB" w:rsidRPr="0077218A" w:rsidRDefault="00EB38AB" w:rsidP="00EB38AB">
      <w:pPr>
        <w:rPr>
          <w:lang w:val="nl"/>
        </w:rPr>
      </w:pPr>
    </w:p>
    <w:p w14:paraId="3B1D37AB" w14:textId="77777777" w:rsidR="00EB38AB" w:rsidRPr="00E42CA7" w:rsidRDefault="00EB38AB" w:rsidP="00C76F1B">
      <w:pPr>
        <w:pStyle w:val="Heading4"/>
      </w:pPr>
      <w:bookmarkStart w:id="239" w:name="_Toc264036217"/>
      <w:bookmarkStart w:id="240" w:name="_Toc274836260"/>
      <w:r w:rsidRPr="00882B93">
        <w:rPr>
          <w:noProof/>
        </w:rPr>
        <w:t>SVA233a</w:t>
      </w:r>
      <w:r w:rsidRPr="00E42CA7">
        <w:t xml:space="preserve"> - </w:t>
      </w:r>
      <w:r w:rsidRPr="00882B93">
        <w:rPr>
          <w:noProof/>
        </w:rPr>
        <w:t>Spoelklep K3 L3 naar zift</w:t>
      </w:r>
      <w:bookmarkEnd w:id="239"/>
      <w:bookmarkEnd w:id="240"/>
    </w:p>
    <w:p w14:paraId="3B1D37AC" w14:textId="77777777" w:rsidR="006F2C97" w:rsidRDefault="00EB38AB" w:rsidP="00A44F8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Style w:val="LightGrid-Accent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7B0" w14:textId="77777777" w:rsidTr="00347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AD" w14:textId="77777777" w:rsidR="00EB38AB" w:rsidRPr="00D92D58" w:rsidRDefault="00EB38AB" w:rsidP="00EB38A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AE" w14:textId="77777777" w:rsidR="00EB38AB" w:rsidRPr="00D92D58" w:rsidRDefault="00EB38AB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  <w:tc>
          <w:tcPr>
            <w:tcW w:w="4064" w:type="dxa"/>
          </w:tcPr>
          <w:p w14:paraId="3B1D37AF" w14:textId="77777777" w:rsidR="00EB38AB" w:rsidRPr="00D92D58" w:rsidRDefault="00347A98" w:rsidP="00EB38A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7B5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B1" w14:textId="77777777" w:rsidR="00EB38AB" w:rsidRPr="0061515A" w:rsidRDefault="00EB38AB" w:rsidP="0061515A">
            <w:pPr>
              <w:pStyle w:val="TableNormal0"/>
            </w:pPr>
            <w:r w:rsidRPr="0061515A">
              <w:t>Klep open</w:t>
            </w:r>
          </w:p>
        </w:tc>
        <w:tc>
          <w:tcPr>
            <w:tcW w:w="3544" w:type="dxa"/>
          </w:tcPr>
          <w:p w14:paraId="3B1D37B2" w14:textId="77777777" w:rsidR="00EB38AB" w:rsidRDefault="008A2907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Lijn3:stap220</w:t>
            </w:r>
          </w:p>
          <w:p w14:paraId="3B1D37B3" w14:textId="77777777" w:rsidR="008A2907" w:rsidRPr="00D92D58" w:rsidRDefault="004A624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Lijn3:stap71</w:t>
            </w:r>
            <w:r w:rsidR="008A2907">
              <w:t>0</w:t>
            </w:r>
          </w:p>
        </w:tc>
        <w:tc>
          <w:tcPr>
            <w:tcW w:w="4064" w:type="dxa"/>
          </w:tcPr>
          <w:p w14:paraId="3B1D37B4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2907" w:rsidRPr="00D92D58" w14:paraId="3B1D37BA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B6" w14:textId="77777777" w:rsidR="008A2907" w:rsidRPr="0061515A" w:rsidRDefault="008A2907" w:rsidP="0061515A">
            <w:pPr>
              <w:pStyle w:val="TableNormal0"/>
            </w:pPr>
            <w:r>
              <w:t>Klep sluiten</w:t>
            </w:r>
          </w:p>
        </w:tc>
        <w:tc>
          <w:tcPr>
            <w:tcW w:w="3544" w:type="dxa"/>
          </w:tcPr>
          <w:p w14:paraId="3B1D37B7" w14:textId="77777777" w:rsidR="008A2907" w:rsidRDefault="008A2907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Lijn3:stap225</w:t>
            </w:r>
          </w:p>
          <w:p w14:paraId="3B1D37B8" w14:textId="77777777" w:rsidR="004A624B" w:rsidRDefault="004A624B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Seq. Lijn3:stap715</w:t>
            </w:r>
          </w:p>
        </w:tc>
        <w:tc>
          <w:tcPr>
            <w:tcW w:w="4064" w:type="dxa"/>
          </w:tcPr>
          <w:p w14:paraId="3B1D37B9" w14:textId="77777777" w:rsidR="008A2907" w:rsidRPr="00D92D58" w:rsidRDefault="008A2907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38AB" w:rsidRPr="00D92D58" w14:paraId="3B1D37BE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BB" w14:textId="77777777" w:rsidR="00EB38AB" w:rsidRPr="0061515A" w:rsidRDefault="00EB38AB" w:rsidP="0061515A">
            <w:pPr>
              <w:pStyle w:val="TableNormal0"/>
            </w:pPr>
            <w:r w:rsidRPr="0061515A">
              <w:lastRenderedPageBreak/>
              <w:t>Vergrendelingen</w:t>
            </w:r>
          </w:p>
        </w:tc>
        <w:tc>
          <w:tcPr>
            <w:tcW w:w="3544" w:type="dxa"/>
          </w:tcPr>
          <w:p w14:paraId="3B1D37BC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BD" w14:textId="77777777" w:rsidR="00EB38AB" w:rsidRPr="00D92D58" w:rsidRDefault="00EB38AB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4F88" w:rsidRPr="00D92D58" w14:paraId="3B1D37C2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BF" w14:textId="77777777" w:rsidR="00A44F88" w:rsidRPr="0061515A" w:rsidRDefault="00A44F88" w:rsidP="0061515A">
            <w:pPr>
              <w:pStyle w:val="TableNormal0"/>
            </w:pPr>
          </w:p>
        </w:tc>
        <w:tc>
          <w:tcPr>
            <w:tcW w:w="3544" w:type="dxa"/>
          </w:tcPr>
          <w:p w14:paraId="3B1D37C0" w14:textId="77777777" w:rsidR="00A44F88" w:rsidRPr="00D92D58" w:rsidRDefault="00A44F88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7C1" w14:textId="77777777" w:rsidR="00A44F88" w:rsidRPr="00D92D58" w:rsidRDefault="00A44F88" w:rsidP="00EB38A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4F88" w:rsidRPr="00D92D58" w14:paraId="3B1D37C6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C3" w14:textId="77777777" w:rsidR="00A44F88" w:rsidRPr="0061515A" w:rsidRDefault="00A44F88" w:rsidP="0061515A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7C4" w14:textId="77777777" w:rsidR="00A44F88" w:rsidRPr="00D92D58" w:rsidRDefault="00A44F88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C2.3.61 pos10</w:t>
            </w:r>
          </w:p>
        </w:tc>
        <w:tc>
          <w:tcPr>
            <w:tcW w:w="4064" w:type="dxa"/>
          </w:tcPr>
          <w:p w14:paraId="3B1D37C5" w14:textId="77777777" w:rsidR="00A44F88" w:rsidRPr="00D92D58" w:rsidRDefault="00A44F88" w:rsidP="00EB38A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7C7" w14:textId="77777777" w:rsidR="00855A6E" w:rsidRPr="00855A6E" w:rsidRDefault="00855A6E" w:rsidP="00855A6E">
      <w:bookmarkStart w:id="241" w:name="_Toc264036559"/>
      <w:bookmarkEnd w:id="175"/>
    </w:p>
    <w:p w14:paraId="3B1D37C8" w14:textId="77777777" w:rsidR="0030257C" w:rsidRDefault="0030257C" w:rsidP="00855A6E">
      <w:pPr>
        <w:pStyle w:val="Heading3"/>
        <w:keepNext/>
      </w:pPr>
      <w:bookmarkStart w:id="242" w:name="_Toc274836261"/>
      <w:r>
        <w:t>Regeling PT201 – PIC201 – (WPU201, WPU</w:t>
      </w:r>
      <w:r w:rsidR="00205BF6">
        <w:t>202)</w:t>
      </w:r>
      <w:bookmarkEnd w:id="242"/>
    </w:p>
    <w:p w14:paraId="3B1D37C9" w14:textId="77777777" w:rsidR="00EB38AB" w:rsidRPr="00E42CA7" w:rsidRDefault="00EB38AB" w:rsidP="00C76F1B">
      <w:pPr>
        <w:pStyle w:val="Heading4"/>
      </w:pPr>
      <w:bookmarkStart w:id="243" w:name="_Toc274836262"/>
      <w:r w:rsidRPr="00882B93">
        <w:rPr>
          <w:noProof/>
        </w:rPr>
        <w:t>PT201</w:t>
      </w:r>
      <w:r w:rsidRPr="00E42CA7">
        <w:t xml:space="preserve"> - </w:t>
      </w:r>
      <w:r w:rsidRPr="00882B93">
        <w:rPr>
          <w:noProof/>
        </w:rPr>
        <w:t>Drukmeting pomp WPU201-WPU202</w:t>
      </w:r>
      <w:bookmarkEnd w:id="241"/>
      <w:bookmarkEnd w:id="243"/>
    </w:p>
    <w:p w14:paraId="3B1D37CA" w14:textId="77777777" w:rsidR="00EB38AB" w:rsidRPr="008A2907" w:rsidRDefault="00EB38AB" w:rsidP="00855A6E">
      <w:pPr>
        <w:keepNext/>
      </w:pPr>
      <w:r w:rsidRPr="008A2907">
        <w:rPr>
          <w:rStyle w:val="Strong"/>
        </w:rPr>
        <w:t>Type:</w:t>
      </w:r>
      <w:r w:rsidRPr="008A2907">
        <w:t xml:space="preserve"> </w:t>
      </w:r>
      <w:r w:rsidRPr="008A2907">
        <w:rPr>
          <w:noProof/>
        </w:rPr>
        <w:t>Druk</w:t>
      </w:r>
      <w:r w:rsidRPr="008A2907">
        <w:t xml:space="preserve"> - </w:t>
      </w:r>
      <w:r w:rsidRPr="008A2907">
        <w:rPr>
          <w:noProof/>
        </w:rPr>
        <w:t>AI</w:t>
      </w:r>
    </w:p>
    <w:tbl>
      <w:tblPr>
        <w:tblStyle w:val="LightGrid-Accent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47A98" w:rsidRPr="00D92D58" w14:paraId="3B1D37CE" w14:textId="77777777" w:rsidTr="00347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CB" w14:textId="77777777" w:rsidR="00347A98" w:rsidRPr="00D92D58" w:rsidRDefault="00347A98" w:rsidP="00855A6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7CC" w14:textId="77777777" w:rsidR="00347A98" w:rsidRPr="00D92D58" w:rsidRDefault="00347A98" w:rsidP="00855A6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7CD" w14:textId="77777777" w:rsidR="00347A98" w:rsidRPr="00D92D58" w:rsidRDefault="00347A98" w:rsidP="00855A6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347A98" w:rsidRPr="00D92D58" w14:paraId="3B1D37D2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CF" w14:textId="77777777" w:rsidR="00347A98" w:rsidRPr="00D92D58" w:rsidRDefault="00347A98" w:rsidP="00855A6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544" w:type="dxa"/>
          </w:tcPr>
          <w:p w14:paraId="3B1D37D0" w14:textId="77777777" w:rsidR="00347A98" w:rsidRPr="00D92D58" w:rsidRDefault="00347A98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7D1" w14:textId="77777777" w:rsidR="00347A98" w:rsidRPr="008A2907" w:rsidRDefault="00347A98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47A98" w:rsidRPr="00D92D58" w14:paraId="3B1D37D6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D3" w14:textId="77777777" w:rsidR="00347A98" w:rsidRPr="00D92D58" w:rsidRDefault="00347A98" w:rsidP="00855A6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544" w:type="dxa"/>
          </w:tcPr>
          <w:p w14:paraId="3B1D37D4" w14:textId="77777777" w:rsidR="00347A98" w:rsidRPr="00D92D58" w:rsidRDefault="00347A98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111" w:type="dxa"/>
          </w:tcPr>
          <w:p w14:paraId="3B1D37D5" w14:textId="77777777" w:rsidR="00347A98" w:rsidRPr="008A2907" w:rsidRDefault="00347A98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47A98" w:rsidRPr="00D92D58" w14:paraId="3B1D37DA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D7" w14:textId="77777777" w:rsidR="00347A98" w:rsidRPr="00D92D58" w:rsidRDefault="00347A98" w:rsidP="00855A6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544" w:type="dxa"/>
          </w:tcPr>
          <w:p w14:paraId="3B1D37D8" w14:textId="77777777" w:rsidR="00347A98" w:rsidRPr="00D92D58" w:rsidRDefault="00347A98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11" w:type="dxa"/>
          </w:tcPr>
          <w:p w14:paraId="3B1D37D9" w14:textId="77777777" w:rsidR="00347A98" w:rsidRPr="008A2907" w:rsidRDefault="00347A98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47A98" w:rsidRPr="00D92D58" w14:paraId="3B1D37DE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DB" w14:textId="77777777" w:rsidR="00347A98" w:rsidRPr="00D92D58" w:rsidRDefault="00347A98" w:rsidP="00855A6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544" w:type="dxa"/>
          </w:tcPr>
          <w:p w14:paraId="3B1D37DC" w14:textId="77777777" w:rsidR="00347A98" w:rsidRPr="00D92D58" w:rsidRDefault="00347A98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7DD" w14:textId="77777777" w:rsidR="00347A98" w:rsidRPr="00D92D58" w:rsidRDefault="00347A98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47A98" w:rsidRPr="00D92D58" w14:paraId="3B1D37E2" w14:textId="77777777" w:rsidTr="0034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DF" w14:textId="77777777" w:rsidR="00347A98" w:rsidRPr="00D92D58" w:rsidRDefault="00347A98" w:rsidP="00855A6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7E0" w14:textId="77777777" w:rsidR="00347A98" w:rsidRPr="00D92D58" w:rsidRDefault="00347A98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7E1" w14:textId="77777777" w:rsidR="00347A98" w:rsidRPr="00D92D58" w:rsidRDefault="00347A98" w:rsidP="00855A6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47A98" w:rsidRPr="00D92D58" w14:paraId="3B1D37E6" w14:textId="77777777" w:rsidTr="00347A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7E3" w14:textId="77777777" w:rsidR="00347A98" w:rsidRPr="00D92D58" w:rsidRDefault="00347A98" w:rsidP="00347A98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544" w:type="dxa"/>
          </w:tcPr>
          <w:p w14:paraId="3B1D37E4" w14:textId="77777777" w:rsidR="00347A98" w:rsidRPr="00D92D58" w:rsidRDefault="00347A98" w:rsidP="00347A9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C2.0.11.302.8</w:t>
            </w:r>
          </w:p>
        </w:tc>
        <w:tc>
          <w:tcPr>
            <w:tcW w:w="4111" w:type="dxa"/>
          </w:tcPr>
          <w:p w14:paraId="3B1D37E5" w14:textId="77777777" w:rsidR="00347A98" w:rsidRPr="00D92D58" w:rsidRDefault="00347A98" w:rsidP="00855A6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37E7" w14:textId="77777777" w:rsidR="00EB38AB" w:rsidRPr="0077218A" w:rsidRDefault="00EB38AB" w:rsidP="00EB38AB">
      <w:pPr>
        <w:rPr>
          <w:lang w:val="nl"/>
        </w:rPr>
      </w:pPr>
    </w:p>
    <w:p w14:paraId="3B1D37E8" w14:textId="77777777" w:rsidR="00205BF6" w:rsidRPr="00E42CA7" w:rsidRDefault="00205BF6" w:rsidP="00C76F1B">
      <w:pPr>
        <w:pStyle w:val="Heading4"/>
      </w:pPr>
      <w:bookmarkStart w:id="244" w:name="_Toc274836263"/>
      <w:bookmarkStart w:id="245" w:name="_Toc264036560"/>
      <w:r>
        <w:rPr>
          <w:noProof/>
        </w:rPr>
        <w:t>PIC201</w:t>
      </w:r>
      <w:r w:rsidRPr="00E42CA7">
        <w:t xml:space="preserve"> </w:t>
      </w:r>
      <w:r>
        <w:t>–</w:t>
      </w:r>
      <w:r w:rsidRPr="00E42CA7">
        <w:t xml:space="preserve"> </w:t>
      </w:r>
      <w:r>
        <w:rPr>
          <w:noProof/>
        </w:rPr>
        <w:t>Drukregeling WPU201, WPU202</w:t>
      </w:r>
      <w:bookmarkEnd w:id="244"/>
    </w:p>
    <w:p w14:paraId="3B1D37E9" w14:textId="77777777" w:rsidR="00205BF6" w:rsidRDefault="00205BF6" w:rsidP="00DB7163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205BF6" w:rsidRPr="00D92D58" w14:paraId="3B1D37ED" w14:textId="77777777" w:rsidTr="00347A98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7EA" w14:textId="77777777" w:rsidR="00205BF6" w:rsidRPr="00D92D58" w:rsidRDefault="00205BF6" w:rsidP="00DB716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7EB" w14:textId="77777777" w:rsidR="00205BF6" w:rsidRPr="00D92D58" w:rsidRDefault="00205BF6" w:rsidP="00DB716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7EC" w14:textId="77777777" w:rsidR="00205BF6" w:rsidRPr="00D92D58" w:rsidRDefault="00205BF6" w:rsidP="00DB7163">
            <w:pPr>
              <w:keepNext/>
              <w:rPr>
                <w:b/>
                <w:bCs/>
                <w:lang w:val="nl"/>
              </w:rPr>
            </w:pPr>
          </w:p>
        </w:tc>
      </w:tr>
      <w:tr w:rsidR="00205BF6" w:rsidRPr="00D92D58" w14:paraId="3B1D37F1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EE" w14:textId="77777777" w:rsidR="00205BF6" w:rsidRPr="00D92D58" w:rsidRDefault="00205BF6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EF" w14:textId="77777777" w:rsidR="00205BF6" w:rsidRPr="00D92D58" w:rsidRDefault="00205BF6" w:rsidP="00DB7163">
            <w:pPr>
              <w:pStyle w:val="TableNormal0"/>
              <w:keepNext/>
            </w:pPr>
            <w:r>
              <w:t>PT201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F0" w14:textId="77777777" w:rsidR="00205BF6" w:rsidRPr="00D92D58" w:rsidRDefault="00205BF6" w:rsidP="00DB7163">
            <w:pPr>
              <w:keepNext/>
              <w:rPr>
                <w:lang w:val="nl"/>
              </w:rPr>
            </w:pPr>
          </w:p>
        </w:tc>
      </w:tr>
      <w:tr w:rsidR="00205BF6" w:rsidRPr="00D92D58" w14:paraId="3B1D37F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7F2" w14:textId="77777777" w:rsidR="00205BF6" w:rsidRPr="00D92D58" w:rsidRDefault="00205BF6" w:rsidP="00DB716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7F3" w14:textId="77777777" w:rsidR="00205BF6" w:rsidRPr="00D92D58" w:rsidRDefault="00205BF6" w:rsidP="00DB7163">
            <w:pPr>
              <w:pStyle w:val="TableNormal0"/>
              <w:keepNext/>
            </w:pPr>
            <w:r>
              <w:t>WPU201 – WPU202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7F4" w14:textId="77777777" w:rsidR="00205BF6" w:rsidRPr="00D92D58" w:rsidRDefault="00205BF6" w:rsidP="00DB7163">
            <w:pPr>
              <w:keepNext/>
              <w:rPr>
                <w:lang w:val="nl"/>
              </w:rPr>
            </w:pPr>
          </w:p>
        </w:tc>
      </w:tr>
      <w:tr w:rsidR="00205BF6" w:rsidRPr="00D92D58" w14:paraId="3B1D37F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F6" w14:textId="77777777" w:rsidR="00205BF6" w:rsidRPr="00D92D58" w:rsidRDefault="00205BF6" w:rsidP="00DB7163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F7" w14:textId="77777777" w:rsidR="00205BF6" w:rsidRPr="00D92D58" w:rsidRDefault="00205BF6" w:rsidP="00DB7163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F8" w14:textId="77777777" w:rsidR="00205BF6" w:rsidRPr="00D92D58" w:rsidRDefault="00205BF6" w:rsidP="00DB7163">
            <w:pPr>
              <w:keepNext/>
              <w:rPr>
                <w:lang w:val="nl"/>
              </w:rPr>
            </w:pPr>
          </w:p>
        </w:tc>
      </w:tr>
      <w:tr w:rsidR="00205BF6" w:rsidRPr="00FF4590" w14:paraId="3B1D37FD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7FA" w14:textId="77777777" w:rsidR="00205BF6" w:rsidRPr="00D92D58" w:rsidRDefault="00205BF6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7FB" w14:textId="77777777" w:rsidR="00205BF6" w:rsidRPr="00205BF6" w:rsidRDefault="00205BF6" w:rsidP="00DB7163">
            <w:pPr>
              <w:pStyle w:val="TableNormal0"/>
              <w:keepNext/>
              <w:keepLines/>
              <w:rPr>
                <w:lang w:val="nl-BE"/>
              </w:rPr>
            </w:pPr>
            <w:r w:rsidRPr="00205BF6">
              <w:rPr>
                <w:lang w:val="nl-BE"/>
              </w:rPr>
              <w:t>Start regeling als WPU201 draait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7FC" w14:textId="77777777" w:rsidR="00205BF6" w:rsidRPr="00205BF6" w:rsidRDefault="00205BF6" w:rsidP="00DB7163">
            <w:pPr>
              <w:keepNext/>
            </w:pPr>
          </w:p>
        </w:tc>
      </w:tr>
      <w:tr w:rsidR="00205BF6" w:rsidRPr="00D92D58" w14:paraId="3B1D3801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FE" w14:textId="77777777" w:rsidR="00205BF6" w:rsidRPr="00D92D58" w:rsidRDefault="00205BF6" w:rsidP="00DB7163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7FF" w14:textId="77777777" w:rsidR="00205BF6" w:rsidRPr="00D92D58" w:rsidRDefault="00205BF6" w:rsidP="00DB7163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00" w14:textId="77777777" w:rsidR="00205BF6" w:rsidRPr="00D92D58" w:rsidRDefault="00205BF6" w:rsidP="00DB7163">
            <w:pPr>
              <w:keepNext/>
              <w:rPr>
                <w:lang w:val="en-US"/>
              </w:rPr>
            </w:pPr>
          </w:p>
        </w:tc>
      </w:tr>
      <w:tr w:rsidR="00205BF6" w:rsidRPr="00D92D58" w14:paraId="3B1D380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02" w14:textId="77777777" w:rsidR="00205BF6" w:rsidRPr="00D92D58" w:rsidRDefault="00205BF6" w:rsidP="00DB7163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03" w14:textId="77777777" w:rsidR="00205BF6" w:rsidRPr="00D92D58" w:rsidRDefault="00205BF6" w:rsidP="00DB7163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04" w14:textId="77777777" w:rsidR="00205BF6" w:rsidRPr="00D92D58" w:rsidRDefault="00205BF6" w:rsidP="00DB7163">
            <w:pPr>
              <w:keepNext/>
              <w:rPr>
                <w:lang w:val="en-US"/>
              </w:rPr>
            </w:pPr>
          </w:p>
        </w:tc>
      </w:tr>
    </w:tbl>
    <w:p w14:paraId="3B1D3806" w14:textId="77777777" w:rsidR="00205BF6" w:rsidRPr="00205BF6" w:rsidRDefault="00205BF6" w:rsidP="00205BF6"/>
    <w:p w14:paraId="3B1D3807" w14:textId="77777777" w:rsidR="00EB38AB" w:rsidRPr="00E42CA7" w:rsidRDefault="00EB38AB" w:rsidP="00C76F1B">
      <w:pPr>
        <w:pStyle w:val="Heading4"/>
      </w:pPr>
      <w:bookmarkStart w:id="246" w:name="_Toc274836264"/>
      <w:r w:rsidRPr="00882B93">
        <w:rPr>
          <w:noProof/>
        </w:rPr>
        <w:t>WPU201</w:t>
      </w:r>
      <w:r w:rsidRPr="00E42CA7">
        <w:t xml:space="preserve"> - </w:t>
      </w:r>
      <w:r w:rsidRPr="00882B93">
        <w:rPr>
          <w:noProof/>
        </w:rPr>
        <w:t>Jetpomp</w:t>
      </w:r>
      <w:bookmarkEnd w:id="245"/>
      <w:bookmarkEnd w:id="246"/>
    </w:p>
    <w:p w14:paraId="3B1D3808" w14:textId="77777777" w:rsidR="008A2907" w:rsidRPr="0018077E" w:rsidRDefault="00EB38AB" w:rsidP="00EB38AB">
      <w:pPr>
        <w:rPr>
          <w:lang w:val="nl"/>
        </w:rPr>
      </w:pPr>
      <w:r w:rsidRPr="00E42CA7">
        <w:rPr>
          <w:rStyle w:val="Strong"/>
        </w:rPr>
        <w:t>Type:</w:t>
      </w:r>
      <w:r w:rsidR="008A2907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 w:rsidR="0018077E">
        <w:rPr>
          <w:noProof/>
          <w:lang w:val="nl"/>
        </w:rPr>
        <w:t xml:space="preserve"> - Drive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80C" w14:textId="77777777" w:rsidTr="00180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09" w14:textId="77777777" w:rsidR="00EB38AB" w:rsidRPr="00D92D58" w:rsidRDefault="00EB38AB" w:rsidP="00EB38AB">
            <w:pPr>
              <w:keepNext/>
              <w:keepLines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80A" w14:textId="77777777" w:rsidR="00EB38AB" w:rsidRPr="00D92D58" w:rsidRDefault="0018077E" w:rsidP="00EB38AB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80B" w14:textId="77777777" w:rsidR="00EB38AB" w:rsidRPr="00D92D58" w:rsidRDefault="0018077E" w:rsidP="00EB38AB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812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0D" w14:textId="77777777" w:rsidR="00EB38AB" w:rsidRPr="00D92D58" w:rsidRDefault="00EB38AB" w:rsidP="00EB38AB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380E" w14:textId="77777777" w:rsidR="00EB38AB" w:rsidRDefault="0030257C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Lijn1:stap5</w:t>
            </w:r>
          </w:p>
          <w:p w14:paraId="3B1D380F" w14:textId="77777777" w:rsidR="0030257C" w:rsidRDefault="0030257C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Lijn2:stap5</w:t>
            </w:r>
          </w:p>
          <w:p w14:paraId="3B1D3810" w14:textId="77777777" w:rsidR="0030257C" w:rsidRPr="00D92D58" w:rsidRDefault="0030257C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Lijn3:stap5</w:t>
            </w:r>
          </w:p>
        </w:tc>
        <w:tc>
          <w:tcPr>
            <w:tcW w:w="4064" w:type="dxa"/>
          </w:tcPr>
          <w:p w14:paraId="3B1D3811" w14:textId="77777777" w:rsidR="00EB38AB" w:rsidRPr="00D92D58" w:rsidRDefault="00EB38AB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816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13" w14:textId="77777777" w:rsidR="00EB38AB" w:rsidRPr="00D92D58" w:rsidRDefault="00EB38AB" w:rsidP="00EB38AB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814" w14:textId="77777777" w:rsidR="00EB38AB" w:rsidRPr="00D92D58" w:rsidRDefault="00EB38AB" w:rsidP="00EB38AB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815" w14:textId="77777777" w:rsidR="00EB38AB" w:rsidRPr="00D92D58" w:rsidRDefault="00EB38AB" w:rsidP="00EB38AB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55A6E" w:rsidRPr="00D92D58" w14:paraId="3B1D381A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17" w14:textId="77777777" w:rsidR="00855A6E" w:rsidRPr="00D92D58" w:rsidRDefault="00855A6E" w:rsidP="00EB38AB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Gewenste snelheid</w:t>
            </w:r>
          </w:p>
        </w:tc>
        <w:tc>
          <w:tcPr>
            <w:tcW w:w="3544" w:type="dxa"/>
          </w:tcPr>
          <w:p w14:paraId="3B1D3818" w14:textId="77777777" w:rsidR="00855A6E" w:rsidRPr="00D92D58" w:rsidRDefault="00855A6E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PIC201:Out1</w:t>
            </w:r>
          </w:p>
        </w:tc>
        <w:tc>
          <w:tcPr>
            <w:tcW w:w="4064" w:type="dxa"/>
          </w:tcPr>
          <w:p w14:paraId="3B1D3819" w14:textId="77777777" w:rsidR="00855A6E" w:rsidRPr="00D92D58" w:rsidRDefault="0018077E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FO231</w:t>
            </w:r>
          </w:p>
        </w:tc>
      </w:tr>
      <w:tr w:rsidR="0018077E" w:rsidRPr="00D92D58" w14:paraId="3B1D381E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1B" w14:textId="77777777" w:rsidR="0018077E" w:rsidRDefault="0018077E" w:rsidP="00EB38AB">
            <w:pPr>
              <w:pStyle w:val="TableNormal0"/>
              <w:keepNext/>
              <w:keepLines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81C" w14:textId="77777777" w:rsidR="0018077E" w:rsidRDefault="0018077E" w:rsidP="00EB38AB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81D" w14:textId="77777777" w:rsidR="0018077E" w:rsidRPr="00D92D58" w:rsidRDefault="0018077E" w:rsidP="00EB38AB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8077E" w:rsidRPr="00D92D58" w14:paraId="3B1D3822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1F" w14:textId="77777777" w:rsidR="0018077E" w:rsidRDefault="0018077E" w:rsidP="00EB38AB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820" w14:textId="77777777" w:rsidR="0018077E" w:rsidRDefault="0018077E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81</w:t>
            </w:r>
          </w:p>
        </w:tc>
        <w:tc>
          <w:tcPr>
            <w:tcW w:w="4064" w:type="dxa"/>
          </w:tcPr>
          <w:p w14:paraId="3B1D3821" w14:textId="77777777" w:rsidR="0018077E" w:rsidRPr="00D92D58" w:rsidRDefault="0018077E" w:rsidP="00EB38AB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077E" w:rsidRPr="00D92D58" w14:paraId="3B1D3826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23" w14:textId="77777777" w:rsidR="0018077E" w:rsidRPr="00D92D58" w:rsidRDefault="0018077E" w:rsidP="0018077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544" w:type="dxa"/>
          </w:tcPr>
          <w:p w14:paraId="3B1D3824" w14:textId="77777777" w:rsidR="0018077E" w:rsidRPr="00D92D58" w:rsidRDefault="0018077E" w:rsidP="0018077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C2.0.11.101.11</w:t>
            </w:r>
          </w:p>
        </w:tc>
        <w:tc>
          <w:tcPr>
            <w:tcW w:w="4064" w:type="dxa"/>
          </w:tcPr>
          <w:p w14:paraId="3B1D3825" w14:textId="77777777" w:rsidR="0018077E" w:rsidRPr="00D92D58" w:rsidRDefault="0018077E" w:rsidP="0018077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18077E" w:rsidRPr="00D92D58" w14:paraId="3B1D382A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27" w14:textId="77777777" w:rsidR="0018077E" w:rsidRDefault="0018077E" w:rsidP="0018077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544" w:type="dxa"/>
          </w:tcPr>
          <w:p w14:paraId="3B1D3828" w14:textId="77777777" w:rsidR="0018077E" w:rsidRDefault="0018077E" w:rsidP="0018077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C2.0.11.101.12</w:t>
            </w:r>
          </w:p>
        </w:tc>
        <w:tc>
          <w:tcPr>
            <w:tcW w:w="4064" w:type="dxa"/>
          </w:tcPr>
          <w:p w14:paraId="3B1D3829" w14:textId="77777777" w:rsidR="0018077E" w:rsidRDefault="0018077E" w:rsidP="0018077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382B" w14:textId="77777777" w:rsidR="0018077E" w:rsidRDefault="0018077E" w:rsidP="008A2907">
      <w:bookmarkStart w:id="247" w:name="_Toc264036561"/>
    </w:p>
    <w:p w14:paraId="3B1D382C" w14:textId="77777777" w:rsidR="0018077E" w:rsidRPr="008A2907" w:rsidRDefault="0018077E" w:rsidP="008A2907"/>
    <w:p w14:paraId="3B1D382D" w14:textId="77777777" w:rsidR="00EB38AB" w:rsidRPr="00E42CA7" w:rsidRDefault="00EB38AB" w:rsidP="0018077E">
      <w:pPr>
        <w:pStyle w:val="Heading4"/>
      </w:pPr>
      <w:bookmarkStart w:id="248" w:name="_Toc274836265"/>
      <w:r w:rsidRPr="00882B93">
        <w:rPr>
          <w:noProof/>
        </w:rPr>
        <w:t>WPU202</w:t>
      </w:r>
      <w:r w:rsidRPr="00E42CA7">
        <w:t xml:space="preserve"> - </w:t>
      </w:r>
      <w:r w:rsidRPr="00882B93">
        <w:rPr>
          <w:noProof/>
        </w:rPr>
        <w:t>Jetpomp</w:t>
      </w:r>
      <w:bookmarkEnd w:id="247"/>
      <w:bookmarkEnd w:id="248"/>
    </w:p>
    <w:p w14:paraId="3B1D382E" w14:textId="77777777" w:rsidR="00EB38AB" w:rsidRPr="0018077E" w:rsidRDefault="00EB38AB" w:rsidP="0018077E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18077E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18077E">
        <w:rPr>
          <w:noProof/>
          <w:lang w:val="nl"/>
        </w:rPr>
        <w:t xml:space="preserve"> - Simocode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B38AB" w:rsidRPr="00D92D58" w14:paraId="3B1D3832" w14:textId="77777777" w:rsidTr="00180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2F" w14:textId="77777777" w:rsidR="00EB38AB" w:rsidRPr="00D92D58" w:rsidRDefault="00EB38AB" w:rsidP="0018077E">
            <w:pPr>
              <w:keepNext/>
              <w:keepLines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830" w14:textId="77777777" w:rsidR="00EB38AB" w:rsidRPr="00D92D58" w:rsidRDefault="0018077E" w:rsidP="0018077E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831" w14:textId="77777777" w:rsidR="00EB38AB" w:rsidRPr="00D92D58" w:rsidRDefault="0018077E" w:rsidP="0018077E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EB38AB" w:rsidRPr="00D92D58" w14:paraId="3B1D3838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33" w14:textId="77777777" w:rsidR="00EB38AB" w:rsidRPr="00D92D58" w:rsidRDefault="00EB38AB" w:rsidP="0018077E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3834" w14:textId="77777777" w:rsidR="0030257C" w:rsidRDefault="0030257C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Lijn1:stap5</w:t>
            </w:r>
          </w:p>
          <w:p w14:paraId="3B1D3835" w14:textId="77777777" w:rsidR="0030257C" w:rsidRDefault="0030257C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Lijn2:stap5</w:t>
            </w:r>
          </w:p>
          <w:p w14:paraId="3B1D3836" w14:textId="77777777" w:rsidR="00EB38AB" w:rsidRPr="00D92D58" w:rsidRDefault="0030257C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Lijn3:stap5</w:t>
            </w:r>
          </w:p>
        </w:tc>
        <w:tc>
          <w:tcPr>
            <w:tcW w:w="4064" w:type="dxa"/>
          </w:tcPr>
          <w:p w14:paraId="3B1D3837" w14:textId="77777777" w:rsidR="00EB38AB" w:rsidRPr="00D92D58" w:rsidRDefault="00EB38AB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8AB" w:rsidRPr="00D92D58" w14:paraId="3B1D383C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39" w14:textId="77777777" w:rsidR="00EB38AB" w:rsidRPr="00D92D58" w:rsidRDefault="00EB38AB" w:rsidP="0018077E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83A" w14:textId="77777777" w:rsidR="00EB38AB" w:rsidRPr="00D92D58" w:rsidRDefault="00EB38AB" w:rsidP="0018077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83B" w14:textId="77777777" w:rsidR="00EB38AB" w:rsidRPr="00D92D58" w:rsidRDefault="00EB38AB" w:rsidP="0018077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55A6E" w:rsidRPr="00D92D58" w14:paraId="3B1D3840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3D" w14:textId="77777777" w:rsidR="00855A6E" w:rsidRPr="00D92D58" w:rsidRDefault="00855A6E" w:rsidP="0018077E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Gewenste snelheid</w:t>
            </w:r>
          </w:p>
        </w:tc>
        <w:tc>
          <w:tcPr>
            <w:tcW w:w="3544" w:type="dxa"/>
          </w:tcPr>
          <w:p w14:paraId="3B1D383E" w14:textId="77777777" w:rsidR="00855A6E" w:rsidRPr="00D92D58" w:rsidRDefault="00855A6E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PIC201:Out2</w:t>
            </w:r>
          </w:p>
        </w:tc>
        <w:tc>
          <w:tcPr>
            <w:tcW w:w="4064" w:type="dxa"/>
          </w:tcPr>
          <w:p w14:paraId="3B1D383F" w14:textId="77777777" w:rsidR="00855A6E" w:rsidRPr="00D92D58" w:rsidRDefault="00855A6E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077E" w:rsidRPr="00D92D58" w14:paraId="3B1D3844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41" w14:textId="77777777" w:rsidR="0018077E" w:rsidRDefault="0018077E" w:rsidP="0018077E">
            <w:pPr>
              <w:pStyle w:val="TableNormal0"/>
              <w:keepNext/>
              <w:keepLines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842" w14:textId="77777777" w:rsidR="0018077E" w:rsidRDefault="0018077E" w:rsidP="0018077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843" w14:textId="77777777" w:rsidR="0018077E" w:rsidRPr="00D92D58" w:rsidRDefault="0018077E" w:rsidP="0018077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8077E" w:rsidRPr="00D92D58" w14:paraId="3B1D3848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45" w14:textId="77777777" w:rsidR="0018077E" w:rsidRDefault="0018077E" w:rsidP="0018077E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846" w14:textId="77777777" w:rsidR="0018077E" w:rsidRDefault="0018077E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15</w:t>
            </w:r>
          </w:p>
        </w:tc>
        <w:tc>
          <w:tcPr>
            <w:tcW w:w="4064" w:type="dxa"/>
          </w:tcPr>
          <w:p w14:paraId="3B1D3847" w14:textId="77777777" w:rsidR="0018077E" w:rsidRPr="00D92D58" w:rsidRDefault="0018077E" w:rsidP="0018077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077E" w:rsidRPr="00D92D58" w14:paraId="3B1D384C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49" w14:textId="77777777" w:rsidR="0018077E" w:rsidRPr="00D92D58" w:rsidRDefault="0018077E" w:rsidP="0018077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544" w:type="dxa"/>
          </w:tcPr>
          <w:p w14:paraId="3B1D384A" w14:textId="77777777" w:rsidR="0018077E" w:rsidRPr="00D92D58" w:rsidRDefault="0018077E" w:rsidP="0018077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C2.0.11.101.14</w:t>
            </w:r>
          </w:p>
        </w:tc>
        <w:tc>
          <w:tcPr>
            <w:tcW w:w="4064" w:type="dxa"/>
          </w:tcPr>
          <w:p w14:paraId="3B1D384B" w14:textId="77777777" w:rsidR="0018077E" w:rsidRPr="00D92D58" w:rsidRDefault="0018077E" w:rsidP="0018077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18077E" w:rsidRPr="00D92D58" w14:paraId="3B1D3850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84D" w14:textId="77777777" w:rsidR="0018077E" w:rsidRDefault="0018077E" w:rsidP="0018077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544" w:type="dxa"/>
          </w:tcPr>
          <w:p w14:paraId="3B1D384E" w14:textId="77777777" w:rsidR="0018077E" w:rsidRDefault="0018077E" w:rsidP="0018077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C2.0.11.101.15</w:t>
            </w:r>
          </w:p>
        </w:tc>
        <w:tc>
          <w:tcPr>
            <w:tcW w:w="4064" w:type="dxa"/>
          </w:tcPr>
          <w:p w14:paraId="3B1D384F" w14:textId="77777777" w:rsidR="0018077E" w:rsidRDefault="0018077E" w:rsidP="0018077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3851" w14:textId="77777777" w:rsidR="00EB38AB" w:rsidRPr="0077218A" w:rsidRDefault="00EB38AB" w:rsidP="00EB38AB">
      <w:pPr>
        <w:rPr>
          <w:lang w:val="nl"/>
        </w:rPr>
      </w:pPr>
    </w:p>
    <w:bookmarkEnd w:id="176"/>
    <w:p w14:paraId="3B1D3852" w14:textId="77777777" w:rsidR="00020F51" w:rsidRDefault="00020F51">
      <w:pPr>
        <w:rPr>
          <w:b/>
          <w:i/>
          <w:color w:val="2F6AAD"/>
          <w:sz w:val="26"/>
          <w:lang w:val="nl"/>
        </w:rPr>
      </w:pPr>
      <w:r>
        <w:br w:type="page"/>
      </w:r>
    </w:p>
    <w:p w14:paraId="3B1D3853" w14:textId="77777777" w:rsidR="00E1210A" w:rsidRDefault="00E1210A" w:rsidP="00E1210A">
      <w:pPr>
        <w:pStyle w:val="Heading2"/>
      </w:pPr>
      <w:bookmarkStart w:id="249" w:name="_Toc274836266"/>
      <w:r>
        <w:lastRenderedPageBreak/>
        <w:t>Pompbakken</w:t>
      </w:r>
      <w:bookmarkEnd w:id="125"/>
      <w:bookmarkEnd w:id="249"/>
    </w:p>
    <w:p w14:paraId="3B1D3854" w14:textId="77777777" w:rsidR="00E1210A" w:rsidRDefault="00E1210A" w:rsidP="00E1210A">
      <w:pPr>
        <w:pStyle w:val="Heading3"/>
      </w:pPr>
      <w:bookmarkStart w:id="250" w:name="_Toc264036168"/>
      <w:bookmarkStart w:id="251" w:name="_Toc274836267"/>
      <w:r>
        <w:t>SU201 – Pompbak onder zift</w:t>
      </w:r>
      <w:bookmarkEnd w:id="250"/>
      <w:bookmarkEnd w:id="251"/>
    </w:p>
    <w:p w14:paraId="3B1D3855" w14:textId="77777777" w:rsidR="00E1210A" w:rsidRPr="00E42CA7" w:rsidRDefault="00E1210A" w:rsidP="00C76F1B">
      <w:pPr>
        <w:pStyle w:val="Heading4"/>
      </w:pPr>
      <w:bookmarkStart w:id="252" w:name="_Toc264036169"/>
      <w:bookmarkStart w:id="253" w:name="_Toc274836268"/>
      <w:r w:rsidRPr="00882B93">
        <w:rPr>
          <w:noProof/>
        </w:rPr>
        <w:t>LT201</w:t>
      </w:r>
      <w:r w:rsidRPr="00E42CA7">
        <w:t xml:space="preserve"> - </w:t>
      </w:r>
      <w:r w:rsidRPr="00882B93">
        <w:rPr>
          <w:noProof/>
        </w:rPr>
        <w:t>Niveaumeting pompbak</w:t>
      </w:r>
      <w:bookmarkEnd w:id="252"/>
      <w:bookmarkEnd w:id="253"/>
    </w:p>
    <w:p w14:paraId="3B1D3856" w14:textId="77777777" w:rsidR="00E1210A" w:rsidRDefault="00E1210A" w:rsidP="00E1210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85A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57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58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59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85E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5B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5C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5D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62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5F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0" w14:textId="77777777" w:rsidR="00FF61C9" w:rsidRPr="00D92D58" w:rsidRDefault="00FF61C9" w:rsidP="00E1210A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1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66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63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64" w14:textId="77777777" w:rsidR="00FF61C9" w:rsidRPr="00D92D58" w:rsidRDefault="00FF61C9" w:rsidP="00E1210A">
            <w:pPr>
              <w:pStyle w:val="TableNormal0"/>
              <w:keepNext/>
            </w:pPr>
            <w:r>
              <w:t>1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65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6A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7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8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9" w14:textId="77777777" w:rsidR="00FF61C9" w:rsidRPr="00D92D58" w:rsidRDefault="00FF61C9" w:rsidP="00E1210A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86E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B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C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D" w14:textId="77777777" w:rsidR="00FF61C9" w:rsidRPr="00D92D58" w:rsidRDefault="00FF61C9" w:rsidP="00E1210A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872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6F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70" w14:textId="77777777" w:rsidR="00FF61C9" w:rsidRPr="00D92D58" w:rsidRDefault="00FF61C9" w:rsidP="00E1210A">
            <w:pPr>
              <w:pStyle w:val="TableNormal0"/>
              <w:keepNext/>
            </w:pPr>
            <w:r>
              <w:t>C2.0.11.301.1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71" w14:textId="77777777" w:rsidR="00FF61C9" w:rsidRPr="00D92D58" w:rsidRDefault="00FF61C9" w:rsidP="00E1210A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873" w14:textId="77777777" w:rsidR="00855A6E" w:rsidRPr="00855A6E" w:rsidRDefault="00855A6E" w:rsidP="00855A6E">
      <w:bookmarkStart w:id="254" w:name="_Toc264036170"/>
    </w:p>
    <w:p w14:paraId="3B1D3874" w14:textId="77777777" w:rsidR="00E1210A" w:rsidRPr="00E42CA7" w:rsidRDefault="00E1210A" w:rsidP="00C76F1B">
      <w:pPr>
        <w:pStyle w:val="Heading4"/>
      </w:pPr>
      <w:bookmarkStart w:id="255" w:name="_Toc274836269"/>
      <w:r w:rsidRPr="00882B93">
        <w:rPr>
          <w:noProof/>
        </w:rPr>
        <w:t>PU201</w:t>
      </w:r>
      <w:r w:rsidRPr="00E42CA7">
        <w:t xml:space="preserve"> - </w:t>
      </w:r>
      <w:r w:rsidRPr="00882B93">
        <w:rPr>
          <w:noProof/>
        </w:rPr>
        <w:t>Zandpomp onder zift</w:t>
      </w:r>
      <w:bookmarkEnd w:id="254"/>
      <w:bookmarkEnd w:id="255"/>
    </w:p>
    <w:p w14:paraId="3B1D3875" w14:textId="77777777" w:rsidR="00E1210A" w:rsidRPr="00567B10" w:rsidRDefault="00E1210A" w:rsidP="00E1210A">
      <w:pPr>
        <w:rPr>
          <w:lang w:val="nl"/>
        </w:rPr>
      </w:pPr>
      <w:r w:rsidRPr="00E42CA7">
        <w:rPr>
          <w:rStyle w:val="Strong"/>
        </w:rPr>
        <w:t>Type:</w:t>
      </w:r>
      <w:r w:rsidR="00855A6E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 w:rsidR="00567B10">
        <w:rPr>
          <w:noProof/>
          <w:lang w:val="nl"/>
        </w:rPr>
        <w:t xml:space="preserve"> - 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1210A" w:rsidRPr="00D92D58" w14:paraId="3B1D3879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76" w14:textId="77777777" w:rsidR="00E1210A" w:rsidRPr="00D92D58" w:rsidRDefault="00E1210A" w:rsidP="00E1210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77" w14:textId="77777777" w:rsidR="00E1210A" w:rsidRPr="00D92D58" w:rsidRDefault="0018077E" w:rsidP="00E1210A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78" w14:textId="77777777" w:rsidR="00E1210A" w:rsidRPr="00D92D58" w:rsidRDefault="004E03B4" w:rsidP="00E1210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E1210A" w:rsidRPr="00D92D58" w14:paraId="3B1D387D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7A" w14:textId="77777777" w:rsidR="00E1210A" w:rsidRPr="00D92D58" w:rsidRDefault="00E1210A" w:rsidP="00E1210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7B" w14:textId="77777777" w:rsidR="00E1210A" w:rsidRPr="00D92D58" w:rsidRDefault="00076862" w:rsidP="00E1210A">
            <w:pPr>
              <w:pStyle w:val="TableNormal0"/>
            </w:pPr>
            <w:r>
              <w:t>Hoofdsequentie:stap50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7C" w14:textId="77777777" w:rsidR="00E1210A" w:rsidRPr="00D92D58" w:rsidRDefault="00E1210A" w:rsidP="00E1210A">
            <w:pPr>
              <w:pStyle w:val="TableNormal0"/>
            </w:pPr>
          </w:p>
        </w:tc>
      </w:tr>
      <w:tr w:rsidR="00E1210A" w:rsidRPr="00D92D58" w14:paraId="3B1D3881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7E" w14:textId="77777777" w:rsidR="00E1210A" w:rsidRPr="00D92D58" w:rsidRDefault="00E1210A" w:rsidP="00E1210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7F" w14:textId="77777777" w:rsidR="00E1210A" w:rsidRPr="00D92D58" w:rsidRDefault="00E1210A" w:rsidP="00E1210A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0" w14:textId="77777777" w:rsidR="00E1210A" w:rsidRPr="00D92D58" w:rsidRDefault="00E1210A" w:rsidP="00E1210A">
            <w:pPr>
              <w:pStyle w:val="TableNormal0"/>
            </w:pPr>
          </w:p>
        </w:tc>
      </w:tr>
      <w:tr w:rsidR="004E03B4" w:rsidRPr="00D92D58" w14:paraId="3B1D3885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2" w14:textId="77777777" w:rsidR="004E03B4" w:rsidRPr="00D92D58" w:rsidRDefault="004E03B4" w:rsidP="00E1210A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3" w14:textId="77777777" w:rsidR="004E03B4" w:rsidRPr="00D92D58" w:rsidRDefault="004E03B4" w:rsidP="00E1210A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4" w14:textId="77777777" w:rsidR="004E03B4" w:rsidRPr="00D92D58" w:rsidRDefault="004E03B4" w:rsidP="00E1210A">
            <w:pPr>
              <w:pStyle w:val="TableNormal0"/>
            </w:pPr>
          </w:p>
        </w:tc>
      </w:tr>
      <w:tr w:rsidR="004E03B4" w:rsidRPr="00D92D58" w14:paraId="3B1D3889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6" w14:textId="77777777" w:rsidR="004E03B4" w:rsidRPr="00D92D58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7" w14:textId="77777777" w:rsidR="004E03B4" w:rsidRPr="00D92D58" w:rsidRDefault="004E03B4" w:rsidP="004E03B4">
            <w:pPr>
              <w:pStyle w:val="TableNormal0"/>
              <w:keepNext/>
            </w:pPr>
            <w:r>
              <w:t>C2, Net:1, Adr:13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8" w14:textId="77777777" w:rsidR="004E03B4" w:rsidRPr="00D92D58" w:rsidRDefault="004E03B4" w:rsidP="00E1210A">
            <w:pPr>
              <w:pStyle w:val="TableNormal0"/>
            </w:pPr>
          </w:p>
        </w:tc>
      </w:tr>
      <w:tr w:rsidR="004E03B4" w:rsidRPr="00D92D58" w14:paraId="3B1D388D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A" w14:textId="77777777" w:rsidR="004E03B4" w:rsidRPr="00D92D58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WS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B" w14:textId="77777777" w:rsidR="004E03B4" w:rsidRPr="00D92D58" w:rsidRDefault="004E03B4" w:rsidP="004E03B4">
            <w:pPr>
              <w:pStyle w:val="TableNormal0"/>
              <w:keepNext/>
            </w:pPr>
            <w:r>
              <w:t>C2.0.11.101.5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C" w14:textId="77777777" w:rsidR="004E03B4" w:rsidRPr="00D92D58" w:rsidRDefault="004E03B4" w:rsidP="004E03B4">
            <w:pPr>
              <w:pStyle w:val="TableNormal0"/>
              <w:keepNext/>
            </w:pPr>
            <w:r>
              <w:t>Werkschakelaar open</w:t>
            </w:r>
          </w:p>
        </w:tc>
      </w:tr>
      <w:tr w:rsidR="004E03B4" w:rsidRPr="00D92D58" w14:paraId="3B1D3891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E" w14:textId="77777777" w:rsidR="004E03B4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CI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8F" w14:textId="77777777" w:rsidR="004E03B4" w:rsidRDefault="004E03B4" w:rsidP="004E03B4">
            <w:pPr>
              <w:pStyle w:val="TableNormal0"/>
              <w:keepNext/>
            </w:pPr>
            <w:r>
              <w:t>C2.0.11.101.6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90" w14:textId="77777777" w:rsidR="004E03B4" w:rsidRDefault="004E03B4" w:rsidP="004E03B4">
            <w:pPr>
              <w:pStyle w:val="TableNormal0"/>
              <w:keepNext/>
            </w:pPr>
            <w:r>
              <w:t>Contactor in</w:t>
            </w:r>
          </w:p>
        </w:tc>
      </w:tr>
    </w:tbl>
    <w:p w14:paraId="3B1D3892" w14:textId="77777777" w:rsidR="004E03B4" w:rsidRDefault="004E03B4" w:rsidP="00E1210A"/>
    <w:p w14:paraId="3B1D3893" w14:textId="77777777" w:rsidR="00E1210A" w:rsidRDefault="00E1210A" w:rsidP="00E1210A">
      <w:pPr>
        <w:pStyle w:val="Heading3"/>
      </w:pPr>
      <w:bookmarkStart w:id="256" w:name="_Toc264036171"/>
      <w:bookmarkStart w:id="257" w:name="_Toc274836270"/>
      <w:r>
        <w:t>SU202 – Pompbak onder attritiecellen</w:t>
      </w:r>
      <w:bookmarkEnd w:id="256"/>
      <w:bookmarkEnd w:id="257"/>
    </w:p>
    <w:p w14:paraId="3B1D3894" w14:textId="77777777" w:rsidR="00E1210A" w:rsidRPr="00E42CA7" w:rsidRDefault="00E1210A" w:rsidP="00C76F1B">
      <w:pPr>
        <w:pStyle w:val="Heading4"/>
      </w:pPr>
      <w:bookmarkStart w:id="258" w:name="_Toc264036172"/>
      <w:bookmarkStart w:id="259" w:name="_Toc274836271"/>
      <w:r w:rsidRPr="00882B93">
        <w:rPr>
          <w:noProof/>
        </w:rPr>
        <w:t>LT202</w:t>
      </w:r>
      <w:r w:rsidRPr="00E42CA7">
        <w:t xml:space="preserve"> - </w:t>
      </w:r>
      <w:r w:rsidRPr="00882B93">
        <w:rPr>
          <w:noProof/>
        </w:rPr>
        <w:t>Niveaumeting pompbak</w:t>
      </w:r>
      <w:bookmarkEnd w:id="258"/>
      <w:bookmarkEnd w:id="259"/>
    </w:p>
    <w:p w14:paraId="3B1D3895" w14:textId="77777777" w:rsidR="00E1210A" w:rsidRPr="00F1640B" w:rsidRDefault="00E1210A" w:rsidP="00E1210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899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96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97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98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89D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9A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9B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9C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A1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9E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9F" w14:textId="77777777" w:rsidR="00FF61C9" w:rsidRPr="00D92D58" w:rsidRDefault="00FF61C9" w:rsidP="00E1210A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0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A5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A2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A3" w14:textId="77777777" w:rsidR="00FF61C9" w:rsidRPr="00D92D58" w:rsidRDefault="00FF61C9" w:rsidP="00E1210A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A4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A9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6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7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8" w14:textId="77777777" w:rsidR="00FF61C9" w:rsidRPr="00D92D58" w:rsidRDefault="00FF61C9" w:rsidP="00E1210A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8AD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A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B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C" w14:textId="77777777" w:rsidR="00FF61C9" w:rsidRPr="00D92D58" w:rsidRDefault="00FF61C9" w:rsidP="00E1210A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8B1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E" w14:textId="77777777" w:rsidR="00FF61C9" w:rsidRPr="00D92D58" w:rsidRDefault="00FF61C9" w:rsidP="00FF61C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AF" w14:textId="77777777" w:rsidR="00FF61C9" w:rsidRPr="00D92D58" w:rsidRDefault="00FF61C9" w:rsidP="00FF61C9">
            <w:pPr>
              <w:pStyle w:val="TableNormal0"/>
              <w:keepNext/>
            </w:pPr>
            <w:r>
              <w:t>C2.0.11.301.2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B0" w14:textId="77777777" w:rsidR="00FF61C9" w:rsidRPr="00D92D58" w:rsidRDefault="00FF61C9" w:rsidP="00FF61C9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8B2" w14:textId="77777777" w:rsidR="00E1210A" w:rsidRDefault="00E1210A" w:rsidP="00E1210A"/>
    <w:p w14:paraId="3B1D38B3" w14:textId="77777777" w:rsidR="00E1210A" w:rsidRPr="00E42CA7" w:rsidRDefault="00E1210A" w:rsidP="00C76F1B">
      <w:pPr>
        <w:pStyle w:val="Heading4"/>
      </w:pPr>
      <w:bookmarkStart w:id="260" w:name="_Toc264036173"/>
      <w:bookmarkStart w:id="261" w:name="_Toc274836272"/>
      <w:r w:rsidRPr="00882B93">
        <w:rPr>
          <w:noProof/>
        </w:rPr>
        <w:t>PU202</w:t>
      </w:r>
      <w:r w:rsidRPr="00E42CA7">
        <w:t xml:space="preserve"> - </w:t>
      </w:r>
      <w:r w:rsidRPr="00882B93">
        <w:rPr>
          <w:noProof/>
        </w:rPr>
        <w:t>Zandpomp onder attritiecellen</w:t>
      </w:r>
      <w:bookmarkEnd w:id="260"/>
      <w:bookmarkEnd w:id="261"/>
    </w:p>
    <w:p w14:paraId="3B1D38B4" w14:textId="77777777" w:rsidR="00E1210A" w:rsidRPr="004E03B4" w:rsidRDefault="00E1210A" w:rsidP="00E1210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4E03B4">
        <w:rPr>
          <w:noProof/>
          <w:lang w:val="nl"/>
        </w:rPr>
        <w:t xml:space="preserve"> - 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E1210A" w:rsidRPr="00D92D58" w14:paraId="3B1D38B8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B5" w14:textId="77777777" w:rsidR="00E1210A" w:rsidRPr="00D92D58" w:rsidRDefault="00E1210A" w:rsidP="00E1210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B6" w14:textId="77777777" w:rsidR="00E1210A" w:rsidRPr="00D92D58" w:rsidRDefault="00E1210A" w:rsidP="00E1210A">
            <w:pPr>
              <w:rPr>
                <w:b/>
                <w:bCs/>
                <w:lang w:val="nl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B7" w14:textId="77777777" w:rsidR="00E1210A" w:rsidRPr="00D92D58" w:rsidRDefault="004E03B4" w:rsidP="00E1210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E1210A" w:rsidRPr="00D92D58" w14:paraId="3B1D38BC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B9" w14:textId="77777777" w:rsidR="00E1210A" w:rsidRPr="00D92D58" w:rsidRDefault="00E1210A" w:rsidP="00E1210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BA" w14:textId="77777777" w:rsidR="00E1210A" w:rsidRPr="00D92D58" w:rsidRDefault="00076862" w:rsidP="00E1210A">
            <w:pPr>
              <w:pStyle w:val="TableNormal0"/>
            </w:pPr>
            <w:r>
              <w:t>Hoofdsequentie:stap45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BB" w14:textId="77777777" w:rsidR="00E1210A" w:rsidRPr="00D92D58" w:rsidRDefault="00E1210A" w:rsidP="00E1210A">
            <w:pPr>
              <w:pStyle w:val="TableNormal0"/>
            </w:pPr>
          </w:p>
        </w:tc>
      </w:tr>
      <w:tr w:rsidR="00E1210A" w:rsidRPr="00D92D58" w14:paraId="3B1D38C0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BD" w14:textId="77777777" w:rsidR="00E1210A" w:rsidRPr="00D92D58" w:rsidRDefault="00E1210A" w:rsidP="00E1210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BE" w14:textId="77777777" w:rsidR="00E1210A" w:rsidRPr="00D92D58" w:rsidRDefault="00E1210A" w:rsidP="00E1210A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BF" w14:textId="77777777" w:rsidR="00E1210A" w:rsidRPr="00D92D58" w:rsidRDefault="00E1210A" w:rsidP="00E1210A">
            <w:pPr>
              <w:pStyle w:val="TableNormal0"/>
            </w:pPr>
          </w:p>
        </w:tc>
      </w:tr>
      <w:tr w:rsidR="004E03B4" w:rsidRPr="00D92D58" w14:paraId="3B1D38C4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1" w14:textId="77777777" w:rsidR="004E03B4" w:rsidRPr="00D92D58" w:rsidRDefault="004E03B4" w:rsidP="00E1210A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2" w14:textId="77777777" w:rsidR="004E03B4" w:rsidRPr="00D92D58" w:rsidRDefault="004E03B4" w:rsidP="00E1210A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3" w14:textId="77777777" w:rsidR="004E03B4" w:rsidRPr="00D92D58" w:rsidRDefault="004E03B4" w:rsidP="00E1210A">
            <w:pPr>
              <w:pStyle w:val="TableNormal0"/>
            </w:pPr>
          </w:p>
        </w:tc>
      </w:tr>
      <w:tr w:rsidR="004E03B4" w:rsidRPr="00D92D58" w14:paraId="3B1D38C8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5" w14:textId="77777777" w:rsidR="004E03B4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6" w14:textId="77777777" w:rsidR="004E03B4" w:rsidRDefault="004E03B4" w:rsidP="004E03B4">
            <w:pPr>
              <w:pStyle w:val="TableNormal0"/>
              <w:keepNext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14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7" w14:textId="77777777" w:rsidR="004E03B4" w:rsidRDefault="004E03B4" w:rsidP="004E03B4">
            <w:pPr>
              <w:pStyle w:val="TableNormal0"/>
              <w:keepNext/>
            </w:pPr>
          </w:p>
        </w:tc>
      </w:tr>
      <w:tr w:rsidR="004E03B4" w:rsidRPr="00D92D58" w14:paraId="3B1D38CC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9" w14:textId="77777777" w:rsidR="004E03B4" w:rsidRPr="00D92D58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WS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A" w14:textId="77777777" w:rsidR="004E03B4" w:rsidRPr="00D92D58" w:rsidRDefault="004E03B4" w:rsidP="004E03B4">
            <w:pPr>
              <w:pStyle w:val="TableNormal0"/>
              <w:keepNext/>
            </w:pPr>
            <w:r>
              <w:t>C2.0.11.101.5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B" w14:textId="77777777" w:rsidR="004E03B4" w:rsidRPr="00D92D58" w:rsidRDefault="004E03B4" w:rsidP="004E03B4">
            <w:pPr>
              <w:pStyle w:val="TableNormal0"/>
              <w:keepNext/>
            </w:pPr>
            <w:r>
              <w:t>Werkschakelaar open</w:t>
            </w:r>
          </w:p>
        </w:tc>
      </w:tr>
      <w:tr w:rsidR="004E03B4" w:rsidRPr="00D92D58" w14:paraId="3B1D38D0" w14:textId="77777777" w:rsidTr="004E03B4">
        <w:trPr>
          <w:trHeight w:val="67"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D" w14:textId="77777777" w:rsidR="004E03B4" w:rsidRDefault="004E03B4" w:rsidP="004E03B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CI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E" w14:textId="77777777" w:rsidR="004E03B4" w:rsidRDefault="004E03B4" w:rsidP="004E03B4">
            <w:pPr>
              <w:pStyle w:val="TableNormal0"/>
              <w:keepNext/>
            </w:pPr>
            <w:r>
              <w:t>C2.0.11.101.6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CF" w14:textId="77777777" w:rsidR="004E03B4" w:rsidRDefault="004E03B4" w:rsidP="004E03B4">
            <w:pPr>
              <w:pStyle w:val="TableNormal0"/>
              <w:keepNext/>
            </w:pPr>
            <w:r>
              <w:t>Contactor in</w:t>
            </w:r>
          </w:p>
        </w:tc>
      </w:tr>
    </w:tbl>
    <w:p w14:paraId="3B1D38D1" w14:textId="77777777" w:rsidR="00E1210A" w:rsidRPr="0077218A" w:rsidRDefault="00E1210A" w:rsidP="00E1210A">
      <w:pPr>
        <w:rPr>
          <w:lang w:val="nl"/>
        </w:rPr>
      </w:pPr>
    </w:p>
    <w:p w14:paraId="3B1D38D2" w14:textId="77777777" w:rsidR="00E1210A" w:rsidRDefault="00E1210A" w:rsidP="00D66985">
      <w:pPr>
        <w:pStyle w:val="Heading3"/>
        <w:keepNext/>
      </w:pPr>
      <w:bookmarkStart w:id="262" w:name="_Toc264036174"/>
      <w:bookmarkStart w:id="263" w:name="_Toc274836273"/>
      <w:r>
        <w:lastRenderedPageBreak/>
        <w:t xml:space="preserve">SU203 – Pompbak onder </w:t>
      </w:r>
      <w:r w:rsidR="00D66985">
        <w:t>DS201</w:t>
      </w:r>
      <w:bookmarkEnd w:id="262"/>
      <w:bookmarkEnd w:id="263"/>
    </w:p>
    <w:p w14:paraId="3B1D38D3" w14:textId="77777777" w:rsidR="00E1210A" w:rsidRPr="00E42CA7" w:rsidRDefault="00E1210A" w:rsidP="00C76F1B">
      <w:pPr>
        <w:pStyle w:val="Heading4"/>
      </w:pPr>
      <w:bookmarkStart w:id="264" w:name="_Toc264036175"/>
      <w:bookmarkStart w:id="265" w:name="_Toc274836274"/>
      <w:r w:rsidRPr="00882B93">
        <w:rPr>
          <w:noProof/>
        </w:rPr>
        <w:t>LT203</w:t>
      </w:r>
      <w:r w:rsidRPr="00E42CA7">
        <w:t xml:space="preserve"> - </w:t>
      </w:r>
      <w:r w:rsidRPr="00882B93">
        <w:rPr>
          <w:noProof/>
        </w:rPr>
        <w:t>Niveaumeting pompbak</w:t>
      </w:r>
      <w:bookmarkEnd w:id="264"/>
      <w:bookmarkEnd w:id="265"/>
    </w:p>
    <w:p w14:paraId="3B1D38D4" w14:textId="77777777" w:rsidR="00E1210A" w:rsidRPr="00F1640B" w:rsidRDefault="00E1210A" w:rsidP="00E1210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8D8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D5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D6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D7" w14:textId="77777777" w:rsidR="00FF61C9" w:rsidRPr="00D92D58" w:rsidRDefault="00FF61C9" w:rsidP="00E1210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8DC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D9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DA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DB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E0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DD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DE" w14:textId="77777777" w:rsidR="00FF61C9" w:rsidRPr="00D92D58" w:rsidRDefault="00FF61C9" w:rsidP="00E1210A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DF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E4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E1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E2" w14:textId="77777777" w:rsidR="00FF61C9" w:rsidRPr="00D92D58" w:rsidRDefault="00FF61C9" w:rsidP="00E1210A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E3" w14:textId="77777777" w:rsidR="00FF61C9" w:rsidRPr="00D92D58" w:rsidRDefault="00FF61C9" w:rsidP="00E1210A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8E8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5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6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7" w14:textId="77777777" w:rsidR="00FF61C9" w:rsidRPr="00D92D58" w:rsidRDefault="00FF61C9" w:rsidP="00E1210A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8EC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9" w14:textId="77777777" w:rsidR="00FF61C9" w:rsidRPr="00D92D58" w:rsidRDefault="00FF61C9" w:rsidP="00E1210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A" w14:textId="77777777" w:rsidR="00FF61C9" w:rsidRPr="00D92D58" w:rsidRDefault="00FF61C9" w:rsidP="00E1210A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B" w14:textId="77777777" w:rsidR="00FF61C9" w:rsidRPr="00D92D58" w:rsidRDefault="00FF61C9" w:rsidP="00E1210A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8F0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D" w14:textId="77777777" w:rsidR="00FF61C9" w:rsidRPr="00D92D58" w:rsidRDefault="00FF61C9" w:rsidP="00FF61C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E" w14:textId="77777777" w:rsidR="00FF61C9" w:rsidRPr="00D92D58" w:rsidRDefault="00FF61C9" w:rsidP="00FF61C9">
            <w:pPr>
              <w:pStyle w:val="TableNormal0"/>
              <w:keepNext/>
            </w:pPr>
            <w:r>
              <w:t>C2.0.11.301.3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8EF" w14:textId="77777777" w:rsidR="00FF61C9" w:rsidRPr="00D92D58" w:rsidRDefault="00FF61C9" w:rsidP="00FF61C9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8F1" w14:textId="77777777" w:rsidR="00E1210A" w:rsidRPr="0077218A" w:rsidRDefault="00E1210A" w:rsidP="00E1210A">
      <w:pPr>
        <w:rPr>
          <w:lang w:val="nl"/>
        </w:rPr>
      </w:pPr>
    </w:p>
    <w:p w14:paraId="3B1D38F2" w14:textId="77777777" w:rsidR="00E1210A" w:rsidRPr="00E42CA7" w:rsidRDefault="00E1210A" w:rsidP="00C76F1B">
      <w:pPr>
        <w:pStyle w:val="Heading4"/>
      </w:pPr>
      <w:bookmarkStart w:id="266" w:name="_Toc264036176"/>
      <w:bookmarkStart w:id="267" w:name="_Toc274836275"/>
      <w:r w:rsidRPr="00882B93">
        <w:rPr>
          <w:noProof/>
        </w:rPr>
        <w:t>PU203</w:t>
      </w:r>
      <w:r w:rsidRPr="00E42CA7">
        <w:t xml:space="preserve"> - </w:t>
      </w:r>
      <w:r w:rsidRPr="00882B93">
        <w:rPr>
          <w:noProof/>
        </w:rPr>
        <w:t>Zandpomp onder DS201</w:t>
      </w:r>
      <w:bookmarkEnd w:id="266"/>
      <w:bookmarkEnd w:id="267"/>
    </w:p>
    <w:p w14:paraId="3B1D38F3" w14:textId="77777777" w:rsidR="00E1210A" w:rsidRDefault="00E1210A" w:rsidP="00E1210A">
      <w:pPr>
        <w:rPr>
          <w:lang w:val="nl"/>
        </w:rPr>
      </w:pPr>
      <w:r w:rsidRPr="00E42CA7">
        <w:rPr>
          <w:rStyle w:val="Strong"/>
        </w:rPr>
        <w:t>Type:</w:t>
      </w:r>
      <w:r w:rsidR="00F1640B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F1640B">
        <w:rPr>
          <w:noProof/>
          <w:lang w:val="nl"/>
        </w:rPr>
        <w:t xml:space="preserve"> - SIMOCODE</w:t>
      </w:r>
    </w:p>
    <w:p w14:paraId="3B1D38F4" w14:textId="77777777" w:rsidR="00E1210A" w:rsidRDefault="00E1210A" w:rsidP="00E1210A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20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D66985" w:rsidRPr="00D92D58" w14:paraId="3B1D38F8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F5" w14:textId="77777777" w:rsidR="00D66985" w:rsidRPr="00D92D58" w:rsidRDefault="00D66985" w:rsidP="00D6698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F6" w14:textId="77777777" w:rsidR="00D66985" w:rsidRPr="00D92D58" w:rsidRDefault="00D66985" w:rsidP="00D6698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8F7" w14:textId="77777777" w:rsidR="00D66985" w:rsidRPr="00D92D58" w:rsidRDefault="00D66985" w:rsidP="00D66985">
            <w:pPr>
              <w:rPr>
                <w:b/>
                <w:bCs/>
                <w:lang w:val="nl"/>
              </w:rPr>
            </w:pPr>
          </w:p>
        </w:tc>
      </w:tr>
      <w:tr w:rsidR="00D66985" w:rsidRPr="00D92D58" w14:paraId="3B1D38FC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F9" w14:textId="77777777" w:rsidR="00D66985" w:rsidRPr="00D92D58" w:rsidRDefault="00D66985" w:rsidP="00D6698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FA" w14:textId="77777777" w:rsidR="00D66985" w:rsidRPr="00D92D58" w:rsidRDefault="00E57714" w:rsidP="00D66985">
            <w:pPr>
              <w:pStyle w:val="TableNormal0"/>
            </w:pPr>
            <w:r>
              <w:t>LT202 &gt; H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FB" w14:textId="77777777" w:rsidR="00D66985" w:rsidRPr="00D92D58" w:rsidRDefault="00D66985" w:rsidP="00D66985">
            <w:pPr>
              <w:pStyle w:val="TableNormal0"/>
            </w:pPr>
          </w:p>
        </w:tc>
      </w:tr>
      <w:tr w:rsidR="00E57714" w:rsidRPr="00D92D58" w14:paraId="3B1D3900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FD" w14:textId="77777777" w:rsidR="00E57714" w:rsidRPr="00D92D58" w:rsidRDefault="00E57714" w:rsidP="00D66985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Motor stop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FE" w14:textId="77777777" w:rsidR="00E57714" w:rsidRPr="00D92D58" w:rsidRDefault="00E57714" w:rsidP="00D66985">
            <w:pPr>
              <w:pStyle w:val="TableNormal0"/>
            </w:pPr>
            <w:r>
              <w:t>LT202 &lt; L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8FF" w14:textId="77777777" w:rsidR="00E57714" w:rsidRPr="00D92D58" w:rsidRDefault="00E57714" w:rsidP="00D66985">
            <w:pPr>
              <w:pStyle w:val="TableNormal0"/>
            </w:pPr>
          </w:p>
        </w:tc>
      </w:tr>
      <w:tr w:rsidR="00D66985" w:rsidRPr="00D92D58" w14:paraId="3B1D3904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1" w14:textId="77777777" w:rsidR="00D66985" w:rsidRPr="00D92D58" w:rsidRDefault="00D66985" w:rsidP="00D6698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2" w14:textId="77777777" w:rsidR="00D66985" w:rsidRPr="00D92D58" w:rsidRDefault="00E57714" w:rsidP="00D66985">
            <w:pPr>
              <w:pStyle w:val="TableNormal0"/>
            </w:pPr>
            <w:r>
              <w:t>LT202 &lt; LLL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3" w14:textId="77777777" w:rsidR="00D66985" w:rsidRPr="00D92D58" w:rsidRDefault="00D66985" w:rsidP="00D66985">
            <w:pPr>
              <w:pStyle w:val="TableNormal0"/>
            </w:pPr>
          </w:p>
        </w:tc>
      </w:tr>
      <w:tr w:rsidR="009A368B" w:rsidRPr="00D92D58" w14:paraId="3B1D3908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5" w14:textId="77777777" w:rsidR="009A368B" w:rsidRPr="00D92D58" w:rsidRDefault="009A368B" w:rsidP="00D66985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6" w14:textId="77777777" w:rsidR="009A368B" w:rsidRDefault="009A368B" w:rsidP="00D66985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7" w14:textId="77777777" w:rsidR="009A368B" w:rsidRPr="00D92D58" w:rsidRDefault="009A368B" w:rsidP="00D66985">
            <w:pPr>
              <w:pStyle w:val="TableNormal0"/>
            </w:pPr>
          </w:p>
        </w:tc>
      </w:tr>
      <w:tr w:rsidR="009A368B" w:rsidRPr="00D92D58" w14:paraId="3B1D390C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9" w14:textId="77777777" w:rsidR="009A368B" w:rsidRPr="00D92D58" w:rsidRDefault="009A368B" w:rsidP="00D66985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A" w14:textId="77777777" w:rsidR="009A368B" w:rsidRDefault="00B251FE" w:rsidP="00D66985">
            <w:pPr>
              <w:pStyle w:val="TableNormal0"/>
            </w:pPr>
            <w:r>
              <w:t>C2.1.20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0B" w14:textId="77777777" w:rsidR="009A368B" w:rsidRPr="00D92D58" w:rsidRDefault="009A368B" w:rsidP="00D66985">
            <w:pPr>
              <w:pStyle w:val="TableNormal0"/>
            </w:pPr>
          </w:p>
        </w:tc>
      </w:tr>
    </w:tbl>
    <w:p w14:paraId="3B1D390D" w14:textId="77777777" w:rsidR="00F1640B" w:rsidRPr="00F1640B" w:rsidRDefault="00F1640B" w:rsidP="00F1640B">
      <w:bookmarkStart w:id="268" w:name="_Toc264036544"/>
      <w:bookmarkStart w:id="269" w:name="_Toc264036177"/>
    </w:p>
    <w:p w14:paraId="3B1D390E" w14:textId="77777777" w:rsidR="006B020F" w:rsidRPr="00E42CA7" w:rsidRDefault="006B020F" w:rsidP="00C76F1B">
      <w:pPr>
        <w:pStyle w:val="Heading4"/>
      </w:pPr>
      <w:bookmarkStart w:id="270" w:name="_Toc274836276"/>
      <w:r w:rsidRPr="00882B93">
        <w:rPr>
          <w:noProof/>
        </w:rPr>
        <w:t>PU206</w:t>
      </w:r>
      <w:r w:rsidRPr="00E42CA7">
        <w:t xml:space="preserve"> - </w:t>
      </w:r>
      <w:r w:rsidRPr="00882B93">
        <w:rPr>
          <w:noProof/>
        </w:rPr>
        <w:t>Dompelpomp goot klassering</w:t>
      </w:r>
      <w:bookmarkEnd w:id="268"/>
      <w:bookmarkEnd w:id="270"/>
    </w:p>
    <w:p w14:paraId="3B1D390F" w14:textId="77777777" w:rsidR="006B020F" w:rsidRDefault="006B020F" w:rsidP="006B020F">
      <w:pPr>
        <w:rPr>
          <w:lang w:val="nl"/>
        </w:rPr>
      </w:pPr>
      <w:r w:rsidRPr="00E42CA7">
        <w:rPr>
          <w:rStyle w:val="Strong"/>
        </w:rPr>
        <w:t>Type:</w:t>
      </w:r>
      <w:r w:rsidR="00F1640B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 w:rsidR="00E57714">
        <w:rPr>
          <w:noProof/>
          <w:lang w:val="nl"/>
        </w:rPr>
        <w:t xml:space="preserve"> - TESYS</w:t>
      </w:r>
    </w:p>
    <w:p w14:paraId="3B1D3910" w14:textId="77777777" w:rsidR="006B020F" w:rsidRDefault="006B020F" w:rsidP="006B020F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50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6B020F" w:rsidRPr="00D92D58" w14:paraId="3B1D3914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11" w14:textId="77777777" w:rsidR="006B020F" w:rsidRPr="00D92D58" w:rsidRDefault="006B020F" w:rsidP="006B020F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12" w14:textId="77777777" w:rsidR="006B020F" w:rsidRPr="00D92D58" w:rsidRDefault="006B020F" w:rsidP="006B020F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13" w14:textId="77777777" w:rsidR="006B020F" w:rsidRPr="00D92D58" w:rsidRDefault="006B020F" w:rsidP="006B020F">
            <w:pPr>
              <w:rPr>
                <w:b/>
                <w:bCs/>
                <w:lang w:val="nl"/>
              </w:rPr>
            </w:pPr>
          </w:p>
        </w:tc>
      </w:tr>
      <w:tr w:rsidR="006B020F" w:rsidRPr="00D92D58" w14:paraId="3B1D3918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15" w14:textId="77777777" w:rsidR="006B020F" w:rsidRPr="00D92D58" w:rsidRDefault="006B020F" w:rsidP="006B020F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16" w14:textId="77777777" w:rsidR="006B020F" w:rsidRPr="00D92D58" w:rsidRDefault="00E57714" w:rsidP="00E57714">
            <w:pPr>
              <w:pStyle w:val="Opmerking"/>
            </w:pPr>
            <w:r>
              <w:t>Manueel?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17" w14:textId="77777777" w:rsidR="006B020F" w:rsidRPr="00D92D58" w:rsidRDefault="006B020F" w:rsidP="006B020F">
            <w:pPr>
              <w:pStyle w:val="TableNormal0"/>
            </w:pPr>
          </w:p>
        </w:tc>
      </w:tr>
      <w:tr w:rsidR="006B020F" w:rsidRPr="00D92D58" w14:paraId="3B1D391C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19" w14:textId="77777777" w:rsidR="006B020F" w:rsidRPr="00D92D58" w:rsidRDefault="006B020F" w:rsidP="006B020F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1A" w14:textId="77777777" w:rsidR="006B020F" w:rsidRPr="00D92D58" w:rsidRDefault="006B020F" w:rsidP="006B020F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1B" w14:textId="77777777" w:rsidR="006B020F" w:rsidRPr="00D92D58" w:rsidRDefault="006B020F" w:rsidP="006B020F">
            <w:pPr>
              <w:pStyle w:val="TableNormal0"/>
            </w:pPr>
          </w:p>
        </w:tc>
      </w:tr>
      <w:tr w:rsidR="009C5CEB" w:rsidRPr="00D92D58" w14:paraId="3B1D3920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1D" w14:textId="77777777" w:rsidR="009C5CEB" w:rsidRPr="00D92D58" w:rsidRDefault="009C5CEB" w:rsidP="006B020F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1E" w14:textId="77777777" w:rsidR="009C5CEB" w:rsidRPr="00D92D58" w:rsidRDefault="009C5CEB" w:rsidP="006B020F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1F" w14:textId="77777777" w:rsidR="009C5CEB" w:rsidRPr="00D92D58" w:rsidRDefault="009C5CEB" w:rsidP="006B020F">
            <w:pPr>
              <w:pStyle w:val="TableNormal0"/>
            </w:pPr>
          </w:p>
        </w:tc>
      </w:tr>
      <w:tr w:rsidR="009C5CEB" w:rsidRPr="00D92D58" w14:paraId="3B1D3924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21" w14:textId="77777777" w:rsidR="009C5CEB" w:rsidRPr="00D92D58" w:rsidRDefault="009C5CEB" w:rsidP="006B020F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22" w14:textId="77777777" w:rsidR="009C5CEB" w:rsidRPr="00D92D58" w:rsidRDefault="009C5CEB" w:rsidP="006B020F">
            <w:pPr>
              <w:pStyle w:val="TableNormal0"/>
            </w:pPr>
            <w:r>
              <w:t>C2.1.50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23" w14:textId="77777777" w:rsidR="009C5CEB" w:rsidRPr="00D92D58" w:rsidRDefault="009C5CEB" w:rsidP="006B020F">
            <w:pPr>
              <w:pStyle w:val="TableNormal0"/>
            </w:pPr>
          </w:p>
        </w:tc>
      </w:tr>
    </w:tbl>
    <w:p w14:paraId="3B1D3925" w14:textId="77777777" w:rsidR="006B020F" w:rsidRDefault="006B020F" w:rsidP="006B020F">
      <w:pPr>
        <w:rPr>
          <w:lang w:val="nl"/>
        </w:rPr>
      </w:pPr>
    </w:p>
    <w:p w14:paraId="3B1D3926" w14:textId="77777777" w:rsidR="004E03B4" w:rsidRPr="00E42CA7" w:rsidRDefault="004E03B4" w:rsidP="004E03B4">
      <w:pPr>
        <w:pStyle w:val="Heading4"/>
      </w:pPr>
      <w:bookmarkStart w:id="271" w:name="_Toc274836277"/>
      <w:r>
        <w:rPr>
          <w:noProof/>
        </w:rPr>
        <w:t>LSH1_PU206 – Niveauschakelaar tbv PU206</w:t>
      </w:r>
      <w:bookmarkEnd w:id="271"/>
    </w:p>
    <w:p w14:paraId="3B1D3927" w14:textId="77777777" w:rsidR="004E03B4" w:rsidRDefault="004E03B4" w:rsidP="004E03B4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92B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28" w14:textId="77777777" w:rsidR="00FF61C9" w:rsidRPr="00D92D58" w:rsidRDefault="00FF61C9" w:rsidP="004E03B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29" w14:textId="77777777" w:rsidR="00FF61C9" w:rsidRPr="00D92D58" w:rsidRDefault="00FF61C9" w:rsidP="004E03B4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2A" w14:textId="77777777" w:rsidR="00FF61C9" w:rsidRPr="00D92D58" w:rsidRDefault="00FF61C9" w:rsidP="004E03B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92F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2C" w14:textId="77777777" w:rsidR="00FF61C9" w:rsidRPr="00D92D58" w:rsidRDefault="00FF61C9" w:rsidP="004E03B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2D" w14:textId="77777777" w:rsidR="00FF61C9" w:rsidRPr="00D92D58" w:rsidRDefault="00FF61C9" w:rsidP="004E03B4">
            <w:pPr>
              <w:pStyle w:val="TableNormal0"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2E" w14:textId="77777777" w:rsidR="00FF61C9" w:rsidRPr="00D92D58" w:rsidRDefault="00FF61C9" w:rsidP="004E03B4">
            <w:pPr>
              <w:pStyle w:val="TableNormal0"/>
            </w:pPr>
          </w:p>
        </w:tc>
      </w:tr>
      <w:tr w:rsidR="00FF61C9" w:rsidRPr="00D92D58" w14:paraId="3B1D3933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0" w14:textId="77777777" w:rsidR="00FF61C9" w:rsidRPr="00D92D58" w:rsidRDefault="00FF61C9" w:rsidP="004E03B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1" w14:textId="77777777" w:rsidR="00FF61C9" w:rsidRPr="00D92D58" w:rsidRDefault="00FF61C9" w:rsidP="004E03B4">
            <w:pPr>
              <w:pStyle w:val="TableNormal0"/>
            </w:pPr>
            <w:r w:rsidRPr="00D92D58">
              <w:t>Alarm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2" w14:textId="77777777" w:rsidR="00FF61C9" w:rsidRPr="00D92D58" w:rsidRDefault="00FF61C9" w:rsidP="004E03B4">
            <w:pPr>
              <w:pStyle w:val="TableNormal0"/>
            </w:pPr>
          </w:p>
        </w:tc>
      </w:tr>
      <w:tr w:rsidR="00FF61C9" w:rsidRPr="00D92D58" w14:paraId="3B1D3937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4" w14:textId="77777777" w:rsidR="00FF61C9" w:rsidRPr="00D92D58" w:rsidRDefault="00FF61C9" w:rsidP="004E03B4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5" w14:textId="77777777" w:rsidR="00FF61C9" w:rsidRPr="00D92D58" w:rsidRDefault="00FF61C9" w:rsidP="004E03B4">
            <w:pPr>
              <w:pStyle w:val="TableNormal0"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6" w14:textId="77777777" w:rsidR="00FF61C9" w:rsidRPr="00D92D58" w:rsidRDefault="00FF61C9" w:rsidP="004E03B4">
            <w:pPr>
              <w:pStyle w:val="TableNormal0"/>
            </w:pPr>
          </w:p>
        </w:tc>
      </w:tr>
      <w:tr w:rsidR="00FF61C9" w:rsidRPr="00D92D58" w14:paraId="3B1D393B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8" w14:textId="77777777" w:rsidR="00FF61C9" w:rsidRPr="00D92D58" w:rsidRDefault="00FF61C9" w:rsidP="004E03B4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9" w14:textId="77777777" w:rsidR="00FF61C9" w:rsidRPr="00D92D58" w:rsidRDefault="00FF61C9" w:rsidP="004E03B4">
            <w:pPr>
              <w:pStyle w:val="TableNormal0"/>
            </w:pPr>
            <w:r>
              <w:t>C2.0.11.101.11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3A" w14:textId="77777777" w:rsidR="00FF61C9" w:rsidRPr="00D92D58" w:rsidRDefault="00FF61C9" w:rsidP="004E03B4">
            <w:pPr>
              <w:pStyle w:val="TableNormal0"/>
            </w:pPr>
          </w:p>
        </w:tc>
      </w:tr>
    </w:tbl>
    <w:p w14:paraId="3B1D393C" w14:textId="77777777" w:rsidR="004E03B4" w:rsidRDefault="004E03B4" w:rsidP="006B020F">
      <w:pPr>
        <w:rPr>
          <w:lang w:val="nl"/>
        </w:rPr>
      </w:pPr>
    </w:p>
    <w:p w14:paraId="3B1D393D" w14:textId="77777777" w:rsidR="00E1210A" w:rsidRPr="0077218A" w:rsidRDefault="00D66985" w:rsidP="00E57714">
      <w:pPr>
        <w:pStyle w:val="Heading3"/>
        <w:keepNext/>
      </w:pPr>
      <w:bookmarkStart w:id="272" w:name="_Toc274836278"/>
      <w:r>
        <w:t>SU204 – Pompbak onder DS202</w:t>
      </w:r>
      <w:bookmarkEnd w:id="269"/>
      <w:bookmarkEnd w:id="272"/>
    </w:p>
    <w:p w14:paraId="3B1D393E" w14:textId="77777777" w:rsidR="00E1210A" w:rsidRPr="00E42CA7" w:rsidRDefault="00E1210A" w:rsidP="00C76F1B">
      <w:pPr>
        <w:pStyle w:val="Heading4"/>
      </w:pPr>
      <w:bookmarkStart w:id="273" w:name="_Toc264036178"/>
      <w:bookmarkStart w:id="274" w:name="_Toc274836279"/>
      <w:r w:rsidRPr="00882B93">
        <w:rPr>
          <w:noProof/>
        </w:rPr>
        <w:t>LT204</w:t>
      </w:r>
      <w:r w:rsidRPr="00E42CA7">
        <w:t xml:space="preserve"> - </w:t>
      </w:r>
      <w:r w:rsidRPr="00882B93">
        <w:rPr>
          <w:noProof/>
        </w:rPr>
        <w:t>Niveaumeting pompbak</w:t>
      </w:r>
      <w:bookmarkEnd w:id="273"/>
      <w:bookmarkEnd w:id="274"/>
    </w:p>
    <w:p w14:paraId="3B1D393F" w14:textId="77777777" w:rsidR="00E1210A" w:rsidRDefault="00E1210A" w:rsidP="00E57714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943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40" w14:textId="77777777" w:rsidR="00FF61C9" w:rsidRPr="00D92D58" w:rsidRDefault="00FF61C9" w:rsidP="00E57714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41" w14:textId="77777777" w:rsidR="00FF61C9" w:rsidRPr="00D92D58" w:rsidRDefault="00FF61C9" w:rsidP="00E57714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42" w14:textId="77777777" w:rsidR="00FF61C9" w:rsidRPr="00D92D58" w:rsidRDefault="00FF61C9" w:rsidP="00E57714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947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44" w14:textId="77777777" w:rsidR="00FF61C9" w:rsidRPr="00D92D58" w:rsidRDefault="00FF61C9" w:rsidP="00E57714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45" w14:textId="77777777" w:rsidR="00FF61C9" w:rsidRPr="00D92D58" w:rsidRDefault="00FF61C9" w:rsidP="00E5771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46" w14:textId="77777777" w:rsidR="00FF61C9" w:rsidRPr="00D92D58" w:rsidRDefault="00FF61C9" w:rsidP="00E57714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94B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48" w14:textId="77777777" w:rsidR="00FF61C9" w:rsidRPr="00D92D58" w:rsidRDefault="00FF61C9" w:rsidP="00E57714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49" w14:textId="77777777" w:rsidR="00FF61C9" w:rsidRPr="00D92D58" w:rsidRDefault="00FF61C9" w:rsidP="00E57714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4A" w14:textId="77777777" w:rsidR="00FF61C9" w:rsidRPr="00D92D58" w:rsidRDefault="00FF61C9" w:rsidP="00E57714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94F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4C" w14:textId="77777777" w:rsidR="00FF61C9" w:rsidRPr="00D92D58" w:rsidRDefault="00FF61C9" w:rsidP="00E57714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4D" w14:textId="77777777" w:rsidR="00FF61C9" w:rsidRPr="00D92D58" w:rsidRDefault="00FF61C9" w:rsidP="00E57714">
            <w:pPr>
              <w:pStyle w:val="TableNormal0"/>
              <w:keepNext/>
            </w:pPr>
            <w:r>
              <w:t>1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4E" w14:textId="77777777" w:rsidR="00FF61C9" w:rsidRPr="00D92D58" w:rsidRDefault="00FF61C9" w:rsidP="00E57714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953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0" w14:textId="77777777" w:rsidR="00FF61C9" w:rsidRPr="00D92D58" w:rsidRDefault="00FF61C9" w:rsidP="00E57714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1" w14:textId="77777777" w:rsidR="00FF61C9" w:rsidRPr="00D92D58" w:rsidRDefault="00FF61C9" w:rsidP="00E5771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2" w14:textId="77777777" w:rsidR="00FF61C9" w:rsidRPr="00D92D58" w:rsidRDefault="00FF61C9" w:rsidP="00E57714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957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4" w14:textId="77777777" w:rsidR="00FF61C9" w:rsidRPr="00D92D58" w:rsidRDefault="00FF61C9" w:rsidP="00E57714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5" w14:textId="77777777" w:rsidR="00FF61C9" w:rsidRPr="00D92D58" w:rsidRDefault="00FF61C9" w:rsidP="00E57714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6" w14:textId="77777777" w:rsidR="00FF61C9" w:rsidRPr="00D92D58" w:rsidRDefault="00FF61C9" w:rsidP="00E57714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95B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8" w14:textId="77777777" w:rsidR="00FF61C9" w:rsidRPr="00D92D58" w:rsidRDefault="00FF61C9" w:rsidP="00FF61C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9" w14:textId="77777777" w:rsidR="00FF61C9" w:rsidRPr="00D92D58" w:rsidRDefault="00FF61C9" w:rsidP="00FF61C9">
            <w:pPr>
              <w:pStyle w:val="TableNormal0"/>
              <w:keepNext/>
            </w:pPr>
            <w:r>
              <w:t>C2.0.11.301.4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5A" w14:textId="77777777" w:rsidR="00FF61C9" w:rsidRPr="00D92D58" w:rsidRDefault="00FF61C9" w:rsidP="00FF61C9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95C" w14:textId="77777777" w:rsidR="00E1210A" w:rsidRPr="0077218A" w:rsidRDefault="00E1210A" w:rsidP="00E1210A">
      <w:pPr>
        <w:rPr>
          <w:lang w:val="nl"/>
        </w:rPr>
      </w:pPr>
    </w:p>
    <w:p w14:paraId="3B1D395D" w14:textId="77777777" w:rsidR="00E1210A" w:rsidRPr="00E42CA7" w:rsidRDefault="00E1210A" w:rsidP="009A368B">
      <w:pPr>
        <w:pStyle w:val="Heading4"/>
      </w:pPr>
      <w:bookmarkStart w:id="275" w:name="_Toc264036179"/>
      <w:bookmarkStart w:id="276" w:name="_Toc274836280"/>
      <w:r w:rsidRPr="00882B93">
        <w:rPr>
          <w:noProof/>
        </w:rPr>
        <w:lastRenderedPageBreak/>
        <w:t>PU204</w:t>
      </w:r>
      <w:r w:rsidRPr="00E42CA7">
        <w:t xml:space="preserve"> - </w:t>
      </w:r>
      <w:r w:rsidRPr="00882B93">
        <w:rPr>
          <w:noProof/>
        </w:rPr>
        <w:t>Zandpomp onder DS202</w:t>
      </w:r>
      <w:bookmarkEnd w:id="275"/>
      <w:bookmarkEnd w:id="276"/>
    </w:p>
    <w:p w14:paraId="3B1D395E" w14:textId="77777777" w:rsidR="00E1210A" w:rsidRPr="004E03B4" w:rsidRDefault="00E1210A" w:rsidP="009A368B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4E03B4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4E03B4">
        <w:rPr>
          <w:noProof/>
          <w:lang w:val="nl"/>
        </w:rPr>
        <w:t xml:space="preserve"> </w:t>
      </w:r>
      <w:r w:rsidR="00285375">
        <w:rPr>
          <w:noProof/>
          <w:lang w:val="nl"/>
        </w:rPr>
        <w:t>–</w:t>
      </w:r>
      <w:r w:rsidR="004E03B4">
        <w:rPr>
          <w:noProof/>
          <w:lang w:val="nl"/>
        </w:rPr>
        <w:t xml:space="preserve"> Drive</w:t>
      </w:r>
      <w:r w:rsidR="00285375">
        <w:rPr>
          <w:noProof/>
          <w:lang w:val="nl"/>
        </w:rPr>
        <w:t xml:space="preserve"> ACS800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D66985" w:rsidRPr="00D92D58" w14:paraId="3B1D3962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5F" w14:textId="77777777" w:rsidR="00D66985" w:rsidRPr="00D92D58" w:rsidRDefault="00D66985" w:rsidP="009A368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60" w14:textId="77777777" w:rsidR="00D66985" w:rsidRPr="00D92D58" w:rsidRDefault="00D66985" w:rsidP="009A368B">
            <w:pPr>
              <w:keepNext/>
              <w:rPr>
                <w:b/>
                <w:bCs/>
                <w:lang w:val="nl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61" w14:textId="77777777" w:rsidR="00D66985" w:rsidRPr="00D92D58" w:rsidRDefault="004E03B4" w:rsidP="009A368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D66985" w:rsidRPr="00D92D58" w14:paraId="3B1D3966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63" w14:textId="77777777" w:rsidR="00D66985" w:rsidRPr="00D92D58" w:rsidRDefault="00D66985" w:rsidP="009A368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64" w14:textId="77777777" w:rsidR="00D66985" w:rsidRPr="00D92D58" w:rsidRDefault="00863B65" w:rsidP="009A368B">
            <w:pPr>
              <w:pStyle w:val="TableNormal0"/>
              <w:keepNext/>
            </w:pPr>
            <w:r>
              <w:t>Seq. flotatie:stap120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65" w14:textId="77777777" w:rsidR="00D66985" w:rsidRPr="00D92D58" w:rsidRDefault="00D66985" w:rsidP="009A368B">
            <w:pPr>
              <w:pStyle w:val="TableNormal0"/>
              <w:keepNext/>
            </w:pPr>
          </w:p>
        </w:tc>
      </w:tr>
      <w:tr w:rsidR="00D66985" w:rsidRPr="00D92D58" w14:paraId="3B1D396A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67" w14:textId="77777777" w:rsidR="00D66985" w:rsidRPr="00D92D58" w:rsidRDefault="00D66985" w:rsidP="009A368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68" w14:textId="77777777" w:rsidR="00D66985" w:rsidRPr="00D92D58" w:rsidRDefault="00D66985" w:rsidP="009A368B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69" w14:textId="77777777" w:rsidR="00D66985" w:rsidRPr="00D92D58" w:rsidRDefault="00D66985" w:rsidP="009A368B">
            <w:pPr>
              <w:pStyle w:val="TableNormal0"/>
              <w:keepNext/>
            </w:pPr>
          </w:p>
        </w:tc>
      </w:tr>
      <w:tr w:rsidR="004E03B4" w:rsidRPr="00D92D58" w14:paraId="3B1D396E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6B" w14:textId="77777777" w:rsidR="004E03B4" w:rsidRPr="00D92D58" w:rsidRDefault="004E03B4" w:rsidP="009A368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6C" w14:textId="77777777" w:rsidR="004E03B4" w:rsidRPr="00D92D58" w:rsidRDefault="004E03B4" w:rsidP="009A368B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6D" w14:textId="77777777" w:rsidR="004E03B4" w:rsidRPr="00D92D58" w:rsidRDefault="004E03B4" w:rsidP="009A368B">
            <w:pPr>
              <w:pStyle w:val="TableNormal0"/>
              <w:keepNext/>
            </w:pPr>
          </w:p>
        </w:tc>
      </w:tr>
      <w:tr w:rsidR="004E03B4" w:rsidRPr="00D92D58" w14:paraId="3B1D3972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6F" w14:textId="77777777" w:rsidR="004E03B4" w:rsidRPr="00D92D58" w:rsidRDefault="004E03B4" w:rsidP="009A368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0" w14:textId="77777777" w:rsidR="004E03B4" w:rsidRPr="00D92D58" w:rsidRDefault="004E03B4" w:rsidP="009A368B">
            <w:pPr>
              <w:pStyle w:val="TableNormal0"/>
              <w:keepNext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1" w14:textId="77777777" w:rsidR="004E03B4" w:rsidRPr="00D92D58" w:rsidRDefault="004E03B4" w:rsidP="009A368B">
            <w:pPr>
              <w:pStyle w:val="TableNormal0"/>
              <w:keepNext/>
            </w:pPr>
          </w:p>
        </w:tc>
      </w:tr>
      <w:tr w:rsidR="004E03B4" w:rsidRPr="00D92D58" w14:paraId="3B1D3976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3" w14:textId="77777777" w:rsidR="004E03B4" w:rsidRDefault="004E03B4" w:rsidP="009A368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WS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4" w14:textId="77777777" w:rsidR="004E03B4" w:rsidRPr="00D92D58" w:rsidRDefault="004E03B4" w:rsidP="009A368B">
            <w:pPr>
              <w:pStyle w:val="TableNormal0"/>
              <w:keepNext/>
            </w:pPr>
            <w:r>
              <w:t>C2.0.11.101.9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5" w14:textId="77777777" w:rsidR="004E03B4" w:rsidRPr="00D92D58" w:rsidRDefault="004E03B4" w:rsidP="009A368B">
            <w:pPr>
              <w:pStyle w:val="TableNormal0"/>
              <w:keepNext/>
            </w:pPr>
            <w:r>
              <w:t>Werkschakelaar open</w:t>
            </w:r>
          </w:p>
        </w:tc>
      </w:tr>
      <w:tr w:rsidR="004E03B4" w:rsidRPr="00D92D58" w14:paraId="3B1D397A" w14:textId="77777777" w:rsidTr="004E03B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7" w14:textId="77777777" w:rsidR="004E03B4" w:rsidRDefault="004E03B4" w:rsidP="009A368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CI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8" w14:textId="77777777" w:rsidR="004E03B4" w:rsidRDefault="004E03B4" w:rsidP="009A368B">
            <w:pPr>
              <w:pStyle w:val="TableNormal0"/>
              <w:keepNext/>
            </w:pPr>
            <w:r>
              <w:t>C2.0.11.101.10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79" w14:textId="77777777" w:rsidR="004E03B4" w:rsidRDefault="004E03B4" w:rsidP="009A368B">
            <w:pPr>
              <w:pStyle w:val="TableNormal0"/>
              <w:keepNext/>
            </w:pPr>
            <w:r>
              <w:t>Contactor in</w:t>
            </w:r>
          </w:p>
        </w:tc>
      </w:tr>
    </w:tbl>
    <w:p w14:paraId="3B1D397B" w14:textId="77777777" w:rsidR="00E1210A" w:rsidRPr="00E1210A" w:rsidRDefault="00E1210A" w:rsidP="00E1210A"/>
    <w:p w14:paraId="3B1D397C" w14:textId="77777777" w:rsidR="006B020F" w:rsidRPr="00E42CA7" w:rsidRDefault="006B020F" w:rsidP="00C76F1B">
      <w:pPr>
        <w:pStyle w:val="Heading4"/>
      </w:pPr>
      <w:bookmarkStart w:id="277" w:name="_Toc264036540"/>
      <w:bookmarkStart w:id="278" w:name="_Toc274836281"/>
      <w:bookmarkStart w:id="279" w:name="_Toc264036180"/>
      <w:r w:rsidRPr="00882B93">
        <w:rPr>
          <w:noProof/>
        </w:rPr>
        <w:t>SVA251</w:t>
      </w:r>
      <w:r w:rsidRPr="00E42CA7">
        <w:t xml:space="preserve"> - </w:t>
      </w:r>
      <w:r w:rsidRPr="00882B93">
        <w:rPr>
          <w:noProof/>
        </w:rPr>
        <w:t>Klep zand van PU204 naar flotatie</w:t>
      </w:r>
      <w:bookmarkEnd w:id="277"/>
      <w:bookmarkEnd w:id="278"/>
    </w:p>
    <w:p w14:paraId="3B1D397D" w14:textId="77777777" w:rsidR="00020F51" w:rsidRPr="00020F51" w:rsidRDefault="006B020F" w:rsidP="0030625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6B020F" w:rsidRPr="00D92D58" w14:paraId="3B1D3981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7E" w14:textId="77777777" w:rsidR="006B020F" w:rsidRPr="00D92D58" w:rsidRDefault="006B020F" w:rsidP="006B020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7F" w14:textId="77777777" w:rsidR="006B020F" w:rsidRPr="00D92D58" w:rsidRDefault="006B020F" w:rsidP="006B020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80" w14:textId="77777777" w:rsidR="006B020F" w:rsidRPr="00D92D58" w:rsidRDefault="006B020F" w:rsidP="006B020F">
            <w:pPr>
              <w:keepNext/>
              <w:rPr>
                <w:b/>
                <w:bCs/>
                <w:lang w:val="nl"/>
              </w:rPr>
            </w:pPr>
          </w:p>
        </w:tc>
      </w:tr>
      <w:tr w:rsidR="006B020F" w:rsidRPr="00D92D58" w14:paraId="3B1D3985" w14:textId="77777777" w:rsidTr="0030625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82" w14:textId="77777777" w:rsidR="006B020F" w:rsidRPr="00D92D58" w:rsidRDefault="006B020F" w:rsidP="006B020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83" w14:textId="77777777" w:rsidR="006B020F" w:rsidRPr="00D92D58" w:rsidRDefault="00863B65" w:rsidP="006B020F">
            <w:pPr>
              <w:pStyle w:val="TableNormal0"/>
              <w:keepNext/>
            </w:pPr>
            <w:r>
              <w:t>Seq. flotatie:stap115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84" w14:textId="77777777" w:rsidR="006B020F" w:rsidRPr="00D92D58" w:rsidRDefault="006B020F" w:rsidP="006B020F">
            <w:pPr>
              <w:pStyle w:val="TableNormal0"/>
              <w:keepNext/>
            </w:pPr>
          </w:p>
        </w:tc>
      </w:tr>
      <w:tr w:rsidR="006B020F" w:rsidRPr="00D92D58" w14:paraId="3B1D3989" w14:textId="77777777" w:rsidTr="0030625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6" w14:textId="77777777" w:rsidR="006B020F" w:rsidRPr="00D92D58" w:rsidRDefault="006B020F" w:rsidP="006B020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7" w14:textId="77777777" w:rsidR="006B020F" w:rsidRPr="00D92D58" w:rsidRDefault="006B020F" w:rsidP="006B020F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8" w14:textId="77777777" w:rsidR="006B020F" w:rsidRPr="00D92D58" w:rsidRDefault="006B020F" w:rsidP="006B020F">
            <w:pPr>
              <w:pStyle w:val="TableNormal0"/>
              <w:keepNext/>
            </w:pPr>
          </w:p>
        </w:tc>
      </w:tr>
      <w:tr w:rsidR="0030625B" w:rsidRPr="00D92D58" w14:paraId="3B1D398D" w14:textId="77777777" w:rsidTr="0030625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A" w14:textId="77777777" w:rsidR="0030625B" w:rsidRPr="00D92D58" w:rsidRDefault="0030625B" w:rsidP="006B020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B" w14:textId="77777777" w:rsidR="0030625B" w:rsidRPr="00D92D58" w:rsidRDefault="0030625B" w:rsidP="006B020F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C" w14:textId="77777777" w:rsidR="0030625B" w:rsidRPr="00D92D58" w:rsidRDefault="0030625B" w:rsidP="006B020F">
            <w:pPr>
              <w:pStyle w:val="TableNormal0"/>
              <w:keepNext/>
            </w:pPr>
          </w:p>
        </w:tc>
      </w:tr>
      <w:tr w:rsidR="0030625B" w:rsidRPr="00D92D58" w14:paraId="3B1D3991" w14:textId="77777777" w:rsidTr="0030625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E" w14:textId="77777777" w:rsidR="0030625B" w:rsidRPr="00D92D58" w:rsidRDefault="0030625B" w:rsidP="006B020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8F" w14:textId="77777777" w:rsidR="0030625B" w:rsidRPr="00D92D58" w:rsidRDefault="0030625B" w:rsidP="006B020F">
            <w:pPr>
              <w:pStyle w:val="TableNormal0"/>
              <w:keepNext/>
            </w:pPr>
            <w:r>
              <w:t>C2.3.62 pos4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90" w14:textId="77777777" w:rsidR="0030625B" w:rsidRPr="00D92D58" w:rsidRDefault="0030625B" w:rsidP="006B020F">
            <w:pPr>
              <w:pStyle w:val="TableNormal0"/>
              <w:keepNext/>
            </w:pPr>
          </w:p>
        </w:tc>
      </w:tr>
    </w:tbl>
    <w:p w14:paraId="3B1D3992" w14:textId="77777777" w:rsidR="006B020F" w:rsidRPr="0077218A" w:rsidRDefault="006B020F" w:rsidP="006B020F">
      <w:pPr>
        <w:rPr>
          <w:lang w:val="nl"/>
        </w:rPr>
      </w:pPr>
    </w:p>
    <w:p w14:paraId="3B1D3993" w14:textId="77777777" w:rsidR="006B020F" w:rsidRPr="00E42CA7" w:rsidRDefault="006B020F" w:rsidP="00C76F1B">
      <w:pPr>
        <w:pStyle w:val="Heading4"/>
      </w:pPr>
      <w:bookmarkStart w:id="280" w:name="_Toc264036541"/>
      <w:bookmarkStart w:id="281" w:name="_Toc274836282"/>
      <w:r w:rsidRPr="00882B93">
        <w:rPr>
          <w:noProof/>
        </w:rPr>
        <w:t>SVA252</w:t>
      </w:r>
      <w:r w:rsidRPr="00E42CA7">
        <w:t xml:space="preserve"> - </w:t>
      </w:r>
      <w:r w:rsidRPr="00882B93">
        <w:rPr>
          <w:noProof/>
        </w:rPr>
        <w:t>Klep zand van PU204 naar stockage</w:t>
      </w:r>
      <w:bookmarkEnd w:id="280"/>
      <w:bookmarkEnd w:id="281"/>
    </w:p>
    <w:p w14:paraId="3B1D3994" w14:textId="77777777" w:rsidR="00020F51" w:rsidRPr="00F1640B" w:rsidRDefault="006B020F" w:rsidP="006B020F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020F51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6B020F" w:rsidRPr="00D92D58" w14:paraId="3B1D399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95" w14:textId="77777777" w:rsidR="006B020F" w:rsidRPr="00D92D58" w:rsidRDefault="006B020F" w:rsidP="006B020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96" w14:textId="77777777" w:rsidR="006B020F" w:rsidRPr="00D92D58" w:rsidRDefault="006B020F" w:rsidP="006B020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97" w14:textId="77777777" w:rsidR="006B020F" w:rsidRPr="00D92D58" w:rsidRDefault="006B020F" w:rsidP="006B020F">
            <w:pPr>
              <w:keepNext/>
              <w:rPr>
                <w:b/>
                <w:bCs/>
                <w:lang w:val="nl"/>
              </w:rPr>
            </w:pPr>
          </w:p>
        </w:tc>
      </w:tr>
      <w:tr w:rsidR="006B020F" w:rsidRPr="00D92D58" w14:paraId="3B1D399C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99" w14:textId="77777777" w:rsidR="006B020F" w:rsidRPr="00D92D58" w:rsidRDefault="006B020F" w:rsidP="006B020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9A" w14:textId="77777777" w:rsidR="006B020F" w:rsidRPr="00D92D58" w:rsidRDefault="006B020F" w:rsidP="006B020F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9B" w14:textId="77777777" w:rsidR="006B020F" w:rsidRPr="00D92D58" w:rsidRDefault="006B020F" w:rsidP="006B020F">
            <w:pPr>
              <w:pStyle w:val="TableNormal0"/>
              <w:keepNext/>
            </w:pPr>
          </w:p>
        </w:tc>
      </w:tr>
      <w:tr w:rsidR="006B020F" w:rsidRPr="00D92D58" w14:paraId="3B1D39A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9D" w14:textId="77777777" w:rsidR="006B020F" w:rsidRPr="00D92D58" w:rsidRDefault="006B020F" w:rsidP="006B020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9E" w14:textId="77777777" w:rsidR="006B020F" w:rsidRPr="00D92D58" w:rsidRDefault="006B020F" w:rsidP="0030625B">
            <w:pPr>
              <w:pStyle w:val="TableNormal0"/>
              <w:keepNext/>
              <w:jc w:val="center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9F" w14:textId="77777777" w:rsidR="006B020F" w:rsidRPr="00D92D58" w:rsidRDefault="006B020F" w:rsidP="006B020F">
            <w:pPr>
              <w:pStyle w:val="TableNormal0"/>
              <w:keepNext/>
            </w:pPr>
          </w:p>
        </w:tc>
      </w:tr>
      <w:tr w:rsidR="0030625B" w:rsidRPr="00D92D58" w14:paraId="3B1D39A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A1" w14:textId="77777777" w:rsidR="0030625B" w:rsidRPr="00D92D58" w:rsidRDefault="0030625B" w:rsidP="006B020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A2" w14:textId="77777777" w:rsidR="0030625B" w:rsidRPr="00D92D58" w:rsidRDefault="0030625B" w:rsidP="0030625B">
            <w:pPr>
              <w:pStyle w:val="TableNormal0"/>
              <w:keepNext/>
              <w:jc w:val="center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A3" w14:textId="77777777" w:rsidR="0030625B" w:rsidRPr="00D92D58" w:rsidRDefault="0030625B" w:rsidP="006B020F">
            <w:pPr>
              <w:pStyle w:val="TableNormal0"/>
              <w:keepNext/>
            </w:pPr>
          </w:p>
        </w:tc>
      </w:tr>
      <w:tr w:rsidR="0030625B" w:rsidRPr="00D92D58" w14:paraId="3B1D39A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A5" w14:textId="77777777" w:rsidR="0030625B" w:rsidRPr="00D92D58" w:rsidRDefault="0030625B" w:rsidP="006B020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A6" w14:textId="77777777" w:rsidR="0030625B" w:rsidRPr="00D92D58" w:rsidRDefault="0030625B" w:rsidP="0030625B">
            <w:pPr>
              <w:pStyle w:val="TableNormal0"/>
              <w:keepNext/>
            </w:pPr>
            <w:r>
              <w:t>C2.3.62 pos5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A7" w14:textId="77777777" w:rsidR="0030625B" w:rsidRPr="00D92D58" w:rsidRDefault="0030625B" w:rsidP="006B020F">
            <w:pPr>
              <w:pStyle w:val="TableNormal0"/>
              <w:keepNext/>
            </w:pPr>
          </w:p>
        </w:tc>
      </w:tr>
    </w:tbl>
    <w:p w14:paraId="3B1D39A9" w14:textId="77777777" w:rsidR="006B020F" w:rsidRPr="0077218A" w:rsidRDefault="006B020F" w:rsidP="006B020F">
      <w:pPr>
        <w:rPr>
          <w:lang w:val="nl"/>
        </w:rPr>
      </w:pPr>
    </w:p>
    <w:p w14:paraId="3B1D39AA" w14:textId="77777777" w:rsidR="00E06B4A" w:rsidRDefault="009007D9" w:rsidP="009007D9">
      <w:pPr>
        <w:pStyle w:val="Heading3"/>
      </w:pPr>
      <w:bookmarkStart w:id="282" w:name="_Toc274836283"/>
      <w:r>
        <w:t>SU403 – pompbak</w:t>
      </w:r>
      <w:bookmarkEnd w:id="279"/>
      <w:bookmarkEnd w:id="282"/>
      <w:r>
        <w:t xml:space="preserve"> </w:t>
      </w:r>
    </w:p>
    <w:p w14:paraId="3B1D39AB" w14:textId="77777777" w:rsidR="009007D9" w:rsidRPr="00E42CA7" w:rsidRDefault="009007D9" w:rsidP="00C76F1B">
      <w:pPr>
        <w:pStyle w:val="Heading4"/>
      </w:pPr>
      <w:bookmarkStart w:id="283" w:name="_Toc264036181"/>
      <w:bookmarkStart w:id="284" w:name="_Toc274836284"/>
      <w:r w:rsidRPr="00882B93">
        <w:rPr>
          <w:noProof/>
        </w:rPr>
        <w:t>LT403</w:t>
      </w:r>
      <w:r w:rsidRPr="00E42CA7">
        <w:t xml:space="preserve"> - </w:t>
      </w:r>
      <w:r w:rsidRPr="00882B93">
        <w:rPr>
          <w:noProof/>
        </w:rPr>
        <w:t>Niveaumeting pompbak</w:t>
      </w:r>
      <w:bookmarkEnd w:id="283"/>
      <w:bookmarkEnd w:id="284"/>
    </w:p>
    <w:p w14:paraId="3B1D39AC" w14:textId="77777777" w:rsidR="009007D9" w:rsidRPr="00F1640B" w:rsidRDefault="009007D9" w:rsidP="009007D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525E5" w:rsidRPr="00D92D58" w14:paraId="3B1D39B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AD" w14:textId="77777777" w:rsidR="003525E5" w:rsidRPr="00D92D58" w:rsidRDefault="003525E5" w:rsidP="0084066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AE" w14:textId="77777777" w:rsidR="003525E5" w:rsidRPr="00D92D58" w:rsidRDefault="003525E5" w:rsidP="0084066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AF" w14:textId="77777777" w:rsidR="003525E5" w:rsidRPr="00D92D58" w:rsidRDefault="003525E5" w:rsidP="0084066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39B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B1" w14:textId="77777777" w:rsidR="003525E5" w:rsidRPr="00D92D58" w:rsidRDefault="003525E5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B2" w14:textId="77777777" w:rsidR="003525E5" w:rsidRPr="00D92D58" w:rsidRDefault="003525E5" w:rsidP="00840662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B3" w14:textId="77777777" w:rsidR="003525E5" w:rsidRPr="00D92D58" w:rsidRDefault="003525E5" w:rsidP="00840662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9B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B5" w14:textId="77777777" w:rsidR="003525E5" w:rsidRPr="00D92D58" w:rsidRDefault="003525E5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B6" w14:textId="77777777" w:rsidR="003525E5" w:rsidRPr="00D92D58" w:rsidRDefault="003525E5" w:rsidP="00840662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B7" w14:textId="77777777" w:rsidR="003525E5" w:rsidRPr="00D92D58" w:rsidRDefault="003525E5" w:rsidP="00840662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9BC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B9" w14:textId="77777777" w:rsidR="003525E5" w:rsidRPr="00D92D58" w:rsidRDefault="003525E5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BA" w14:textId="77777777" w:rsidR="003525E5" w:rsidRPr="00D92D58" w:rsidRDefault="003525E5" w:rsidP="00840662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BB" w14:textId="77777777" w:rsidR="003525E5" w:rsidRPr="00D92D58" w:rsidRDefault="003525E5" w:rsidP="00840662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9C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BD" w14:textId="77777777" w:rsidR="003525E5" w:rsidRPr="00D92D58" w:rsidRDefault="003525E5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BE" w14:textId="77777777" w:rsidR="003525E5" w:rsidRPr="00D92D58" w:rsidRDefault="003525E5" w:rsidP="00840662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BF" w14:textId="77777777" w:rsidR="003525E5" w:rsidRPr="00D92D58" w:rsidRDefault="003525E5" w:rsidP="00840662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39C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C1" w14:textId="77777777" w:rsidR="003525E5" w:rsidRPr="00D92D58" w:rsidRDefault="003525E5" w:rsidP="00840662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C2" w14:textId="77777777" w:rsidR="003525E5" w:rsidRPr="00D92D58" w:rsidRDefault="003525E5" w:rsidP="00840662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C3" w14:textId="77777777" w:rsidR="003525E5" w:rsidRPr="00D92D58" w:rsidRDefault="003525E5" w:rsidP="00840662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39C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C5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C6" w14:textId="77777777" w:rsidR="003525E5" w:rsidRPr="00D92D58" w:rsidRDefault="003525E5" w:rsidP="003525E5">
            <w:pPr>
              <w:pStyle w:val="TableNormal0"/>
              <w:keepNext/>
            </w:pPr>
            <w:r>
              <w:t>C2.0.11.305.3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C7" w14:textId="77777777" w:rsidR="003525E5" w:rsidRPr="00D92D58" w:rsidRDefault="003525E5" w:rsidP="00840662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9C9" w14:textId="77777777" w:rsidR="009007D9" w:rsidRPr="0077218A" w:rsidRDefault="009007D9" w:rsidP="009007D9">
      <w:pPr>
        <w:rPr>
          <w:lang w:val="nl"/>
        </w:rPr>
      </w:pPr>
    </w:p>
    <w:p w14:paraId="3B1D39CA" w14:textId="77777777" w:rsidR="009007D9" w:rsidRPr="00E42CA7" w:rsidRDefault="009007D9" w:rsidP="00C76F1B">
      <w:pPr>
        <w:pStyle w:val="Heading4"/>
      </w:pPr>
      <w:bookmarkStart w:id="285" w:name="_Toc264036182"/>
      <w:bookmarkStart w:id="286" w:name="_Toc274836285"/>
      <w:r w:rsidRPr="00882B93">
        <w:rPr>
          <w:noProof/>
        </w:rPr>
        <w:t>PU403</w:t>
      </w:r>
      <w:r w:rsidRPr="00E42CA7">
        <w:t xml:space="preserve"> - </w:t>
      </w:r>
      <w:r w:rsidRPr="00882B93">
        <w:rPr>
          <w:noProof/>
        </w:rPr>
        <w:t>Zandpomp naar stockagehopen</w:t>
      </w:r>
      <w:bookmarkEnd w:id="285"/>
      <w:bookmarkEnd w:id="286"/>
    </w:p>
    <w:p w14:paraId="3B1D39CB" w14:textId="77777777" w:rsidR="009007D9" w:rsidRDefault="009007D9" w:rsidP="00020F51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0F09B8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0F09B8">
        <w:rPr>
          <w:noProof/>
          <w:lang w:val="nl"/>
        </w:rPr>
        <w:t xml:space="preserve"> - Drive</w:t>
      </w:r>
    </w:p>
    <w:p w14:paraId="3B1D39CC" w14:textId="77777777" w:rsidR="00DA154A" w:rsidRDefault="00DA154A" w:rsidP="00DA154A">
      <w:pPr>
        <w:pStyle w:val="Opmerking"/>
        <w:rPr>
          <w:noProof/>
        </w:rPr>
      </w:pPr>
      <w:r>
        <w:rPr>
          <w:noProof/>
        </w:rPr>
        <w:t xml:space="preserve">Sturen op </w:t>
      </w:r>
      <w:r w:rsidR="00DA7FD7">
        <w:rPr>
          <w:noProof/>
        </w:rPr>
        <w:t>PT501, PT502, PT503, PT504, PT505 (afhankelijk van gekozen toren)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9007D9" w:rsidRPr="00D92D58" w14:paraId="3B1D39D0" w14:textId="77777777" w:rsidTr="000F0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9CD" w14:textId="77777777" w:rsidR="009007D9" w:rsidRPr="00D92D58" w:rsidRDefault="009007D9" w:rsidP="00020F51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9CE" w14:textId="77777777" w:rsidR="009007D9" w:rsidRPr="00D92D58" w:rsidRDefault="000F09B8" w:rsidP="00020F5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9CF" w14:textId="77777777" w:rsidR="009007D9" w:rsidRPr="00D92D58" w:rsidRDefault="000F09B8" w:rsidP="00020F5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9007D9" w:rsidRPr="00D92D58" w14:paraId="3B1D39D4" w14:textId="77777777" w:rsidTr="000F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9D1" w14:textId="77777777" w:rsidR="009007D9" w:rsidRPr="00D92D58" w:rsidRDefault="009007D9" w:rsidP="00020F51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39D2" w14:textId="77777777" w:rsidR="009007D9" w:rsidRPr="00D92D58" w:rsidRDefault="00920011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flotatie:stap45</w:t>
            </w:r>
          </w:p>
        </w:tc>
        <w:tc>
          <w:tcPr>
            <w:tcW w:w="4064" w:type="dxa"/>
          </w:tcPr>
          <w:p w14:paraId="3B1D39D3" w14:textId="77777777" w:rsidR="009007D9" w:rsidRPr="00D92D58" w:rsidRDefault="009007D9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07D9" w:rsidRPr="00D92D58" w14:paraId="3B1D39D8" w14:textId="77777777" w:rsidTr="000F0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9D5" w14:textId="77777777" w:rsidR="009007D9" w:rsidRPr="00D92D58" w:rsidRDefault="009007D9" w:rsidP="00020F51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9D6" w14:textId="77777777" w:rsidR="009007D9" w:rsidRPr="00D92D58" w:rsidRDefault="009007D9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9D7" w14:textId="77777777" w:rsidR="009007D9" w:rsidRPr="00D92D58" w:rsidRDefault="009007D9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F09B8" w:rsidRPr="00D92D58" w14:paraId="3B1D39DC" w14:textId="77777777" w:rsidTr="000F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9D9" w14:textId="77777777" w:rsidR="000F09B8" w:rsidRPr="00D92D58" w:rsidRDefault="000F09B8" w:rsidP="00020F51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9DA" w14:textId="77777777" w:rsidR="000F09B8" w:rsidRPr="00D92D58" w:rsidRDefault="000F09B8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9DB" w14:textId="77777777" w:rsidR="000F09B8" w:rsidRPr="00D92D58" w:rsidRDefault="000F09B8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09B8" w:rsidRPr="00D92D58" w14:paraId="3B1D39E0" w14:textId="77777777" w:rsidTr="000F0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9DD" w14:textId="77777777" w:rsidR="000F09B8" w:rsidRDefault="000F09B8" w:rsidP="000F09B8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9DE" w14:textId="77777777" w:rsidR="000F09B8" w:rsidRDefault="000F09B8" w:rsidP="000F09B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84</w:t>
            </w:r>
          </w:p>
        </w:tc>
        <w:tc>
          <w:tcPr>
            <w:tcW w:w="4064" w:type="dxa"/>
          </w:tcPr>
          <w:p w14:paraId="3B1D39DF" w14:textId="77777777" w:rsidR="000F09B8" w:rsidRDefault="000F09B8" w:rsidP="000F09B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F09B8" w:rsidRPr="00D92D58" w14:paraId="3B1D39E4" w14:textId="77777777" w:rsidTr="000F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9E1" w14:textId="77777777" w:rsidR="000F09B8" w:rsidRPr="00D92D58" w:rsidRDefault="000F09B8" w:rsidP="000F09B8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544" w:type="dxa"/>
          </w:tcPr>
          <w:p w14:paraId="3B1D39E2" w14:textId="77777777" w:rsidR="000F09B8" w:rsidRPr="00D92D58" w:rsidRDefault="000F09B8" w:rsidP="000F09B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C2.0.11.102.7</w:t>
            </w:r>
          </w:p>
        </w:tc>
        <w:tc>
          <w:tcPr>
            <w:tcW w:w="4064" w:type="dxa"/>
          </w:tcPr>
          <w:p w14:paraId="3B1D39E3" w14:textId="77777777" w:rsidR="000F09B8" w:rsidRPr="00D92D58" w:rsidRDefault="000F09B8" w:rsidP="000F09B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0F09B8" w:rsidRPr="00D92D58" w14:paraId="3B1D39E8" w14:textId="77777777" w:rsidTr="000F0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9E5" w14:textId="77777777" w:rsidR="000F09B8" w:rsidRDefault="000F09B8" w:rsidP="000F09B8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544" w:type="dxa"/>
          </w:tcPr>
          <w:p w14:paraId="3B1D39E6" w14:textId="77777777" w:rsidR="000F09B8" w:rsidRDefault="000F09B8" w:rsidP="000F09B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C2.0.11.102.8</w:t>
            </w:r>
          </w:p>
        </w:tc>
        <w:tc>
          <w:tcPr>
            <w:tcW w:w="4064" w:type="dxa"/>
          </w:tcPr>
          <w:p w14:paraId="3B1D39E7" w14:textId="77777777" w:rsidR="000F09B8" w:rsidRDefault="000F09B8" w:rsidP="000F09B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39E9" w14:textId="77777777" w:rsidR="000F09B8" w:rsidRDefault="000F09B8" w:rsidP="009007D9"/>
    <w:p w14:paraId="3B1D39EA" w14:textId="77777777" w:rsidR="009007D9" w:rsidRPr="00A453F0" w:rsidRDefault="009007D9" w:rsidP="00C76F1B">
      <w:pPr>
        <w:pStyle w:val="Heading4"/>
        <w:rPr>
          <w:lang w:val="en-US"/>
        </w:rPr>
      </w:pPr>
      <w:bookmarkStart w:id="287" w:name="_Toc264036183"/>
      <w:bookmarkStart w:id="288" w:name="_Toc274836286"/>
      <w:r w:rsidRPr="00A453F0">
        <w:rPr>
          <w:noProof/>
          <w:lang w:val="en-US"/>
        </w:rPr>
        <w:lastRenderedPageBreak/>
        <w:t>PHT402</w:t>
      </w:r>
      <w:r w:rsidRPr="00A453F0">
        <w:rPr>
          <w:lang w:val="en-US"/>
        </w:rPr>
        <w:t xml:space="preserve"> - </w:t>
      </w:r>
      <w:r w:rsidRPr="00A453F0">
        <w:rPr>
          <w:noProof/>
          <w:lang w:val="en-US"/>
        </w:rPr>
        <w:t>PH-meting in SU403 TRANSMITTER C</w:t>
      </w:r>
      <w:bookmarkEnd w:id="287"/>
      <w:bookmarkEnd w:id="288"/>
    </w:p>
    <w:p w14:paraId="3B1D39EB" w14:textId="77777777" w:rsidR="009007D9" w:rsidRPr="00D362AF" w:rsidRDefault="009007D9" w:rsidP="00F1640B">
      <w:pPr>
        <w:keepNext/>
      </w:pPr>
      <w:r w:rsidRPr="00D362AF">
        <w:rPr>
          <w:rStyle w:val="Strong"/>
        </w:rPr>
        <w:t>Type:</w:t>
      </w:r>
      <w:r w:rsidRPr="00D362AF">
        <w:t xml:space="preserve"> </w:t>
      </w:r>
      <w:r w:rsidRPr="00D362AF">
        <w:rPr>
          <w:noProof/>
        </w:rPr>
        <w:t>pH</w:t>
      </w:r>
      <w:r w:rsidRPr="00D362AF">
        <w:t xml:space="preserve"> - </w:t>
      </w:r>
      <w:r w:rsidRPr="00D362AF">
        <w:rPr>
          <w:noProof/>
        </w:rPr>
        <w:t>PB</w:t>
      </w:r>
    </w:p>
    <w:p w14:paraId="3B1D39EC" w14:textId="77777777" w:rsidR="009007D9" w:rsidRDefault="009007D9" w:rsidP="00F1640B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11</w:t>
      </w:r>
      <w:r>
        <w:tab/>
        <w:t xml:space="preserve">Type: </w:t>
      </w:r>
      <w:r>
        <w:rPr>
          <w:noProof/>
        </w:rPr>
        <w:t>meting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525E5" w:rsidRPr="00D92D58" w14:paraId="3B1D39F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ED" w14:textId="77777777" w:rsidR="003525E5" w:rsidRPr="00D92D58" w:rsidRDefault="003525E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EE" w14:textId="77777777" w:rsidR="003525E5" w:rsidRPr="00D92D58" w:rsidRDefault="003525E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9EF" w14:textId="77777777" w:rsidR="003525E5" w:rsidRPr="00D92D58" w:rsidRDefault="003525E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39F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F1" w14:textId="77777777" w:rsidR="003525E5" w:rsidRPr="00D92D58" w:rsidRDefault="003525E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F2" w14:textId="77777777" w:rsidR="003525E5" w:rsidRPr="00D92D58" w:rsidRDefault="003525E5" w:rsidP="00F1640B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F3" w14:textId="77777777" w:rsidR="003525E5" w:rsidRPr="00D92D58" w:rsidRDefault="003525E5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9F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F5" w14:textId="77777777" w:rsidR="003525E5" w:rsidRPr="00D92D58" w:rsidRDefault="003525E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F6" w14:textId="77777777" w:rsidR="003525E5" w:rsidRPr="00D92D58" w:rsidRDefault="003525E5" w:rsidP="00F1640B">
            <w:pPr>
              <w:pStyle w:val="TableNormal0"/>
              <w:keepNext/>
            </w:pPr>
            <w:r>
              <w:t>12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F7" w14:textId="77777777" w:rsidR="003525E5" w:rsidRPr="00D92D58" w:rsidRDefault="003525E5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9FC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F9" w14:textId="77777777" w:rsidR="003525E5" w:rsidRPr="00D92D58" w:rsidRDefault="003525E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FA" w14:textId="77777777" w:rsidR="003525E5" w:rsidRPr="00D92D58" w:rsidRDefault="003525E5" w:rsidP="00F1640B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9FB" w14:textId="77777777" w:rsidR="003525E5" w:rsidRPr="00D92D58" w:rsidRDefault="003525E5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A0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FD" w14:textId="77777777" w:rsidR="003525E5" w:rsidRPr="00D92D58" w:rsidRDefault="003525E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FE" w14:textId="77777777" w:rsidR="003525E5" w:rsidRPr="00D92D58" w:rsidRDefault="003525E5" w:rsidP="00F1640B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9FF" w14:textId="77777777" w:rsidR="003525E5" w:rsidRPr="00D92D58" w:rsidRDefault="003525E5" w:rsidP="00F1640B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A01" w14:textId="77777777" w:rsidR="00F1640B" w:rsidRPr="00F1640B" w:rsidRDefault="00F1640B" w:rsidP="00F1640B">
      <w:bookmarkStart w:id="289" w:name="_Toc264036184"/>
    </w:p>
    <w:p w14:paraId="3B1D3A02" w14:textId="77777777" w:rsidR="009007D9" w:rsidRPr="00E42CA7" w:rsidRDefault="009007D9" w:rsidP="00C76F1B">
      <w:pPr>
        <w:pStyle w:val="Heading4"/>
      </w:pPr>
      <w:bookmarkStart w:id="290" w:name="_Toc274836287"/>
      <w:r w:rsidRPr="00882B93">
        <w:rPr>
          <w:noProof/>
        </w:rPr>
        <w:t>PHIC402</w:t>
      </w:r>
      <w:r w:rsidRPr="00E42CA7">
        <w:t xml:space="preserve"> - </w:t>
      </w:r>
      <w:r w:rsidRPr="00882B93">
        <w:rPr>
          <w:noProof/>
        </w:rPr>
        <w:t>Debietregeling CPU303b</w:t>
      </w:r>
      <w:bookmarkEnd w:id="289"/>
      <w:bookmarkEnd w:id="290"/>
    </w:p>
    <w:p w14:paraId="3B1D3A03" w14:textId="77777777" w:rsidR="009007D9" w:rsidRDefault="009007D9" w:rsidP="009007D9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p w14:paraId="3B1D3A04" w14:textId="77777777" w:rsidR="00DA154A" w:rsidRDefault="00DA154A" w:rsidP="00DA154A">
      <w:pPr>
        <w:pStyle w:val="Opmerking"/>
      </w:pPr>
      <w:r>
        <w:rPr>
          <w:noProof/>
        </w:rPr>
        <w:t>Sturen op PHT402 regeling verplaatsen naar CPU303b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9007D9" w:rsidRPr="00D92D58" w14:paraId="3B1D3A08" w14:textId="77777777" w:rsidTr="00840662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05" w14:textId="77777777" w:rsidR="009007D9" w:rsidRPr="00D92D58" w:rsidRDefault="009007D9" w:rsidP="0084066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06" w14:textId="77777777" w:rsidR="009007D9" w:rsidRPr="00D92D58" w:rsidRDefault="009007D9" w:rsidP="0084066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07" w14:textId="77777777" w:rsidR="009007D9" w:rsidRPr="00D92D58" w:rsidRDefault="009007D9" w:rsidP="00840662">
            <w:pPr>
              <w:keepNext/>
              <w:rPr>
                <w:b/>
                <w:bCs/>
                <w:lang w:val="nl"/>
              </w:rPr>
            </w:pPr>
          </w:p>
        </w:tc>
      </w:tr>
      <w:tr w:rsidR="009007D9" w:rsidRPr="00D92D58" w14:paraId="3B1D3A0C" w14:textId="77777777" w:rsidTr="0084066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09" w14:textId="77777777" w:rsidR="009007D9" w:rsidRPr="00D92D58" w:rsidRDefault="009007D9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0A" w14:textId="77777777" w:rsidR="009007D9" w:rsidRPr="00D92D58" w:rsidRDefault="009007D9" w:rsidP="00840662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0B" w14:textId="77777777" w:rsidR="009007D9" w:rsidRPr="00D92D58" w:rsidRDefault="009007D9" w:rsidP="00840662">
            <w:pPr>
              <w:keepNext/>
              <w:rPr>
                <w:lang w:val="nl"/>
              </w:rPr>
            </w:pPr>
          </w:p>
        </w:tc>
      </w:tr>
      <w:tr w:rsidR="009007D9" w:rsidRPr="00D92D58" w14:paraId="3B1D3A10" w14:textId="77777777" w:rsidTr="0084066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0D" w14:textId="77777777" w:rsidR="009007D9" w:rsidRPr="00D92D58" w:rsidRDefault="009007D9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0E" w14:textId="77777777" w:rsidR="009007D9" w:rsidRPr="00D92D58" w:rsidRDefault="009007D9" w:rsidP="00840662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0F" w14:textId="77777777" w:rsidR="009007D9" w:rsidRPr="00D92D58" w:rsidRDefault="009007D9" w:rsidP="00840662">
            <w:pPr>
              <w:keepNext/>
              <w:rPr>
                <w:lang w:val="nl"/>
              </w:rPr>
            </w:pPr>
          </w:p>
        </w:tc>
      </w:tr>
      <w:tr w:rsidR="009007D9" w:rsidRPr="00D92D58" w14:paraId="3B1D3A14" w14:textId="77777777" w:rsidTr="0084066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11" w14:textId="77777777" w:rsidR="009007D9" w:rsidRPr="00D92D58" w:rsidRDefault="009007D9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12" w14:textId="77777777" w:rsidR="009007D9" w:rsidRPr="00D92D58" w:rsidRDefault="009007D9" w:rsidP="00840662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13" w14:textId="77777777" w:rsidR="009007D9" w:rsidRPr="00D92D58" w:rsidRDefault="009007D9" w:rsidP="00840662">
            <w:pPr>
              <w:keepNext/>
              <w:rPr>
                <w:lang w:val="nl"/>
              </w:rPr>
            </w:pPr>
          </w:p>
        </w:tc>
      </w:tr>
      <w:tr w:rsidR="009007D9" w:rsidRPr="00FF4590" w14:paraId="3B1D3A18" w14:textId="77777777" w:rsidTr="0084066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15" w14:textId="77777777" w:rsidR="009007D9" w:rsidRPr="00D92D58" w:rsidRDefault="009007D9" w:rsidP="0084066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16" w14:textId="77777777" w:rsidR="009007D9" w:rsidRPr="00D92D58" w:rsidRDefault="009007D9" w:rsidP="00840662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17" w14:textId="77777777" w:rsidR="009007D9" w:rsidRPr="00D92D58" w:rsidRDefault="009007D9" w:rsidP="00840662">
            <w:pPr>
              <w:keepNext/>
              <w:rPr>
                <w:lang w:val="en-US"/>
              </w:rPr>
            </w:pPr>
          </w:p>
        </w:tc>
      </w:tr>
      <w:tr w:rsidR="009007D9" w:rsidRPr="00D92D58" w14:paraId="3B1D3A1C" w14:textId="77777777" w:rsidTr="0084066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19" w14:textId="77777777" w:rsidR="009007D9" w:rsidRPr="00D92D58" w:rsidRDefault="009007D9" w:rsidP="00840662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1A" w14:textId="77777777" w:rsidR="009007D9" w:rsidRPr="00D92D58" w:rsidRDefault="009007D9" w:rsidP="00840662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1B" w14:textId="77777777" w:rsidR="009007D9" w:rsidRPr="00D92D58" w:rsidRDefault="009007D9" w:rsidP="00840662">
            <w:pPr>
              <w:keepNext/>
              <w:rPr>
                <w:lang w:val="en-US"/>
              </w:rPr>
            </w:pPr>
          </w:p>
        </w:tc>
      </w:tr>
      <w:tr w:rsidR="009007D9" w:rsidRPr="00D92D58" w14:paraId="3B1D3A20" w14:textId="77777777" w:rsidTr="0084066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1D" w14:textId="77777777" w:rsidR="009007D9" w:rsidRPr="00D92D58" w:rsidRDefault="009007D9" w:rsidP="00840662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1E" w14:textId="77777777" w:rsidR="009007D9" w:rsidRPr="00D92D58" w:rsidRDefault="009007D9" w:rsidP="00840662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1F" w14:textId="77777777" w:rsidR="009007D9" w:rsidRPr="00D92D58" w:rsidRDefault="009007D9" w:rsidP="00840662">
            <w:pPr>
              <w:keepNext/>
              <w:rPr>
                <w:lang w:val="en-US"/>
              </w:rPr>
            </w:pPr>
          </w:p>
        </w:tc>
      </w:tr>
    </w:tbl>
    <w:p w14:paraId="3B1D3A21" w14:textId="77777777" w:rsidR="009007D9" w:rsidRPr="009007D9" w:rsidRDefault="009007D9" w:rsidP="009007D9"/>
    <w:p w14:paraId="3B1D3A22" w14:textId="77777777" w:rsidR="00020F51" w:rsidRDefault="00020F51">
      <w:pPr>
        <w:rPr>
          <w:b/>
          <w:i/>
          <w:color w:val="2F6AAD"/>
          <w:sz w:val="26"/>
          <w:lang w:val="nl"/>
        </w:rPr>
      </w:pPr>
      <w:bookmarkStart w:id="291" w:name="_Toc264036234"/>
      <w:r>
        <w:br w:type="page"/>
      </w:r>
    </w:p>
    <w:p w14:paraId="3B1D3A23" w14:textId="77777777" w:rsidR="00B301BC" w:rsidRDefault="00D66985" w:rsidP="005144DB">
      <w:pPr>
        <w:pStyle w:val="Heading2"/>
      </w:pPr>
      <w:bookmarkStart w:id="292" w:name="_Toc274836288"/>
      <w:r>
        <w:lastRenderedPageBreak/>
        <w:t>Sizers</w:t>
      </w:r>
      <w:bookmarkEnd w:id="291"/>
      <w:bookmarkEnd w:id="292"/>
    </w:p>
    <w:p w14:paraId="3B1D3A24" w14:textId="77777777" w:rsidR="003A605F" w:rsidRDefault="003A605F" w:rsidP="003A605F">
      <w:pPr>
        <w:pStyle w:val="Heading3"/>
        <w:keepNext/>
      </w:pPr>
      <w:bookmarkStart w:id="293" w:name="_Toc274836289"/>
      <w:bookmarkStart w:id="294" w:name="_Toc264036562"/>
      <w:bookmarkStart w:id="295" w:name="_Toc264036235"/>
      <w:r>
        <w:t>DS201 – kleine sizer</w:t>
      </w:r>
      <w:r w:rsidR="0081430C">
        <w:t xml:space="preserve"> (Grof)</w:t>
      </w:r>
      <w:bookmarkEnd w:id="293"/>
    </w:p>
    <w:p w14:paraId="3B1D3A25" w14:textId="77777777" w:rsidR="00DB7163" w:rsidRPr="00A453F0" w:rsidRDefault="00DB7163" w:rsidP="00C76F1B">
      <w:pPr>
        <w:pStyle w:val="Heading4"/>
        <w:rPr>
          <w:lang w:val="en-US"/>
        </w:rPr>
      </w:pPr>
      <w:bookmarkStart w:id="296" w:name="_Toc274836290"/>
      <w:r w:rsidRPr="00A453F0">
        <w:rPr>
          <w:lang w:val="en-US"/>
        </w:rPr>
        <w:t>Regeling DT211 – DIC211 – (DO241, DO242)</w:t>
      </w:r>
      <w:bookmarkEnd w:id="296"/>
    </w:p>
    <w:p w14:paraId="3B1D3A26" w14:textId="77777777" w:rsidR="00DB7163" w:rsidRPr="00E42CA7" w:rsidRDefault="00DB7163" w:rsidP="005C60C4">
      <w:pPr>
        <w:pStyle w:val="Heading5"/>
      </w:pPr>
      <w:bookmarkStart w:id="297" w:name="_Toc264036239"/>
      <w:bookmarkStart w:id="298" w:name="_Toc274836291"/>
      <w:bookmarkStart w:id="299" w:name="_Toc264036236"/>
      <w:r w:rsidRPr="00882B93">
        <w:rPr>
          <w:noProof/>
        </w:rPr>
        <w:t>DT211</w:t>
      </w:r>
      <w:r w:rsidRPr="00E42CA7">
        <w:t xml:space="preserve"> - </w:t>
      </w:r>
      <w:r w:rsidRPr="00882B93">
        <w:rPr>
          <w:noProof/>
        </w:rPr>
        <w:t>Densiteitsmeting in DS201</w:t>
      </w:r>
      <w:bookmarkEnd w:id="297"/>
      <w:bookmarkEnd w:id="298"/>
    </w:p>
    <w:p w14:paraId="3B1D3A27" w14:textId="77777777" w:rsidR="00DB7163" w:rsidRDefault="00DB7163" w:rsidP="00DB7163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p w14:paraId="3B1D3A28" w14:textId="77777777" w:rsidR="00DB7163" w:rsidRDefault="00DB7163" w:rsidP="00DB7163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61</w:t>
      </w:r>
      <w:r>
        <w:tab/>
        <w:t xml:space="preserve">Type: </w:t>
      </w:r>
      <w:r>
        <w:rPr>
          <w:noProof/>
        </w:rPr>
        <w:t>meting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435C0F" w:rsidRPr="00D92D58" w14:paraId="3B1D3A2C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29" w14:textId="77777777" w:rsidR="00435C0F" w:rsidRPr="00D92D58" w:rsidRDefault="00435C0F" w:rsidP="00DB716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2A" w14:textId="77777777" w:rsidR="00435C0F" w:rsidRPr="00D92D58" w:rsidRDefault="00435C0F" w:rsidP="00DB716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2B" w14:textId="77777777" w:rsidR="00435C0F" w:rsidRPr="00D92D58" w:rsidRDefault="00435C0F" w:rsidP="00DB716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435C0F" w:rsidRPr="00D92D58" w14:paraId="3B1D3A30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2D" w14:textId="77777777" w:rsidR="00435C0F" w:rsidRPr="00D92D58" w:rsidRDefault="00435C0F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2E" w14:textId="77777777" w:rsidR="00435C0F" w:rsidRPr="00D92D58" w:rsidRDefault="00435C0F" w:rsidP="00DB7163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2F" w14:textId="77777777" w:rsidR="00435C0F" w:rsidRPr="00D92D58" w:rsidRDefault="00435C0F" w:rsidP="00DB7163">
            <w:pPr>
              <w:pStyle w:val="TableNormal0"/>
              <w:keepNext/>
              <w:rPr>
                <w:lang w:val="en-US"/>
              </w:rPr>
            </w:pPr>
          </w:p>
        </w:tc>
      </w:tr>
      <w:tr w:rsidR="00435C0F" w:rsidRPr="00D92D58" w14:paraId="3B1D3A34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31" w14:textId="77777777" w:rsidR="00435C0F" w:rsidRPr="00D92D58" w:rsidRDefault="00435C0F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32" w14:textId="77777777" w:rsidR="00435C0F" w:rsidRPr="00D92D58" w:rsidRDefault="00435C0F" w:rsidP="00DB7163">
            <w:pPr>
              <w:pStyle w:val="TableNormal0"/>
              <w:keepNext/>
            </w:pPr>
            <w:r>
              <w:t>10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33" w14:textId="77777777" w:rsidR="00435C0F" w:rsidRPr="00D92D58" w:rsidRDefault="00435C0F" w:rsidP="00DB7163">
            <w:pPr>
              <w:pStyle w:val="TableNormal0"/>
              <w:keepNext/>
              <w:rPr>
                <w:lang w:val="en-US"/>
              </w:rPr>
            </w:pPr>
          </w:p>
        </w:tc>
      </w:tr>
      <w:tr w:rsidR="00435C0F" w:rsidRPr="00D92D58" w14:paraId="3B1D3A38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35" w14:textId="77777777" w:rsidR="00435C0F" w:rsidRPr="00D92D58" w:rsidRDefault="00435C0F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36" w14:textId="77777777" w:rsidR="00435C0F" w:rsidRPr="00D92D58" w:rsidRDefault="00435C0F" w:rsidP="00DB7163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37" w14:textId="77777777" w:rsidR="00435C0F" w:rsidRPr="00D92D58" w:rsidRDefault="00435C0F" w:rsidP="00DB7163">
            <w:pPr>
              <w:pStyle w:val="TableNormal0"/>
              <w:keepNext/>
              <w:rPr>
                <w:lang w:val="en-US"/>
              </w:rPr>
            </w:pPr>
          </w:p>
        </w:tc>
      </w:tr>
      <w:tr w:rsidR="00435C0F" w:rsidRPr="00D92D58" w14:paraId="3B1D3A3C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39" w14:textId="77777777" w:rsidR="00435C0F" w:rsidRPr="00D92D58" w:rsidRDefault="00435C0F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3A" w14:textId="77777777" w:rsidR="00435C0F" w:rsidRPr="00D92D58" w:rsidRDefault="00435C0F" w:rsidP="00DB7163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3B" w14:textId="77777777" w:rsidR="00435C0F" w:rsidRPr="00D92D58" w:rsidRDefault="00435C0F" w:rsidP="00DB7163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A3D" w14:textId="77777777" w:rsidR="00DB7163" w:rsidRPr="0077218A" w:rsidRDefault="00DB7163" w:rsidP="00DB7163">
      <w:pPr>
        <w:rPr>
          <w:lang w:val="nl"/>
        </w:rPr>
      </w:pPr>
    </w:p>
    <w:p w14:paraId="3B1D3A3E" w14:textId="77777777" w:rsidR="003A605F" w:rsidRPr="00E42CA7" w:rsidRDefault="003A605F" w:rsidP="005C60C4">
      <w:pPr>
        <w:pStyle w:val="Heading5"/>
      </w:pPr>
      <w:bookmarkStart w:id="300" w:name="_Toc274836292"/>
      <w:r w:rsidRPr="00882B93">
        <w:rPr>
          <w:noProof/>
        </w:rPr>
        <w:t>DIC211</w:t>
      </w:r>
      <w:r w:rsidRPr="00E42CA7">
        <w:t xml:space="preserve"> - </w:t>
      </w:r>
      <w:r w:rsidRPr="00882B93">
        <w:rPr>
          <w:noProof/>
        </w:rPr>
        <w:t>Regeling densiteit DS201</w:t>
      </w:r>
      <w:bookmarkEnd w:id="299"/>
      <w:bookmarkEnd w:id="300"/>
    </w:p>
    <w:p w14:paraId="3B1D3A3F" w14:textId="77777777" w:rsidR="003A605F" w:rsidRDefault="003A605F" w:rsidP="00DB7163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A605F" w:rsidRPr="00D92D58" w14:paraId="3B1D3A43" w14:textId="77777777" w:rsidTr="00435C0F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40" w14:textId="77777777" w:rsidR="003A605F" w:rsidRPr="00D92D58" w:rsidRDefault="003A605F" w:rsidP="00DB716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41" w14:textId="77777777" w:rsidR="003A605F" w:rsidRPr="00D92D58" w:rsidRDefault="003A605F" w:rsidP="00DB716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42" w14:textId="77777777" w:rsidR="003A605F" w:rsidRPr="00D92D58" w:rsidRDefault="003A605F" w:rsidP="00DB7163">
            <w:pPr>
              <w:keepNext/>
              <w:rPr>
                <w:b/>
                <w:bCs/>
                <w:lang w:val="nl"/>
              </w:rPr>
            </w:pPr>
          </w:p>
        </w:tc>
      </w:tr>
      <w:tr w:rsidR="003A605F" w:rsidRPr="00D92D58" w14:paraId="3B1D3A47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44" w14:textId="77777777" w:rsidR="003A605F" w:rsidRPr="00D92D58" w:rsidRDefault="003A605F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45" w14:textId="77777777" w:rsidR="003A605F" w:rsidRPr="00D92D58" w:rsidRDefault="00DB7163" w:rsidP="00DB7163">
            <w:pPr>
              <w:pStyle w:val="TableNormal0"/>
              <w:keepNext/>
            </w:pPr>
            <w:r>
              <w:t>DT211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46" w14:textId="77777777" w:rsidR="003A605F" w:rsidRPr="00D92D58" w:rsidRDefault="003A605F" w:rsidP="00DB7163">
            <w:pPr>
              <w:keepNext/>
              <w:rPr>
                <w:lang w:val="nl"/>
              </w:rPr>
            </w:pPr>
          </w:p>
        </w:tc>
      </w:tr>
      <w:tr w:rsidR="003A605F" w:rsidRPr="00D92D58" w14:paraId="3B1D3A4B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48" w14:textId="77777777" w:rsidR="003A605F" w:rsidRPr="00D92D58" w:rsidRDefault="00DB7163" w:rsidP="00DB716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49" w14:textId="77777777" w:rsidR="003A605F" w:rsidRPr="00D92D58" w:rsidRDefault="00DB7163" w:rsidP="00DB7163">
            <w:pPr>
              <w:pStyle w:val="TableNormal0"/>
              <w:keepNext/>
            </w:pPr>
            <w:r>
              <w:t>DO241 en DO242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4A" w14:textId="77777777" w:rsidR="003A605F" w:rsidRPr="00D92D58" w:rsidRDefault="003A605F" w:rsidP="00DB7163">
            <w:pPr>
              <w:keepNext/>
              <w:rPr>
                <w:lang w:val="nl"/>
              </w:rPr>
            </w:pPr>
          </w:p>
        </w:tc>
      </w:tr>
      <w:tr w:rsidR="003A605F" w:rsidRPr="00D92D58" w14:paraId="3B1D3A4F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4C" w14:textId="77777777" w:rsidR="003A605F" w:rsidRPr="00D92D58" w:rsidRDefault="003A605F" w:rsidP="00DB7163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4D" w14:textId="77777777" w:rsidR="003A605F" w:rsidRPr="00D92D58" w:rsidRDefault="003A605F" w:rsidP="00DB7163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4E" w14:textId="77777777" w:rsidR="003A605F" w:rsidRPr="00D92D58" w:rsidRDefault="003A605F" w:rsidP="00DB7163">
            <w:pPr>
              <w:keepNext/>
              <w:rPr>
                <w:lang w:val="nl"/>
              </w:rPr>
            </w:pPr>
          </w:p>
        </w:tc>
      </w:tr>
      <w:tr w:rsidR="003A605F" w:rsidRPr="00FF4590" w14:paraId="3B1D3A53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50" w14:textId="77777777" w:rsidR="003A605F" w:rsidRPr="00D92D58" w:rsidRDefault="003A605F" w:rsidP="00DB716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51" w14:textId="77777777" w:rsidR="002A70DA" w:rsidRPr="002A70DA" w:rsidRDefault="003A605F" w:rsidP="00DB7163">
            <w:pPr>
              <w:pStyle w:val="TableNormal0"/>
              <w:keepNext/>
              <w:keepLines/>
              <w:rPr>
                <w:lang w:val="nl-BE"/>
              </w:rPr>
            </w:pPr>
            <w:r>
              <w:rPr>
                <w:lang w:val="en-US"/>
              </w:rPr>
              <w:t xml:space="preserve">Start regeling </w:t>
            </w:r>
            <w:r w:rsidRPr="005C260A">
              <w:rPr>
                <w:lang w:val="nl-BE"/>
              </w:rPr>
              <w:t>Hoofdsequentie:stap</w:t>
            </w:r>
            <w:r w:rsidR="002A70DA">
              <w:rPr>
                <w:lang w:val="nl-BE"/>
              </w:rPr>
              <w:t>75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52" w14:textId="77777777" w:rsidR="003A605F" w:rsidRPr="00D92D58" w:rsidRDefault="003A605F" w:rsidP="00DB7163">
            <w:pPr>
              <w:keepNext/>
              <w:rPr>
                <w:lang w:val="en-US"/>
              </w:rPr>
            </w:pPr>
          </w:p>
        </w:tc>
      </w:tr>
      <w:tr w:rsidR="003A605F" w:rsidRPr="00D92D58" w14:paraId="3B1D3A57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54" w14:textId="77777777" w:rsidR="003A605F" w:rsidRPr="00D92D58" w:rsidRDefault="003A605F" w:rsidP="00DB7163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55" w14:textId="77777777" w:rsidR="003A605F" w:rsidRPr="00D92D58" w:rsidRDefault="003A605F" w:rsidP="00DB7163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56" w14:textId="77777777" w:rsidR="003A605F" w:rsidRPr="00D92D58" w:rsidRDefault="003A605F" w:rsidP="00DB7163">
            <w:pPr>
              <w:keepNext/>
              <w:rPr>
                <w:lang w:val="en-US"/>
              </w:rPr>
            </w:pPr>
          </w:p>
        </w:tc>
      </w:tr>
      <w:tr w:rsidR="003A605F" w:rsidRPr="00D92D58" w14:paraId="3B1D3A5B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58" w14:textId="77777777" w:rsidR="003A605F" w:rsidRPr="00D92D58" w:rsidRDefault="003A605F" w:rsidP="00DB7163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59" w14:textId="77777777" w:rsidR="003A605F" w:rsidRPr="00D92D58" w:rsidRDefault="003A605F" w:rsidP="00DB7163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5A" w14:textId="77777777" w:rsidR="003A605F" w:rsidRPr="00D92D58" w:rsidRDefault="003A605F" w:rsidP="00DB7163">
            <w:pPr>
              <w:keepNext/>
              <w:rPr>
                <w:lang w:val="en-US"/>
              </w:rPr>
            </w:pPr>
          </w:p>
        </w:tc>
      </w:tr>
    </w:tbl>
    <w:p w14:paraId="3B1D3A5C" w14:textId="77777777" w:rsidR="003A605F" w:rsidRPr="0077218A" w:rsidRDefault="003A605F" w:rsidP="003A605F">
      <w:pPr>
        <w:rPr>
          <w:lang w:val="nl"/>
        </w:rPr>
      </w:pPr>
    </w:p>
    <w:p w14:paraId="3B1D3A5D" w14:textId="77777777" w:rsidR="003A605F" w:rsidRPr="00E42CA7" w:rsidRDefault="003A605F" w:rsidP="005C60C4">
      <w:pPr>
        <w:pStyle w:val="Heading5"/>
      </w:pPr>
      <w:bookmarkStart w:id="301" w:name="_Toc264036237"/>
      <w:bookmarkStart w:id="302" w:name="_Toc274836293"/>
      <w:r w:rsidRPr="00882B93">
        <w:rPr>
          <w:noProof/>
        </w:rPr>
        <w:t>DO241</w:t>
      </w:r>
      <w:r w:rsidRPr="00E42CA7">
        <w:t xml:space="preserve"> - </w:t>
      </w:r>
      <w:r w:rsidRPr="00882B93">
        <w:rPr>
          <w:noProof/>
        </w:rPr>
        <w:t>Valve 1 uitlaat DS201</w:t>
      </w:r>
      <w:bookmarkEnd w:id="301"/>
      <w:bookmarkEnd w:id="302"/>
    </w:p>
    <w:p w14:paraId="3B1D3A5E" w14:textId="77777777" w:rsidR="003A605F" w:rsidRPr="00FA2025" w:rsidRDefault="003A605F" w:rsidP="003A605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435C0F" w:rsidRPr="00D92D58" w14:paraId="3B1D3A62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5F" w14:textId="77777777" w:rsidR="00435C0F" w:rsidRPr="00D92D58" w:rsidRDefault="00435C0F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60" w14:textId="77777777" w:rsidR="00435C0F" w:rsidRPr="00D92D58" w:rsidRDefault="00435C0F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61" w14:textId="77777777" w:rsidR="00435C0F" w:rsidRPr="00D92D58" w:rsidRDefault="00435C0F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435C0F" w:rsidRPr="00D92D58" w14:paraId="3B1D3A66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63" w14:textId="77777777" w:rsidR="00435C0F" w:rsidRPr="00D92D58" w:rsidRDefault="00435C0F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64" w14:textId="77777777" w:rsidR="00435C0F" w:rsidRPr="00D92D58" w:rsidRDefault="00435C0F" w:rsidP="003A605F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65" w14:textId="77777777" w:rsidR="00435C0F" w:rsidRPr="00D92D58" w:rsidRDefault="00435C0F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435C0F" w:rsidRPr="00D92D58" w14:paraId="3B1D3A6A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67" w14:textId="77777777" w:rsidR="00435C0F" w:rsidRPr="00D92D58" w:rsidRDefault="00435C0F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Gewenste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68" w14:textId="77777777" w:rsidR="00435C0F" w:rsidRPr="00D92D58" w:rsidRDefault="00435C0F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69" w14:textId="77777777" w:rsidR="00435C0F" w:rsidRPr="00D92D58" w:rsidRDefault="00435C0F" w:rsidP="003A605F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DIC211:Out</w:t>
            </w:r>
          </w:p>
        </w:tc>
      </w:tr>
      <w:tr w:rsidR="00013023" w:rsidRPr="00D92D58" w14:paraId="3B1D3A6E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6B" w14:textId="77777777" w:rsidR="00013023" w:rsidRDefault="00013023" w:rsidP="003A605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6C" w14:textId="77777777" w:rsidR="00013023" w:rsidRPr="00D92D58" w:rsidRDefault="00013023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6D" w14:textId="77777777" w:rsidR="00013023" w:rsidRDefault="00013023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013023" w:rsidRPr="00D92D58" w14:paraId="3B1D3A72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6F" w14:textId="77777777" w:rsidR="00013023" w:rsidRDefault="00FA2025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70" w14:textId="77777777" w:rsidR="00013023" w:rsidRPr="00D92D58" w:rsidRDefault="00FA2025" w:rsidP="003A605F">
            <w:pPr>
              <w:pStyle w:val="TableNormal0"/>
              <w:keepNext/>
            </w:pPr>
            <w:r>
              <w:t>C2.2.42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71" w14:textId="77777777" w:rsidR="00013023" w:rsidRDefault="00013023" w:rsidP="003A605F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A73" w14:textId="77777777" w:rsidR="003A605F" w:rsidRPr="0077218A" w:rsidRDefault="003A605F" w:rsidP="003A605F">
      <w:pPr>
        <w:rPr>
          <w:lang w:val="nl"/>
        </w:rPr>
      </w:pPr>
    </w:p>
    <w:p w14:paraId="3B1D3A74" w14:textId="77777777" w:rsidR="003A605F" w:rsidRPr="00E42CA7" w:rsidRDefault="003A605F" w:rsidP="005C60C4">
      <w:pPr>
        <w:pStyle w:val="Heading5"/>
      </w:pPr>
      <w:bookmarkStart w:id="303" w:name="_Toc264036238"/>
      <w:bookmarkStart w:id="304" w:name="_Toc274836294"/>
      <w:r w:rsidRPr="00882B93">
        <w:rPr>
          <w:noProof/>
        </w:rPr>
        <w:t>DO242</w:t>
      </w:r>
      <w:r w:rsidRPr="00E42CA7">
        <w:t xml:space="preserve"> - </w:t>
      </w:r>
      <w:r w:rsidRPr="00882B93">
        <w:rPr>
          <w:noProof/>
        </w:rPr>
        <w:t>Valve 2 uitlaat DS201</w:t>
      </w:r>
      <w:bookmarkEnd w:id="303"/>
      <w:bookmarkEnd w:id="304"/>
    </w:p>
    <w:p w14:paraId="3B1D3A75" w14:textId="77777777" w:rsidR="003A605F" w:rsidRDefault="003A605F" w:rsidP="003A605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p w14:paraId="3B1D3A76" w14:textId="77777777" w:rsidR="003A605F" w:rsidRDefault="003A605F" w:rsidP="003A605F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43</w:t>
      </w:r>
      <w:r>
        <w:tab/>
        <w:t xml:space="preserve">Type: </w:t>
      </w:r>
      <w:r>
        <w:rPr>
          <w:noProof/>
        </w:rPr>
        <w:t>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435C0F" w:rsidRPr="00D92D58" w14:paraId="3B1D3A7A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77" w14:textId="77777777" w:rsidR="00435C0F" w:rsidRPr="00D92D58" w:rsidRDefault="00435C0F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78" w14:textId="77777777" w:rsidR="00435C0F" w:rsidRPr="00D92D58" w:rsidRDefault="00435C0F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79" w14:textId="77777777" w:rsidR="00435C0F" w:rsidRPr="00D92D58" w:rsidRDefault="00435C0F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435C0F" w:rsidRPr="00D92D58" w14:paraId="3B1D3A7E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7B" w14:textId="77777777" w:rsidR="00435C0F" w:rsidRPr="00D92D58" w:rsidRDefault="00435C0F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7C" w14:textId="77777777" w:rsidR="00435C0F" w:rsidRPr="00D92D58" w:rsidRDefault="00435C0F" w:rsidP="003A605F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7D" w14:textId="77777777" w:rsidR="00435C0F" w:rsidRPr="00D92D58" w:rsidRDefault="00435C0F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435C0F" w:rsidRPr="00D92D58" w14:paraId="3B1D3A82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7F" w14:textId="77777777" w:rsidR="00435C0F" w:rsidRPr="00D92D58" w:rsidRDefault="00435C0F" w:rsidP="00DB716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Gewenste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0" w14:textId="77777777" w:rsidR="00435C0F" w:rsidRPr="00D92D58" w:rsidRDefault="00435C0F" w:rsidP="00DB7163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1" w14:textId="77777777" w:rsidR="00435C0F" w:rsidRPr="00D92D58" w:rsidRDefault="00435C0F" w:rsidP="00FA2025">
            <w:pPr>
              <w:pStyle w:val="TableNormal0"/>
              <w:keepNext/>
              <w:tabs>
                <w:tab w:val="center" w:pos="1947"/>
              </w:tabs>
              <w:rPr>
                <w:lang w:val="en-US"/>
              </w:rPr>
            </w:pPr>
            <w:r>
              <w:rPr>
                <w:lang w:val="en-US"/>
              </w:rPr>
              <w:t>DIC211:Out</w:t>
            </w:r>
            <w:r w:rsidR="00FA2025">
              <w:rPr>
                <w:lang w:val="en-US"/>
              </w:rPr>
              <w:tab/>
            </w:r>
          </w:p>
        </w:tc>
      </w:tr>
      <w:tr w:rsidR="00FA2025" w:rsidRPr="00D92D58" w14:paraId="3B1D3A86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3" w14:textId="77777777" w:rsidR="00FA2025" w:rsidRDefault="00FA2025" w:rsidP="00DB7163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4" w14:textId="77777777" w:rsidR="00FA2025" w:rsidRPr="00D92D58" w:rsidRDefault="00FA2025" w:rsidP="00DB7163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5" w14:textId="77777777" w:rsidR="00FA2025" w:rsidRDefault="00FA2025" w:rsidP="00FA2025">
            <w:pPr>
              <w:pStyle w:val="TableNormal0"/>
              <w:keepNext/>
              <w:tabs>
                <w:tab w:val="center" w:pos="1947"/>
              </w:tabs>
              <w:rPr>
                <w:lang w:val="en-US"/>
              </w:rPr>
            </w:pPr>
          </w:p>
        </w:tc>
      </w:tr>
      <w:tr w:rsidR="00FA2025" w:rsidRPr="00D92D58" w14:paraId="3B1D3A8A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7" w14:textId="77777777" w:rsidR="00FA2025" w:rsidRDefault="00FA2025" w:rsidP="00DB716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8" w14:textId="77777777" w:rsidR="00FA2025" w:rsidRPr="00D92D58" w:rsidRDefault="00FA2025" w:rsidP="00DB7163">
            <w:pPr>
              <w:pStyle w:val="TableNormal0"/>
              <w:keepNext/>
            </w:pPr>
            <w:r>
              <w:t>C2.2.43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89" w14:textId="77777777" w:rsidR="00FA2025" w:rsidRDefault="00FA2025" w:rsidP="00FA2025">
            <w:pPr>
              <w:pStyle w:val="TableNormal0"/>
              <w:keepNext/>
              <w:tabs>
                <w:tab w:val="center" w:pos="1947"/>
              </w:tabs>
              <w:rPr>
                <w:lang w:val="en-US"/>
              </w:rPr>
            </w:pPr>
          </w:p>
        </w:tc>
      </w:tr>
    </w:tbl>
    <w:p w14:paraId="3B1D3A8B" w14:textId="77777777" w:rsidR="003A605F" w:rsidRPr="0077218A" w:rsidRDefault="003A605F" w:rsidP="003A605F">
      <w:pPr>
        <w:rPr>
          <w:lang w:val="nl"/>
        </w:rPr>
      </w:pPr>
    </w:p>
    <w:p w14:paraId="3B1D3A8C" w14:textId="77777777" w:rsidR="003A605F" w:rsidRDefault="003A605F" w:rsidP="00C76F1B">
      <w:pPr>
        <w:pStyle w:val="Heading4"/>
      </w:pPr>
      <w:bookmarkStart w:id="305" w:name="_Toc274836295"/>
      <w:bookmarkStart w:id="306" w:name="_Toc264036240"/>
      <w:r>
        <w:t>Regeling FT211 – FIC211 – WPU204</w:t>
      </w:r>
      <w:bookmarkEnd w:id="305"/>
    </w:p>
    <w:p w14:paraId="3B1D3A8D" w14:textId="77777777" w:rsidR="003A605F" w:rsidRPr="00E42CA7" w:rsidRDefault="003A605F" w:rsidP="005C60C4">
      <w:pPr>
        <w:pStyle w:val="Heading5"/>
      </w:pPr>
      <w:bookmarkStart w:id="307" w:name="_Toc264036241"/>
      <w:bookmarkStart w:id="308" w:name="_Toc274836296"/>
      <w:r w:rsidRPr="00882B93">
        <w:rPr>
          <w:noProof/>
        </w:rPr>
        <w:t>FT211</w:t>
      </w:r>
      <w:r w:rsidRPr="00E42CA7">
        <w:t xml:space="preserve"> - </w:t>
      </w:r>
      <w:r w:rsidRPr="00882B93">
        <w:rPr>
          <w:noProof/>
        </w:rPr>
        <w:t>Debietmeting klasseerwater DS201</w:t>
      </w:r>
      <w:bookmarkEnd w:id="307"/>
      <w:bookmarkEnd w:id="308"/>
    </w:p>
    <w:p w14:paraId="3B1D3A8E" w14:textId="77777777" w:rsidR="003A605F" w:rsidRPr="00BC557A" w:rsidRDefault="003A605F" w:rsidP="003A605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47A98" w:rsidRPr="00D92D58" w14:paraId="3B1D3A92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8F" w14:textId="77777777" w:rsidR="00347A98" w:rsidRPr="00D92D58" w:rsidRDefault="00347A98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90" w14:textId="77777777" w:rsidR="00347A98" w:rsidRPr="00D92D58" w:rsidRDefault="00347A98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91" w14:textId="77777777" w:rsidR="00347A98" w:rsidRPr="00D92D58" w:rsidRDefault="00347A98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47A98" w:rsidRPr="00D92D58" w14:paraId="3B1D3A96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93" w14:textId="77777777" w:rsidR="00347A98" w:rsidRPr="00D92D58" w:rsidRDefault="00347A98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94" w14:textId="77777777" w:rsidR="00347A98" w:rsidRPr="00D92D58" w:rsidRDefault="00347A98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95" w14:textId="77777777" w:rsidR="00347A98" w:rsidRPr="00D92D58" w:rsidRDefault="00347A98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A9A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97" w14:textId="77777777" w:rsidR="00347A98" w:rsidRPr="00D92D58" w:rsidRDefault="00347A98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98" w14:textId="77777777" w:rsidR="00347A98" w:rsidRPr="00D92D58" w:rsidRDefault="00347A98" w:rsidP="003A605F">
            <w:pPr>
              <w:pStyle w:val="TableNormal0"/>
              <w:keepNext/>
            </w:pPr>
            <w:r>
              <w:t>250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99" w14:textId="77777777" w:rsidR="00347A98" w:rsidRPr="00D92D58" w:rsidRDefault="00347A98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A9E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9B" w14:textId="77777777" w:rsidR="00347A98" w:rsidRPr="00D92D58" w:rsidRDefault="00347A98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9C" w14:textId="77777777" w:rsidR="00347A98" w:rsidRPr="00D92D58" w:rsidRDefault="00347A98" w:rsidP="003A605F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9D" w14:textId="77777777" w:rsidR="00347A98" w:rsidRPr="00D92D58" w:rsidRDefault="00347A98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347A98" w:rsidRPr="00D92D58" w14:paraId="3B1D3AA2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9F" w14:textId="77777777" w:rsidR="00347A98" w:rsidRPr="00D92D58" w:rsidRDefault="00347A98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0" w14:textId="77777777" w:rsidR="00347A98" w:rsidRPr="00D92D58" w:rsidRDefault="00347A98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1" w14:textId="77777777" w:rsidR="00347A98" w:rsidRPr="00D92D58" w:rsidRDefault="00347A98" w:rsidP="003A605F">
            <w:pPr>
              <w:pStyle w:val="TableNormal0"/>
              <w:keepNext/>
              <w:rPr>
                <w:lang w:val="nl-BE"/>
              </w:rPr>
            </w:pPr>
          </w:p>
        </w:tc>
      </w:tr>
      <w:tr w:rsidR="00435C0F" w:rsidRPr="00D92D58" w14:paraId="3B1D3AA6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3" w14:textId="77777777" w:rsidR="00435C0F" w:rsidRPr="00D92D58" w:rsidRDefault="00435C0F" w:rsidP="003A605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4" w14:textId="77777777" w:rsidR="00435C0F" w:rsidRPr="00D92D58" w:rsidRDefault="00435C0F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5" w14:textId="77777777" w:rsidR="00435C0F" w:rsidRPr="00D92D58" w:rsidRDefault="00435C0F" w:rsidP="003A605F">
            <w:pPr>
              <w:pStyle w:val="TableNormal0"/>
              <w:keepNext/>
              <w:rPr>
                <w:lang w:val="nl-BE"/>
              </w:rPr>
            </w:pPr>
          </w:p>
        </w:tc>
      </w:tr>
      <w:tr w:rsidR="00435C0F" w:rsidRPr="00D92D58" w14:paraId="3B1D3AAA" w14:textId="77777777" w:rsidTr="00435C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7" w14:textId="77777777" w:rsidR="00435C0F" w:rsidRPr="00D92D58" w:rsidRDefault="00435C0F" w:rsidP="00AA6BA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8" w14:textId="77777777" w:rsidR="00435C0F" w:rsidRPr="00D92D58" w:rsidRDefault="00435C0F" w:rsidP="00435C0F">
            <w:pPr>
              <w:pStyle w:val="TableNormal0"/>
              <w:keepNext/>
            </w:pPr>
            <w:r>
              <w:t>C2.0.11.303.1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A9" w14:textId="77777777" w:rsidR="00435C0F" w:rsidRPr="00D92D58" w:rsidRDefault="00435C0F" w:rsidP="003A605F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AAB" w14:textId="77777777" w:rsidR="00C863D3" w:rsidRPr="00C863D3" w:rsidRDefault="00C863D3" w:rsidP="00C863D3"/>
    <w:p w14:paraId="3B1D3AAC" w14:textId="77777777" w:rsidR="003A605F" w:rsidRPr="00E42CA7" w:rsidRDefault="003A605F" w:rsidP="005C60C4">
      <w:pPr>
        <w:pStyle w:val="Heading5"/>
      </w:pPr>
      <w:bookmarkStart w:id="309" w:name="_Toc274836297"/>
      <w:r w:rsidRPr="00882B93">
        <w:rPr>
          <w:noProof/>
        </w:rPr>
        <w:lastRenderedPageBreak/>
        <w:t>FIC211</w:t>
      </w:r>
      <w:r w:rsidRPr="00E42CA7">
        <w:t xml:space="preserve"> - </w:t>
      </w:r>
      <w:r w:rsidRPr="00882B93">
        <w:rPr>
          <w:noProof/>
        </w:rPr>
        <w:t>Debietregeling klasseerwater DS201</w:t>
      </w:r>
      <w:bookmarkEnd w:id="306"/>
      <w:bookmarkEnd w:id="309"/>
    </w:p>
    <w:p w14:paraId="3B1D3AAD" w14:textId="77777777" w:rsidR="003A605F" w:rsidRDefault="003A605F" w:rsidP="0018077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A605F" w:rsidRPr="00D92D58" w14:paraId="3B1D3AB1" w14:textId="77777777" w:rsidTr="00347A98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AE" w14:textId="77777777" w:rsidR="003A605F" w:rsidRPr="00D92D58" w:rsidRDefault="003A605F" w:rsidP="0018077E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AF" w14:textId="77777777" w:rsidR="003A605F" w:rsidRPr="00D92D58" w:rsidRDefault="003A605F" w:rsidP="0018077E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B0" w14:textId="77777777" w:rsidR="003A605F" w:rsidRPr="00D92D58" w:rsidRDefault="003A605F" w:rsidP="0018077E">
            <w:pPr>
              <w:keepNext/>
              <w:rPr>
                <w:b/>
                <w:bCs/>
                <w:lang w:val="nl"/>
              </w:rPr>
            </w:pPr>
          </w:p>
        </w:tc>
      </w:tr>
      <w:tr w:rsidR="003A605F" w:rsidRPr="00D92D58" w14:paraId="3B1D3AB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B2" w14:textId="77777777" w:rsidR="003A605F" w:rsidRPr="00D92D58" w:rsidRDefault="003A605F" w:rsidP="0018077E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B3" w14:textId="77777777" w:rsidR="003A605F" w:rsidRPr="00D92D58" w:rsidRDefault="003A605F" w:rsidP="0018077E">
            <w:pPr>
              <w:pStyle w:val="TableNormal0"/>
              <w:keepNext/>
            </w:pPr>
            <w:r>
              <w:t>FT211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B4" w14:textId="77777777" w:rsidR="003A605F" w:rsidRPr="00D92D58" w:rsidRDefault="003A605F" w:rsidP="0018077E">
            <w:pPr>
              <w:keepNext/>
              <w:rPr>
                <w:lang w:val="nl"/>
              </w:rPr>
            </w:pPr>
          </w:p>
        </w:tc>
      </w:tr>
      <w:tr w:rsidR="003A605F" w:rsidRPr="00D92D58" w14:paraId="3B1D3AB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B6" w14:textId="77777777" w:rsidR="003A605F" w:rsidRPr="00D92D58" w:rsidRDefault="003A605F" w:rsidP="0018077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B7" w14:textId="77777777" w:rsidR="003A605F" w:rsidRPr="00D92D58" w:rsidRDefault="003A605F" w:rsidP="0018077E">
            <w:pPr>
              <w:pStyle w:val="TableNormal0"/>
              <w:keepNext/>
            </w:pPr>
            <w:r>
              <w:t>Snelheid WPU204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B8" w14:textId="77777777" w:rsidR="003A605F" w:rsidRPr="00D92D58" w:rsidRDefault="003A605F" w:rsidP="0018077E">
            <w:pPr>
              <w:keepNext/>
              <w:rPr>
                <w:lang w:val="nl"/>
              </w:rPr>
            </w:pPr>
          </w:p>
        </w:tc>
      </w:tr>
      <w:tr w:rsidR="003A605F" w:rsidRPr="00D92D58" w14:paraId="3B1D3ABD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BA" w14:textId="77777777" w:rsidR="003A605F" w:rsidRPr="00D92D58" w:rsidRDefault="003A605F" w:rsidP="0018077E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BB" w14:textId="77777777" w:rsidR="003A605F" w:rsidRPr="00D92D58" w:rsidRDefault="003A605F" w:rsidP="0018077E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BC" w14:textId="77777777" w:rsidR="003A605F" w:rsidRPr="00D92D58" w:rsidRDefault="003A605F" w:rsidP="0018077E">
            <w:pPr>
              <w:keepNext/>
              <w:rPr>
                <w:lang w:val="nl"/>
              </w:rPr>
            </w:pPr>
          </w:p>
        </w:tc>
      </w:tr>
      <w:tr w:rsidR="003A605F" w:rsidRPr="00FF4590" w14:paraId="3B1D3AC1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BE" w14:textId="77777777" w:rsidR="003A605F" w:rsidRPr="00D92D58" w:rsidRDefault="003A605F" w:rsidP="0018077E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BF" w14:textId="77777777" w:rsidR="003A605F" w:rsidRPr="00BC557A" w:rsidRDefault="003A605F" w:rsidP="0018077E">
            <w:pPr>
              <w:pStyle w:val="TableNormal0"/>
              <w:keepNext/>
              <w:keepLines/>
              <w:rPr>
                <w:lang w:val="nl-BE"/>
              </w:rPr>
            </w:pPr>
            <w:r w:rsidRPr="00BC557A">
              <w:rPr>
                <w:lang w:val="nl-BE"/>
              </w:rPr>
              <w:t>Regeling start als WPU204 draait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C0" w14:textId="77777777" w:rsidR="003A605F" w:rsidRPr="00BC557A" w:rsidRDefault="003A605F" w:rsidP="0018077E">
            <w:pPr>
              <w:keepNext/>
            </w:pPr>
          </w:p>
        </w:tc>
      </w:tr>
      <w:tr w:rsidR="003A605F" w:rsidRPr="00D92D58" w14:paraId="3B1D3AC5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C2" w14:textId="77777777" w:rsidR="003A605F" w:rsidRPr="00D92D58" w:rsidRDefault="003A605F" w:rsidP="0018077E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C3" w14:textId="77777777" w:rsidR="003A605F" w:rsidRPr="00D92D58" w:rsidRDefault="003A605F" w:rsidP="0018077E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C4" w14:textId="77777777" w:rsidR="003A605F" w:rsidRPr="00D92D58" w:rsidRDefault="003A605F" w:rsidP="0018077E">
            <w:pPr>
              <w:keepNext/>
              <w:rPr>
                <w:lang w:val="en-US"/>
              </w:rPr>
            </w:pPr>
          </w:p>
        </w:tc>
      </w:tr>
      <w:tr w:rsidR="003A605F" w:rsidRPr="00D92D58" w14:paraId="3B1D3AC9" w14:textId="77777777" w:rsidTr="00347A9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C6" w14:textId="77777777" w:rsidR="003A605F" w:rsidRPr="00D92D58" w:rsidRDefault="003A605F" w:rsidP="0018077E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C7" w14:textId="77777777" w:rsidR="003A605F" w:rsidRPr="00D92D58" w:rsidRDefault="003A605F" w:rsidP="0018077E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C8" w14:textId="77777777" w:rsidR="003A605F" w:rsidRPr="00D92D58" w:rsidRDefault="003A605F" w:rsidP="0018077E">
            <w:pPr>
              <w:keepNext/>
              <w:rPr>
                <w:lang w:val="en-US"/>
              </w:rPr>
            </w:pPr>
          </w:p>
        </w:tc>
      </w:tr>
    </w:tbl>
    <w:p w14:paraId="3B1D3ACA" w14:textId="77777777" w:rsidR="00C863D3" w:rsidRPr="00C863D3" w:rsidRDefault="00C863D3" w:rsidP="00C863D3">
      <w:bookmarkStart w:id="310" w:name="_Toc264036488"/>
    </w:p>
    <w:p w14:paraId="3B1D3ACB" w14:textId="77777777" w:rsidR="003A605F" w:rsidRPr="00E42CA7" w:rsidRDefault="003A605F" w:rsidP="005C60C4">
      <w:pPr>
        <w:pStyle w:val="Heading5"/>
      </w:pPr>
      <w:bookmarkStart w:id="311" w:name="_Toc274836298"/>
      <w:r w:rsidRPr="00882B93">
        <w:rPr>
          <w:noProof/>
        </w:rPr>
        <w:t>WPU204</w:t>
      </w:r>
      <w:r w:rsidRPr="00E42CA7">
        <w:t xml:space="preserve"> - </w:t>
      </w:r>
      <w:r w:rsidRPr="00882B93">
        <w:rPr>
          <w:noProof/>
        </w:rPr>
        <w:t>Klasseerwaterpomp DS201</w:t>
      </w:r>
      <w:bookmarkEnd w:id="310"/>
      <w:bookmarkEnd w:id="311"/>
    </w:p>
    <w:p w14:paraId="3B1D3ACC" w14:textId="77777777" w:rsidR="003A605F" w:rsidRPr="0018077E" w:rsidRDefault="003A605F" w:rsidP="003A605F">
      <w:pPr>
        <w:keepNext/>
        <w:keepLines/>
        <w:rPr>
          <w:lang w:val="nl"/>
        </w:rPr>
      </w:pPr>
      <w:r w:rsidRPr="00E42CA7">
        <w:rPr>
          <w:rStyle w:val="Strong"/>
        </w:rPr>
        <w:t>Type:</w:t>
      </w:r>
      <w:r w:rsidR="0018077E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18077E">
        <w:rPr>
          <w:noProof/>
          <w:lang w:val="nl"/>
        </w:rPr>
        <w:t xml:space="preserve"> - Drive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A605F" w:rsidRPr="00D92D58" w14:paraId="3B1D3AD0" w14:textId="77777777" w:rsidTr="00180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ACD" w14:textId="77777777" w:rsidR="003A605F" w:rsidRPr="00D92D58" w:rsidRDefault="003A605F" w:rsidP="003A605F">
            <w:pPr>
              <w:keepNext/>
              <w:keepLines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ACE" w14:textId="77777777" w:rsidR="003A605F" w:rsidRPr="00D92D58" w:rsidRDefault="00FF61C9" w:rsidP="003A605F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ACF" w14:textId="77777777" w:rsidR="003A605F" w:rsidRPr="00D92D58" w:rsidRDefault="0018077E" w:rsidP="003A605F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3A605F" w:rsidRPr="00D92D58" w14:paraId="3B1D3AD4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AD1" w14:textId="77777777" w:rsidR="003A605F" w:rsidRPr="00D92D58" w:rsidRDefault="003A605F" w:rsidP="003A605F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3AD2" w14:textId="77777777" w:rsidR="003A605F" w:rsidRPr="00D92D58" w:rsidRDefault="003A605F" w:rsidP="003A605F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Hoofdsequentie:stap25</w:t>
            </w:r>
          </w:p>
        </w:tc>
        <w:tc>
          <w:tcPr>
            <w:tcW w:w="4064" w:type="dxa"/>
          </w:tcPr>
          <w:p w14:paraId="3B1D3AD3" w14:textId="77777777" w:rsidR="003A605F" w:rsidRPr="00D92D58" w:rsidRDefault="003A605F" w:rsidP="003A605F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05F" w:rsidRPr="00D92D58" w14:paraId="3B1D3AD8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AD5" w14:textId="77777777" w:rsidR="003A605F" w:rsidRPr="00D92D58" w:rsidRDefault="003A605F" w:rsidP="003A605F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AD6" w14:textId="77777777" w:rsidR="003A605F" w:rsidRPr="00D92D58" w:rsidRDefault="003A605F" w:rsidP="003A605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AD7" w14:textId="77777777" w:rsidR="003A605F" w:rsidRPr="00D92D58" w:rsidRDefault="003A605F" w:rsidP="003A605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8077E" w:rsidRPr="00D92D58" w14:paraId="3B1D3ADC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AD9" w14:textId="77777777" w:rsidR="0018077E" w:rsidRPr="00D92D58" w:rsidRDefault="0018077E" w:rsidP="003A605F">
            <w:pPr>
              <w:pStyle w:val="TableNormal0"/>
              <w:keepNext/>
              <w:keepLines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ADA" w14:textId="77777777" w:rsidR="0018077E" w:rsidRPr="00D92D58" w:rsidRDefault="0018077E" w:rsidP="003A605F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ADB" w14:textId="77777777" w:rsidR="0018077E" w:rsidRPr="00D92D58" w:rsidRDefault="0018077E" w:rsidP="003A605F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077E" w:rsidRPr="00D92D58" w14:paraId="3B1D3AE0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ADD" w14:textId="77777777" w:rsidR="0018077E" w:rsidRPr="00D92D58" w:rsidRDefault="0018077E" w:rsidP="003A605F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ADE" w14:textId="77777777" w:rsidR="0018077E" w:rsidRPr="00D92D58" w:rsidRDefault="0018077E" w:rsidP="003A605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82</w:t>
            </w:r>
          </w:p>
        </w:tc>
        <w:tc>
          <w:tcPr>
            <w:tcW w:w="4064" w:type="dxa"/>
          </w:tcPr>
          <w:p w14:paraId="3B1D3ADF" w14:textId="77777777" w:rsidR="0018077E" w:rsidRPr="00D92D58" w:rsidRDefault="0018077E" w:rsidP="003A605F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8077E" w:rsidRPr="00D92D58" w14:paraId="3B1D3AE4" w14:textId="77777777" w:rsidTr="00180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AE1" w14:textId="77777777" w:rsidR="0018077E" w:rsidRPr="00D92D58" w:rsidRDefault="0018077E" w:rsidP="0018077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544" w:type="dxa"/>
          </w:tcPr>
          <w:p w14:paraId="3B1D3AE2" w14:textId="77777777" w:rsidR="0018077E" w:rsidRPr="00D92D58" w:rsidRDefault="0018077E" w:rsidP="0018077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C2.0.11.102.1</w:t>
            </w:r>
          </w:p>
        </w:tc>
        <w:tc>
          <w:tcPr>
            <w:tcW w:w="4064" w:type="dxa"/>
          </w:tcPr>
          <w:p w14:paraId="3B1D3AE3" w14:textId="77777777" w:rsidR="0018077E" w:rsidRPr="00D92D58" w:rsidRDefault="0018077E" w:rsidP="0018077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18077E" w:rsidRPr="00D92D58" w14:paraId="3B1D3AE8" w14:textId="77777777" w:rsidTr="00180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AE5" w14:textId="77777777" w:rsidR="0018077E" w:rsidRDefault="0018077E" w:rsidP="0018077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544" w:type="dxa"/>
          </w:tcPr>
          <w:p w14:paraId="3B1D3AE6" w14:textId="77777777" w:rsidR="0018077E" w:rsidRDefault="0018077E" w:rsidP="0018077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C2.0.11.102.2</w:t>
            </w:r>
          </w:p>
        </w:tc>
        <w:tc>
          <w:tcPr>
            <w:tcW w:w="4064" w:type="dxa"/>
          </w:tcPr>
          <w:p w14:paraId="3B1D3AE7" w14:textId="77777777" w:rsidR="0018077E" w:rsidRDefault="0018077E" w:rsidP="0018077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3AE9" w14:textId="77777777" w:rsidR="0018077E" w:rsidRPr="00C863D3" w:rsidRDefault="0018077E" w:rsidP="00C863D3">
      <w:bookmarkStart w:id="312" w:name="_Toc264036243"/>
    </w:p>
    <w:p w14:paraId="3B1D3AEA" w14:textId="77777777" w:rsidR="003A605F" w:rsidRDefault="003A605F" w:rsidP="003A605F">
      <w:pPr>
        <w:pStyle w:val="Heading3"/>
      </w:pPr>
      <w:bookmarkStart w:id="313" w:name="_Toc274836299"/>
      <w:r>
        <w:t>DS202 – Grote sizer</w:t>
      </w:r>
      <w:bookmarkEnd w:id="312"/>
      <w:bookmarkEnd w:id="313"/>
    </w:p>
    <w:p w14:paraId="3B1D3AEB" w14:textId="77777777" w:rsidR="00660F94" w:rsidRPr="00A453F0" w:rsidRDefault="00660F94" w:rsidP="00C76F1B">
      <w:pPr>
        <w:pStyle w:val="Heading4"/>
        <w:rPr>
          <w:lang w:val="en-US"/>
        </w:rPr>
      </w:pPr>
      <w:bookmarkStart w:id="314" w:name="_Toc274836300"/>
      <w:r w:rsidRPr="00A453F0">
        <w:rPr>
          <w:lang w:val="en-US"/>
        </w:rPr>
        <w:t>Regeling DT221 – DIC221 – (DO251, DO252, DO253, DO254)</w:t>
      </w:r>
      <w:bookmarkEnd w:id="314"/>
    </w:p>
    <w:p w14:paraId="3B1D3AEC" w14:textId="77777777" w:rsidR="00660F94" w:rsidRPr="00E42CA7" w:rsidRDefault="00660F94" w:rsidP="005C60C4">
      <w:pPr>
        <w:pStyle w:val="Heading5"/>
      </w:pPr>
      <w:bookmarkStart w:id="315" w:name="_Toc264036249"/>
      <w:bookmarkStart w:id="316" w:name="_Toc274836301"/>
      <w:bookmarkStart w:id="317" w:name="_Toc264036244"/>
      <w:r w:rsidRPr="00882B93">
        <w:rPr>
          <w:noProof/>
        </w:rPr>
        <w:t>DT221</w:t>
      </w:r>
      <w:r w:rsidRPr="00E42CA7">
        <w:t xml:space="preserve"> - </w:t>
      </w:r>
      <w:r w:rsidRPr="00882B93">
        <w:rPr>
          <w:noProof/>
        </w:rPr>
        <w:t>Densiteitsmeting in DS202</w:t>
      </w:r>
      <w:bookmarkEnd w:id="315"/>
      <w:bookmarkEnd w:id="316"/>
    </w:p>
    <w:p w14:paraId="3B1D3AED" w14:textId="77777777" w:rsidR="00660F94" w:rsidRDefault="00660F94" w:rsidP="00660F94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  <w:r w:rsidR="00C863D3">
        <w:rPr>
          <w:noProof/>
          <w:lang w:val="nl"/>
        </w:rPr>
        <w:t xml:space="preserve"> - meting</w:t>
      </w:r>
    </w:p>
    <w:p w14:paraId="3B1D3AEE" w14:textId="77777777" w:rsidR="00660F94" w:rsidRDefault="00660F94" w:rsidP="00660F94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62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AF2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EF" w14:textId="77777777" w:rsidR="00FF61C9" w:rsidRPr="00D92D58" w:rsidRDefault="00FF61C9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F0" w14:textId="77777777" w:rsidR="00FF61C9" w:rsidRPr="00D92D58" w:rsidRDefault="00FF61C9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AF1" w14:textId="77777777" w:rsidR="00FF61C9" w:rsidRPr="00D92D58" w:rsidRDefault="00FF61C9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AF6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F3" w14:textId="77777777" w:rsidR="00FF61C9" w:rsidRPr="00D92D58" w:rsidRDefault="00FF61C9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F4" w14:textId="77777777" w:rsidR="00FF61C9" w:rsidRPr="00D92D58" w:rsidRDefault="00FF61C9" w:rsidP="00161B80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F5" w14:textId="77777777" w:rsidR="00FF61C9" w:rsidRPr="00D92D58" w:rsidRDefault="00FF61C9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AFA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F7" w14:textId="77777777" w:rsidR="00FF61C9" w:rsidRPr="00D92D58" w:rsidRDefault="00FF61C9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F8" w14:textId="77777777" w:rsidR="00FF61C9" w:rsidRPr="00D92D58" w:rsidRDefault="00FF61C9" w:rsidP="00161B80">
            <w:pPr>
              <w:pStyle w:val="TableNormal0"/>
              <w:keepNext/>
            </w:pPr>
            <w:r>
              <w:t>10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F9" w14:textId="77777777" w:rsidR="00FF61C9" w:rsidRPr="00D92D58" w:rsidRDefault="00FF61C9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AFE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FB" w14:textId="77777777" w:rsidR="00FF61C9" w:rsidRPr="00D92D58" w:rsidRDefault="00FF61C9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FC" w14:textId="77777777" w:rsidR="00FF61C9" w:rsidRPr="00D92D58" w:rsidRDefault="00FF61C9" w:rsidP="00161B80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AFD" w14:textId="77777777" w:rsidR="00FF61C9" w:rsidRPr="00D92D58" w:rsidRDefault="00FF61C9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B02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AFF" w14:textId="77777777" w:rsidR="00FF61C9" w:rsidRPr="00D92D58" w:rsidRDefault="00FF61C9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00" w14:textId="77777777" w:rsidR="00FF61C9" w:rsidRPr="00D92D58" w:rsidRDefault="00FF61C9" w:rsidP="00161B80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01" w14:textId="77777777" w:rsidR="00FF61C9" w:rsidRPr="00D92D58" w:rsidRDefault="00FF61C9" w:rsidP="00161B80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B03" w14:textId="77777777" w:rsidR="00660F94" w:rsidRPr="0077218A" w:rsidRDefault="00660F94" w:rsidP="00660F94">
      <w:pPr>
        <w:rPr>
          <w:lang w:val="nl"/>
        </w:rPr>
      </w:pPr>
    </w:p>
    <w:p w14:paraId="3B1D3B04" w14:textId="77777777" w:rsidR="003A605F" w:rsidRPr="00E42CA7" w:rsidRDefault="003A605F" w:rsidP="005C60C4">
      <w:pPr>
        <w:pStyle w:val="Heading5"/>
      </w:pPr>
      <w:bookmarkStart w:id="318" w:name="_Toc274836302"/>
      <w:r w:rsidRPr="00882B93">
        <w:rPr>
          <w:noProof/>
        </w:rPr>
        <w:t>DIC221</w:t>
      </w:r>
      <w:r w:rsidRPr="00E42CA7">
        <w:t xml:space="preserve"> - </w:t>
      </w:r>
      <w:r w:rsidRPr="00882B93">
        <w:rPr>
          <w:noProof/>
        </w:rPr>
        <w:t>Regeling densiteit DS202</w:t>
      </w:r>
      <w:bookmarkEnd w:id="317"/>
      <w:bookmarkEnd w:id="318"/>
    </w:p>
    <w:p w14:paraId="3B1D3B05" w14:textId="77777777" w:rsidR="003A605F" w:rsidRDefault="003A605F" w:rsidP="00660F94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A605F" w:rsidRPr="00D92D58" w14:paraId="3B1D3B09" w14:textId="77777777" w:rsidTr="00FF61C9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06" w14:textId="77777777" w:rsidR="003A605F" w:rsidRPr="00D92D58" w:rsidRDefault="003A605F" w:rsidP="00660F94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07" w14:textId="77777777" w:rsidR="003A605F" w:rsidRPr="00D92D58" w:rsidRDefault="003A605F" w:rsidP="00660F94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08" w14:textId="77777777" w:rsidR="003A605F" w:rsidRPr="00D92D58" w:rsidRDefault="003A605F" w:rsidP="00660F94">
            <w:pPr>
              <w:keepNext/>
              <w:rPr>
                <w:b/>
                <w:bCs/>
                <w:lang w:val="nl"/>
              </w:rPr>
            </w:pPr>
          </w:p>
        </w:tc>
      </w:tr>
      <w:tr w:rsidR="003A605F" w:rsidRPr="00D92D58" w14:paraId="3B1D3B0D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0A" w14:textId="77777777" w:rsidR="003A605F" w:rsidRPr="00D92D58" w:rsidRDefault="003A605F" w:rsidP="00660F94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0B" w14:textId="77777777" w:rsidR="003A605F" w:rsidRPr="00D92D58" w:rsidRDefault="00660F94" w:rsidP="00660F94">
            <w:pPr>
              <w:pStyle w:val="TableNormal0"/>
              <w:keepNext/>
            </w:pPr>
            <w:r>
              <w:t>DT221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0C" w14:textId="77777777" w:rsidR="003A605F" w:rsidRPr="00D92D58" w:rsidRDefault="003A605F" w:rsidP="00660F94">
            <w:pPr>
              <w:keepNext/>
              <w:rPr>
                <w:lang w:val="nl"/>
              </w:rPr>
            </w:pPr>
          </w:p>
        </w:tc>
      </w:tr>
      <w:tr w:rsidR="003A605F" w:rsidRPr="00D92D58" w14:paraId="3B1D3B11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0E" w14:textId="77777777" w:rsidR="003A605F" w:rsidRPr="00D92D58" w:rsidRDefault="00660F94" w:rsidP="00660F9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0F" w14:textId="77777777" w:rsidR="003A605F" w:rsidRPr="00D92D58" w:rsidRDefault="00660F94" w:rsidP="00660F94">
            <w:pPr>
              <w:pStyle w:val="TableNormal0"/>
              <w:keepNext/>
            </w:pPr>
            <w:r>
              <w:t>DO251, DO252, DO253, DO254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10" w14:textId="77777777" w:rsidR="003A605F" w:rsidRPr="00D92D58" w:rsidRDefault="003A605F" w:rsidP="00660F94">
            <w:pPr>
              <w:keepNext/>
              <w:rPr>
                <w:lang w:val="nl"/>
              </w:rPr>
            </w:pPr>
          </w:p>
        </w:tc>
      </w:tr>
      <w:tr w:rsidR="003A605F" w:rsidRPr="00D92D58" w14:paraId="3B1D3B15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12" w14:textId="77777777" w:rsidR="003A605F" w:rsidRPr="00D92D58" w:rsidRDefault="003A605F" w:rsidP="00660F94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13" w14:textId="77777777" w:rsidR="003A605F" w:rsidRPr="00D92D58" w:rsidRDefault="003A605F" w:rsidP="00660F94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14" w14:textId="77777777" w:rsidR="003A605F" w:rsidRPr="00D92D58" w:rsidRDefault="003A605F" w:rsidP="00660F94">
            <w:pPr>
              <w:keepNext/>
              <w:rPr>
                <w:lang w:val="nl"/>
              </w:rPr>
            </w:pPr>
          </w:p>
        </w:tc>
      </w:tr>
      <w:tr w:rsidR="003A605F" w:rsidRPr="00FF4590" w14:paraId="3B1D3B19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16" w14:textId="77777777" w:rsidR="003A605F" w:rsidRPr="00D92D58" w:rsidRDefault="003A605F" w:rsidP="00660F94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17" w14:textId="77777777" w:rsidR="003A605F" w:rsidRPr="00D92D58" w:rsidRDefault="003A605F" w:rsidP="00660F94">
            <w:pPr>
              <w:pStyle w:val="TableNormal0"/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 xml:space="preserve">Start regeling </w:t>
            </w:r>
            <w:r w:rsidRPr="005C260A">
              <w:rPr>
                <w:lang w:val="nl-BE"/>
              </w:rPr>
              <w:t>Hoofdsequentie:stap</w:t>
            </w:r>
            <w:r w:rsidR="002A70DA">
              <w:rPr>
                <w:lang w:val="nl-BE"/>
              </w:rPr>
              <w:t>80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18" w14:textId="77777777" w:rsidR="003A605F" w:rsidRPr="00D92D58" w:rsidRDefault="003A605F" w:rsidP="00660F94">
            <w:pPr>
              <w:keepNext/>
              <w:rPr>
                <w:lang w:val="en-US"/>
              </w:rPr>
            </w:pPr>
          </w:p>
        </w:tc>
      </w:tr>
      <w:tr w:rsidR="003A605F" w:rsidRPr="00D92D58" w14:paraId="3B1D3B1D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1A" w14:textId="77777777" w:rsidR="003A605F" w:rsidRPr="00D92D58" w:rsidRDefault="003A605F" w:rsidP="00660F94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1B" w14:textId="77777777" w:rsidR="003A605F" w:rsidRPr="00D92D58" w:rsidRDefault="003A605F" w:rsidP="00660F94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1C" w14:textId="77777777" w:rsidR="003A605F" w:rsidRPr="00D92D58" w:rsidRDefault="003A605F" w:rsidP="00660F94">
            <w:pPr>
              <w:keepNext/>
              <w:rPr>
                <w:lang w:val="en-US"/>
              </w:rPr>
            </w:pPr>
          </w:p>
        </w:tc>
      </w:tr>
      <w:tr w:rsidR="003A605F" w:rsidRPr="00D92D58" w14:paraId="3B1D3B21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1E" w14:textId="77777777" w:rsidR="003A605F" w:rsidRPr="00D92D58" w:rsidRDefault="003A605F" w:rsidP="00660F94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1F" w14:textId="77777777" w:rsidR="003A605F" w:rsidRPr="00D92D58" w:rsidRDefault="003A605F" w:rsidP="00660F94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20" w14:textId="77777777" w:rsidR="003A605F" w:rsidRPr="00D92D58" w:rsidRDefault="003A605F" w:rsidP="00660F94">
            <w:pPr>
              <w:keepNext/>
              <w:rPr>
                <w:lang w:val="en-US"/>
              </w:rPr>
            </w:pPr>
          </w:p>
        </w:tc>
      </w:tr>
    </w:tbl>
    <w:p w14:paraId="3B1D3B22" w14:textId="77777777" w:rsidR="003A605F" w:rsidRPr="0077218A" w:rsidRDefault="003A605F" w:rsidP="003A605F">
      <w:pPr>
        <w:rPr>
          <w:lang w:val="nl"/>
        </w:rPr>
      </w:pPr>
    </w:p>
    <w:p w14:paraId="3B1D3B23" w14:textId="77777777" w:rsidR="003A605F" w:rsidRPr="00E42CA7" w:rsidRDefault="003A605F" w:rsidP="005C60C4">
      <w:pPr>
        <w:pStyle w:val="Heading5"/>
      </w:pPr>
      <w:bookmarkStart w:id="319" w:name="_Toc264036245"/>
      <w:bookmarkStart w:id="320" w:name="_Toc274836303"/>
      <w:r w:rsidRPr="00882B93">
        <w:rPr>
          <w:noProof/>
        </w:rPr>
        <w:t>DO251</w:t>
      </w:r>
      <w:r w:rsidRPr="00E42CA7">
        <w:t xml:space="preserve"> - </w:t>
      </w:r>
      <w:r w:rsidRPr="00882B93">
        <w:rPr>
          <w:noProof/>
        </w:rPr>
        <w:t>Valve 1 uitlaat DS202</w:t>
      </w:r>
      <w:bookmarkEnd w:id="319"/>
      <w:bookmarkEnd w:id="320"/>
    </w:p>
    <w:p w14:paraId="3B1D3B24" w14:textId="77777777" w:rsidR="003A605F" w:rsidRDefault="003A605F" w:rsidP="005A59CE"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  <w:r w:rsidR="005A59CE">
        <w:t xml:space="preserve"> - </w:t>
      </w:r>
      <w:r>
        <w:t xml:space="preserve">Type: </w:t>
      </w:r>
      <w:r>
        <w:rPr>
          <w:noProof/>
        </w:rPr>
        <w:t>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B28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25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26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27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B2C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29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2A" w14:textId="77777777" w:rsidR="00FF61C9" w:rsidRPr="00D92D58" w:rsidRDefault="00FF61C9" w:rsidP="003A605F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2B" w14:textId="77777777" w:rsidR="00FF61C9" w:rsidRPr="00D92D58" w:rsidRDefault="00FF61C9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B30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2D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2E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2F" w14:textId="77777777" w:rsidR="00FF61C9" w:rsidRPr="00D92D58" w:rsidRDefault="00FF61C9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B34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31" w14:textId="77777777" w:rsidR="005A59CE" w:rsidRPr="00D92D58" w:rsidRDefault="005A59CE" w:rsidP="003A605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32" w14:textId="77777777" w:rsidR="005A59CE" w:rsidRPr="00D92D58" w:rsidRDefault="005A59CE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33" w14:textId="77777777" w:rsidR="005A59CE" w:rsidRPr="00D92D58" w:rsidRDefault="005A59CE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B38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35" w14:textId="77777777" w:rsidR="005A59CE" w:rsidRPr="00D92D58" w:rsidRDefault="005A59CE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36" w14:textId="77777777" w:rsidR="005A59CE" w:rsidRPr="00D92D58" w:rsidRDefault="005A59CE" w:rsidP="003A605F">
            <w:pPr>
              <w:pStyle w:val="TableNormal0"/>
              <w:keepNext/>
            </w:pPr>
            <w:r>
              <w:t>C2.2.44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37" w14:textId="77777777" w:rsidR="005A59CE" w:rsidRPr="00D92D58" w:rsidRDefault="005A59CE" w:rsidP="003A605F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B39" w14:textId="77777777" w:rsidR="003A605F" w:rsidRPr="0077218A" w:rsidRDefault="003A605F" w:rsidP="003A605F">
      <w:pPr>
        <w:rPr>
          <w:lang w:val="nl"/>
        </w:rPr>
      </w:pPr>
    </w:p>
    <w:p w14:paraId="3B1D3B3A" w14:textId="77777777" w:rsidR="003A605F" w:rsidRPr="00E42CA7" w:rsidRDefault="003A605F" w:rsidP="005C60C4">
      <w:pPr>
        <w:pStyle w:val="Heading5"/>
      </w:pPr>
      <w:bookmarkStart w:id="321" w:name="_Toc264036246"/>
      <w:bookmarkStart w:id="322" w:name="_Toc274836304"/>
      <w:r w:rsidRPr="00882B93">
        <w:rPr>
          <w:noProof/>
        </w:rPr>
        <w:lastRenderedPageBreak/>
        <w:t>DO252</w:t>
      </w:r>
      <w:r w:rsidRPr="00E42CA7">
        <w:t xml:space="preserve"> - </w:t>
      </w:r>
      <w:r w:rsidRPr="00882B93">
        <w:rPr>
          <w:noProof/>
        </w:rPr>
        <w:t>Valve 2 uitlaat DS202</w:t>
      </w:r>
      <w:bookmarkEnd w:id="321"/>
      <w:bookmarkEnd w:id="322"/>
    </w:p>
    <w:p w14:paraId="3B1D3B3B" w14:textId="77777777" w:rsidR="003A605F" w:rsidRDefault="003A605F" w:rsidP="005A59CE">
      <w:pPr>
        <w:keepNext/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  <w:r w:rsidR="005A59CE">
        <w:t xml:space="preserve"> - </w:t>
      </w:r>
      <w:r>
        <w:t xml:space="preserve">Type: </w:t>
      </w:r>
      <w:r>
        <w:rPr>
          <w:noProof/>
        </w:rPr>
        <w:t>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B3F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3C" w14:textId="77777777" w:rsidR="00FF61C9" w:rsidRPr="00D92D58" w:rsidRDefault="00FF61C9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3D" w14:textId="77777777" w:rsidR="00FF61C9" w:rsidRPr="00D92D58" w:rsidRDefault="00FF61C9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3E" w14:textId="77777777" w:rsidR="00FF61C9" w:rsidRPr="00D92D58" w:rsidRDefault="00FF61C9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B43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40" w14:textId="77777777" w:rsidR="00FF61C9" w:rsidRPr="00D92D58" w:rsidRDefault="00FF61C9" w:rsidP="00F1640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41" w14:textId="77777777" w:rsidR="00FF61C9" w:rsidRPr="00D92D58" w:rsidRDefault="00FF61C9" w:rsidP="00F1640B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42" w14:textId="77777777" w:rsidR="00FF61C9" w:rsidRPr="00D92D58" w:rsidRDefault="00FF61C9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B47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44" w14:textId="77777777" w:rsidR="00FF61C9" w:rsidRPr="00D92D58" w:rsidRDefault="00FF61C9" w:rsidP="00F1640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45" w14:textId="77777777" w:rsidR="00FF61C9" w:rsidRPr="00D92D58" w:rsidRDefault="00FF61C9" w:rsidP="00F1640B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46" w14:textId="77777777" w:rsidR="00FF61C9" w:rsidRPr="00D92D58" w:rsidRDefault="00FF61C9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B4B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48" w14:textId="77777777" w:rsidR="005A59CE" w:rsidRPr="00D92D58" w:rsidRDefault="005A59CE" w:rsidP="005A59C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49" w14:textId="77777777" w:rsidR="005A59CE" w:rsidRPr="00D92D58" w:rsidRDefault="005A59CE" w:rsidP="005A59CE">
            <w:pPr>
              <w:pStyle w:val="TableNormal0"/>
              <w:keepNext/>
            </w:pPr>
            <w:r>
              <w:t>C2.2.45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4A" w14:textId="77777777" w:rsidR="005A59CE" w:rsidRPr="00D92D58" w:rsidRDefault="005A59CE" w:rsidP="00F1640B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B4C" w14:textId="77777777" w:rsidR="003A605F" w:rsidRPr="0077218A" w:rsidRDefault="003A605F" w:rsidP="003A605F">
      <w:pPr>
        <w:rPr>
          <w:lang w:val="nl"/>
        </w:rPr>
      </w:pPr>
    </w:p>
    <w:p w14:paraId="3B1D3B4D" w14:textId="77777777" w:rsidR="003A605F" w:rsidRPr="00E42CA7" w:rsidRDefault="003A605F" w:rsidP="005C60C4">
      <w:pPr>
        <w:pStyle w:val="Heading5"/>
      </w:pPr>
      <w:bookmarkStart w:id="323" w:name="_Toc264036247"/>
      <w:bookmarkStart w:id="324" w:name="_Toc274836305"/>
      <w:r w:rsidRPr="00882B93">
        <w:rPr>
          <w:noProof/>
        </w:rPr>
        <w:t>DO253</w:t>
      </w:r>
      <w:r w:rsidRPr="00E42CA7">
        <w:t xml:space="preserve"> - </w:t>
      </w:r>
      <w:r w:rsidRPr="00882B93">
        <w:rPr>
          <w:noProof/>
        </w:rPr>
        <w:t>Valve 3 uitlaat DS202</w:t>
      </w:r>
      <w:bookmarkEnd w:id="323"/>
      <w:bookmarkEnd w:id="324"/>
    </w:p>
    <w:p w14:paraId="3B1D3B4E" w14:textId="77777777" w:rsidR="003A605F" w:rsidRDefault="003A605F" w:rsidP="005A59CE"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  <w:r w:rsidR="005A59CE">
        <w:t xml:space="preserve"> - </w:t>
      </w:r>
      <w:r>
        <w:t xml:space="preserve">Type: </w:t>
      </w:r>
      <w:r>
        <w:rPr>
          <w:noProof/>
        </w:rPr>
        <w:t>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B52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4F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50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51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B56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53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54" w14:textId="77777777" w:rsidR="00FF61C9" w:rsidRPr="00D92D58" w:rsidRDefault="00FF61C9" w:rsidP="003A605F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55" w14:textId="77777777" w:rsidR="00FF61C9" w:rsidRPr="00D92D58" w:rsidRDefault="00FF61C9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B5A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57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58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59" w14:textId="77777777" w:rsidR="00FF61C9" w:rsidRPr="00D92D58" w:rsidRDefault="00FF61C9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B5E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5B" w14:textId="77777777" w:rsidR="005A59CE" w:rsidRPr="00D92D58" w:rsidRDefault="005A59CE" w:rsidP="005A59C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5C" w14:textId="77777777" w:rsidR="005A59CE" w:rsidRPr="00D92D58" w:rsidRDefault="005A59CE" w:rsidP="005A59CE">
            <w:pPr>
              <w:pStyle w:val="TableNormal0"/>
              <w:keepNext/>
            </w:pPr>
            <w:r>
              <w:t>C2.2.46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5D" w14:textId="77777777" w:rsidR="005A59CE" w:rsidRPr="00D92D58" w:rsidRDefault="005A59CE" w:rsidP="003A605F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B5F" w14:textId="77777777" w:rsidR="003A605F" w:rsidRPr="0077218A" w:rsidRDefault="003A605F" w:rsidP="003A605F">
      <w:pPr>
        <w:rPr>
          <w:lang w:val="nl"/>
        </w:rPr>
      </w:pPr>
    </w:p>
    <w:p w14:paraId="3B1D3B60" w14:textId="77777777" w:rsidR="003A605F" w:rsidRPr="00E42CA7" w:rsidRDefault="003A605F" w:rsidP="005C60C4">
      <w:pPr>
        <w:pStyle w:val="Heading5"/>
      </w:pPr>
      <w:bookmarkStart w:id="325" w:name="_Toc264036248"/>
      <w:bookmarkStart w:id="326" w:name="_Toc274836306"/>
      <w:r w:rsidRPr="00882B93">
        <w:rPr>
          <w:noProof/>
        </w:rPr>
        <w:t>DO254</w:t>
      </w:r>
      <w:r w:rsidRPr="00E42CA7">
        <w:t xml:space="preserve"> - </w:t>
      </w:r>
      <w:r w:rsidRPr="00882B93">
        <w:rPr>
          <w:noProof/>
        </w:rPr>
        <w:t>Valve 4 uitlaat DS202</w:t>
      </w:r>
      <w:bookmarkEnd w:id="325"/>
      <w:bookmarkEnd w:id="326"/>
    </w:p>
    <w:p w14:paraId="3B1D3B61" w14:textId="77777777" w:rsidR="003A605F" w:rsidRDefault="003A605F" w:rsidP="005A59CE">
      <w:pPr>
        <w:keepNext/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  <w:r w:rsidR="005A59CE">
        <w:t xml:space="preserve"> - </w:t>
      </w:r>
      <w:r>
        <w:t xml:space="preserve">Type: </w:t>
      </w:r>
      <w:r>
        <w:rPr>
          <w:noProof/>
        </w:rPr>
        <w:t>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B65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62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63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64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B69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66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67" w14:textId="77777777" w:rsidR="00FF61C9" w:rsidRPr="00D92D58" w:rsidRDefault="00FF61C9" w:rsidP="003A605F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68" w14:textId="77777777" w:rsidR="00FF61C9" w:rsidRPr="00D92D58" w:rsidRDefault="00FF61C9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FF61C9" w:rsidRPr="00D92D58" w14:paraId="3B1D3B6D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6A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6B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6C" w14:textId="77777777" w:rsidR="00FF61C9" w:rsidRPr="00D92D58" w:rsidRDefault="00FF61C9" w:rsidP="003A605F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B71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6E" w14:textId="77777777" w:rsidR="005A59CE" w:rsidRPr="00D92D58" w:rsidRDefault="005A59CE" w:rsidP="005A59C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6F" w14:textId="77777777" w:rsidR="005A59CE" w:rsidRPr="00D92D58" w:rsidRDefault="005A59CE" w:rsidP="005A59CE">
            <w:pPr>
              <w:pStyle w:val="TableNormal0"/>
              <w:keepNext/>
            </w:pPr>
            <w:r>
              <w:t>C2.2.47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70" w14:textId="77777777" w:rsidR="005A59CE" w:rsidRPr="00D92D58" w:rsidRDefault="005A59CE" w:rsidP="003A605F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B72" w14:textId="77777777" w:rsidR="003A605F" w:rsidRPr="0077218A" w:rsidRDefault="003A605F" w:rsidP="003A605F">
      <w:pPr>
        <w:rPr>
          <w:lang w:val="nl"/>
        </w:rPr>
      </w:pPr>
    </w:p>
    <w:p w14:paraId="3B1D3B73" w14:textId="77777777" w:rsidR="00367C8E" w:rsidRPr="00A22AB9" w:rsidRDefault="00367C8E" w:rsidP="00367C8E">
      <w:pPr>
        <w:pStyle w:val="Heading4"/>
      </w:pPr>
      <w:bookmarkStart w:id="327" w:name="_Toc274836307"/>
      <w:bookmarkStart w:id="328" w:name="_Toc264036542"/>
      <w:r>
        <w:t>Regeling FT221 – FIC221 – WPU205</w:t>
      </w:r>
      <w:bookmarkEnd w:id="327"/>
    </w:p>
    <w:p w14:paraId="3B1D3B74" w14:textId="77777777" w:rsidR="00367C8E" w:rsidRPr="00E42CA7" w:rsidRDefault="00367C8E" w:rsidP="00367C8E">
      <w:pPr>
        <w:pStyle w:val="Heading5"/>
      </w:pPr>
      <w:bookmarkStart w:id="329" w:name="_Toc264036252"/>
      <w:bookmarkStart w:id="330" w:name="_Toc274836308"/>
      <w:r w:rsidRPr="00882B93">
        <w:rPr>
          <w:noProof/>
        </w:rPr>
        <w:t>FT221</w:t>
      </w:r>
      <w:r w:rsidRPr="00E42CA7">
        <w:t xml:space="preserve"> - </w:t>
      </w:r>
      <w:r w:rsidRPr="00882B93">
        <w:rPr>
          <w:noProof/>
        </w:rPr>
        <w:t>Debietmeting klasseerwater DS202</w:t>
      </w:r>
      <w:bookmarkEnd w:id="329"/>
      <w:bookmarkEnd w:id="330"/>
    </w:p>
    <w:p w14:paraId="3B1D3B75" w14:textId="77777777" w:rsidR="00367C8E" w:rsidRPr="00194799" w:rsidRDefault="00367C8E" w:rsidP="00367C8E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67C8E" w:rsidRPr="00D92D58" w14:paraId="3B1D3B79" w14:textId="77777777" w:rsidTr="0036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76" w14:textId="77777777" w:rsidR="00367C8E" w:rsidRPr="00D92D58" w:rsidRDefault="00367C8E" w:rsidP="00367C8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B77" w14:textId="77777777" w:rsidR="00367C8E" w:rsidRPr="00D92D58" w:rsidRDefault="00367C8E" w:rsidP="00367C8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B78" w14:textId="77777777" w:rsidR="00367C8E" w:rsidRPr="00D92D58" w:rsidRDefault="00367C8E" w:rsidP="00367C8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367C8E" w:rsidRPr="00D92D58" w14:paraId="3B1D3B7D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7A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544" w:type="dxa"/>
          </w:tcPr>
          <w:p w14:paraId="3B1D3B7B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B7C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67C8E" w:rsidRPr="00D92D58" w14:paraId="3B1D3B81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7E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544" w:type="dxa"/>
          </w:tcPr>
          <w:p w14:paraId="3B1D3B7F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4111" w:type="dxa"/>
          </w:tcPr>
          <w:p w14:paraId="3B1D3B80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67C8E" w:rsidRPr="00D92D58" w14:paraId="3B1D3B85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82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544" w:type="dxa"/>
          </w:tcPr>
          <w:p w14:paraId="3B1D3B83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11" w:type="dxa"/>
          </w:tcPr>
          <w:p w14:paraId="3B1D3B84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67C8E" w:rsidRPr="00D92D58" w14:paraId="3B1D3B89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86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544" w:type="dxa"/>
          </w:tcPr>
          <w:p w14:paraId="3B1D3B87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B88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67C8E" w:rsidRPr="00D92D58" w14:paraId="3B1D3B8D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8A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B8B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B8C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67C8E" w:rsidRPr="00D92D58" w14:paraId="3B1D3B91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8E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544" w:type="dxa"/>
          </w:tcPr>
          <w:p w14:paraId="3B1D3B8F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C2.0.11.303.2</w:t>
            </w:r>
          </w:p>
        </w:tc>
        <w:tc>
          <w:tcPr>
            <w:tcW w:w="4111" w:type="dxa"/>
          </w:tcPr>
          <w:p w14:paraId="3B1D3B90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3B92" w14:textId="77777777" w:rsidR="00367C8E" w:rsidRPr="00F1640B" w:rsidRDefault="00367C8E" w:rsidP="00367C8E">
      <w:bookmarkStart w:id="331" w:name="_Toc264036250"/>
    </w:p>
    <w:p w14:paraId="3B1D3B93" w14:textId="77777777" w:rsidR="00367C8E" w:rsidRPr="00E42CA7" w:rsidRDefault="00367C8E" w:rsidP="00367C8E">
      <w:pPr>
        <w:pStyle w:val="Heading5"/>
      </w:pPr>
      <w:bookmarkStart w:id="332" w:name="_Toc274836309"/>
      <w:r w:rsidRPr="00882B93">
        <w:rPr>
          <w:noProof/>
        </w:rPr>
        <w:t>FIC221</w:t>
      </w:r>
      <w:r w:rsidRPr="00E42CA7">
        <w:t xml:space="preserve"> - </w:t>
      </w:r>
      <w:r w:rsidRPr="00882B93">
        <w:rPr>
          <w:noProof/>
        </w:rPr>
        <w:t>Debietregeling klasseerwater DS202</w:t>
      </w:r>
      <w:bookmarkEnd w:id="331"/>
      <w:bookmarkEnd w:id="332"/>
    </w:p>
    <w:p w14:paraId="3B1D3B94" w14:textId="77777777" w:rsidR="00367C8E" w:rsidRDefault="00367C8E" w:rsidP="00367C8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67C8E" w:rsidRPr="00D92D58" w14:paraId="3B1D3B98" w14:textId="77777777" w:rsidTr="0036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95" w14:textId="77777777" w:rsidR="00367C8E" w:rsidRPr="00D92D58" w:rsidRDefault="00367C8E" w:rsidP="00367C8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B96" w14:textId="77777777" w:rsidR="00367C8E" w:rsidRPr="00D92D58" w:rsidRDefault="00367C8E" w:rsidP="00367C8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B97" w14:textId="77777777" w:rsidR="00367C8E" w:rsidRPr="00D92D58" w:rsidRDefault="00367C8E" w:rsidP="00367C8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367C8E" w:rsidRPr="00D92D58" w14:paraId="3B1D3B9C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99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Process waarde</w:t>
            </w:r>
          </w:p>
        </w:tc>
        <w:tc>
          <w:tcPr>
            <w:tcW w:w="3544" w:type="dxa"/>
          </w:tcPr>
          <w:p w14:paraId="3B1D3B9A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FT221</w:t>
            </w:r>
          </w:p>
        </w:tc>
        <w:tc>
          <w:tcPr>
            <w:tcW w:w="4064" w:type="dxa"/>
          </w:tcPr>
          <w:p w14:paraId="3B1D3B9B" w14:textId="77777777" w:rsidR="00367C8E" w:rsidRPr="00D92D58" w:rsidRDefault="00367C8E" w:rsidP="00367C8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67C8E" w:rsidRPr="00D92D58" w14:paraId="3B1D3BA0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9D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Out </w:t>
            </w:r>
          </w:p>
        </w:tc>
        <w:tc>
          <w:tcPr>
            <w:tcW w:w="3544" w:type="dxa"/>
          </w:tcPr>
          <w:p w14:paraId="3B1D3B9E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Snelheid WPU205</w:t>
            </w:r>
          </w:p>
        </w:tc>
        <w:tc>
          <w:tcPr>
            <w:tcW w:w="4064" w:type="dxa"/>
          </w:tcPr>
          <w:p w14:paraId="3B1D3B9F" w14:textId="77777777" w:rsidR="00367C8E" w:rsidRPr="00D92D58" w:rsidRDefault="00367C8E" w:rsidP="00367C8E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367C8E" w:rsidRPr="00D92D58" w14:paraId="3B1D3BA4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A1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BA2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BA3" w14:textId="77777777" w:rsidR="00367C8E" w:rsidRPr="00D92D58" w:rsidRDefault="00367C8E" w:rsidP="00367C8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367C8E" w:rsidRPr="00FF4590" w14:paraId="3B1D3BA8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A5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Track</w:t>
            </w:r>
          </w:p>
        </w:tc>
        <w:tc>
          <w:tcPr>
            <w:tcW w:w="3544" w:type="dxa"/>
          </w:tcPr>
          <w:p w14:paraId="3B1D3BA6" w14:textId="77777777" w:rsidR="00367C8E" w:rsidRPr="00A22AB9" w:rsidRDefault="00367C8E" w:rsidP="00367C8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  <w:r w:rsidRPr="00A22AB9">
              <w:rPr>
                <w:lang w:val="nl-BE"/>
              </w:rPr>
              <w:t>Regeling start als WPU205 draait</w:t>
            </w:r>
          </w:p>
        </w:tc>
        <w:tc>
          <w:tcPr>
            <w:tcW w:w="4064" w:type="dxa"/>
          </w:tcPr>
          <w:p w14:paraId="3B1D3BA7" w14:textId="77777777" w:rsidR="00367C8E" w:rsidRPr="00A22AB9" w:rsidRDefault="00367C8E" w:rsidP="00367C8E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7C8E" w:rsidRPr="00D92D58" w14:paraId="3B1D3BAC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A9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TrackValue</w:t>
            </w:r>
          </w:p>
        </w:tc>
        <w:tc>
          <w:tcPr>
            <w:tcW w:w="3544" w:type="dxa"/>
          </w:tcPr>
          <w:p w14:paraId="3B1D3BAA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64" w:type="dxa"/>
          </w:tcPr>
          <w:p w14:paraId="3B1D3BAB" w14:textId="77777777" w:rsidR="00367C8E" w:rsidRPr="00D92D58" w:rsidRDefault="00367C8E" w:rsidP="00367C8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67C8E" w:rsidRPr="00D92D58" w14:paraId="3B1D3BB0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AD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Set point</w:t>
            </w:r>
          </w:p>
        </w:tc>
        <w:tc>
          <w:tcPr>
            <w:tcW w:w="3544" w:type="dxa"/>
          </w:tcPr>
          <w:p w14:paraId="3B1D3BAE" w14:textId="77777777" w:rsidR="00367C8E" w:rsidRPr="00D92D58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64" w:type="dxa"/>
          </w:tcPr>
          <w:p w14:paraId="3B1D3BAF" w14:textId="77777777" w:rsidR="00367C8E" w:rsidRPr="00D92D58" w:rsidRDefault="00367C8E" w:rsidP="00367C8E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3BB1" w14:textId="77777777" w:rsidR="00367C8E" w:rsidRPr="0077218A" w:rsidRDefault="00367C8E" w:rsidP="00367C8E">
      <w:pPr>
        <w:rPr>
          <w:lang w:val="nl"/>
        </w:rPr>
      </w:pPr>
    </w:p>
    <w:p w14:paraId="3B1D3BB2" w14:textId="77777777" w:rsidR="00367C8E" w:rsidRPr="00E42CA7" w:rsidRDefault="00367C8E" w:rsidP="00367C8E">
      <w:pPr>
        <w:pStyle w:val="Heading5"/>
      </w:pPr>
      <w:bookmarkStart w:id="333" w:name="_Toc264036489"/>
      <w:bookmarkStart w:id="334" w:name="_Toc274836310"/>
      <w:r w:rsidRPr="00882B93">
        <w:rPr>
          <w:noProof/>
        </w:rPr>
        <w:t>WPU205</w:t>
      </w:r>
      <w:r w:rsidRPr="00E42CA7">
        <w:t xml:space="preserve"> - </w:t>
      </w:r>
      <w:r w:rsidRPr="00882B93">
        <w:rPr>
          <w:noProof/>
        </w:rPr>
        <w:t>Klasseerwaterpomp DS202</w:t>
      </w:r>
      <w:bookmarkEnd w:id="333"/>
      <w:bookmarkEnd w:id="334"/>
    </w:p>
    <w:p w14:paraId="3B1D3BB3" w14:textId="77777777" w:rsidR="00367C8E" w:rsidRPr="000F09B8" w:rsidRDefault="00367C8E" w:rsidP="00367C8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Drive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67C8E" w:rsidRPr="00D92D58" w14:paraId="3B1D3BB7" w14:textId="77777777" w:rsidTr="0036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B4" w14:textId="77777777" w:rsidR="00367C8E" w:rsidRPr="00D92D58" w:rsidRDefault="00367C8E" w:rsidP="00367C8E">
            <w:pPr>
              <w:keepNext/>
              <w:keepLines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BB5" w14:textId="77777777" w:rsidR="00367C8E" w:rsidRPr="00D92D58" w:rsidRDefault="00367C8E" w:rsidP="00367C8E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064" w:type="dxa"/>
          </w:tcPr>
          <w:p w14:paraId="3B1D3BB6" w14:textId="77777777" w:rsidR="00367C8E" w:rsidRPr="00D92D58" w:rsidRDefault="00367C8E" w:rsidP="00367C8E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367C8E" w:rsidRPr="00D92D58" w14:paraId="3B1D3BBB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B8" w14:textId="77777777" w:rsidR="00367C8E" w:rsidRPr="00D92D58" w:rsidRDefault="00367C8E" w:rsidP="00367C8E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3BB9" w14:textId="77777777" w:rsidR="00367C8E" w:rsidRPr="00D92D58" w:rsidRDefault="00367C8E" w:rsidP="00367C8E">
            <w:pPr>
              <w:pStyle w:val="TableNormal0"/>
              <w:keepNext/>
              <w:keepLines/>
              <w:tabs>
                <w:tab w:val="left" w:pos="222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Hoofdsequentie:stap30</w:t>
            </w:r>
          </w:p>
        </w:tc>
        <w:tc>
          <w:tcPr>
            <w:tcW w:w="4064" w:type="dxa"/>
          </w:tcPr>
          <w:p w14:paraId="3B1D3BBA" w14:textId="77777777" w:rsidR="00367C8E" w:rsidRPr="00D92D58" w:rsidRDefault="00367C8E" w:rsidP="00367C8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7C8E" w:rsidRPr="00D92D58" w14:paraId="3B1D3BBF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BC" w14:textId="77777777" w:rsidR="00367C8E" w:rsidRPr="00D92D58" w:rsidRDefault="00367C8E" w:rsidP="00367C8E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BBD" w14:textId="77777777" w:rsidR="00367C8E" w:rsidRPr="00D92D58" w:rsidRDefault="00367C8E" w:rsidP="00367C8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BBE" w14:textId="77777777" w:rsidR="00367C8E" w:rsidRPr="00D92D58" w:rsidRDefault="00367C8E" w:rsidP="00367C8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7C8E" w:rsidRPr="00D92D58" w14:paraId="3B1D3BC3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C0" w14:textId="77777777" w:rsidR="00367C8E" w:rsidRPr="00D92D58" w:rsidRDefault="00367C8E" w:rsidP="00367C8E">
            <w:pPr>
              <w:pStyle w:val="TableNormal0"/>
              <w:keepNext/>
              <w:keepLines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BC1" w14:textId="77777777" w:rsidR="00367C8E" w:rsidRPr="00D92D58" w:rsidRDefault="00367C8E" w:rsidP="00367C8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BC2" w14:textId="77777777" w:rsidR="00367C8E" w:rsidRPr="00D92D58" w:rsidRDefault="00367C8E" w:rsidP="00367C8E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7C8E" w:rsidRPr="00D92D58" w14:paraId="3B1D3BC7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C4" w14:textId="77777777" w:rsidR="00367C8E" w:rsidRPr="00D92D58" w:rsidRDefault="00367C8E" w:rsidP="00367C8E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BC5" w14:textId="77777777" w:rsidR="00367C8E" w:rsidRPr="00D92D58" w:rsidRDefault="00367C8E" w:rsidP="00367C8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83</w:t>
            </w:r>
          </w:p>
        </w:tc>
        <w:tc>
          <w:tcPr>
            <w:tcW w:w="4064" w:type="dxa"/>
          </w:tcPr>
          <w:p w14:paraId="3B1D3BC6" w14:textId="77777777" w:rsidR="00367C8E" w:rsidRPr="00D92D58" w:rsidRDefault="00367C8E" w:rsidP="00367C8E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7C8E" w:rsidRPr="00D92D58" w14:paraId="3B1D3BCB" w14:textId="77777777" w:rsidTr="0036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C8" w14:textId="77777777" w:rsidR="00367C8E" w:rsidRPr="00D92D58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544" w:type="dxa"/>
          </w:tcPr>
          <w:p w14:paraId="3B1D3BC9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C2.0.11.102.3</w:t>
            </w:r>
          </w:p>
        </w:tc>
        <w:tc>
          <w:tcPr>
            <w:tcW w:w="4064" w:type="dxa"/>
          </w:tcPr>
          <w:p w14:paraId="3B1D3BCA" w14:textId="77777777" w:rsidR="00367C8E" w:rsidRPr="00D92D58" w:rsidRDefault="00367C8E" w:rsidP="00367C8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367C8E" w:rsidRPr="00D92D58" w14:paraId="3B1D3BCF" w14:textId="77777777" w:rsidTr="0036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BCC" w14:textId="77777777" w:rsidR="00367C8E" w:rsidRDefault="00367C8E" w:rsidP="00367C8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544" w:type="dxa"/>
          </w:tcPr>
          <w:p w14:paraId="3B1D3BCD" w14:textId="77777777" w:rsidR="00367C8E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C2.0.11.102.4</w:t>
            </w:r>
          </w:p>
        </w:tc>
        <w:tc>
          <w:tcPr>
            <w:tcW w:w="4064" w:type="dxa"/>
          </w:tcPr>
          <w:p w14:paraId="3B1D3BCE" w14:textId="77777777" w:rsidR="00367C8E" w:rsidRDefault="00367C8E" w:rsidP="00367C8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3BD0" w14:textId="77777777" w:rsidR="00367C8E" w:rsidRDefault="00367C8E" w:rsidP="00367C8E">
      <w:pPr>
        <w:rPr>
          <w:color w:val="2F6AAD"/>
          <w:sz w:val="26"/>
          <w:lang w:val="nl"/>
        </w:rPr>
      </w:pPr>
      <w:r>
        <w:br w:type="page"/>
      </w:r>
    </w:p>
    <w:p w14:paraId="3B1D3BD1" w14:textId="77777777" w:rsidR="003A605F" w:rsidRPr="00E42CA7" w:rsidRDefault="003A605F" w:rsidP="00C76F1B">
      <w:pPr>
        <w:pStyle w:val="Heading4"/>
      </w:pPr>
      <w:bookmarkStart w:id="335" w:name="_Toc274836311"/>
      <w:r w:rsidRPr="00882B93">
        <w:rPr>
          <w:noProof/>
        </w:rPr>
        <w:lastRenderedPageBreak/>
        <w:t>LT205</w:t>
      </w:r>
      <w:r w:rsidRPr="00E42CA7">
        <w:t xml:space="preserve"> - </w:t>
      </w:r>
      <w:r w:rsidRPr="00882B93">
        <w:rPr>
          <w:noProof/>
        </w:rPr>
        <w:t>Niveaumeting sizer DS202. DS202 moet vol zijn vooraleer PU205 mag starten.</w:t>
      </w:r>
      <w:bookmarkEnd w:id="328"/>
      <w:bookmarkEnd w:id="335"/>
    </w:p>
    <w:p w14:paraId="3B1D3BD2" w14:textId="77777777" w:rsidR="003A605F" w:rsidRPr="00194799" w:rsidRDefault="003A605F" w:rsidP="003A605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FF61C9" w:rsidRPr="00D92D58" w14:paraId="3B1D3BD6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D3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D4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D5" w14:textId="77777777" w:rsidR="00FF61C9" w:rsidRPr="00D92D58" w:rsidRDefault="00FF61C9" w:rsidP="003A605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FF61C9" w:rsidRPr="00D92D58" w14:paraId="3B1D3BDA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D7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D8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D9" w14:textId="77777777" w:rsidR="00FF61C9" w:rsidRPr="00933C29" w:rsidRDefault="00FF61C9" w:rsidP="003A605F">
            <w:pPr>
              <w:pStyle w:val="TableNormal0"/>
              <w:keepNext/>
              <w:rPr>
                <w:lang w:val="nl-NL"/>
              </w:rPr>
            </w:pPr>
          </w:p>
        </w:tc>
      </w:tr>
      <w:tr w:rsidR="00FF61C9" w:rsidRPr="00D92D58" w14:paraId="3B1D3BDE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DB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DC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DD" w14:textId="77777777" w:rsidR="00FF61C9" w:rsidRPr="00933C29" w:rsidRDefault="00FF61C9" w:rsidP="003A605F">
            <w:pPr>
              <w:pStyle w:val="TableNormal0"/>
              <w:keepNext/>
              <w:rPr>
                <w:lang w:val="nl-NL"/>
              </w:rPr>
            </w:pPr>
          </w:p>
        </w:tc>
      </w:tr>
      <w:tr w:rsidR="00FF61C9" w:rsidRPr="00D92D58" w14:paraId="3B1D3BE2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DF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E0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E1" w14:textId="77777777" w:rsidR="00FF61C9" w:rsidRPr="00933C29" w:rsidRDefault="00FF61C9" w:rsidP="003A605F">
            <w:pPr>
              <w:pStyle w:val="TableNormal0"/>
              <w:keepNext/>
              <w:rPr>
                <w:lang w:val="nl-NL"/>
              </w:rPr>
            </w:pPr>
          </w:p>
        </w:tc>
      </w:tr>
      <w:tr w:rsidR="00FF61C9" w:rsidRPr="00D92D58" w14:paraId="3B1D3BE6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3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4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5" w14:textId="77777777" w:rsidR="00FF61C9" w:rsidRPr="00D92D58" w:rsidRDefault="00FF61C9" w:rsidP="003A605F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BEA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7" w14:textId="77777777" w:rsidR="00FF61C9" w:rsidRPr="00D92D58" w:rsidRDefault="00FF61C9" w:rsidP="003A605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8" w14:textId="77777777" w:rsidR="00FF61C9" w:rsidRPr="00D92D58" w:rsidRDefault="00FF61C9" w:rsidP="003A605F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9" w14:textId="77777777" w:rsidR="00FF61C9" w:rsidRPr="00D92D58" w:rsidRDefault="00FF61C9" w:rsidP="003A605F">
            <w:pPr>
              <w:pStyle w:val="TableNormal0"/>
              <w:keepNext/>
              <w:rPr>
                <w:lang w:val="nl-BE"/>
              </w:rPr>
            </w:pPr>
          </w:p>
        </w:tc>
      </w:tr>
      <w:tr w:rsidR="00FF61C9" w:rsidRPr="00D92D58" w14:paraId="3B1D3BEE" w14:textId="77777777" w:rsidTr="00FF61C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B" w14:textId="77777777" w:rsidR="00FF61C9" w:rsidRPr="00D92D58" w:rsidRDefault="00FF61C9" w:rsidP="00FF61C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C" w14:textId="77777777" w:rsidR="00FF61C9" w:rsidRPr="00D92D58" w:rsidRDefault="00FF61C9" w:rsidP="00FF61C9">
            <w:pPr>
              <w:pStyle w:val="TableNormal0"/>
              <w:keepNext/>
            </w:pPr>
            <w:r>
              <w:t>C2.0.11.301.5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ED" w14:textId="77777777" w:rsidR="00FF61C9" w:rsidRPr="00D92D58" w:rsidRDefault="00FF61C9" w:rsidP="00FF61C9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BEF" w14:textId="77777777" w:rsidR="003A605F" w:rsidRPr="0077218A" w:rsidRDefault="003A605F" w:rsidP="003A605F">
      <w:pPr>
        <w:rPr>
          <w:lang w:val="nl"/>
        </w:rPr>
      </w:pPr>
    </w:p>
    <w:p w14:paraId="3B1D3BF0" w14:textId="77777777" w:rsidR="003A605F" w:rsidRPr="00E42CA7" w:rsidRDefault="003A605F" w:rsidP="00C76F1B">
      <w:pPr>
        <w:pStyle w:val="Heading4"/>
      </w:pPr>
      <w:bookmarkStart w:id="336" w:name="_Toc264036543"/>
      <w:bookmarkStart w:id="337" w:name="_Toc274836312"/>
      <w:r w:rsidRPr="00882B93">
        <w:rPr>
          <w:noProof/>
        </w:rPr>
        <w:t>PU205</w:t>
      </w:r>
      <w:r w:rsidRPr="00E42CA7">
        <w:t xml:space="preserve"> - </w:t>
      </w:r>
      <w:r w:rsidRPr="00882B93">
        <w:rPr>
          <w:noProof/>
        </w:rPr>
        <w:t>Zandpomp overloop DS202.</w:t>
      </w:r>
      <w:bookmarkEnd w:id="336"/>
      <w:bookmarkEnd w:id="337"/>
    </w:p>
    <w:p w14:paraId="3B1D3BF1" w14:textId="77777777" w:rsidR="003A605F" w:rsidRPr="009C5CEB" w:rsidRDefault="003A605F" w:rsidP="003A605F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A605F" w:rsidRPr="00D92D58" w14:paraId="3B1D3BF5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F2" w14:textId="77777777" w:rsidR="003A605F" w:rsidRPr="00D92D58" w:rsidRDefault="003A605F" w:rsidP="003A605F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F3" w14:textId="77777777" w:rsidR="003A605F" w:rsidRPr="00D92D58" w:rsidRDefault="003A605F" w:rsidP="003A605F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BF4" w14:textId="77777777" w:rsidR="003A605F" w:rsidRPr="00D92D58" w:rsidRDefault="003A605F" w:rsidP="003A605F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3A605F" w:rsidRPr="00D92D58" w14:paraId="3B1D3BF9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F6" w14:textId="77777777" w:rsidR="003A605F" w:rsidRPr="00D92D58" w:rsidRDefault="003A605F" w:rsidP="003A605F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F7" w14:textId="77777777" w:rsidR="003A605F" w:rsidRPr="00D92D58" w:rsidRDefault="003A605F" w:rsidP="003A605F">
            <w:pPr>
              <w:pStyle w:val="TableNormal0"/>
              <w:keepNext/>
              <w:keepLines/>
            </w:pPr>
            <w:r>
              <w:t>Hoofdsequentie:stap35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BF8" w14:textId="77777777" w:rsidR="003A605F" w:rsidRPr="00D92D58" w:rsidRDefault="003A605F" w:rsidP="003A605F">
            <w:pPr>
              <w:pStyle w:val="TableNormal0"/>
              <w:keepNext/>
              <w:keepLines/>
            </w:pPr>
          </w:p>
        </w:tc>
      </w:tr>
      <w:tr w:rsidR="003A605F" w:rsidRPr="00D92D58" w14:paraId="3B1D3BFD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FA" w14:textId="77777777" w:rsidR="003A605F" w:rsidRPr="00D92D58" w:rsidRDefault="003A605F" w:rsidP="003A605F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FB" w14:textId="77777777" w:rsidR="003A605F" w:rsidRPr="00D92D58" w:rsidRDefault="003A605F" w:rsidP="003A605F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FC" w14:textId="77777777" w:rsidR="003A605F" w:rsidRPr="00D92D58" w:rsidRDefault="003A605F" w:rsidP="003A605F">
            <w:pPr>
              <w:pStyle w:val="TableNormal0"/>
              <w:keepNext/>
              <w:keepLines/>
            </w:pPr>
          </w:p>
        </w:tc>
      </w:tr>
      <w:tr w:rsidR="009C5CEB" w:rsidRPr="00D92D58" w14:paraId="3B1D3C01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FE" w14:textId="77777777" w:rsidR="009C5CEB" w:rsidRPr="00D92D58" w:rsidRDefault="009C5CEB" w:rsidP="003A605F">
            <w:pPr>
              <w:pStyle w:val="TableNormal0"/>
              <w:keepNext/>
              <w:keepLines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BFF" w14:textId="77777777" w:rsidR="009C5CEB" w:rsidRPr="00D92D58" w:rsidRDefault="009C5CEB" w:rsidP="003A605F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00" w14:textId="77777777" w:rsidR="009C5CEB" w:rsidRPr="00D92D58" w:rsidRDefault="009C5CEB" w:rsidP="003A605F">
            <w:pPr>
              <w:pStyle w:val="TableNormal0"/>
              <w:keepNext/>
              <w:keepLines/>
            </w:pPr>
          </w:p>
        </w:tc>
      </w:tr>
      <w:tr w:rsidR="009C5CEB" w:rsidRPr="00D92D58" w14:paraId="3B1D3C05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02" w14:textId="77777777" w:rsidR="009C5CEB" w:rsidRPr="00D92D58" w:rsidRDefault="009C5CEB" w:rsidP="003A605F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03" w14:textId="77777777" w:rsidR="009C5CEB" w:rsidRPr="00D92D58" w:rsidRDefault="009C5CEB" w:rsidP="003A605F">
            <w:pPr>
              <w:pStyle w:val="TableNormal0"/>
              <w:keepNext/>
              <w:keepLines/>
            </w:pPr>
            <w:r>
              <w:t>C2.1.21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04" w14:textId="77777777" w:rsidR="009C5CEB" w:rsidRPr="00D92D58" w:rsidRDefault="009C5CEB" w:rsidP="003A605F">
            <w:pPr>
              <w:pStyle w:val="TableNormal0"/>
              <w:keepNext/>
              <w:keepLines/>
            </w:pPr>
          </w:p>
        </w:tc>
      </w:tr>
    </w:tbl>
    <w:p w14:paraId="3B1D3C06" w14:textId="77777777" w:rsidR="00F1640B" w:rsidRPr="00F1640B" w:rsidRDefault="00F1640B" w:rsidP="00F1640B">
      <w:bookmarkStart w:id="338" w:name="_Toc264036563"/>
    </w:p>
    <w:p w14:paraId="3B1D3C07" w14:textId="77777777" w:rsidR="003A605F" w:rsidRPr="00E42CA7" w:rsidRDefault="003A605F" w:rsidP="00F1640B">
      <w:pPr>
        <w:pStyle w:val="Heading3"/>
        <w:keepNext/>
      </w:pPr>
      <w:bookmarkStart w:id="339" w:name="_Toc274836313"/>
      <w:r w:rsidRPr="00882B93">
        <w:rPr>
          <w:noProof/>
        </w:rPr>
        <w:t>WPU206</w:t>
      </w:r>
      <w:r w:rsidRPr="00E42CA7">
        <w:t xml:space="preserve"> - </w:t>
      </w:r>
      <w:r w:rsidRPr="00882B93">
        <w:rPr>
          <w:noProof/>
        </w:rPr>
        <w:t>Spoelwaterpomp onder in DS201 en DS202</w:t>
      </w:r>
      <w:bookmarkEnd w:id="338"/>
      <w:bookmarkEnd w:id="339"/>
    </w:p>
    <w:p w14:paraId="3B1D3C08" w14:textId="77777777" w:rsidR="003A605F" w:rsidRDefault="003A605F" w:rsidP="00F1640B">
      <w:pPr>
        <w:keepNext/>
        <w:rPr>
          <w:lang w:val="nl"/>
        </w:rPr>
      </w:pPr>
      <w:r w:rsidRPr="003A605F">
        <w:rPr>
          <w:rStyle w:val="Strong"/>
        </w:rPr>
        <w:t>Type</w:t>
      </w:r>
      <w:r w:rsidRPr="00E42CA7">
        <w:rPr>
          <w:rStyle w:val="Strong"/>
        </w:rPr>
        <w:t>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TESYS</w:t>
      </w:r>
    </w:p>
    <w:p w14:paraId="3B1D3C09" w14:textId="77777777" w:rsidR="003A605F" w:rsidRDefault="003A605F" w:rsidP="00F1640B">
      <w:pPr>
        <w:keepNext/>
      </w:pPr>
      <w:r w:rsidRPr="003A605F">
        <w:rPr>
          <w:rStyle w:val="Strong"/>
        </w:rPr>
        <w:t>Aansluiting</w:t>
      </w:r>
      <w:r>
        <w:t xml:space="preserve">: 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53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A605F" w:rsidRPr="00D92D58" w14:paraId="3B1D3C0D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0A" w14:textId="77777777" w:rsidR="003A605F" w:rsidRPr="00D92D58" w:rsidRDefault="003A605F" w:rsidP="00F1640B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0B" w14:textId="77777777" w:rsidR="003A605F" w:rsidRPr="00D92D58" w:rsidRDefault="003A605F" w:rsidP="00F1640B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0C" w14:textId="77777777" w:rsidR="003A605F" w:rsidRPr="00D92D58" w:rsidRDefault="003A605F" w:rsidP="00F1640B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3A605F" w:rsidRPr="00D92D58" w14:paraId="3B1D3C14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0E" w14:textId="77777777" w:rsidR="003A605F" w:rsidRPr="00D92D58" w:rsidRDefault="003A605F" w:rsidP="00F1640B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0F" w14:textId="77777777" w:rsidR="003A605F" w:rsidRDefault="003A605F" w:rsidP="00F1640B">
            <w:pPr>
              <w:pStyle w:val="TableNormal0"/>
              <w:keepNext/>
              <w:keepLines/>
            </w:pPr>
            <w:r>
              <w:t>Hoofdsequentie:stap40</w:t>
            </w:r>
          </w:p>
          <w:p w14:paraId="3B1D3C10" w14:textId="77777777" w:rsidR="003A605F" w:rsidRDefault="003A605F" w:rsidP="00F1640B">
            <w:pPr>
              <w:pStyle w:val="TableNormal0"/>
              <w:keepNext/>
              <w:keepLines/>
            </w:pPr>
            <w:r>
              <w:t>Seq. PolymeerAanmaak:stap25</w:t>
            </w:r>
          </w:p>
          <w:p w14:paraId="3B1D3C11" w14:textId="77777777" w:rsidR="003A605F" w:rsidRDefault="003A605F" w:rsidP="00F1640B">
            <w:pPr>
              <w:pStyle w:val="TableNormal0"/>
              <w:keepNext/>
              <w:keepLines/>
            </w:pPr>
            <w:r>
              <w:t>Seq. filterbandpers:stap20</w:t>
            </w:r>
          </w:p>
          <w:p w14:paraId="3B1D3C12" w14:textId="77777777" w:rsidR="003A605F" w:rsidRPr="00D92D58" w:rsidRDefault="003A605F" w:rsidP="00F1640B">
            <w:pPr>
              <w:pStyle w:val="TableNormal0"/>
              <w:keepNext/>
              <w:keepLines/>
            </w:pPr>
            <w:r>
              <w:t>Seq. PolymeerZeefbandpers:stap20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13" w14:textId="77777777" w:rsidR="003A605F" w:rsidRPr="00D92D58" w:rsidRDefault="003A605F" w:rsidP="00F1640B">
            <w:pPr>
              <w:pStyle w:val="TableNormal0"/>
              <w:keepNext/>
              <w:keepLines/>
            </w:pPr>
          </w:p>
        </w:tc>
      </w:tr>
      <w:tr w:rsidR="003A605F" w:rsidRPr="00D92D58" w14:paraId="3B1D3C18" w14:textId="77777777" w:rsidTr="003A605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15" w14:textId="77777777" w:rsidR="003A605F" w:rsidRPr="00D92D58" w:rsidRDefault="003A605F" w:rsidP="00F1640B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16" w14:textId="77777777" w:rsidR="003A605F" w:rsidRPr="00D92D58" w:rsidRDefault="003A605F" w:rsidP="00F1640B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17" w14:textId="77777777" w:rsidR="003A605F" w:rsidRPr="00D92D58" w:rsidRDefault="003A605F" w:rsidP="00F1640B">
            <w:pPr>
              <w:pStyle w:val="TableNormal0"/>
              <w:keepNext/>
              <w:keepLines/>
            </w:pPr>
          </w:p>
        </w:tc>
      </w:tr>
    </w:tbl>
    <w:p w14:paraId="3B1D3C19" w14:textId="77777777" w:rsidR="00F1640B" w:rsidRPr="00F1640B" w:rsidRDefault="00F1640B" w:rsidP="00F1640B"/>
    <w:p w14:paraId="3B1D3C1A" w14:textId="77777777" w:rsidR="009C137B" w:rsidRPr="00E42CA7" w:rsidRDefault="009C137B" w:rsidP="00020F51">
      <w:pPr>
        <w:pStyle w:val="Heading3"/>
        <w:keepNext/>
      </w:pPr>
      <w:bookmarkStart w:id="340" w:name="_Toc274836314"/>
      <w:r w:rsidRPr="00882B93">
        <w:rPr>
          <w:noProof/>
        </w:rPr>
        <w:t>PT206</w:t>
      </w:r>
      <w:r w:rsidRPr="00E42CA7">
        <w:t xml:space="preserve"> - </w:t>
      </w:r>
      <w:r w:rsidRPr="00882B93">
        <w:rPr>
          <w:noProof/>
        </w:rPr>
        <w:t>Drukmeting WPU206</w:t>
      </w:r>
      <w:bookmarkEnd w:id="294"/>
      <w:bookmarkEnd w:id="340"/>
    </w:p>
    <w:p w14:paraId="3B1D3C1B" w14:textId="77777777" w:rsidR="009C137B" w:rsidRPr="003A605F" w:rsidRDefault="009C137B" w:rsidP="00020F51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435C0F" w:rsidRPr="00D92D58" w14:paraId="3B1D3C1F" w14:textId="77777777" w:rsidTr="0043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1C" w14:textId="77777777" w:rsidR="00435C0F" w:rsidRPr="00D92D58" w:rsidRDefault="00435C0F" w:rsidP="00020F51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C1D" w14:textId="77777777" w:rsidR="00435C0F" w:rsidRPr="00D92D58" w:rsidRDefault="00435C0F" w:rsidP="00020F5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111" w:type="dxa"/>
          </w:tcPr>
          <w:p w14:paraId="3B1D3C1E" w14:textId="77777777" w:rsidR="00435C0F" w:rsidRPr="00D92D58" w:rsidRDefault="00435C0F" w:rsidP="00020F5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435C0F" w:rsidRPr="00D92D58" w14:paraId="3B1D3C23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20" w14:textId="77777777" w:rsidR="00435C0F" w:rsidRPr="00D92D58" w:rsidRDefault="00435C0F" w:rsidP="00020F51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HHH</w:t>
            </w:r>
          </w:p>
        </w:tc>
        <w:tc>
          <w:tcPr>
            <w:tcW w:w="3544" w:type="dxa"/>
          </w:tcPr>
          <w:p w14:paraId="3B1D3C21" w14:textId="77777777" w:rsidR="00435C0F" w:rsidRPr="00D92D58" w:rsidRDefault="00435C0F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??</w:t>
            </w:r>
          </w:p>
        </w:tc>
        <w:tc>
          <w:tcPr>
            <w:tcW w:w="4111" w:type="dxa"/>
          </w:tcPr>
          <w:p w14:paraId="3B1D3C22" w14:textId="77777777" w:rsidR="00435C0F" w:rsidRPr="00D92D58" w:rsidRDefault="00435C0F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WPU206 laten uitvallen</w:t>
            </w:r>
          </w:p>
        </w:tc>
      </w:tr>
      <w:tr w:rsidR="00435C0F" w:rsidRPr="00D92D58" w14:paraId="3B1D3C27" w14:textId="77777777" w:rsidTr="00435C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24" w14:textId="77777777" w:rsidR="00435C0F" w:rsidRPr="00D92D58" w:rsidRDefault="00435C0F" w:rsidP="00020F51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544" w:type="dxa"/>
          </w:tcPr>
          <w:p w14:paraId="3B1D3C25" w14:textId="77777777" w:rsidR="00435C0F" w:rsidRPr="00D92D58" w:rsidRDefault="00435C0F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C26" w14:textId="77777777" w:rsidR="00435C0F" w:rsidRPr="00D92D58" w:rsidRDefault="00435C0F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35C0F" w:rsidRPr="00D92D58" w14:paraId="3B1D3C2B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28" w14:textId="77777777" w:rsidR="00435C0F" w:rsidRPr="00D92D58" w:rsidRDefault="00435C0F" w:rsidP="00020F51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544" w:type="dxa"/>
          </w:tcPr>
          <w:p w14:paraId="3B1D3C29" w14:textId="77777777" w:rsidR="00435C0F" w:rsidRPr="00D92D58" w:rsidRDefault="00435C0F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bar</w:t>
            </w:r>
          </w:p>
        </w:tc>
        <w:tc>
          <w:tcPr>
            <w:tcW w:w="4111" w:type="dxa"/>
          </w:tcPr>
          <w:p w14:paraId="3B1D3C2A" w14:textId="77777777" w:rsidR="00435C0F" w:rsidRPr="00D92D58" w:rsidRDefault="00435C0F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35C0F" w:rsidRPr="00D92D58" w14:paraId="3B1D3C2F" w14:textId="77777777" w:rsidTr="00435C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2C" w14:textId="77777777" w:rsidR="00435C0F" w:rsidRPr="00D92D58" w:rsidRDefault="00435C0F" w:rsidP="00020F51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544" w:type="dxa"/>
          </w:tcPr>
          <w:p w14:paraId="3B1D3C2D" w14:textId="77777777" w:rsidR="00435C0F" w:rsidRPr="00D92D58" w:rsidRDefault="00435C0F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bar</w:t>
            </w:r>
          </w:p>
        </w:tc>
        <w:tc>
          <w:tcPr>
            <w:tcW w:w="4111" w:type="dxa"/>
          </w:tcPr>
          <w:p w14:paraId="3B1D3C2E" w14:textId="77777777" w:rsidR="00435C0F" w:rsidRPr="00D92D58" w:rsidRDefault="00435C0F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35C0F" w:rsidRPr="00D92D58" w14:paraId="3B1D3C33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30" w14:textId="77777777" w:rsidR="00435C0F" w:rsidRPr="00D92D58" w:rsidRDefault="00435C0F" w:rsidP="00020F51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544" w:type="dxa"/>
          </w:tcPr>
          <w:p w14:paraId="3B1D3C31" w14:textId="77777777" w:rsidR="00435C0F" w:rsidRPr="00D92D58" w:rsidRDefault="00435C0F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C32" w14:textId="77777777" w:rsidR="00435C0F" w:rsidRPr="00D92D58" w:rsidRDefault="00435C0F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AA6BAA" w:rsidRPr="00D92D58" w14:paraId="3B1D3C37" w14:textId="77777777" w:rsidTr="00435C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34" w14:textId="77777777" w:rsidR="00AA6BAA" w:rsidRPr="00D92D58" w:rsidRDefault="00AA6BAA" w:rsidP="00020F51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C35" w14:textId="77777777" w:rsidR="00AA6BAA" w:rsidRPr="00D92D58" w:rsidRDefault="00AA6BAA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11" w:type="dxa"/>
          </w:tcPr>
          <w:p w14:paraId="3B1D3C36" w14:textId="77777777" w:rsidR="00AA6BAA" w:rsidRPr="00D92D58" w:rsidRDefault="00AA6BAA" w:rsidP="00020F5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AA6BAA" w:rsidRPr="00D92D58" w14:paraId="3B1D3C3B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38" w14:textId="77777777" w:rsidR="00AA6BAA" w:rsidRPr="00D92D58" w:rsidRDefault="00AA6BAA" w:rsidP="00AA6BA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544" w:type="dxa"/>
          </w:tcPr>
          <w:p w14:paraId="3B1D3C39" w14:textId="77777777" w:rsidR="00AA6BAA" w:rsidRPr="00D92D58" w:rsidRDefault="00AA6BAA" w:rsidP="00AA6B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C2.0.11.304.1</w:t>
            </w:r>
          </w:p>
        </w:tc>
        <w:tc>
          <w:tcPr>
            <w:tcW w:w="4111" w:type="dxa"/>
          </w:tcPr>
          <w:p w14:paraId="3B1D3C3A" w14:textId="77777777" w:rsidR="00AA6BAA" w:rsidRPr="00D92D58" w:rsidRDefault="00AA6BAA" w:rsidP="00020F5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3C3C" w14:textId="77777777" w:rsidR="003A605F" w:rsidRDefault="003A605F" w:rsidP="009C137B"/>
    <w:p w14:paraId="3B1D3C3D" w14:textId="77777777" w:rsidR="005144DB" w:rsidRPr="00E42CA7" w:rsidRDefault="005144DB" w:rsidP="00BC557A">
      <w:pPr>
        <w:pStyle w:val="Heading3"/>
      </w:pPr>
      <w:bookmarkStart w:id="341" w:name="_Toc264036242"/>
      <w:bookmarkStart w:id="342" w:name="_Toc274836315"/>
      <w:bookmarkEnd w:id="295"/>
      <w:r w:rsidRPr="00882B93">
        <w:rPr>
          <w:noProof/>
        </w:rPr>
        <w:t>SVA261</w:t>
      </w:r>
      <w:r w:rsidRPr="00E42CA7">
        <w:t xml:space="preserve"> - </w:t>
      </w:r>
      <w:r w:rsidRPr="00882B93">
        <w:rPr>
          <w:noProof/>
        </w:rPr>
        <w:t>Klep water op DS201</w:t>
      </w:r>
      <w:bookmarkEnd w:id="341"/>
      <w:bookmarkEnd w:id="342"/>
    </w:p>
    <w:p w14:paraId="3B1D3C3E" w14:textId="77777777" w:rsidR="005144DB" w:rsidRDefault="005144DB" w:rsidP="005144D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5144DB" w:rsidRPr="00D92D58" w14:paraId="3B1D3C42" w14:textId="77777777" w:rsidTr="0043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3F" w14:textId="77777777" w:rsidR="005144DB" w:rsidRPr="00D92D58" w:rsidRDefault="005144DB" w:rsidP="005144D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C40" w14:textId="77777777" w:rsidR="005144DB" w:rsidRPr="00D92D58" w:rsidRDefault="005144DB" w:rsidP="005144D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064" w:type="dxa"/>
          </w:tcPr>
          <w:p w14:paraId="3B1D3C41" w14:textId="77777777" w:rsidR="005144DB" w:rsidRPr="00D92D58" w:rsidRDefault="005144DB" w:rsidP="005144D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5144DB" w:rsidRPr="00D92D58" w14:paraId="3B1D3C46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43" w14:textId="77777777" w:rsidR="005144DB" w:rsidRPr="00D92D58" w:rsidRDefault="005144DB" w:rsidP="005144DB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544" w:type="dxa"/>
          </w:tcPr>
          <w:p w14:paraId="3B1D3C44" w14:textId="77777777" w:rsidR="005144DB" w:rsidRPr="00D92D58" w:rsidRDefault="005144DB" w:rsidP="005144D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45" w14:textId="77777777" w:rsidR="005144DB" w:rsidRPr="00D92D58" w:rsidRDefault="005144DB" w:rsidP="005144D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4DB" w:rsidRPr="00D92D58" w14:paraId="3B1D3C4A" w14:textId="77777777" w:rsidTr="00435C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47" w14:textId="77777777" w:rsidR="005144DB" w:rsidRPr="00D92D58" w:rsidRDefault="005144DB" w:rsidP="005144DB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C48" w14:textId="77777777" w:rsidR="005144DB" w:rsidRPr="00D92D58" w:rsidRDefault="005144DB" w:rsidP="005144D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49" w14:textId="77777777" w:rsidR="005144DB" w:rsidRPr="00D92D58" w:rsidRDefault="005144DB" w:rsidP="005144D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73044" w:rsidRPr="00D92D58" w14:paraId="3B1D3C4E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4B" w14:textId="77777777" w:rsidR="00373044" w:rsidRPr="00D92D58" w:rsidRDefault="00373044" w:rsidP="005144DB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3C4C" w14:textId="77777777" w:rsidR="00373044" w:rsidRPr="00D92D58" w:rsidRDefault="00373044" w:rsidP="005144D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4D" w14:textId="77777777" w:rsidR="00373044" w:rsidRPr="00D92D58" w:rsidRDefault="00373044" w:rsidP="005144D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73044" w:rsidRPr="00D92D58" w14:paraId="3B1D3C52" w14:textId="77777777" w:rsidTr="00435C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4F" w14:textId="77777777" w:rsidR="00373044" w:rsidRPr="00D92D58" w:rsidRDefault="00373044" w:rsidP="005144DB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3C50" w14:textId="77777777" w:rsidR="00373044" w:rsidRPr="00D92D58" w:rsidRDefault="00373044" w:rsidP="005144D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C2.3.64 pos1</w:t>
            </w:r>
          </w:p>
        </w:tc>
        <w:tc>
          <w:tcPr>
            <w:tcW w:w="4064" w:type="dxa"/>
          </w:tcPr>
          <w:p w14:paraId="3B1D3C51" w14:textId="77777777" w:rsidR="00373044" w:rsidRPr="00D92D58" w:rsidRDefault="00373044" w:rsidP="005144D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3C53" w14:textId="77777777" w:rsidR="00A22AB9" w:rsidRPr="00E42CA7" w:rsidRDefault="00A22AB9" w:rsidP="00A22AB9">
      <w:pPr>
        <w:pStyle w:val="Heading3"/>
      </w:pPr>
      <w:bookmarkStart w:id="343" w:name="_Toc274836316"/>
      <w:r>
        <w:rPr>
          <w:noProof/>
        </w:rPr>
        <w:t>SVA28</w:t>
      </w:r>
      <w:r w:rsidRPr="00882B93">
        <w:rPr>
          <w:noProof/>
        </w:rPr>
        <w:t>1</w:t>
      </w:r>
      <w:r w:rsidRPr="00E42CA7">
        <w:t xml:space="preserve"> - </w:t>
      </w:r>
      <w:r w:rsidRPr="00882B93">
        <w:rPr>
          <w:noProof/>
        </w:rPr>
        <w:t xml:space="preserve">Klep </w:t>
      </w:r>
      <w:r>
        <w:rPr>
          <w:noProof/>
        </w:rPr>
        <w:t>klasseerwater DS201</w:t>
      </w:r>
      <w:bookmarkEnd w:id="343"/>
    </w:p>
    <w:p w14:paraId="3B1D3C54" w14:textId="77777777" w:rsidR="00A22AB9" w:rsidRDefault="00A22AB9" w:rsidP="00A22AB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?? Nieuwe klep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A22AB9" w:rsidRPr="00D92D58" w14:paraId="3B1D3C58" w14:textId="77777777" w:rsidTr="0043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55" w14:textId="77777777" w:rsidR="00A22AB9" w:rsidRPr="00D92D58" w:rsidRDefault="00A22AB9" w:rsidP="00A22AB9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lastRenderedPageBreak/>
              <w:t>Parameter</w:t>
            </w:r>
          </w:p>
        </w:tc>
        <w:tc>
          <w:tcPr>
            <w:tcW w:w="3544" w:type="dxa"/>
          </w:tcPr>
          <w:p w14:paraId="3B1D3C56" w14:textId="77777777" w:rsidR="00A22AB9" w:rsidRPr="00D92D58" w:rsidRDefault="00A22AB9" w:rsidP="00A22AB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064" w:type="dxa"/>
          </w:tcPr>
          <w:p w14:paraId="3B1D3C57" w14:textId="77777777" w:rsidR="00A22AB9" w:rsidRPr="00D92D58" w:rsidRDefault="00A22AB9" w:rsidP="00A22AB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A22AB9" w:rsidRPr="00D92D58" w14:paraId="3B1D3C5C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59" w14:textId="77777777" w:rsidR="00A22AB9" w:rsidRPr="00D92D58" w:rsidRDefault="00A22AB9" w:rsidP="00A22AB9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544" w:type="dxa"/>
          </w:tcPr>
          <w:p w14:paraId="3B1D3C5A" w14:textId="77777777" w:rsidR="00A22AB9" w:rsidRPr="00D92D58" w:rsidRDefault="00A22AB9" w:rsidP="00A22A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Hoofdsequentie:stap22</w:t>
            </w:r>
          </w:p>
        </w:tc>
        <w:tc>
          <w:tcPr>
            <w:tcW w:w="4064" w:type="dxa"/>
          </w:tcPr>
          <w:p w14:paraId="3B1D3C5B" w14:textId="77777777" w:rsidR="00A22AB9" w:rsidRPr="00D92D58" w:rsidRDefault="00A22AB9" w:rsidP="00A22AB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AB9" w:rsidRPr="00D92D58" w14:paraId="3B1D3C60" w14:textId="77777777" w:rsidTr="00435C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5D" w14:textId="77777777" w:rsidR="00A22AB9" w:rsidRPr="00D92D58" w:rsidRDefault="00A22AB9" w:rsidP="00A22AB9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C5E" w14:textId="77777777" w:rsidR="00A22AB9" w:rsidRPr="00D92D58" w:rsidRDefault="00A22AB9" w:rsidP="00A22AB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5F" w14:textId="77777777" w:rsidR="00A22AB9" w:rsidRPr="00D92D58" w:rsidRDefault="00A22AB9" w:rsidP="00A22AB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3C61" w14:textId="77777777" w:rsidR="005144DB" w:rsidRDefault="005144DB" w:rsidP="005144DB"/>
    <w:p w14:paraId="3B1D3C62" w14:textId="77777777" w:rsidR="003A605F" w:rsidRPr="00E42CA7" w:rsidRDefault="003A605F" w:rsidP="003A605F">
      <w:pPr>
        <w:pStyle w:val="Heading3"/>
      </w:pPr>
      <w:bookmarkStart w:id="344" w:name="_Toc274836317"/>
      <w:bookmarkStart w:id="345" w:name="_Toc264036253"/>
      <w:r>
        <w:rPr>
          <w:noProof/>
        </w:rPr>
        <w:t>SVA282</w:t>
      </w:r>
      <w:r w:rsidRPr="00E42CA7">
        <w:t xml:space="preserve"> - </w:t>
      </w:r>
      <w:r w:rsidRPr="00882B93">
        <w:rPr>
          <w:noProof/>
        </w:rPr>
        <w:t xml:space="preserve">Klep </w:t>
      </w:r>
      <w:r>
        <w:rPr>
          <w:noProof/>
        </w:rPr>
        <w:t>klasseerwater DS202</w:t>
      </w:r>
      <w:bookmarkEnd w:id="344"/>
    </w:p>
    <w:p w14:paraId="3B1D3C63" w14:textId="77777777" w:rsidR="003A605F" w:rsidRDefault="003A605F" w:rsidP="003A605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?? Nieuwe klep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A605F" w:rsidRPr="00D92D58" w14:paraId="3B1D3C67" w14:textId="77777777" w:rsidTr="0043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64" w14:textId="77777777" w:rsidR="003A605F" w:rsidRPr="00D92D58" w:rsidRDefault="003A605F" w:rsidP="003A605F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C65" w14:textId="77777777" w:rsidR="003A605F" w:rsidRPr="00D92D58" w:rsidRDefault="003A605F" w:rsidP="003A605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064" w:type="dxa"/>
          </w:tcPr>
          <w:p w14:paraId="3B1D3C66" w14:textId="77777777" w:rsidR="003A605F" w:rsidRPr="00D92D58" w:rsidRDefault="003A605F" w:rsidP="003A605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3A605F" w:rsidRPr="00D92D58" w14:paraId="3B1D3C6B" w14:textId="77777777" w:rsidTr="0043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68" w14:textId="77777777" w:rsidR="003A605F" w:rsidRPr="00D92D58" w:rsidRDefault="003A605F" w:rsidP="003A605F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544" w:type="dxa"/>
          </w:tcPr>
          <w:p w14:paraId="3B1D3C69" w14:textId="77777777" w:rsidR="003A605F" w:rsidRPr="00D92D58" w:rsidRDefault="003A605F" w:rsidP="003A605F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Hoofdsequentie:</w:t>
            </w:r>
            <w:r w:rsidRPr="00807580">
              <w:rPr>
                <w:strike/>
              </w:rPr>
              <w:t>stap</w:t>
            </w:r>
            <w:r w:rsidR="00C863D3" w:rsidRPr="00807580">
              <w:rPr>
                <w:strike/>
              </w:rPr>
              <w:t>27</w:t>
            </w:r>
            <w:r w:rsidR="00807580">
              <w:t xml:space="preserve">  stap29</w:t>
            </w:r>
          </w:p>
        </w:tc>
        <w:tc>
          <w:tcPr>
            <w:tcW w:w="4064" w:type="dxa"/>
          </w:tcPr>
          <w:p w14:paraId="3B1D3C6A" w14:textId="77777777" w:rsidR="003A605F" w:rsidRPr="00D92D58" w:rsidRDefault="003A605F" w:rsidP="003A605F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05F" w:rsidRPr="00D92D58" w14:paraId="3B1D3C6F" w14:textId="77777777" w:rsidTr="00435C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6C" w14:textId="77777777" w:rsidR="003A605F" w:rsidRPr="00D92D58" w:rsidRDefault="003A605F" w:rsidP="003A605F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3C6D" w14:textId="77777777" w:rsidR="003A605F" w:rsidRPr="00D92D58" w:rsidRDefault="003A605F" w:rsidP="003A605F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6E" w14:textId="77777777" w:rsidR="003A605F" w:rsidRPr="00D92D58" w:rsidRDefault="003A605F" w:rsidP="003A605F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3C70" w14:textId="77777777" w:rsidR="003A605F" w:rsidRDefault="00807580" w:rsidP="003A605F">
      <w:r>
        <w:t>SVA282 sluiten indien WPU205 stopt (vergrendeling). SVA282 openen WPU205 start (Hoofdseq. Stap:29)</w:t>
      </w:r>
    </w:p>
    <w:p w14:paraId="3B1D3C71" w14:textId="77777777" w:rsidR="00807580" w:rsidRDefault="00807580" w:rsidP="003A605F"/>
    <w:p w14:paraId="3B1D3C72" w14:textId="77777777" w:rsidR="00176174" w:rsidRDefault="00176174" w:rsidP="00176174">
      <w:pPr>
        <w:pStyle w:val="Heading2"/>
      </w:pPr>
      <w:bookmarkStart w:id="346" w:name="_Toc274836318"/>
      <w:r>
        <w:t>Zift</w:t>
      </w:r>
      <w:bookmarkEnd w:id="345"/>
      <w:bookmarkEnd w:id="346"/>
    </w:p>
    <w:p w14:paraId="3B1D3C73" w14:textId="77777777" w:rsidR="005A7924" w:rsidRPr="00E42CA7" w:rsidRDefault="005A7924" w:rsidP="005A7924">
      <w:pPr>
        <w:pStyle w:val="Heading3"/>
      </w:pPr>
      <w:bookmarkStart w:id="347" w:name="_Toc264036487"/>
      <w:bookmarkStart w:id="348" w:name="_Toc274836319"/>
      <w:bookmarkStart w:id="349" w:name="_Toc264036254"/>
      <w:r w:rsidRPr="00882B93">
        <w:rPr>
          <w:noProof/>
        </w:rPr>
        <w:t>WPU203</w:t>
      </w:r>
      <w:r w:rsidRPr="00E42CA7">
        <w:t xml:space="preserve"> - </w:t>
      </w:r>
      <w:r w:rsidRPr="00882B93">
        <w:rPr>
          <w:noProof/>
        </w:rPr>
        <w:t>Middendrukpomp proceswater</w:t>
      </w:r>
      <w:bookmarkEnd w:id="347"/>
      <w:bookmarkEnd w:id="348"/>
    </w:p>
    <w:p w14:paraId="3B1D3C74" w14:textId="77777777" w:rsidR="005A7924" w:rsidRDefault="005A7924" w:rsidP="005A7924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SIMOCODE</w:t>
      </w:r>
    </w:p>
    <w:p w14:paraId="3B1D3C75" w14:textId="77777777" w:rsidR="005A7924" w:rsidRDefault="005A7924" w:rsidP="005A7924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22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5A7924" w:rsidRPr="00D92D58" w14:paraId="3B1D3C79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76" w14:textId="77777777" w:rsidR="005A7924" w:rsidRPr="00D92D58" w:rsidRDefault="005A7924" w:rsidP="005A792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77" w14:textId="77777777" w:rsidR="005A7924" w:rsidRPr="00D92D58" w:rsidRDefault="005A7924" w:rsidP="005A792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78" w14:textId="77777777" w:rsidR="005A7924" w:rsidRPr="00D92D58" w:rsidRDefault="005A7924" w:rsidP="005A7924">
            <w:pPr>
              <w:rPr>
                <w:b/>
                <w:bCs/>
                <w:lang w:val="nl"/>
              </w:rPr>
            </w:pPr>
          </w:p>
        </w:tc>
      </w:tr>
      <w:tr w:rsidR="005A7924" w:rsidRPr="00D92D58" w14:paraId="3B1D3C7E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7A" w14:textId="77777777" w:rsidR="005A7924" w:rsidRPr="00D92D58" w:rsidRDefault="005A7924" w:rsidP="005A792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7B" w14:textId="77777777" w:rsidR="005A7924" w:rsidRDefault="005A7924" w:rsidP="005A7924">
            <w:pPr>
              <w:pStyle w:val="TableNormal0"/>
            </w:pPr>
            <w:r>
              <w:t>Hoofdsequentie:stap20</w:t>
            </w:r>
          </w:p>
          <w:p w14:paraId="3B1D3C7C" w14:textId="77777777" w:rsidR="005A7924" w:rsidRPr="00D92D58" w:rsidRDefault="005A7924" w:rsidP="005A7924">
            <w:pPr>
              <w:pStyle w:val="TableNormal0"/>
            </w:pPr>
            <w:r>
              <w:t>Seq. VullenKetels:stap15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7D" w14:textId="77777777" w:rsidR="005A7924" w:rsidRPr="00D92D58" w:rsidRDefault="005A7924" w:rsidP="005A7924">
            <w:pPr>
              <w:pStyle w:val="TableNormal0"/>
            </w:pPr>
          </w:p>
        </w:tc>
      </w:tr>
      <w:tr w:rsidR="005A7924" w:rsidRPr="00D92D58" w14:paraId="3B1D3C82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7F" w14:textId="77777777" w:rsidR="005A7924" w:rsidRPr="00D92D58" w:rsidRDefault="005A7924" w:rsidP="005A792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80" w14:textId="77777777" w:rsidR="005A7924" w:rsidRPr="00D92D58" w:rsidRDefault="005A7924" w:rsidP="005A7924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81" w14:textId="77777777" w:rsidR="005A7924" w:rsidRPr="00D92D58" w:rsidRDefault="005A7924" w:rsidP="005A7924">
            <w:pPr>
              <w:pStyle w:val="TableNormal0"/>
            </w:pPr>
          </w:p>
        </w:tc>
      </w:tr>
    </w:tbl>
    <w:p w14:paraId="3B1D3C83" w14:textId="77777777" w:rsidR="00F1640B" w:rsidRDefault="00807580" w:rsidP="00F1640B">
      <w:r>
        <w:t>Vergrendelingen: WPU203 stoppen als</w:t>
      </w:r>
    </w:p>
    <w:p w14:paraId="3B1D3C84" w14:textId="77777777" w:rsidR="00807580" w:rsidRDefault="00807580" w:rsidP="00F1640B">
      <w:r>
        <w:t>SVA241 dicht is en SVA105 dicht is HVA105 dicht is.</w:t>
      </w:r>
    </w:p>
    <w:p w14:paraId="3B1D3C85" w14:textId="77777777" w:rsidR="00807580" w:rsidRDefault="00807580" w:rsidP="00F1640B">
      <w:r>
        <w:t>HVA105 berekenen LSH102=0 en LSH103=0 en LSH101=0</w:t>
      </w:r>
    </w:p>
    <w:p w14:paraId="3B1D3C86" w14:textId="77777777" w:rsidR="00807580" w:rsidRPr="00F1640B" w:rsidRDefault="00807580" w:rsidP="00F1640B"/>
    <w:p w14:paraId="3B1D3C87" w14:textId="77777777" w:rsidR="0030625B" w:rsidRDefault="0030625B" w:rsidP="005A7924">
      <w:pPr>
        <w:pStyle w:val="Heading3"/>
      </w:pPr>
      <w:bookmarkStart w:id="350" w:name="_Toc274836320"/>
      <w:r>
        <w:t>SVA201 – Klep naar VS201</w:t>
      </w:r>
      <w:bookmarkEnd w:id="350"/>
    </w:p>
    <w:p w14:paraId="3B1D3C88" w14:textId="77777777" w:rsidR="0030625B" w:rsidRPr="00975C89" w:rsidRDefault="0030625B" w:rsidP="0030625B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0625B" w:rsidRPr="00D92D58" w14:paraId="3B1D3C8C" w14:textId="77777777" w:rsidTr="003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89" w14:textId="77777777" w:rsidR="0030625B" w:rsidRPr="00D92D58" w:rsidRDefault="0030625B" w:rsidP="0030625B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C8A" w14:textId="77777777" w:rsidR="0030625B" w:rsidRPr="00D92D58" w:rsidRDefault="0030625B" w:rsidP="0030625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C8B" w14:textId="77777777" w:rsidR="0030625B" w:rsidRPr="00D92D58" w:rsidRDefault="0030625B" w:rsidP="0030625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30625B" w:rsidRPr="00D92D58" w14:paraId="3B1D3C90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8D" w14:textId="77777777" w:rsidR="0030625B" w:rsidRPr="00D92D58" w:rsidRDefault="0030625B" w:rsidP="0030625B">
            <w:pPr>
              <w:pStyle w:val="TableNormal0"/>
            </w:pPr>
            <w:r>
              <w:t>Klep open</w:t>
            </w:r>
          </w:p>
        </w:tc>
        <w:tc>
          <w:tcPr>
            <w:tcW w:w="3544" w:type="dxa"/>
          </w:tcPr>
          <w:p w14:paraId="3B1D3C8E" w14:textId="77777777" w:rsidR="0030625B" w:rsidRPr="00D92D58" w:rsidRDefault="0030625B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8F" w14:textId="77777777" w:rsidR="0030625B" w:rsidRPr="00D92D58" w:rsidRDefault="0030625B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25B" w:rsidRPr="00D92D58" w14:paraId="3B1D3C94" w14:textId="77777777" w:rsidTr="003062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91" w14:textId="77777777" w:rsidR="0030625B" w:rsidRPr="00D92D58" w:rsidRDefault="0030625B" w:rsidP="0030625B">
            <w:pPr>
              <w:pStyle w:val="TableNormal0"/>
            </w:pPr>
            <w:r>
              <w:t>Klep sluiten</w:t>
            </w:r>
          </w:p>
        </w:tc>
        <w:tc>
          <w:tcPr>
            <w:tcW w:w="3544" w:type="dxa"/>
          </w:tcPr>
          <w:p w14:paraId="3B1D3C92" w14:textId="77777777" w:rsidR="0030625B" w:rsidRPr="00D92D58" w:rsidRDefault="0030625B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93" w14:textId="77777777" w:rsidR="0030625B" w:rsidRPr="00D92D58" w:rsidRDefault="0030625B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625B" w:rsidRPr="00D92D58" w14:paraId="3B1D3C98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95" w14:textId="77777777" w:rsidR="0030625B" w:rsidRPr="00D92D58" w:rsidRDefault="0030625B" w:rsidP="0030625B">
            <w:pPr>
              <w:pStyle w:val="TableNormal0"/>
            </w:pPr>
            <w:r w:rsidRPr="00D92D58">
              <w:t>Vergrendelingen</w:t>
            </w:r>
          </w:p>
        </w:tc>
        <w:tc>
          <w:tcPr>
            <w:tcW w:w="3544" w:type="dxa"/>
          </w:tcPr>
          <w:p w14:paraId="3B1D3C96" w14:textId="77777777" w:rsidR="0030625B" w:rsidRPr="00D92D58" w:rsidRDefault="0030625B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97" w14:textId="77777777" w:rsidR="0030625B" w:rsidRPr="00D92D58" w:rsidRDefault="0030625B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25B" w:rsidRPr="00D92D58" w14:paraId="3B1D3C9C" w14:textId="77777777" w:rsidTr="003062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99" w14:textId="77777777" w:rsidR="0030625B" w:rsidRPr="00D92D58" w:rsidRDefault="0030625B" w:rsidP="0030625B">
            <w:pPr>
              <w:pStyle w:val="TableNormal0"/>
            </w:pPr>
          </w:p>
        </w:tc>
        <w:tc>
          <w:tcPr>
            <w:tcW w:w="3544" w:type="dxa"/>
          </w:tcPr>
          <w:p w14:paraId="3B1D3C9A" w14:textId="77777777" w:rsidR="0030625B" w:rsidRPr="00D92D58" w:rsidRDefault="0030625B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9B" w14:textId="77777777" w:rsidR="0030625B" w:rsidRPr="00D92D58" w:rsidRDefault="0030625B" w:rsidP="0030625B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625B" w:rsidRPr="00D92D58" w14:paraId="3B1D3CA0" w14:textId="77777777" w:rsidTr="003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9D" w14:textId="77777777" w:rsidR="0030625B" w:rsidRPr="00D92D58" w:rsidRDefault="0030625B" w:rsidP="0030625B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C9E" w14:textId="77777777" w:rsidR="0030625B" w:rsidRPr="00D92D58" w:rsidRDefault="0030625B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C2.3.62 pos1</w:t>
            </w:r>
          </w:p>
        </w:tc>
        <w:tc>
          <w:tcPr>
            <w:tcW w:w="4064" w:type="dxa"/>
          </w:tcPr>
          <w:p w14:paraId="3B1D3C9F" w14:textId="77777777" w:rsidR="0030625B" w:rsidRPr="00D92D58" w:rsidRDefault="0030625B" w:rsidP="0030625B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CA1" w14:textId="77777777" w:rsidR="007B2986" w:rsidRPr="0030625B" w:rsidRDefault="007B2986" w:rsidP="0030625B">
      <w:pPr>
        <w:rPr>
          <w:lang w:val="nl"/>
        </w:rPr>
      </w:pPr>
    </w:p>
    <w:p w14:paraId="3B1D3CA2" w14:textId="77777777" w:rsidR="00176174" w:rsidRPr="00E42CA7" w:rsidRDefault="00176174" w:rsidP="005A7924">
      <w:pPr>
        <w:pStyle w:val="Heading3"/>
      </w:pPr>
      <w:bookmarkStart w:id="351" w:name="_Toc274836321"/>
      <w:r w:rsidRPr="00882B93">
        <w:rPr>
          <w:noProof/>
        </w:rPr>
        <w:t>VS201</w:t>
      </w:r>
      <w:r w:rsidRPr="00E42CA7">
        <w:t xml:space="preserve"> - </w:t>
      </w:r>
      <w:r w:rsidRPr="00882B93">
        <w:rPr>
          <w:noProof/>
        </w:rPr>
        <w:t>Zift 0,8mm</w:t>
      </w:r>
      <w:bookmarkEnd w:id="349"/>
      <w:bookmarkEnd w:id="351"/>
    </w:p>
    <w:p w14:paraId="3B1D3CA3" w14:textId="77777777" w:rsidR="00176174" w:rsidRDefault="00176174" w:rsidP="00176174">
      <w:pPr>
        <w:rPr>
          <w:lang w:val="nl"/>
        </w:rPr>
      </w:pPr>
      <w:r w:rsidRPr="00E42CA7">
        <w:rPr>
          <w:rStyle w:val="Strong"/>
        </w:rPr>
        <w:t>Type:</w:t>
      </w:r>
      <w:r w:rsidR="003A605F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176174" w:rsidRPr="00D92D58" w14:paraId="3B1D3CA7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A4" w14:textId="77777777" w:rsidR="00176174" w:rsidRPr="00D92D58" w:rsidRDefault="00176174" w:rsidP="0017617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A5" w14:textId="77777777" w:rsidR="00176174" w:rsidRPr="00D92D58" w:rsidRDefault="00176174" w:rsidP="0017617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A6" w14:textId="77777777" w:rsidR="00176174" w:rsidRPr="00D92D58" w:rsidRDefault="00176174" w:rsidP="00176174">
            <w:pPr>
              <w:rPr>
                <w:b/>
                <w:bCs/>
                <w:lang w:val="nl"/>
              </w:rPr>
            </w:pPr>
          </w:p>
        </w:tc>
      </w:tr>
      <w:tr w:rsidR="00516A9D" w:rsidRPr="00D92D58" w14:paraId="3B1D3CAB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A8" w14:textId="77777777" w:rsidR="00516A9D" w:rsidRPr="00D92D58" w:rsidRDefault="00516A9D" w:rsidP="0017617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A9" w14:textId="77777777" w:rsidR="00516A9D" w:rsidRPr="00D92D58" w:rsidRDefault="00516A9D" w:rsidP="00516A9D">
            <w:pPr>
              <w:pStyle w:val="TableNormal0"/>
              <w:keepNext/>
              <w:keepLines/>
            </w:pPr>
            <w:r>
              <w:t>Hoofdsequentie:stap</w:t>
            </w:r>
            <w:r w:rsidR="00076862">
              <w:t>55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AA" w14:textId="77777777" w:rsidR="00516A9D" w:rsidRPr="00D92D58" w:rsidRDefault="00516A9D" w:rsidP="00176174">
            <w:pPr>
              <w:pStyle w:val="TableNormal0"/>
            </w:pPr>
          </w:p>
        </w:tc>
      </w:tr>
      <w:tr w:rsidR="00516A9D" w:rsidRPr="00D92D58" w14:paraId="3B1D3CAF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AC" w14:textId="77777777" w:rsidR="00516A9D" w:rsidRPr="00D92D58" w:rsidRDefault="00516A9D" w:rsidP="0017617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AD" w14:textId="77777777" w:rsidR="00516A9D" w:rsidRPr="00D92D58" w:rsidRDefault="00516A9D" w:rsidP="00176174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AE" w14:textId="77777777" w:rsidR="00516A9D" w:rsidRPr="00D92D58" w:rsidRDefault="00516A9D" w:rsidP="00176174">
            <w:pPr>
              <w:pStyle w:val="TableNormal0"/>
            </w:pPr>
          </w:p>
        </w:tc>
      </w:tr>
    </w:tbl>
    <w:p w14:paraId="3B1D3CB0" w14:textId="77777777" w:rsidR="00807580" w:rsidRPr="00807580" w:rsidRDefault="00807580" w:rsidP="00807580">
      <w:bookmarkStart w:id="352" w:name="_Toc264036588"/>
      <w:bookmarkStart w:id="353" w:name="_Toc264036255"/>
      <w:r>
        <w:t>VS201 starten, open SVA201 (deze klep nog aanmaken)</w:t>
      </w:r>
    </w:p>
    <w:p w14:paraId="3B1D3CB1" w14:textId="77777777" w:rsidR="00421279" w:rsidRPr="00E42CA7" w:rsidRDefault="00421279" w:rsidP="00C76F1B">
      <w:pPr>
        <w:pStyle w:val="Heading4"/>
      </w:pPr>
      <w:bookmarkStart w:id="354" w:name="_Toc274836322"/>
      <w:r w:rsidRPr="00882B93">
        <w:rPr>
          <w:noProof/>
        </w:rPr>
        <w:t>VS201A</w:t>
      </w:r>
      <w:bookmarkEnd w:id="352"/>
      <w:r w:rsidR="00E26319">
        <w:rPr>
          <w:noProof/>
        </w:rPr>
        <w:t xml:space="preserve"> Tesys</w:t>
      </w:r>
      <w:bookmarkEnd w:id="354"/>
    </w:p>
    <w:p w14:paraId="3B1D3CB2" w14:textId="77777777" w:rsidR="00421279" w:rsidRPr="00F1640B" w:rsidRDefault="00421279" w:rsidP="00421279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51</w:t>
      </w:r>
      <w:r>
        <w:tab/>
        <w:t xml:space="preserve">Type: </w:t>
      </w:r>
      <w:r>
        <w:rPr>
          <w:noProof/>
        </w:rPr>
        <w:t>TESYS</w:t>
      </w:r>
    </w:p>
    <w:p w14:paraId="3B1D3CB3" w14:textId="77777777" w:rsidR="00421279" w:rsidRPr="00FF1D05" w:rsidRDefault="00421279" w:rsidP="00C76F1B">
      <w:pPr>
        <w:pStyle w:val="Heading4"/>
      </w:pPr>
      <w:bookmarkStart w:id="355" w:name="_Toc264036589"/>
      <w:bookmarkStart w:id="356" w:name="_Toc274836323"/>
      <w:r w:rsidRPr="00882B93">
        <w:rPr>
          <w:noProof/>
        </w:rPr>
        <w:t>VS201B</w:t>
      </w:r>
      <w:r w:rsidRPr="00E42CA7">
        <w:t xml:space="preserve"> </w:t>
      </w:r>
      <w:bookmarkEnd w:id="355"/>
      <w:r w:rsidR="00E26319">
        <w:t>Test</w:t>
      </w:r>
      <w:bookmarkEnd w:id="356"/>
    </w:p>
    <w:p w14:paraId="3B1D3CB4" w14:textId="77777777" w:rsidR="00421279" w:rsidRDefault="00421279" w:rsidP="00421279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52</w:t>
      </w:r>
      <w:r>
        <w:tab/>
        <w:t xml:space="preserve">Type: </w:t>
      </w:r>
      <w:r>
        <w:rPr>
          <w:noProof/>
        </w:rPr>
        <w:t>TESYS</w:t>
      </w:r>
    </w:p>
    <w:p w14:paraId="3B1D3CB5" w14:textId="77777777" w:rsidR="00421279" w:rsidRPr="0077218A" w:rsidRDefault="00421279" w:rsidP="00421279">
      <w:pPr>
        <w:rPr>
          <w:lang w:val="nl"/>
        </w:rPr>
      </w:pPr>
    </w:p>
    <w:p w14:paraId="3B1D3CB6" w14:textId="77777777" w:rsidR="00FF1D05" w:rsidRPr="00E42CA7" w:rsidRDefault="00FF1D05" w:rsidP="00FF1D05">
      <w:pPr>
        <w:pStyle w:val="Heading3"/>
      </w:pPr>
      <w:bookmarkStart w:id="357" w:name="_Toc264036580"/>
      <w:bookmarkStart w:id="358" w:name="_Toc274836324"/>
      <w:r w:rsidRPr="00882B93">
        <w:rPr>
          <w:noProof/>
        </w:rPr>
        <w:t>FO241</w:t>
      </w:r>
      <w:r w:rsidRPr="00E42CA7">
        <w:t xml:space="preserve"> - </w:t>
      </w:r>
      <w:r w:rsidRPr="00882B93">
        <w:rPr>
          <w:noProof/>
        </w:rPr>
        <w:t>Regelklep terugloop van WT201 naar zift HO201</w:t>
      </w:r>
      <w:bookmarkEnd w:id="357"/>
      <w:bookmarkEnd w:id="358"/>
    </w:p>
    <w:p w14:paraId="3B1D3CB7" w14:textId="77777777" w:rsidR="00FF1D05" w:rsidRDefault="00FF1D05" w:rsidP="00FA2025">
      <w:pPr>
        <w:rPr>
          <w:noProof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PB PA</w:t>
      </w:r>
      <w:r w:rsidR="00FA2025">
        <w:t xml:space="preserve"> - </w:t>
      </w:r>
      <w:r>
        <w:t xml:space="preserve">Type: </w:t>
      </w:r>
      <w:r>
        <w:rPr>
          <w:noProof/>
        </w:rPr>
        <w:t>sipart PS2</w:t>
      </w:r>
    </w:p>
    <w:p w14:paraId="3B1D3CB8" w14:textId="77777777" w:rsidR="00807580" w:rsidRDefault="00807580" w:rsidP="00FF1D05">
      <w:r>
        <w:rPr>
          <w:noProof/>
        </w:rPr>
        <w:t>FO241 instellen op vast se</w:t>
      </w:r>
      <w:r w:rsidR="00D71DDC">
        <w:rPr>
          <w:noProof/>
        </w:rPr>
        <w:t>tpunt. Openen in hoofdseq stap62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7B2986" w:rsidRPr="00D92D58" w14:paraId="3B1D3CBC" w14:textId="77777777" w:rsidTr="007B2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B9" w14:textId="77777777" w:rsidR="007B2986" w:rsidRPr="00D92D58" w:rsidRDefault="007B2986" w:rsidP="007B2986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3CBA" w14:textId="77777777" w:rsidR="007B2986" w:rsidRPr="00D92D58" w:rsidRDefault="007B2986" w:rsidP="007B298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3CBB" w14:textId="77777777" w:rsidR="007B2986" w:rsidRPr="00D92D58" w:rsidRDefault="007B2986" w:rsidP="007B298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7B2986" w:rsidRPr="00D92D58" w14:paraId="3B1D3CC0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BD" w14:textId="77777777" w:rsidR="007B2986" w:rsidRPr="00D92D58" w:rsidRDefault="007B2986" w:rsidP="007B2986">
            <w:pPr>
              <w:pStyle w:val="TableNormal0"/>
            </w:pPr>
          </w:p>
        </w:tc>
        <w:tc>
          <w:tcPr>
            <w:tcW w:w="3544" w:type="dxa"/>
          </w:tcPr>
          <w:p w14:paraId="3B1D3CBE" w14:textId="77777777" w:rsidR="007B2986" w:rsidRPr="00D92D58" w:rsidRDefault="007B2986" w:rsidP="007B298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BF" w14:textId="77777777" w:rsidR="007B2986" w:rsidRPr="00D92D58" w:rsidRDefault="007B2986" w:rsidP="007B298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2986" w:rsidRPr="00D92D58" w14:paraId="3B1D3CC4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C1" w14:textId="77777777" w:rsidR="007B2986" w:rsidRPr="00D92D58" w:rsidRDefault="007B2986" w:rsidP="007B2986">
            <w:pPr>
              <w:pStyle w:val="TableNormal0"/>
            </w:pPr>
          </w:p>
        </w:tc>
        <w:tc>
          <w:tcPr>
            <w:tcW w:w="3544" w:type="dxa"/>
          </w:tcPr>
          <w:p w14:paraId="3B1D3CC2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C3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2986" w:rsidRPr="00D92D58" w14:paraId="3B1D3CC8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C5" w14:textId="77777777" w:rsidR="007B2986" w:rsidRPr="00D92D58" w:rsidRDefault="007B2986" w:rsidP="007B2986">
            <w:pPr>
              <w:pStyle w:val="TableNormal0"/>
            </w:pPr>
          </w:p>
        </w:tc>
        <w:tc>
          <w:tcPr>
            <w:tcW w:w="3544" w:type="dxa"/>
          </w:tcPr>
          <w:p w14:paraId="3B1D3CC6" w14:textId="77777777" w:rsidR="007B2986" w:rsidRPr="00D92D58" w:rsidRDefault="007B2986" w:rsidP="007B298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C7" w14:textId="77777777" w:rsidR="007B2986" w:rsidRPr="00D92D58" w:rsidRDefault="007B2986" w:rsidP="007B298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2986" w:rsidRPr="00D92D58" w14:paraId="3B1D3CCC" w14:textId="77777777" w:rsidTr="007B2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C9" w14:textId="77777777" w:rsidR="007B2986" w:rsidRPr="00D92D58" w:rsidRDefault="007B2986" w:rsidP="007B2986">
            <w:pPr>
              <w:pStyle w:val="TableNormal0"/>
            </w:pPr>
          </w:p>
        </w:tc>
        <w:tc>
          <w:tcPr>
            <w:tcW w:w="3544" w:type="dxa"/>
          </w:tcPr>
          <w:p w14:paraId="3B1D3CCA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3CCB" w14:textId="77777777" w:rsidR="007B2986" w:rsidRPr="00D92D58" w:rsidRDefault="007B2986" w:rsidP="007B298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2986" w:rsidRPr="00D92D58" w14:paraId="3B1D3CD0" w14:textId="77777777" w:rsidTr="007B2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3CCD" w14:textId="77777777" w:rsidR="007B2986" w:rsidRPr="00D92D58" w:rsidRDefault="007B2986" w:rsidP="007B2986">
            <w:pPr>
              <w:pStyle w:val="TableNormal0"/>
            </w:pPr>
            <w:r>
              <w:t>PB</w:t>
            </w:r>
          </w:p>
        </w:tc>
        <w:tc>
          <w:tcPr>
            <w:tcW w:w="3544" w:type="dxa"/>
          </w:tcPr>
          <w:p w14:paraId="3B1D3CCE" w14:textId="77777777" w:rsidR="007B2986" w:rsidRPr="00D92D58" w:rsidRDefault="007B2986" w:rsidP="007B298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C2.2.41</w:t>
            </w:r>
          </w:p>
        </w:tc>
        <w:tc>
          <w:tcPr>
            <w:tcW w:w="4064" w:type="dxa"/>
          </w:tcPr>
          <w:p w14:paraId="3B1D3CCF" w14:textId="77777777" w:rsidR="007B2986" w:rsidRPr="00D92D58" w:rsidRDefault="007B2986" w:rsidP="007B298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3CD1" w14:textId="77777777" w:rsidR="00FF1D05" w:rsidRPr="0077218A" w:rsidRDefault="00FF1D05" w:rsidP="00FF1D05">
      <w:pPr>
        <w:rPr>
          <w:lang w:val="nl"/>
        </w:rPr>
      </w:pPr>
    </w:p>
    <w:p w14:paraId="3B1D3CD2" w14:textId="77777777" w:rsidR="00176174" w:rsidRDefault="00176174" w:rsidP="008277F9">
      <w:pPr>
        <w:pStyle w:val="Heading2"/>
      </w:pPr>
      <w:bookmarkStart w:id="359" w:name="_Toc274836325"/>
      <w:r>
        <w:t>Flotatie</w:t>
      </w:r>
      <w:bookmarkEnd w:id="353"/>
      <w:bookmarkEnd w:id="359"/>
    </w:p>
    <w:p w14:paraId="3B1D3CD3" w14:textId="77777777" w:rsidR="00161B80" w:rsidRDefault="00161B80" w:rsidP="008277F9">
      <w:pPr>
        <w:pStyle w:val="Heading3"/>
        <w:keepNext/>
      </w:pPr>
      <w:bookmarkStart w:id="360" w:name="_Toc274836326"/>
      <w:bookmarkStart w:id="361" w:name="_Toc264036271"/>
      <w:bookmarkStart w:id="362" w:name="_Toc264036256"/>
      <w:r>
        <w:t>Regeling DT401 – DIC401 – DO401</w:t>
      </w:r>
      <w:bookmarkEnd w:id="360"/>
    </w:p>
    <w:p w14:paraId="3B1D3CD4" w14:textId="77777777" w:rsidR="00161B80" w:rsidRPr="00E42CA7" w:rsidRDefault="00161B80" w:rsidP="008277F9">
      <w:pPr>
        <w:pStyle w:val="Heading4"/>
      </w:pPr>
      <w:bookmarkStart w:id="363" w:name="_Toc264036273"/>
      <w:bookmarkStart w:id="364" w:name="_Toc274836327"/>
      <w:r w:rsidRPr="00882B93">
        <w:rPr>
          <w:noProof/>
        </w:rPr>
        <w:t>DT401</w:t>
      </w:r>
      <w:r w:rsidRPr="00E42CA7">
        <w:t xml:space="preserve"> - </w:t>
      </w:r>
      <w:r w:rsidRPr="00882B93">
        <w:rPr>
          <w:noProof/>
        </w:rPr>
        <w:t>Densiteitsmeting Flotatiecel 401</w:t>
      </w:r>
      <w:bookmarkEnd w:id="363"/>
      <w:bookmarkEnd w:id="364"/>
    </w:p>
    <w:p w14:paraId="3B1D3CD5" w14:textId="77777777" w:rsidR="00161B80" w:rsidRDefault="00161B80" w:rsidP="008277F9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p w14:paraId="3B1D3CD6" w14:textId="77777777" w:rsidR="00161B80" w:rsidRDefault="00161B80" w:rsidP="008277F9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60</w:t>
      </w:r>
      <w:r>
        <w:tab/>
        <w:t xml:space="preserve">Type: </w:t>
      </w:r>
      <w:r>
        <w:rPr>
          <w:noProof/>
        </w:rPr>
        <w:t>meting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CDA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D7" w14:textId="77777777" w:rsidR="0052639C" w:rsidRPr="00D92D58" w:rsidRDefault="0052639C" w:rsidP="008277F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D8" w14:textId="77777777" w:rsidR="0052639C" w:rsidRPr="00D92D58" w:rsidRDefault="0052639C" w:rsidP="008277F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D9" w14:textId="77777777" w:rsidR="0052639C" w:rsidRPr="00D92D58" w:rsidRDefault="0052639C" w:rsidP="008277F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CDE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DB" w14:textId="77777777" w:rsidR="0052639C" w:rsidRPr="00D92D58" w:rsidRDefault="0052639C" w:rsidP="008277F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DC" w14:textId="77777777" w:rsidR="0052639C" w:rsidRPr="00D92D58" w:rsidRDefault="0052639C" w:rsidP="008277F9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DD" w14:textId="77777777" w:rsidR="0052639C" w:rsidRPr="00D92D58" w:rsidRDefault="0052639C" w:rsidP="008277F9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CE2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DF" w14:textId="77777777" w:rsidR="0052639C" w:rsidRPr="00D92D58" w:rsidRDefault="0052639C" w:rsidP="008277F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0" w14:textId="77777777" w:rsidR="0052639C" w:rsidRPr="00D92D58" w:rsidRDefault="0052639C" w:rsidP="008277F9">
            <w:pPr>
              <w:pStyle w:val="TableNormal0"/>
              <w:keepNext/>
            </w:pPr>
            <w:r>
              <w:t>10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1" w14:textId="77777777" w:rsidR="0052639C" w:rsidRPr="00D92D58" w:rsidRDefault="0052639C" w:rsidP="008277F9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CE6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E3" w14:textId="77777777" w:rsidR="0052639C" w:rsidRPr="00D92D58" w:rsidRDefault="0052639C" w:rsidP="008277F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E4" w14:textId="77777777" w:rsidR="0052639C" w:rsidRPr="00D92D58" w:rsidRDefault="0052639C" w:rsidP="008277F9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E5" w14:textId="77777777" w:rsidR="0052639C" w:rsidRPr="00D92D58" w:rsidRDefault="0052639C" w:rsidP="008277F9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CEA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7" w14:textId="77777777" w:rsidR="0052639C" w:rsidRPr="00D92D58" w:rsidRDefault="0052639C" w:rsidP="008277F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8" w14:textId="77777777" w:rsidR="0052639C" w:rsidRPr="00D92D58" w:rsidRDefault="0052639C" w:rsidP="008277F9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9" w14:textId="77777777" w:rsidR="0052639C" w:rsidRPr="00D92D58" w:rsidRDefault="0052639C" w:rsidP="008277F9">
            <w:pPr>
              <w:pStyle w:val="TableNormal0"/>
              <w:keepNext/>
              <w:rPr>
                <w:lang w:val="nl-BE"/>
              </w:rPr>
            </w:pPr>
          </w:p>
        </w:tc>
      </w:tr>
      <w:tr w:rsidR="008277F9" w:rsidRPr="00D92D58" w14:paraId="3B1D3CEE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B" w14:textId="77777777" w:rsidR="008277F9" w:rsidRPr="00D92D58" w:rsidRDefault="008277F9" w:rsidP="008277F9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C" w14:textId="77777777" w:rsidR="008277F9" w:rsidRPr="00D92D58" w:rsidRDefault="008277F9" w:rsidP="008277F9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D" w14:textId="77777777" w:rsidR="008277F9" w:rsidRPr="00D92D58" w:rsidRDefault="008277F9" w:rsidP="008277F9">
            <w:pPr>
              <w:pStyle w:val="TableNormal0"/>
              <w:keepNext/>
              <w:rPr>
                <w:lang w:val="nl-BE"/>
              </w:rPr>
            </w:pPr>
          </w:p>
        </w:tc>
      </w:tr>
      <w:tr w:rsidR="008277F9" w:rsidRPr="00D92D58" w14:paraId="3B1D3CF2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EF" w14:textId="77777777" w:rsidR="008277F9" w:rsidRPr="00D92D58" w:rsidRDefault="008277F9" w:rsidP="008277F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F0" w14:textId="77777777" w:rsidR="008277F9" w:rsidRPr="00D92D58" w:rsidRDefault="008277F9" w:rsidP="008277F9">
            <w:pPr>
              <w:pStyle w:val="TableNormal0"/>
              <w:keepNext/>
            </w:pPr>
            <w:r>
              <w:t>C2.2.60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F1" w14:textId="77777777" w:rsidR="008277F9" w:rsidRPr="00D92D58" w:rsidRDefault="008277F9" w:rsidP="008277F9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CF3" w14:textId="77777777" w:rsidR="00161B80" w:rsidRPr="0077218A" w:rsidRDefault="00161B80" w:rsidP="00161B80">
      <w:pPr>
        <w:rPr>
          <w:lang w:val="nl"/>
        </w:rPr>
      </w:pPr>
    </w:p>
    <w:p w14:paraId="3B1D3CF4" w14:textId="77777777" w:rsidR="00161B80" w:rsidRPr="00E42CA7" w:rsidRDefault="00161B80" w:rsidP="00C76F1B">
      <w:pPr>
        <w:pStyle w:val="Heading4"/>
      </w:pPr>
      <w:bookmarkStart w:id="365" w:name="_Toc274836328"/>
      <w:r w:rsidRPr="00882B93">
        <w:rPr>
          <w:noProof/>
        </w:rPr>
        <w:t>DIC401</w:t>
      </w:r>
      <w:r w:rsidRPr="00E42CA7">
        <w:t xml:space="preserve"> - </w:t>
      </w:r>
      <w:r w:rsidRPr="00882B93">
        <w:rPr>
          <w:noProof/>
        </w:rPr>
        <w:t>Densiteitsregeling floatiecel 401</w:t>
      </w:r>
      <w:bookmarkEnd w:id="361"/>
      <w:bookmarkEnd w:id="365"/>
    </w:p>
    <w:p w14:paraId="3B1D3CF5" w14:textId="77777777" w:rsidR="00161B80" w:rsidRDefault="00161B80" w:rsidP="00FF1D05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161B80" w:rsidRPr="00D92D58" w14:paraId="3B1D3CF9" w14:textId="77777777" w:rsidTr="0052639C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F6" w14:textId="77777777" w:rsidR="00161B80" w:rsidRPr="00D92D58" w:rsidRDefault="00161B80" w:rsidP="00FF1D0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F7" w14:textId="77777777" w:rsidR="00161B80" w:rsidRPr="00D92D58" w:rsidRDefault="00161B80" w:rsidP="00FF1D0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CF8" w14:textId="77777777" w:rsidR="00161B80" w:rsidRPr="00D92D58" w:rsidRDefault="00161B80" w:rsidP="00FF1D05">
            <w:pPr>
              <w:keepNext/>
              <w:rPr>
                <w:b/>
                <w:bCs/>
                <w:lang w:val="nl"/>
              </w:rPr>
            </w:pPr>
          </w:p>
        </w:tc>
      </w:tr>
      <w:tr w:rsidR="00161B80" w:rsidRPr="00D92D58" w14:paraId="3B1D3CFD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FA" w14:textId="77777777" w:rsidR="00161B80" w:rsidRPr="00D92D58" w:rsidRDefault="00161B80" w:rsidP="00FF1D0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FB" w14:textId="77777777" w:rsidR="00161B80" w:rsidRPr="00D92D58" w:rsidRDefault="00FF1D05" w:rsidP="00FF1D05">
            <w:pPr>
              <w:pStyle w:val="TableNormal0"/>
              <w:keepNext/>
            </w:pPr>
            <w:r>
              <w:t>DT401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CFC" w14:textId="77777777" w:rsidR="00161B80" w:rsidRPr="00D92D58" w:rsidRDefault="00161B80" w:rsidP="00FF1D05">
            <w:pPr>
              <w:keepNext/>
              <w:rPr>
                <w:lang w:val="nl"/>
              </w:rPr>
            </w:pPr>
          </w:p>
        </w:tc>
      </w:tr>
      <w:tr w:rsidR="00161B80" w:rsidRPr="00D92D58" w14:paraId="3B1D3D01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FE" w14:textId="77777777" w:rsidR="00161B80" w:rsidRPr="00D92D58" w:rsidRDefault="00FF1D05" w:rsidP="00FF1D0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CFF" w14:textId="77777777" w:rsidR="00161B80" w:rsidRPr="00D92D58" w:rsidRDefault="00FF1D05" w:rsidP="00FF1D05">
            <w:pPr>
              <w:pStyle w:val="TableNormal0"/>
              <w:keepNext/>
            </w:pPr>
            <w:r>
              <w:t>DO401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00" w14:textId="77777777" w:rsidR="00161B80" w:rsidRPr="00D92D58" w:rsidRDefault="00161B80" w:rsidP="00FF1D05">
            <w:pPr>
              <w:keepNext/>
              <w:rPr>
                <w:lang w:val="nl"/>
              </w:rPr>
            </w:pPr>
          </w:p>
        </w:tc>
      </w:tr>
      <w:tr w:rsidR="00161B80" w:rsidRPr="00D92D58" w14:paraId="3B1D3D05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02" w14:textId="77777777" w:rsidR="00161B80" w:rsidRPr="00D92D58" w:rsidRDefault="00161B80" w:rsidP="00FF1D0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03" w14:textId="77777777" w:rsidR="00161B80" w:rsidRPr="00D92D58" w:rsidRDefault="00161B80" w:rsidP="00FF1D05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04" w14:textId="77777777" w:rsidR="00161B80" w:rsidRPr="00D92D58" w:rsidRDefault="00161B80" w:rsidP="00FF1D05">
            <w:pPr>
              <w:keepNext/>
              <w:rPr>
                <w:lang w:val="nl"/>
              </w:rPr>
            </w:pPr>
          </w:p>
        </w:tc>
      </w:tr>
      <w:tr w:rsidR="00161B80" w:rsidRPr="00FF4590" w14:paraId="3B1D3D09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06" w14:textId="77777777" w:rsidR="00161B80" w:rsidRPr="00D92D58" w:rsidRDefault="00161B80" w:rsidP="00FF1D0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07" w14:textId="77777777" w:rsidR="009657F3" w:rsidRPr="009657F3" w:rsidRDefault="00161B80" w:rsidP="009657F3">
            <w:pPr>
              <w:pStyle w:val="TableNormal0"/>
              <w:keepNext/>
              <w:keepLines/>
              <w:tabs>
                <w:tab w:val="left" w:pos="3832"/>
              </w:tabs>
              <w:rPr>
                <w:lang w:val="nl-BE"/>
              </w:rPr>
            </w:pPr>
            <w:r>
              <w:rPr>
                <w:lang w:val="en-US"/>
              </w:rPr>
              <w:t xml:space="preserve">Start regeling </w:t>
            </w:r>
            <w:r w:rsidRPr="005C260A">
              <w:rPr>
                <w:lang w:val="nl-BE"/>
              </w:rPr>
              <w:t>Hoofdsequentie:stap</w:t>
            </w:r>
            <w:r w:rsidR="009657F3">
              <w:rPr>
                <w:lang w:val="nl-BE"/>
              </w:rPr>
              <w:t>90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08" w14:textId="77777777" w:rsidR="00161B80" w:rsidRPr="00D92D58" w:rsidRDefault="00161B80" w:rsidP="00FF1D05">
            <w:pPr>
              <w:keepNext/>
              <w:rPr>
                <w:lang w:val="en-US"/>
              </w:rPr>
            </w:pPr>
          </w:p>
        </w:tc>
      </w:tr>
      <w:tr w:rsidR="00161B80" w:rsidRPr="00D92D58" w14:paraId="3B1D3D0D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0A" w14:textId="77777777" w:rsidR="00161B80" w:rsidRPr="00D92D58" w:rsidRDefault="00161B80" w:rsidP="00FF1D0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0B" w14:textId="77777777" w:rsidR="00161B80" w:rsidRPr="00D92D58" w:rsidRDefault="00161B80" w:rsidP="00FF1D0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0C" w14:textId="77777777" w:rsidR="00161B80" w:rsidRPr="00D92D58" w:rsidRDefault="00161B80" w:rsidP="00FF1D05">
            <w:pPr>
              <w:keepNext/>
              <w:rPr>
                <w:lang w:val="en-US"/>
              </w:rPr>
            </w:pPr>
          </w:p>
        </w:tc>
      </w:tr>
      <w:tr w:rsidR="00161B80" w:rsidRPr="00D92D58" w14:paraId="3B1D3D11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0E" w14:textId="77777777" w:rsidR="00161B80" w:rsidRPr="00D92D58" w:rsidRDefault="00161B80" w:rsidP="00FF1D0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0F" w14:textId="77777777" w:rsidR="00161B80" w:rsidRPr="00D92D58" w:rsidRDefault="00161B80" w:rsidP="00FF1D0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10" w14:textId="77777777" w:rsidR="00161B80" w:rsidRPr="00D92D58" w:rsidRDefault="00161B80" w:rsidP="00FF1D05">
            <w:pPr>
              <w:keepNext/>
              <w:rPr>
                <w:lang w:val="en-US"/>
              </w:rPr>
            </w:pPr>
          </w:p>
        </w:tc>
      </w:tr>
    </w:tbl>
    <w:p w14:paraId="3B1D3D12" w14:textId="77777777" w:rsidR="00161B80" w:rsidRPr="0077218A" w:rsidRDefault="00161B80" w:rsidP="00161B80">
      <w:pPr>
        <w:rPr>
          <w:lang w:val="nl"/>
        </w:rPr>
      </w:pPr>
    </w:p>
    <w:p w14:paraId="3B1D3D13" w14:textId="77777777" w:rsidR="00161B80" w:rsidRPr="00E42CA7" w:rsidRDefault="00161B80" w:rsidP="00C76F1B">
      <w:pPr>
        <w:pStyle w:val="Heading4"/>
      </w:pPr>
      <w:bookmarkStart w:id="366" w:name="_Toc264036272"/>
      <w:bookmarkStart w:id="367" w:name="_Toc274836329"/>
      <w:r w:rsidRPr="00882B93">
        <w:rPr>
          <w:noProof/>
        </w:rPr>
        <w:t>DO401</w:t>
      </w:r>
      <w:r w:rsidRPr="00E42CA7">
        <w:t xml:space="preserve"> - </w:t>
      </w:r>
      <w:r w:rsidRPr="00882B93">
        <w:rPr>
          <w:noProof/>
        </w:rPr>
        <w:t>Klep regeling densiteit FL401</w:t>
      </w:r>
      <w:bookmarkEnd w:id="366"/>
      <w:bookmarkEnd w:id="367"/>
    </w:p>
    <w:p w14:paraId="3B1D3D14" w14:textId="77777777" w:rsidR="00161B80" w:rsidRDefault="00161B80" w:rsidP="005A59CE">
      <w:pPr>
        <w:rPr>
          <w:noProof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PB</w:t>
      </w:r>
      <w:r w:rsidR="005A59CE">
        <w:t xml:space="preserve"> - </w:t>
      </w:r>
      <w:r>
        <w:t xml:space="preserve">Type: </w:t>
      </w:r>
      <w:r>
        <w:rPr>
          <w:noProof/>
        </w:rPr>
        <w:t>sipart PS2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D18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15" w14:textId="77777777" w:rsidR="0052639C" w:rsidRPr="00D92D58" w:rsidRDefault="0052639C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16" w14:textId="77777777" w:rsidR="0052639C" w:rsidRPr="00D92D58" w:rsidRDefault="0052639C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17" w14:textId="77777777" w:rsidR="0052639C" w:rsidRPr="00D92D58" w:rsidRDefault="0052639C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D1C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19" w14:textId="77777777" w:rsidR="0052639C" w:rsidRPr="00D92D58" w:rsidRDefault="0052639C" w:rsidP="00161B80">
            <w: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1A" w14:textId="77777777" w:rsidR="0052639C" w:rsidRPr="00D92D58" w:rsidRDefault="0052639C" w:rsidP="00161B80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1B" w14:textId="77777777" w:rsidR="0052639C" w:rsidRPr="00D92D58" w:rsidRDefault="0052639C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D20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1D" w14:textId="77777777" w:rsidR="005A59CE" w:rsidRPr="00D92D58" w:rsidRDefault="005A59CE" w:rsidP="00161B8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Gewenste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1E" w14:textId="77777777" w:rsidR="005A59CE" w:rsidRPr="00D92D58" w:rsidRDefault="005A59CE" w:rsidP="005A59CE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DIC401:Out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1F" w14:textId="77777777" w:rsidR="005A59CE" w:rsidRPr="00D92D58" w:rsidRDefault="005A59CE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D24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21" w14:textId="77777777" w:rsidR="005A59CE" w:rsidRDefault="005A59CE" w:rsidP="00161B8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22" w14:textId="77777777" w:rsidR="005A59CE" w:rsidRDefault="005A59CE" w:rsidP="005A59CE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23" w14:textId="77777777" w:rsidR="005A59CE" w:rsidRPr="00D92D58" w:rsidRDefault="005A59CE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5A59CE" w:rsidRPr="00D92D58" w14:paraId="3B1D3D28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25" w14:textId="77777777" w:rsidR="005A59CE" w:rsidRDefault="005A59CE" w:rsidP="00161B8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26" w14:textId="77777777" w:rsidR="005A59CE" w:rsidRDefault="005A59CE" w:rsidP="005A59CE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C2.2.48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27" w14:textId="77777777" w:rsidR="005A59CE" w:rsidRPr="00D92D58" w:rsidRDefault="005A59CE" w:rsidP="00161B80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D29" w14:textId="77777777" w:rsidR="00161B80" w:rsidRPr="0077218A" w:rsidRDefault="00161B80" w:rsidP="00161B80">
      <w:pPr>
        <w:rPr>
          <w:lang w:val="nl"/>
        </w:rPr>
      </w:pPr>
    </w:p>
    <w:p w14:paraId="3B1D3D2A" w14:textId="77777777" w:rsidR="00B32D65" w:rsidRDefault="00B32D65" w:rsidP="00F1640B">
      <w:pPr>
        <w:pStyle w:val="Heading3"/>
        <w:keepNext/>
      </w:pPr>
      <w:bookmarkStart w:id="368" w:name="_Toc274836330"/>
      <w:r>
        <w:t xml:space="preserve">Regeling FT403 – FIC403 – </w:t>
      </w:r>
      <w:r w:rsidR="004116D2">
        <w:t>CPU</w:t>
      </w:r>
      <w:r w:rsidR="007D5280">
        <w:t>401</w:t>
      </w:r>
      <w:bookmarkEnd w:id="368"/>
    </w:p>
    <w:p w14:paraId="3B1D3D2B" w14:textId="77777777" w:rsidR="0071143B" w:rsidRPr="007D5280" w:rsidRDefault="0071143B" w:rsidP="00F1640B">
      <w:pPr>
        <w:pStyle w:val="Opmerking"/>
        <w:keepNext/>
        <w:rPr>
          <w:strike/>
        </w:rPr>
      </w:pPr>
      <w:r w:rsidRPr="007D5280">
        <w:rPr>
          <w:strike/>
        </w:rPr>
        <w:t>Uitzoeken CPU403 – CPU401</w:t>
      </w:r>
    </w:p>
    <w:p w14:paraId="3B1D3D2C" w14:textId="77777777" w:rsidR="00B32D65" w:rsidRPr="00E42CA7" w:rsidRDefault="00B32D65" w:rsidP="00C76F1B">
      <w:pPr>
        <w:pStyle w:val="Heading4"/>
      </w:pPr>
      <w:bookmarkStart w:id="369" w:name="_Toc264036257"/>
      <w:bookmarkStart w:id="370" w:name="_Toc274836331"/>
      <w:r w:rsidRPr="00882B93">
        <w:rPr>
          <w:noProof/>
        </w:rPr>
        <w:t>FT403</w:t>
      </w:r>
      <w:r w:rsidRPr="00E42CA7">
        <w:t xml:space="preserve"> - </w:t>
      </w:r>
      <w:r>
        <w:rPr>
          <w:noProof/>
        </w:rPr>
        <w:t>Debietmeting CPU401</w:t>
      </w:r>
      <w:r w:rsidRPr="00882B93">
        <w:rPr>
          <w:noProof/>
        </w:rPr>
        <w:t xml:space="preserve"> collector</w:t>
      </w:r>
      <w:bookmarkEnd w:id="369"/>
      <w:bookmarkEnd w:id="370"/>
    </w:p>
    <w:p w14:paraId="3B1D3D2D" w14:textId="77777777" w:rsidR="00B32D65" w:rsidRPr="00B32D65" w:rsidRDefault="00B32D65" w:rsidP="00F1640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D31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2E" w14:textId="77777777" w:rsidR="0052639C" w:rsidRPr="00D92D58" w:rsidRDefault="0052639C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2F" w14:textId="77777777" w:rsidR="0052639C" w:rsidRPr="00D92D58" w:rsidRDefault="0052639C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30" w14:textId="77777777" w:rsidR="0052639C" w:rsidRPr="00D92D58" w:rsidRDefault="0052639C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D35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32" w14:textId="77777777" w:rsidR="0052639C" w:rsidRPr="00D92D58" w:rsidRDefault="0052639C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33" w14:textId="77777777" w:rsidR="0052639C" w:rsidRPr="00D92D58" w:rsidRDefault="0052639C" w:rsidP="00F1640B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34" w14:textId="77777777" w:rsidR="0052639C" w:rsidRPr="00D92D58" w:rsidRDefault="0052639C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D39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36" w14:textId="77777777" w:rsidR="0052639C" w:rsidRPr="00D92D58" w:rsidRDefault="0052639C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37" w14:textId="77777777" w:rsidR="0052639C" w:rsidRPr="00D92D58" w:rsidRDefault="0052639C" w:rsidP="00F1640B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38" w14:textId="77777777" w:rsidR="0052639C" w:rsidRPr="00D92D58" w:rsidRDefault="0052639C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D3D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3A" w14:textId="77777777" w:rsidR="0052639C" w:rsidRPr="00D92D58" w:rsidRDefault="0052639C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3B" w14:textId="77777777" w:rsidR="0052639C" w:rsidRPr="00D92D58" w:rsidRDefault="0052639C" w:rsidP="00F1640B">
            <w:pPr>
              <w:pStyle w:val="TableNormal0"/>
              <w:keepNext/>
            </w:pPr>
            <w:r>
              <w:t>100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3C" w14:textId="77777777" w:rsidR="0052639C" w:rsidRPr="00D92D58" w:rsidRDefault="0052639C" w:rsidP="00F1640B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D41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3E" w14:textId="77777777" w:rsidR="0052639C" w:rsidRPr="00D92D58" w:rsidRDefault="0052639C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3F" w14:textId="77777777" w:rsidR="0052639C" w:rsidRPr="00D92D58" w:rsidRDefault="0052639C" w:rsidP="00F1640B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40" w14:textId="77777777" w:rsidR="0052639C" w:rsidRPr="00D92D58" w:rsidRDefault="0052639C" w:rsidP="00F1640B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D45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42" w14:textId="77777777" w:rsidR="0052639C" w:rsidRPr="00D92D58" w:rsidRDefault="0052639C" w:rsidP="00F1640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43" w14:textId="77777777" w:rsidR="0052639C" w:rsidRPr="00D92D58" w:rsidRDefault="0052639C" w:rsidP="00F1640B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44" w14:textId="77777777" w:rsidR="0052639C" w:rsidRPr="00D92D58" w:rsidRDefault="0052639C" w:rsidP="00F1640B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D49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46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47" w14:textId="77777777" w:rsidR="0052639C" w:rsidRPr="00D92D58" w:rsidRDefault="0052639C" w:rsidP="0052639C">
            <w:pPr>
              <w:pStyle w:val="TableNormal0"/>
              <w:keepNext/>
            </w:pPr>
            <w:r>
              <w:t>C2.0.11.306.2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48" w14:textId="77777777" w:rsidR="0052639C" w:rsidRPr="00D92D58" w:rsidRDefault="0052639C" w:rsidP="00F1640B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D4A" w14:textId="77777777" w:rsidR="0071143B" w:rsidRPr="0071143B" w:rsidRDefault="0071143B" w:rsidP="0071143B"/>
    <w:p w14:paraId="3B1D3D4B" w14:textId="77777777" w:rsidR="00DD3BE9" w:rsidRPr="00E42CA7" w:rsidRDefault="00DD3BE9" w:rsidP="00C76F1B">
      <w:pPr>
        <w:pStyle w:val="Heading4"/>
      </w:pPr>
      <w:bookmarkStart w:id="371" w:name="_Toc274836332"/>
      <w:r>
        <w:rPr>
          <w:noProof/>
        </w:rPr>
        <w:lastRenderedPageBreak/>
        <w:t>FI</w:t>
      </w:r>
      <w:r w:rsidRPr="00882B93">
        <w:rPr>
          <w:noProof/>
        </w:rPr>
        <w:t>C403</w:t>
      </w:r>
      <w:r w:rsidRPr="00E42CA7">
        <w:t xml:space="preserve"> - </w:t>
      </w:r>
      <w:r w:rsidRPr="00882B93">
        <w:rPr>
          <w:noProof/>
        </w:rPr>
        <w:t>Debietregeling CPU403</w:t>
      </w:r>
      <w:bookmarkEnd w:id="362"/>
      <w:bookmarkEnd w:id="371"/>
    </w:p>
    <w:p w14:paraId="3B1D3D4C" w14:textId="77777777" w:rsidR="00DD3BE9" w:rsidRDefault="00DD3BE9" w:rsidP="00B32D65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DD3BE9" w:rsidRPr="00D92D58" w14:paraId="3B1D3D50" w14:textId="77777777" w:rsidTr="0052639C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4D" w14:textId="77777777" w:rsidR="00DD3BE9" w:rsidRPr="00D92D58" w:rsidRDefault="00DD3BE9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4E" w14:textId="77777777" w:rsidR="00DD3BE9" w:rsidRPr="00D92D58" w:rsidRDefault="00DD3BE9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4F" w14:textId="77777777" w:rsidR="00DD3BE9" w:rsidRPr="00D92D58" w:rsidRDefault="00DD3BE9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DD3BE9" w:rsidRPr="00D92D58" w14:paraId="3B1D3D54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51" w14:textId="77777777" w:rsidR="00DD3BE9" w:rsidRPr="00D92D58" w:rsidRDefault="00DD3BE9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52" w14:textId="77777777" w:rsidR="00DD3BE9" w:rsidRPr="00D92D58" w:rsidRDefault="00B32D65" w:rsidP="00B32D65">
            <w:pPr>
              <w:pStyle w:val="TableNormal0"/>
              <w:keepNext/>
            </w:pPr>
            <w:r>
              <w:t>FT403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53" w14:textId="77777777" w:rsidR="00DD3BE9" w:rsidRPr="00D92D58" w:rsidRDefault="00DD3BE9" w:rsidP="00B32D65">
            <w:pPr>
              <w:keepNext/>
              <w:rPr>
                <w:lang w:val="nl"/>
              </w:rPr>
            </w:pPr>
          </w:p>
        </w:tc>
      </w:tr>
      <w:tr w:rsidR="00DD3BE9" w:rsidRPr="00D92D58" w14:paraId="3B1D3D58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55" w14:textId="77777777" w:rsidR="00DD3BE9" w:rsidRPr="00D92D58" w:rsidRDefault="00DD3BE9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56" w14:textId="77777777" w:rsidR="00DD3BE9" w:rsidRPr="00D92D58" w:rsidRDefault="00DD3BE9" w:rsidP="00B32D65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57" w14:textId="77777777" w:rsidR="00DD3BE9" w:rsidRPr="00D92D58" w:rsidRDefault="00DD3BE9" w:rsidP="00B32D65">
            <w:pPr>
              <w:keepNext/>
              <w:rPr>
                <w:lang w:val="nl"/>
              </w:rPr>
            </w:pPr>
          </w:p>
        </w:tc>
      </w:tr>
      <w:tr w:rsidR="00DD3BE9" w:rsidRPr="00D92D58" w14:paraId="3B1D3D5C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59" w14:textId="77777777" w:rsidR="00DD3BE9" w:rsidRPr="00D92D58" w:rsidRDefault="00DD3BE9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5A" w14:textId="77777777" w:rsidR="00DD3BE9" w:rsidRPr="00D92D58" w:rsidRDefault="00DD3BE9" w:rsidP="00B32D65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5B" w14:textId="77777777" w:rsidR="00DD3BE9" w:rsidRPr="00D92D58" w:rsidRDefault="00DD3BE9" w:rsidP="00B32D65">
            <w:pPr>
              <w:keepNext/>
              <w:rPr>
                <w:lang w:val="nl"/>
              </w:rPr>
            </w:pPr>
          </w:p>
        </w:tc>
      </w:tr>
      <w:tr w:rsidR="00DD3BE9" w:rsidRPr="00FF4590" w14:paraId="3B1D3D60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5D" w14:textId="77777777" w:rsidR="00DD3BE9" w:rsidRPr="00D92D58" w:rsidRDefault="00DD3BE9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5E" w14:textId="77777777" w:rsidR="00DD3BE9" w:rsidRPr="00D92D58" w:rsidRDefault="00DD3BE9" w:rsidP="00B32D65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5F" w14:textId="77777777" w:rsidR="00DD3BE9" w:rsidRPr="00D92D58" w:rsidRDefault="00DD3BE9" w:rsidP="00B32D65">
            <w:pPr>
              <w:keepNext/>
              <w:rPr>
                <w:lang w:val="en-US"/>
              </w:rPr>
            </w:pPr>
          </w:p>
        </w:tc>
      </w:tr>
      <w:tr w:rsidR="00DD3BE9" w:rsidRPr="00D92D58" w14:paraId="3B1D3D64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61" w14:textId="77777777" w:rsidR="00DD3BE9" w:rsidRPr="00D92D58" w:rsidRDefault="00DD3BE9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62" w14:textId="77777777" w:rsidR="00DD3BE9" w:rsidRPr="00D92D58" w:rsidRDefault="00DD3BE9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63" w14:textId="77777777" w:rsidR="00DD3BE9" w:rsidRPr="00D92D58" w:rsidRDefault="00DD3BE9" w:rsidP="00B32D65">
            <w:pPr>
              <w:keepNext/>
              <w:rPr>
                <w:lang w:val="en-US"/>
              </w:rPr>
            </w:pPr>
          </w:p>
        </w:tc>
      </w:tr>
      <w:tr w:rsidR="00DD3BE9" w:rsidRPr="00D92D58" w14:paraId="3B1D3D68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65" w14:textId="77777777" w:rsidR="00DD3BE9" w:rsidRPr="00D92D58" w:rsidRDefault="00DD3BE9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66" w14:textId="77777777" w:rsidR="00DD3BE9" w:rsidRPr="00D92D58" w:rsidRDefault="00DD3BE9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67" w14:textId="77777777" w:rsidR="00DD3BE9" w:rsidRPr="00D92D58" w:rsidRDefault="00DD3BE9" w:rsidP="00B32D65">
            <w:pPr>
              <w:keepNext/>
              <w:rPr>
                <w:lang w:val="en-US"/>
              </w:rPr>
            </w:pPr>
          </w:p>
        </w:tc>
      </w:tr>
    </w:tbl>
    <w:p w14:paraId="3B1D3D69" w14:textId="77777777" w:rsidR="00176174" w:rsidRPr="00DD3BE9" w:rsidRDefault="00176174" w:rsidP="00B32D65"/>
    <w:p w14:paraId="3B1D3D6A" w14:textId="77777777" w:rsidR="00DD3BE9" w:rsidRPr="00E42CA7" w:rsidRDefault="00DD3BE9" w:rsidP="00C76F1B">
      <w:pPr>
        <w:pStyle w:val="Heading4"/>
      </w:pPr>
      <w:bookmarkStart w:id="372" w:name="_Toc264036258"/>
      <w:bookmarkStart w:id="373" w:name="_Toc274836333"/>
      <w:r w:rsidRPr="00882B93">
        <w:rPr>
          <w:noProof/>
        </w:rPr>
        <w:t>FO403</w:t>
      </w:r>
      <w:r w:rsidRPr="00E42CA7">
        <w:t xml:space="preserve"> - </w:t>
      </w:r>
      <w:r w:rsidRPr="00882B93">
        <w:rPr>
          <w:noProof/>
        </w:rPr>
        <w:t>Sturing debiet CPU40</w:t>
      </w:r>
      <w:r>
        <w:rPr>
          <w:noProof/>
        </w:rPr>
        <w:t>1</w:t>
      </w:r>
      <w:bookmarkEnd w:id="372"/>
      <w:bookmarkEnd w:id="373"/>
    </w:p>
    <w:p w14:paraId="3B1D3D6B" w14:textId="77777777" w:rsidR="00DD3BE9" w:rsidRDefault="00DD3BE9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AO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D6F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6C" w14:textId="77777777" w:rsidR="0052639C" w:rsidRPr="00D92D58" w:rsidRDefault="0052639C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6D" w14:textId="77777777" w:rsidR="0052639C" w:rsidRPr="00D92D58" w:rsidRDefault="0052639C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6E" w14:textId="77777777" w:rsidR="0052639C" w:rsidRPr="00D92D58" w:rsidRDefault="0052639C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D73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70" w14:textId="77777777" w:rsidR="0052639C" w:rsidRPr="00D92D58" w:rsidRDefault="0052639C" w:rsidP="00B32D65">
            <w:r>
              <w:t>Range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71" w14:textId="77777777" w:rsidR="0052639C" w:rsidRPr="00D92D58" w:rsidRDefault="0052639C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72" w14:textId="77777777" w:rsidR="0052639C" w:rsidRPr="00D92D58" w:rsidRDefault="0052639C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D77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74" w14:textId="77777777" w:rsidR="0052639C" w:rsidRPr="00D92D58" w:rsidRDefault="0052639C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75" w14:textId="77777777" w:rsidR="0052639C" w:rsidRPr="00D92D58" w:rsidRDefault="0052639C" w:rsidP="00B32D65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76" w14:textId="77777777" w:rsidR="0052639C" w:rsidRPr="00D92D58" w:rsidRDefault="0052639C" w:rsidP="00B32D65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3D78" w14:textId="77777777" w:rsidR="001020F9" w:rsidRPr="00E42CA7" w:rsidRDefault="001020F9" w:rsidP="00C76F1B">
      <w:pPr>
        <w:pStyle w:val="Heading4"/>
      </w:pPr>
      <w:bookmarkStart w:id="374" w:name="_Toc264036259"/>
      <w:bookmarkStart w:id="375" w:name="_Toc274836334"/>
      <w:r w:rsidRPr="00882B93">
        <w:rPr>
          <w:noProof/>
        </w:rPr>
        <w:t>CPU401</w:t>
      </w:r>
      <w:r w:rsidRPr="00E42CA7">
        <w:t xml:space="preserve"> - </w:t>
      </w:r>
      <w:r w:rsidRPr="00882B93">
        <w:rPr>
          <w:noProof/>
        </w:rPr>
        <w:t>Worm pomp voor collector naar conditioner flotatie</w:t>
      </w:r>
      <w:bookmarkEnd w:id="374"/>
      <w:bookmarkEnd w:id="375"/>
    </w:p>
    <w:p w14:paraId="3B1D3D79" w14:textId="77777777" w:rsidR="001020F9" w:rsidRDefault="001020F9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3D7A" w14:textId="77777777" w:rsidR="001020F9" w:rsidRDefault="001020F9" w:rsidP="00B32D65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63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DD3BE9" w:rsidRPr="00D92D58" w14:paraId="3B1D3D7E" w14:textId="77777777" w:rsidTr="00DD3BE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7B" w14:textId="77777777" w:rsidR="00DD3BE9" w:rsidRPr="00D92D58" w:rsidRDefault="00DD3BE9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7C" w14:textId="77777777" w:rsidR="00DD3BE9" w:rsidRPr="00D92D58" w:rsidRDefault="00DD3BE9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7D" w14:textId="77777777" w:rsidR="00DD3BE9" w:rsidRPr="00D92D58" w:rsidRDefault="00DD3BE9" w:rsidP="00B32D65">
            <w:pPr>
              <w:rPr>
                <w:b/>
                <w:bCs/>
                <w:lang w:val="nl"/>
              </w:rPr>
            </w:pPr>
          </w:p>
        </w:tc>
      </w:tr>
      <w:tr w:rsidR="00DD3BE9" w:rsidRPr="00D92D58" w14:paraId="3B1D3D82" w14:textId="77777777" w:rsidTr="00DD3BE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7F" w14:textId="77777777" w:rsidR="00DD3BE9" w:rsidRPr="00D92D58" w:rsidRDefault="00DD3BE9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80" w14:textId="77777777" w:rsidR="00DD3BE9" w:rsidRPr="00D92D58" w:rsidRDefault="00027C4A" w:rsidP="00B32D65">
            <w:pPr>
              <w:pStyle w:val="TableNormal0"/>
            </w:pPr>
            <w:r>
              <w:t>Hoofdsequentie:stap</w:t>
            </w:r>
            <w:r w:rsidR="006D7000">
              <w:t>105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81" w14:textId="77777777" w:rsidR="00DD3BE9" w:rsidRPr="00D92D58" w:rsidRDefault="00DD3BE9" w:rsidP="00B32D65">
            <w:pPr>
              <w:pStyle w:val="TableNormal0"/>
            </w:pPr>
          </w:p>
        </w:tc>
      </w:tr>
      <w:tr w:rsidR="00DD3BE9" w:rsidRPr="00D92D58" w14:paraId="3B1D3D86" w14:textId="77777777" w:rsidTr="00DD3BE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83" w14:textId="77777777" w:rsidR="00DD3BE9" w:rsidRPr="00D92D58" w:rsidRDefault="00DD3BE9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84" w14:textId="77777777" w:rsidR="00DD3BE9" w:rsidRPr="00D92D58" w:rsidRDefault="00DD3BE9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85" w14:textId="77777777" w:rsidR="00DD3BE9" w:rsidRPr="00D92D58" w:rsidRDefault="00DD3BE9" w:rsidP="00B32D65">
            <w:pPr>
              <w:pStyle w:val="TableNormal0"/>
            </w:pPr>
          </w:p>
        </w:tc>
      </w:tr>
    </w:tbl>
    <w:p w14:paraId="3B1D3D87" w14:textId="77777777" w:rsidR="00DD3BE9" w:rsidRDefault="00DD3BE9" w:rsidP="00B32D65"/>
    <w:p w14:paraId="3B1D3D88" w14:textId="77777777" w:rsidR="00DD3BE9" w:rsidRPr="00E42CA7" w:rsidRDefault="00DD3BE9" w:rsidP="0071143B">
      <w:pPr>
        <w:pStyle w:val="Heading3"/>
      </w:pPr>
      <w:bookmarkStart w:id="376" w:name="_Toc264036260"/>
      <w:bookmarkStart w:id="377" w:name="_Toc274836335"/>
      <w:r w:rsidRPr="00882B93">
        <w:rPr>
          <w:noProof/>
        </w:rPr>
        <w:t>VS401</w:t>
      </w:r>
      <w:r w:rsidRPr="00E42CA7">
        <w:t xml:space="preserve"> - </w:t>
      </w:r>
      <w:r w:rsidRPr="00882B93">
        <w:rPr>
          <w:noProof/>
        </w:rPr>
        <w:t>Ontwateringszift voor flotatie. TWEE MOTOREN VAN 7,6KW. + FRENOSTAT vr snel remmen !!!!</w:t>
      </w:r>
      <w:bookmarkEnd w:id="376"/>
      <w:bookmarkEnd w:id="377"/>
    </w:p>
    <w:p w14:paraId="3B1D3D89" w14:textId="77777777" w:rsidR="00DD3BE9" w:rsidRPr="00DD3BE9" w:rsidRDefault="00DD3BE9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DD3BE9" w:rsidRPr="00D92D58" w14:paraId="3B1D3D8D" w14:textId="77777777" w:rsidTr="00DD3BE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8A" w14:textId="77777777" w:rsidR="00DD3BE9" w:rsidRPr="00D92D58" w:rsidRDefault="00DD3BE9" w:rsidP="0071143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8B" w14:textId="77777777" w:rsidR="00DD3BE9" w:rsidRPr="00D92D58" w:rsidRDefault="00DD3BE9" w:rsidP="0071143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8C" w14:textId="77777777" w:rsidR="00DD3BE9" w:rsidRPr="00D92D58" w:rsidRDefault="00DD3BE9" w:rsidP="0071143B">
            <w:pPr>
              <w:rPr>
                <w:b/>
                <w:bCs/>
                <w:lang w:val="nl"/>
              </w:rPr>
            </w:pPr>
          </w:p>
        </w:tc>
      </w:tr>
      <w:tr w:rsidR="00DD3BE9" w:rsidRPr="00D92D58" w14:paraId="3B1D3D91" w14:textId="77777777" w:rsidTr="00DD3BE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8E" w14:textId="77777777" w:rsidR="00DD3BE9" w:rsidRPr="00D92D58" w:rsidRDefault="00DD3BE9" w:rsidP="0071143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8F" w14:textId="77777777" w:rsidR="00DD3BE9" w:rsidRPr="00D92D58" w:rsidRDefault="00863B65" w:rsidP="0071143B">
            <w:pPr>
              <w:pStyle w:val="TableNormal0"/>
            </w:pPr>
            <w:r>
              <w:t>Seq. flotatie:stap110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90" w14:textId="77777777" w:rsidR="00DD3BE9" w:rsidRPr="00D92D58" w:rsidRDefault="00DD3BE9" w:rsidP="0071143B">
            <w:pPr>
              <w:pStyle w:val="TableNormal0"/>
            </w:pPr>
          </w:p>
        </w:tc>
      </w:tr>
      <w:tr w:rsidR="00DD3BE9" w:rsidRPr="00D92D58" w14:paraId="3B1D3D95" w14:textId="77777777" w:rsidTr="00DD3BE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92" w14:textId="77777777" w:rsidR="00DD3BE9" w:rsidRPr="00D92D58" w:rsidRDefault="00DD3BE9" w:rsidP="0071143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93" w14:textId="77777777" w:rsidR="00DD3BE9" w:rsidRPr="00D92D58" w:rsidRDefault="00DD3BE9" w:rsidP="0071143B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94" w14:textId="77777777" w:rsidR="00DD3BE9" w:rsidRPr="00D92D58" w:rsidRDefault="00DD3BE9" w:rsidP="0071143B">
            <w:pPr>
              <w:pStyle w:val="TableNormal0"/>
            </w:pPr>
          </w:p>
        </w:tc>
      </w:tr>
    </w:tbl>
    <w:p w14:paraId="3B1D3D96" w14:textId="77777777" w:rsidR="00421279" w:rsidRPr="00E42CA7" w:rsidRDefault="00421279" w:rsidP="00C76F1B">
      <w:pPr>
        <w:pStyle w:val="Heading4"/>
      </w:pPr>
      <w:bookmarkStart w:id="378" w:name="_Toc274836336"/>
      <w:bookmarkStart w:id="379" w:name="_Toc264036590"/>
      <w:bookmarkStart w:id="380" w:name="_Toc264036261"/>
      <w:r w:rsidRPr="00882B93">
        <w:rPr>
          <w:noProof/>
        </w:rPr>
        <w:t>VS401A</w:t>
      </w:r>
      <w:bookmarkEnd w:id="378"/>
      <w:r w:rsidRPr="00E42CA7">
        <w:t xml:space="preserve"> </w:t>
      </w:r>
      <w:bookmarkEnd w:id="379"/>
    </w:p>
    <w:p w14:paraId="3B1D3D97" w14:textId="77777777" w:rsidR="00421279" w:rsidRDefault="00421279" w:rsidP="0071143B">
      <w:pPr>
        <w:rPr>
          <w:lang w:val="nl"/>
        </w:rPr>
      </w:pPr>
      <w:r w:rsidRPr="00E42CA7">
        <w:rPr>
          <w:rStyle w:val="Strong"/>
        </w:rPr>
        <w:t>Type:</w:t>
      </w:r>
      <w:r w:rsidR="00F1640B">
        <w:rPr>
          <w:lang w:val="nl"/>
        </w:rPr>
        <w:t xml:space="preserve">  Motor - TESYS</w:t>
      </w:r>
    </w:p>
    <w:p w14:paraId="3B1D3D98" w14:textId="77777777" w:rsidR="00421279" w:rsidRDefault="00421279" w:rsidP="0071143B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59</w:t>
      </w:r>
    </w:p>
    <w:p w14:paraId="3B1D3D99" w14:textId="77777777" w:rsidR="00421279" w:rsidRPr="00E42CA7" w:rsidRDefault="00421279" w:rsidP="00C76F1B">
      <w:pPr>
        <w:pStyle w:val="Heading4"/>
      </w:pPr>
      <w:bookmarkStart w:id="381" w:name="_Toc264036591"/>
      <w:bookmarkStart w:id="382" w:name="_Toc274836337"/>
      <w:r w:rsidRPr="00882B93">
        <w:rPr>
          <w:noProof/>
        </w:rPr>
        <w:t>VS401B</w:t>
      </w:r>
      <w:bookmarkEnd w:id="381"/>
      <w:bookmarkEnd w:id="382"/>
    </w:p>
    <w:p w14:paraId="3B1D3D9A" w14:textId="77777777" w:rsidR="00421279" w:rsidRDefault="00421279" w:rsidP="0071143B">
      <w:pPr>
        <w:rPr>
          <w:lang w:val="nl"/>
        </w:rPr>
      </w:pPr>
      <w:r w:rsidRPr="00E42CA7">
        <w:rPr>
          <w:rStyle w:val="Strong"/>
        </w:rPr>
        <w:t>Type:</w:t>
      </w:r>
      <w:r w:rsidR="00F1640B">
        <w:rPr>
          <w:lang w:val="nl"/>
        </w:rPr>
        <w:t xml:space="preserve">  Motor - TESYS</w:t>
      </w:r>
    </w:p>
    <w:p w14:paraId="3B1D3D9B" w14:textId="77777777" w:rsidR="00421279" w:rsidRDefault="00421279" w:rsidP="0071143B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60</w:t>
      </w:r>
    </w:p>
    <w:p w14:paraId="3B1D3D9C" w14:textId="77777777" w:rsidR="001C5FB9" w:rsidRPr="0077218A" w:rsidRDefault="001C5FB9" w:rsidP="0071143B">
      <w:pPr>
        <w:rPr>
          <w:lang w:val="nl"/>
        </w:rPr>
      </w:pPr>
    </w:p>
    <w:p w14:paraId="3B1D3D9D" w14:textId="77777777" w:rsidR="0035563B" w:rsidRPr="00E42CA7" w:rsidRDefault="0035563B" w:rsidP="00A44A2A">
      <w:pPr>
        <w:pStyle w:val="Heading3"/>
      </w:pPr>
      <w:bookmarkStart w:id="383" w:name="_Toc274836338"/>
      <w:r w:rsidRPr="00882B93">
        <w:rPr>
          <w:noProof/>
        </w:rPr>
        <w:t>CN401</w:t>
      </w:r>
      <w:r w:rsidRPr="00E42CA7">
        <w:t xml:space="preserve"> - </w:t>
      </w:r>
      <w:r w:rsidRPr="00882B93">
        <w:rPr>
          <w:noProof/>
        </w:rPr>
        <w:t>Conditioner cel</w:t>
      </w:r>
      <w:bookmarkEnd w:id="380"/>
      <w:bookmarkEnd w:id="383"/>
    </w:p>
    <w:p w14:paraId="3B1D3D9E" w14:textId="77777777" w:rsidR="0035563B" w:rsidRDefault="0035563B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3D9F" w14:textId="77777777" w:rsidR="0035563B" w:rsidRDefault="0035563B" w:rsidP="0071143B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26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5563B" w:rsidRPr="00D92D58" w14:paraId="3B1D3DA3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A0" w14:textId="77777777" w:rsidR="0035563B" w:rsidRPr="00D92D58" w:rsidRDefault="0035563B" w:rsidP="0071143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A1" w14:textId="77777777" w:rsidR="0035563B" w:rsidRPr="00D92D58" w:rsidRDefault="0035563B" w:rsidP="0071143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A2" w14:textId="77777777" w:rsidR="0035563B" w:rsidRPr="00D92D58" w:rsidRDefault="0035563B" w:rsidP="0071143B">
            <w:pPr>
              <w:rPr>
                <w:b/>
                <w:bCs/>
                <w:lang w:val="nl"/>
              </w:rPr>
            </w:pPr>
          </w:p>
        </w:tc>
      </w:tr>
      <w:tr w:rsidR="0035563B" w:rsidRPr="00D92D58" w14:paraId="3B1D3DA7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A4" w14:textId="77777777" w:rsidR="0035563B" w:rsidRPr="00D92D58" w:rsidRDefault="0035563B" w:rsidP="0071143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A5" w14:textId="77777777" w:rsidR="0035563B" w:rsidRPr="00D92D58" w:rsidRDefault="00863B65" w:rsidP="0071143B">
            <w:pPr>
              <w:pStyle w:val="TableNormal0"/>
            </w:pPr>
            <w:r>
              <w:t>Seq. flotatie:stap105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A6" w14:textId="77777777" w:rsidR="0035563B" w:rsidRPr="00D92D58" w:rsidRDefault="0035563B" w:rsidP="0071143B">
            <w:pPr>
              <w:pStyle w:val="TableNormal0"/>
            </w:pPr>
          </w:p>
        </w:tc>
      </w:tr>
      <w:tr w:rsidR="0035563B" w:rsidRPr="00D92D58" w14:paraId="3B1D3DAB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A8" w14:textId="77777777" w:rsidR="0035563B" w:rsidRPr="00D92D58" w:rsidRDefault="0035563B" w:rsidP="0071143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A9" w14:textId="77777777" w:rsidR="0035563B" w:rsidRPr="00D92D58" w:rsidRDefault="0035563B" w:rsidP="0071143B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AA" w14:textId="77777777" w:rsidR="0035563B" w:rsidRPr="00D92D58" w:rsidRDefault="0035563B" w:rsidP="0071143B">
            <w:pPr>
              <w:pStyle w:val="TableNormal0"/>
            </w:pPr>
          </w:p>
        </w:tc>
      </w:tr>
    </w:tbl>
    <w:p w14:paraId="3B1D3DAC" w14:textId="77777777" w:rsidR="0035563B" w:rsidRPr="0077218A" w:rsidRDefault="0035563B" w:rsidP="0071143B">
      <w:pPr>
        <w:rPr>
          <w:lang w:val="nl"/>
        </w:rPr>
      </w:pPr>
    </w:p>
    <w:p w14:paraId="3B1D3DAD" w14:textId="77777777" w:rsidR="0035563B" w:rsidRPr="00A453F0" w:rsidRDefault="0035563B" w:rsidP="00C76F1B">
      <w:pPr>
        <w:pStyle w:val="Heading4"/>
        <w:rPr>
          <w:lang w:val="en-US"/>
        </w:rPr>
      </w:pPr>
      <w:bookmarkStart w:id="384" w:name="_Toc264036262"/>
      <w:bookmarkStart w:id="385" w:name="_Toc274836339"/>
      <w:r w:rsidRPr="00A453F0">
        <w:rPr>
          <w:noProof/>
          <w:lang w:val="en-US"/>
        </w:rPr>
        <w:t>PHT401</w:t>
      </w:r>
      <w:r w:rsidRPr="00A453F0">
        <w:rPr>
          <w:lang w:val="en-US"/>
        </w:rPr>
        <w:t xml:space="preserve"> - </w:t>
      </w:r>
      <w:r w:rsidRPr="00A453F0">
        <w:rPr>
          <w:noProof/>
          <w:lang w:val="en-US"/>
        </w:rPr>
        <w:t>PH-meting conditioner CN401 TRANSMITTER B</w:t>
      </w:r>
      <w:bookmarkEnd w:id="384"/>
      <w:bookmarkEnd w:id="385"/>
    </w:p>
    <w:p w14:paraId="3B1D3DAE" w14:textId="77777777" w:rsidR="0035563B" w:rsidRPr="00D62DE3" w:rsidRDefault="0035563B" w:rsidP="0071143B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pH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PB</w:t>
      </w:r>
    </w:p>
    <w:p w14:paraId="3B1D3DAF" w14:textId="77777777" w:rsidR="0035563B" w:rsidRPr="00D62DE3" w:rsidRDefault="0035563B" w:rsidP="0071143B">
      <w:pPr>
        <w:rPr>
          <w:lang w:val="en-US"/>
        </w:rPr>
      </w:pPr>
      <w:r w:rsidRPr="00D62DE3">
        <w:rPr>
          <w:noProof/>
          <w:lang w:val="en-US"/>
        </w:rPr>
        <w:t>Low: 2</w:t>
      </w:r>
    </w:p>
    <w:p w14:paraId="3B1D3DB0" w14:textId="77777777" w:rsidR="0035563B" w:rsidRPr="00D62DE3" w:rsidRDefault="0035563B" w:rsidP="0071143B">
      <w:pPr>
        <w:rPr>
          <w:lang w:val="en-US"/>
        </w:rPr>
      </w:pPr>
      <w:r w:rsidRPr="00D62DE3">
        <w:rPr>
          <w:noProof/>
          <w:lang w:val="en-US"/>
        </w:rPr>
        <w:t>High: 12</w:t>
      </w:r>
    </w:p>
    <w:p w14:paraId="3B1D3DB1" w14:textId="77777777" w:rsidR="0035563B" w:rsidRDefault="0035563B" w:rsidP="0071143B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10</w:t>
      </w:r>
      <w:r>
        <w:tab/>
        <w:t xml:space="preserve">Type: </w:t>
      </w:r>
      <w:r>
        <w:rPr>
          <w:noProof/>
        </w:rPr>
        <w:t>meting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5563B" w:rsidRPr="00D92D58" w14:paraId="3B1D3DB6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B2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B3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B4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B5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</w:p>
        </w:tc>
      </w:tr>
      <w:tr w:rsidR="0035563B" w:rsidRPr="00D92D58" w14:paraId="3B1D3DBB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B7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B8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B9" w14:textId="77777777" w:rsidR="0035563B" w:rsidRPr="00D92D58" w:rsidRDefault="0035563B" w:rsidP="0071143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BA" w14:textId="77777777" w:rsidR="0035563B" w:rsidRPr="00D92D58" w:rsidRDefault="0035563B" w:rsidP="0071143B">
            <w:pPr>
              <w:keepNext/>
              <w:rPr>
                <w:lang w:val="en-US"/>
              </w:rPr>
            </w:pPr>
          </w:p>
        </w:tc>
      </w:tr>
      <w:tr w:rsidR="0035563B" w:rsidRPr="00D92D58" w14:paraId="3B1D3DC0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BC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BD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BE" w14:textId="77777777" w:rsidR="0035563B" w:rsidRPr="00D92D58" w:rsidRDefault="0035563B" w:rsidP="0071143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BF" w14:textId="77777777" w:rsidR="0035563B" w:rsidRPr="00D92D58" w:rsidRDefault="0035563B" w:rsidP="0071143B">
            <w:pPr>
              <w:keepNext/>
              <w:rPr>
                <w:lang w:val="en-US"/>
              </w:rPr>
            </w:pPr>
          </w:p>
        </w:tc>
      </w:tr>
      <w:tr w:rsidR="0035563B" w:rsidRPr="00D92D58" w14:paraId="3B1D3DC5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C1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C2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C3" w14:textId="77777777" w:rsidR="0035563B" w:rsidRPr="00D92D58" w:rsidRDefault="0035563B" w:rsidP="0071143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C4" w14:textId="77777777" w:rsidR="0035563B" w:rsidRPr="00D92D58" w:rsidRDefault="0035563B" w:rsidP="0071143B">
            <w:pPr>
              <w:keepNext/>
              <w:rPr>
                <w:lang w:val="en-US"/>
              </w:rPr>
            </w:pPr>
          </w:p>
        </w:tc>
      </w:tr>
      <w:tr w:rsidR="0035563B" w:rsidRPr="00D92D58" w14:paraId="3B1D3DCA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C6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C7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C8" w14:textId="77777777" w:rsidR="0035563B" w:rsidRPr="00D92D58" w:rsidRDefault="0035563B" w:rsidP="0071143B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C9" w14:textId="77777777" w:rsidR="0035563B" w:rsidRPr="00D92D58" w:rsidRDefault="0035563B" w:rsidP="0071143B">
            <w:pPr>
              <w:keepNext/>
            </w:pPr>
          </w:p>
        </w:tc>
      </w:tr>
    </w:tbl>
    <w:p w14:paraId="3B1D3DCB" w14:textId="77777777" w:rsidR="0035563B" w:rsidRPr="0077218A" w:rsidRDefault="0035563B" w:rsidP="0071143B">
      <w:pPr>
        <w:rPr>
          <w:lang w:val="nl"/>
        </w:rPr>
      </w:pPr>
    </w:p>
    <w:p w14:paraId="3B1D3DCC" w14:textId="77777777" w:rsidR="0035563B" w:rsidRPr="00E42CA7" w:rsidRDefault="0035563B" w:rsidP="00C76F1B">
      <w:pPr>
        <w:pStyle w:val="Heading4"/>
      </w:pPr>
      <w:bookmarkStart w:id="386" w:name="_Toc264036263"/>
      <w:bookmarkStart w:id="387" w:name="_Toc274836340"/>
      <w:r w:rsidRPr="00882B93">
        <w:rPr>
          <w:noProof/>
        </w:rPr>
        <w:t>SVA405</w:t>
      </w:r>
      <w:r w:rsidRPr="00E42CA7">
        <w:t xml:space="preserve"> - </w:t>
      </w:r>
      <w:r w:rsidRPr="00882B93">
        <w:rPr>
          <w:noProof/>
        </w:rPr>
        <w:t>Klep onder CN401</w:t>
      </w:r>
      <w:bookmarkEnd w:id="386"/>
      <w:bookmarkEnd w:id="387"/>
    </w:p>
    <w:p w14:paraId="3B1D3DCD" w14:textId="77777777" w:rsidR="0035563B" w:rsidRDefault="0035563B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5563B" w:rsidRPr="00D92D58" w14:paraId="3B1D3DD1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CE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CF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D0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</w:p>
        </w:tc>
      </w:tr>
      <w:tr w:rsidR="0035563B" w:rsidRPr="00D92D58" w14:paraId="3B1D3DD5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D2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D3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D4" w14:textId="77777777" w:rsidR="0035563B" w:rsidRPr="00D92D58" w:rsidRDefault="0035563B" w:rsidP="0071143B">
            <w:pPr>
              <w:pStyle w:val="TableNormal0"/>
              <w:keepNext/>
            </w:pPr>
          </w:p>
        </w:tc>
      </w:tr>
      <w:tr w:rsidR="0035563B" w:rsidRPr="00D92D58" w14:paraId="3B1D3DD9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6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7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8" w14:textId="77777777" w:rsidR="0035563B" w:rsidRPr="00D92D58" w:rsidRDefault="0035563B" w:rsidP="0071143B">
            <w:pPr>
              <w:pStyle w:val="TableNormal0"/>
              <w:keepNext/>
            </w:pPr>
          </w:p>
        </w:tc>
      </w:tr>
      <w:tr w:rsidR="00CC25DB" w:rsidRPr="00D92D58" w14:paraId="3B1D3DDD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A" w14:textId="77777777" w:rsidR="00CC25DB" w:rsidRPr="00D92D58" w:rsidRDefault="00CC25DB" w:rsidP="0071143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B" w14:textId="77777777" w:rsidR="00CC25DB" w:rsidRPr="00D92D58" w:rsidRDefault="00CC25D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C" w14:textId="77777777" w:rsidR="00CC25DB" w:rsidRPr="00D92D58" w:rsidRDefault="00CC25DB" w:rsidP="0071143B">
            <w:pPr>
              <w:pStyle w:val="TableNormal0"/>
              <w:keepNext/>
            </w:pPr>
          </w:p>
        </w:tc>
      </w:tr>
      <w:tr w:rsidR="00CC25DB" w:rsidRPr="00D92D58" w14:paraId="3B1D3DE1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E" w14:textId="77777777" w:rsidR="00CC25DB" w:rsidRPr="00D92D58" w:rsidRDefault="00CC25DB" w:rsidP="0071143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DF" w14:textId="77777777" w:rsidR="00CC25DB" w:rsidRPr="00D92D58" w:rsidRDefault="00CC25DB" w:rsidP="0071143B">
            <w:pPr>
              <w:pStyle w:val="TableNormal0"/>
              <w:keepNext/>
            </w:pPr>
            <w:r>
              <w:t>C2.3.64 pos7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E0" w14:textId="77777777" w:rsidR="00CC25DB" w:rsidRPr="00D92D58" w:rsidRDefault="00CC25DB" w:rsidP="0071143B">
            <w:pPr>
              <w:pStyle w:val="TableNormal0"/>
              <w:keepNext/>
            </w:pPr>
          </w:p>
        </w:tc>
      </w:tr>
    </w:tbl>
    <w:p w14:paraId="3B1D3DE2" w14:textId="77777777" w:rsidR="0035563B" w:rsidRPr="0077218A" w:rsidRDefault="0035563B" w:rsidP="0071143B">
      <w:pPr>
        <w:rPr>
          <w:lang w:val="nl"/>
        </w:rPr>
      </w:pPr>
    </w:p>
    <w:p w14:paraId="3B1D3DE3" w14:textId="77777777" w:rsidR="0035563B" w:rsidRPr="00E42CA7" w:rsidRDefault="0035563B" w:rsidP="00C76F1B">
      <w:pPr>
        <w:pStyle w:val="Heading4"/>
      </w:pPr>
      <w:bookmarkStart w:id="388" w:name="_Toc264036264"/>
      <w:bookmarkStart w:id="389" w:name="_Toc274836341"/>
      <w:r w:rsidRPr="00882B93">
        <w:rPr>
          <w:noProof/>
        </w:rPr>
        <w:t>SVA422</w:t>
      </w:r>
      <w:r w:rsidRPr="00E42CA7">
        <w:t xml:space="preserve"> - </w:t>
      </w:r>
      <w:r w:rsidRPr="00882B93">
        <w:rPr>
          <w:noProof/>
        </w:rPr>
        <w:t>Klep water naar CN401</w:t>
      </w:r>
      <w:bookmarkEnd w:id="388"/>
      <w:bookmarkEnd w:id="389"/>
    </w:p>
    <w:p w14:paraId="3B1D3DE4" w14:textId="77777777" w:rsidR="0035563B" w:rsidRDefault="0035563B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5563B" w:rsidRPr="00D92D58" w14:paraId="3B1D3DE8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E5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E6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E7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</w:p>
        </w:tc>
      </w:tr>
      <w:tr w:rsidR="0035563B" w:rsidRPr="00D92D58" w14:paraId="3B1D3DEC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E9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EA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EB" w14:textId="77777777" w:rsidR="0035563B" w:rsidRPr="00D92D58" w:rsidRDefault="0035563B" w:rsidP="0071143B">
            <w:pPr>
              <w:pStyle w:val="TableNormal0"/>
              <w:keepNext/>
            </w:pPr>
          </w:p>
        </w:tc>
      </w:tr>
      <w:tr w:rsidR="0035563B" w:rsidRPr="00D92D58" w14:paraId="3B1D3DF0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ED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EE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EF" w14:textId="77777777" w:rsidR="0035563B" w:rsidRPr="00D92D58" w:rsidRDefault="0035563B" w:rsidP="0071143B">
            <w:pPr>
              <w:pStyle w:val="TableNormal0"/>
              <w:keepNext/>
            </w:pPr>
          </w:p>
        </w:tc>
      </w:tr>
    </w:tbl>
    <w:p w14:paraId="3B1D3DF1" w14:textId="77777777" w:rsidR="0035563B" w:rsidRPr="0077218A" w:rsidRDefault="0035563B" w:rsidP="0071143B">
      <w:pPr>
        <w:rPr>
          <w:lang w:val="nl"/>
        </w:rPr>
      </w:pPr>
    </w:p>
    <w:p w14:paraId="3B1D3DF2" w14:textId="77777777" w:rsidR="00366EA8" w:rsidRPr="00E12964" w:rsidRDefault="00366EA8" w:rsidP="00C76F1B">
      <w:pPr>
        <w:pStyle w:val="Heading4"/>
      </w:pPr>
      <w:bookmarkStart w:id="390" w:name="_Toc264036566"/>
      <w:bookmarkStart w:id="391" w:name="_Toc274836342"/>
      <w:bookmarkStart w:id="392" w:name="_Toc264036265"/>
      <w:r w:rsidRPr="00E12964">
        <w:rPr>
          <w:noProof/>
        </w:rPr>
        <w:t>WPU402</w:t>
      </w:r>
      <w:r w:rsidRPr="00E12964">
        <w:t xml:space="preserve"> - </w:t>
      </w:r>
      <w:r w:rsidRPr="00E12964">
        <w:rPr>
          <w:noProof/>
        </w:rPr>
        <w:t>Waterpomp spoeling conditioner CN401</w:t>
      </w:r>
      <w:bookmarkEnd w:id="390"/>
      <w:bookmarkEnd w:id="391"/>
    </w:p>
    <w:p w14:paraId="3B1D3DF3" w14:textId="77777777" w:rsidR="00366EA8" w:rsidRDefault="00366EA8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3DF4" w14:textId="77777777" w:rsidR="00366EA8" w:rsidRDefault="00366EA8" w:rsidP="0071143B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64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66EA8" w:rsidRPr="00D92D58" w14:paraId="3B1D3DF8" w14:textId="77777777" w:rsidTr="00366EA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F5" w14:textId="77777777" w:rsidR="00366EA8" w:rsidRPr="00D92D58" w:rsidRDefault="00366EA8" w:rsidP="0071143B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F6" w14:textId="77777777" w:rsidR="00366EA8" w:rsidRPr="00D92D58" w:rsidRDefault="00366EA8" w:rsidP="0071143B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DF7" w14:textId="77777777" w:rsidR="00366EA8" w:rsidRPr="00D92D58" w:rsidRDefault="00366EA8" w:rsidP="0071143B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366EA8" w:rsidRPr="00D92D58" w14:paraId="3B1D3DFD" w14:textId="77777777" w:rsidTr="00366EA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F9" w14:textId="77777777" w:rsidR="00366EA8" w:rsidRPr="00D92D58" w:rsidRDefault="00366EA8" w:rsidP="0071143B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FA" w14:textId="77777777" w:rsidR="00366EA8" w:rsidRDefault="00366EA8" w:rsidP="0071143B">
            <w:pPr>
              <w:pStyle w:val="TableNormal0"/>
              <w:keepNext/>
              <w:keepLines/>
            </w:pPr>
            <w:r>
              <w:t>Hoofdsequentie:stap</w:t>
            </w:r>
          </w:p>
          <w:p w14:paraId="3B1D3DFB" w14:textId="77777777" w:rsidR="005452E1" w:rsidRPr="00D92D58" w:rsidRDefault="005452E1" w:rsidP="0071143B">
            <w:pPr>
              <w:pStyle w:val="TableNormal0"/>
              <w:keepNext/>
              <w:keepLines/>
            </w:pPr>
            <w:r>
              <w:t>Stop na sluiten spoelen SVA405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DFC" w14:textId="77777777" w:rsidR="00366EA8" w:rsidRPr="00D92D58" w:rsidRDefault="00366EA8" w:rsidP="0071143B">
            <w:pPr>
              <w:pStyle w:val="TableNormal0"/>
              <w:keepNext/>
              <w:keepLines/>
            </w:pPr>
          </w:p>
        </w:tc>
      </w:tr>
      <w:tr w:rsidR="00366EA8" w:rsidRPr="00D92D58" w14:paraId="3B1D3E01" w14:textId="77777777" w:rsidTr="00366EA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FE" w14:textId="77777777" w:rsidR="00366EA8" w:rsidRPr="00D92D58" w:rsidRDefault="00366EA8" w:rsidP="0071143B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DFF" w14:textId="77777777" w:rsidR="00366EA8" w:rsidRPr="00D92D58" w:rsidRDefault="00366EA8" w:rsidP="0071143B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00" w14:textId="77777777" w:rsidR="00366EA8" w:rsidRPr="00D92D58" w:rsidRDefault="00366EA8" w:rsidP="0071143B">
            <w:pPr>
              <w:pStyle w:val="TableNormal0"/>
              <w:keepNext/>
              <w:keepLines/>
            </w:pPr>
          </w:p>
        </w:tc>
      </w:tr>
    </w:tbl>
    <w:p w14:paraId="3B1D3E02" w14:textId="77777777" w:rsidR="00366EA8" w:rsidRDefault="00366EA8" w:rsidP="0071143B"/>
    <w:p w14:paraId="3B1D3E03" w14:textId="77777777" w:rsidR="0035563B" w:rsidRPr="00E42CA7" w:rsidRDefault="0035563B" w:rsidP="00A44A2A">
      <w:pPr>
        <w:pStyle w:val="Heading3"/>
      </w:pPr>
      <w:bookmarkStart w:id="393" w:name="_Toc274836343"/>
      <w:r w:rsidRPr="00882B93">
        <w:rPr>
          <w:noProof/>
        </w:rPr>
        <w:t>CN402</w:t>
      </w:r>
      <w:r w:rsidRPr="00E42CA7">
        <w:t xml:space="preserve"> - </w:t>
      </w:r>
      <w:r w:rsidRPr="00882B93">
        <w:rPr>
          <w:noProof/>
        </w:rPr>
        <w:t>Conditioner cel</w:t>
      </w:r>
      <w:bookmarkEnd w:id="392"/>
      <w:bookmarkEnd w:id="393"/>
    </w:p>
    <w:p w14:paraId="3B1D3E04" w14:textId="77777777" w:rsidR="0035563B" w:rsidRDefault="0035563B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3E05" w14:textId="77777777" w:rsidR="0035563B" w:rsidRDefault="0035563B" w:rsidP="0071143B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27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5563B" w:rsidRPr="00D92D58" w14:paraId="3B1D3E09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06" w14:textId="77777777" w:rsidR="0035563B" w:rsidRPr="00D92D58" w:rsidRDefault="0035563B" w:rsidP="0071143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07" w14:textId="77777777" w:rsidR="0035563B" w:rsidRPr="00D92D58" w:rsidRDefault="0035563B" w:rsidP="0071143B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08" w14:textId="77777777" w:rsidR="0035563B" w:rsidRPr="00D92D58" w:rsidRDefault="0035563B" w:rsidP="0071143B">
            <w:pPr>
              <w:rPr>
                <w:b/>
                <w:bCs/>
                <w:lang w:val="nl"/>
              </w:rPr>
            </w:pPr>
          </w:p>
        </w:tc>
      </w:tr>
      <w:tr w:rsidR="0035563B" w:rsidRPr="00D92D58" w14:paraId="3B1D3E0D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0A" w14:textId="77777777" w:rsidR="0035563B" w:rsidRPr="00D92D58" w:rsidRDefault="0035563B" w:rsidP="0071143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0B" w14:textId="77777777" w:rsidR="0035563B" w:rsidRPr="00D92D58" w:rsidRDefault="00863B65" w:rsidP="0071143B">
            <w:pPr>
              <w:pStyle w:val="TableNormal0"/>
            </w:pPr>
            <w:r>
              <w:t>Seq. flotatie:stap100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0C" w14:textId="77777777" w:rsidR="0035563B" w:rsidRPr="00D92D58" w:rsidRDefault="0035563B" w:rsidP="0071143B">
            <w:pPr>
              <w:pStyle w:val="TableNormal0"/>
            </w:pPr>
          </w:p>
        </w:tc>
      </w:tr>
      <w:tr w:rsidR="0035563B" w:rsidRPr="00D92D58" w14:paraId="3B1D3E11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0E" w14:textId="77777777" w:rsidR="0035563B" w:rsidRPr="00D92D58" w:rsidRDefault="0035563B" w:rsidP="0071143B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0F" w14:textId="77777777" w:rsidR="0035563B" w:rsidRPr="00D92D58" w:rsidRDefault="0035563B" w:rsidP="0071143B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10" w14:textId="77777777" w:rsidR="0035563B" w:rsidRPr="00D92D58" w:rsidRDefault="0035563B" w:rsidP="0071143B">
            <w:pPr>
              <w:pStyle w:val="TableNormal0"/>
            </w:pPr>
          </w:p>
        </w:tc>
      </w:tr>
    </w:tbl>
    <w:p w14:paraId="3B1D3E12" w14:textId="77777777" w:rsidR="0035563B" w:rsidRPr="0077218A" w:rsidRDefault="0035563B" w:rsidP="0071143B">
      <w:pPr>
        <w:rPr>
          <w:lang w:val="nl"/>
        </w:rPr>
      </w:pPr>
    </w:p>
    <w:p w14:paraId="3B1D3E13" w14:textId="77777777" w:rsidR="0035563B" w:rsidRPr="00E42CA7" w:rsidRDefault="0035563B" w:rsidP="00C76F1B">
      <w:pPr>
        <w:pStyle w:val="Heading4"/>
      </w:pPr>
      <w:bookmarkStart w:id="394" w:name="_Toc264036266"/>
      <w:bookmarkStart w:id="395" w:name="_Toc274836344"/>
      <w:r w:rsidRPr="00882B93">
        <w:rPr>
          <w:noProof/>
        </w:rPr>
        <w:t>SVA406</w:t>
      </w:r>
      <w:r w:rsidRPr="00E42CA7">
        <w:t xml:space="preserve"> - </w:t>
      </w:r>
      <w:r w:rsidRPr="00882B93">
        <w:rPr>
          <w:noProof/>
        </w:rPr>
        <w:t>Klep onder CN402</w:t>
      </w:r>
      <w:bookmarkEnd w:id="394"/>
      <w:bookmarkEnd w:id="395"/>
    </w:p>
    <w:p w14:paraId="3B1D3E14" w14:textId="77777777" w:rsidR="0035563B" w:rsidRPr="0035563B" w:rsidRDefault="0035563B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35563B" w:rsidRPr="00D92D58" w14:paraId="3B1D3E18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15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16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17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</w:p>
        </w:tc>
      </w:tr>
      <w:tr w:rsidR="0035563B" w:rsidRPr="00D92D58" w14:paraId="3B1D3E1C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19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1A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1B" w14:textId="77777777" w:rsidR="0035563B" w:rsidRPr="00D92D58" w:rsidRDefault="0035563B" w:rsidP="0071143B">
            <w:pPr>
              <w:pStyle w:val="TableNormal0"/>
              <w:keepNext/>
            </w:pPr>
          </w:p>
        </w:tc>
      </w:tr>
      <w:tr w:rsidR="0035563B" w:rsidRPr="00D92D58" w14:paraId="3B1D3E20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1D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1E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1F" w14:textId="77777777" w:rsidR="0035563B" w:rsidRPr="00D92D58" w:rsidRDefault="0035563B" w:rsidP="0071143B">
            <w:pPr>
              <w:pStyle w:val="TableNormal0"/>
              <w:keepNext/>
            </w:pPr>
          </w:p>
        </w:tc>
      </w:tr>
      <w:tr w:rsidR="00FF0571" w:rsidRPr="00D92D58" w14:paraId="3B1D3E24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21" w14:textId="77777777" w:rsidR="00FF0571" w:rsidRPr="00D92D58" w:rsidRDefault="00FF0571" w:rsidP="0071143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22" w14:textId="77777777" w:rsidR="00FF0571" w:rsidRPr="00D92D58" w:rsidRDefault="00FF0571" w:rsidP="0071143B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23" w14:textId="77777777" w:rsidR="00FF0571" w:rsidRPr="00D92D58" w:rsidRDefault="00FF0571" w:rsidP="0071143B">
            <w:pPr>
              <w:pStyle w:val="TableNormal0"/>
              <w:keepNext/>
            </w:pPr>
          </w:p>
        </w:tc>
      </w:tr>
      <w:tr w:rsidR="00CC25DB" w:rsidRPr="00D92D58" w14:paraId="3B1D3E28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25" w14:textId="77777777" w:rsidR="00CC25DB" w:rsidRPr="00D92D58" w:rsidRDefault="00CC25DB" w:rsidP="00CC25D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26" w14:textId="77777777" w:rsidR="00CC25DB" w:rsidRPr="00D92D58" w:rsidRDefault="00CC25DB" w:rsidP="00CC25DB">
            <w:pPr>
              <w:pStyle w:val="TableNormal0"/>
              <w:keepNext/>
            </w:pPr>
            <w:r>
              <w:t>C2.3.64 pos8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27" w14:textId="77777777" w:rsidR="00CC25DB" w:rsidRPr="00D92D58" w:rsidRDefault="00CC25DB" w:rsidP="0071143B">
            <w:pPr>
              <w:pStyle w:val="TableNormal0"/>
              <w:keepNext/>
            </w:pPr>
          </w:p>
        </w:tc>
      </w:tr>
    </w:tbl>
    <w:p w14:paraId="3B1D3E29" w14:textId="77777777" w:rsidR="00F1640B" w:rsidRPr="00F1640B" w:rsidRDefault="00F1640B" w:rsidP="00F1640B">
      <w:bookmarkStart w:id="396" w:name="_Toc264036267"/>
    </w:p>
    <w:p w14:paraId="3B1D3E2A" w14:textId="77777777" w:rsidR="0035563B" w:rsidRPr="00E42CA7" w:rsidRDefault="0035563B" w:rsidP="00C76F1B">
      <w:pPr>
        <w:pStyle w:val="Heading4"/>
      </w:pPr>
      <w:bookmarkStart w:id="397" w:name="_Toc274836345"/>
      <w:r w:rsidRPr="00882B93">
        <w:rPr>
          <w:noProof/>
        </w:rPr>
        <w:t>SVA421</w:t>
      </w:r>
      <w:r w:rsidRPr="00E42CA7">
        <w:t xml:space="preserve"> - </w:t>
      </w:r>
      <w:r w:rsidRPr="00882B93">
        <w:rPr>
          <w:noProof/>
        </w:rPr>
        <w:t>Klep water spoeling goten flotatiebakken</w:t>
      </w:r>
      <w:bookmarkEnd w:id="396"/>
      <w:bookmarkEnd w:id="397"/>
    </w:p>
    <w:p w14:paraId="3B1D3E2B" w14:textId="77777777" w:rsidR="0035563B" w:rsidRDefault="0035563B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5563B" w:rsidRPr="00D92D58" w14:paraId="3B1D3E2F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2C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2D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2E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</w:p>
        </w:tc>
      </w:tr>
      <w:tr w:rsidR="0035563B" w:rsidRPr="00D92D58" w14:paraId="3B1D3E33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30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31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32" w14:textId="77777777" w:rsidR="0035563B" w:rsidRPr="00D92D58" w:rsidRDefault="0035563B" w:rsidP="0071143B">
            <w:pPr>
              <w:pStyle w:val="TableNormal0"/>
              <w:keepNext/>
            </w:pPr>
          </w:p>
        </w:tc>
      </w:tr>
      <w:tr w:rsidR="0035563B" w:rsidRPr="00D92D58" w14:paraId="3B1D3E37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4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5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6" w14:textId="77777777" w:rsidR="0035563B" w:rsidRPr="00D92D58" w:rsidRDefault="0035563B" w:rsidP="0071143B">
            <w:pPr>
              <w:pStyle w:val="TableNormal0"/>
              <w:keepNext/>
            </w:pPr>
          </w:p>
        </w:tc>
      </w:tr>
      <w:tr w:rsidR="00CC25DB" w:rsidRPr="00D92D58" w14:paraId="3B1D3E3B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8" w14:textId="77777777" w:rsidR="00CC25DB" w:rsidRPr="00D92D58" w:rsidRDefault="00CC25DB" w:rsidP="0071143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9" w14:textId="77777777" w:rsidR="00CC25DB" w:rsidRPr="00D92D58" w:rsidRDefault="00CC25DB" w:rsidP="0071143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A" w14:textId="77777777" w:rsidR="00CC25DB" w:rsidRPr="00D92D58" w:rsidRDefault="00CC25DB" w:rsidP="0071143B">
            <w:pPr>
              <w:pStyle w:val="TableNormal0"/>
              <w:keepNext/>
            </w:pPr>
          </w:p>
        </w:tc>
      </w:tr>
      <w:tr w:rsidR="00CC25DB" w:rsidRPr="00D92D58" w14:paraId="3B1D3E3F" w14:textId="77777777" w:rsidTr="0035563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C" w14:textId="77777777" w:rsidR="00CC25DB" w:rsidRPr="00D92D58" w:rsidRDefault="00CC25DB" w:rsidP="00CC25D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D" w14:textId="77777777" w:rsidR="00CC25DB" w:rsidRPr="00D92D58" w:rsidRDefault="00CC25DB" w:rsidP="00CC25DB">
            <w:pPr>
              <w:pStyle w:val="TableNormal0"/>
              <w:keepNext/>
            </w:pPr>
            <w:r>
              <w:t>C2.3.64 pos11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3E" w14:textId="77777777" w:rsidR="00CC25DB" w:rsidRPr="00D92D58" w:rsidRDefault="00CC25DB" w:rsidP="0071143B">
            <w:pPr>
              <w:pStyle w:val="TableNormal0"/>
              <w:keepNext/>
            </w:pPr>
          </w:p>
        </w:tc>
      </w:tr>
    </w:tbl>
    <w:p w14:paraId="3B1D3E40" w14:textId="77777777" w:rsidR="00F1640B" w:rsidRPr="00F1640B" w:rsidRDefault="00F1640B" w:rsidP="00F1640B">
      <w:bookmarkStart w:id="398" w:name="_Toc264036268"/>
    </w:p>
    <w:p w14:paraId="3B1D3E41" w14:textId="77777777" w:rsidR="0035563B" w:rsidRPr="00E42CA7" w:rsidRDefault="0035563B" w:rsidP="00C76F1B">
      <w:pPr>
        <w:pStyle w:val="Heading4"/>
      </w:pPr>
      <w:bookmarkStart w:id="399" w:name="_Toc274836346"/>
      <w:r w:rsidRPr="00882B93">
        <w:rPr>
          <w:noProof/>
        </w:rPr>
        <w:lastRenderedPageBreak/>
        <w:t>DO401</w:t>
      </w:r>
      <w:r w:rsidRPr="00E42CA7">
        <w:t xml:space="preserve"> - </w:t>
      </w:r>
      <w:r w:rsidRPr="00882B93">
        <w:rPr>
          <w:noProof/>
        </w:rPr>
        <w:t>Klep regeling densiteit FL401</w:t>
      </w:r>
      <w:bookmarkEnd w:id="398"/>
      <w:bookmarkEnd w:id="399"/>
    </w:p>
    <w:p w14:paraId="3B1D3E42" w14:textId="77777777" w:rsidR="0035563B" w:rsidRDefault="0035563B" w:rsidP="0071143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PB</w:t>
      </w:r>
    </w:p>
    <w:p w14:paraId="3B1D3E43" w14:textId="77777777" w:rsidR="0035563B" w:rsidRDefault="0035563B" w:rsidP="0071143B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48</w:t>
      </w:r>
      <w:r>
        <w:tab/>
        <w:t xml:space="preserve">Type: </w:t>
      </w:r>
      <w:r>
        <w:rPr>
          <w:noProof/>
        </w:rPr>
        <w:t>sipart PS2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5563B" w:rsidRPr="00D92D58" w14:paraId="3B1D3E48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44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45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46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47" w14:textId="77777777" w:rsidR="0035563B" w:rsidRPr="00D92D58" w:rsidRDefault="0035563B" w:rsidP="0071143B">
            <w:pPr>
              <w:keepNext/>
              <w:rPr>
                <w:b/>
                <w:bCs/>
                <w:lang w:val="nl"/>
              </w:rPr>
            </w:pPr>
          </w:p>
        </w:tc>
      </w:tr>
      <w:tr w:rsidR="0035563B" w:rsidRPr="00D92D58" w14:paraId="3B1D3E4D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49" w14:textId="77777777" w:rsidR="0035563B" w:rsidRPr="00D92D58" w:rsidRDefault="0035563B" w:rsidP="0071143B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4A" w14:textId="77777777" w:rsidR="0035563B" w:rsidRPr="00D92D58" w:rsidRDefault="0035563B" w:rsidP="0071143B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4B" w14:textId="77777777" w:rsidR="0035563B" w:rsidRPr="00D92D58" w:rsidRDefault="0035563B" w:rsidP="0071143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4C" w14:textId="77777777" w:rsidR="0035563B" w:rsidRPr="00D92D58" w:rsidRDefault="0035563B" w:rsidP="0071143B">
            <w:pPr>
              <w:keepNext/>
              <w:rPr>
                <w:lang w:val="en-US"/>
              </w:rPr>
            </w:pPr>
          </w:p>
        </w:tc>
      </w:tr>
      <w:tr w:rsidR="0035563B" w:rsidRPr="00D92D58" w14:paraId="3B1D3E52" w14:textId="77777777" w:rsidTr="0035563B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4E" w14:textId="77777777" w:rsidR="0035563B" w:rsidRPr="00D92D58" w:rsidRDefault="0035563B" w:rsidP="0071143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4F" w14:textId="77777777" w:rsidR="0035563B" w:rsidRPr="00D92D58" w:rsidRDefault="0035563B" w:rsidP="0071143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50" w14:textId="77777777" w:rsidR="0035563B" w:rsidRPr="00D92D58" w:rsidRDefault="0035563B" w:rsidP="0071143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51" w14:textId="77777777" w:rsidR="0035563B" w:rsidRPr="00D92D58" w:rsidRDefault="0035563B" w:rsidP="0071143B">
            <w:pPr>
              <w:keepNext/>
              <w:rPr>
                <w:lang w:val="en-US"/>
              </w:rPr>
            </w:pPr>
          </w:p>
        </w:tc>
      </w:tr>
    </w:tbl>
    <w:p w14:paraId="3B1D3E53" w14:textId="77777777" w:rsidR="007E31FD" w:rsidRPr="0062253A" w:rsidRDefault="007E31FD" w:rsidP="0062253A">
      <w:bookmarkStart w:id="400" w:name="_Toc264036496"/>
      <w:bookmarkStart w:id="401" w:name="_Toc264036269"/>
    </w:p>
    <w:p w14:paraId="3B1D3E54" w14:textId="77777777" w:rsidR="00574D6B" w:rsidRPr="00E42CA7" w:rsidRDefault="00574D6B" w:rsidP="00C76F1B">
      <w:pPr>
        <w:pStyle w:val="Heading4"/>
      </w:pPr>
      <w:bookmarkStart w:id="402" w:name="_Toc274836347"/>
      <w:r w:rsidRPr="00882B93">
        <w:rPr>
          <w:noProof/>
        </w:rPr>
        <w:t>BL401</w:t>
      </w:r>
      <w:r w:rsidRPr="00E42CA7">
        <w:t xml:space="preserve"> - </w:t>
      </w:r>
      <w:r w:rsidRPr="00882B93">
        <w:rPr>
          <w:noProof/>
        </w:rPr>
        <w:t>Blower beluchting flotatie</w:t>
      </w:r>
      <w:bookmarkEnd w:id="400"/>
      <w:bookmarkEnd w:id="402"/>
    </w:p>
    <w:p w14:paraId="3B1D3E55" w14:textId="77777777" w:rsidR="00574D6B" w:rsidRPr="000F09B8" w:rsidRDefault="00574D6B" w:rsidP="0071143B">
      <w:pPr>
        <w:rPr>
          <w:lang w:val="nl"/>
        </w:rPr>
      </w:pPr>
      <w:r w:rsidRPr="00E42CA7">
        <w:rPr>
          <w:rStyle w:val="Strong"/>
        </w:rPr>
        <w:t>Type:</w:t>
      </w:r>
      <w:r w:rsidR="000F09B8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0F09B8">
        <w:rPr>
          <w:noProof/>
          <w:lang w:val="nl"/>
        </w:rPr>
        <w:t xml:space="preserve"> - Drive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574D6B" w:rsidRPr="00D92D58" w14:paraId="3B1D3E59" w14:textId="77777777" w:rsidTr="000F09B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56" w14:textId="77777777" w:rsidR="00574D6B" w:rsidRPr="00D92D58" w:rsidRDefault="00574D6B" w:rsidP="0071143B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57" w14:textId="77777777" w:rsidR="00574D6B" w:rsidRPr="00D92D58" w:rsidRDefault="000F09B8" w:rsidP="0071143B">
            <w:pPr>
              <w:keepNext/>
              <w:keepLines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58" w14:textId="77777777" w:rsidR="00574D6B" w:rsidRPr="00D92D58" w:rsidRDefault="000F09B8" w:rsidP="0071143B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74D6B" w:rsidRPr="00D92D58" w14:paraId="3B1D3E5D" w14:textId="77777777" w:rsidTr="000F09B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5A" w14:textId="77777777" w:rsidR="00574D6B" w:rsidRPr="00D92D58" w:rsidRDefault="00574D6B" w:rsidP="0071143B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5B" w14:textId="77777777" w:rsidR="00574D6B" w:rsidRPr="00D92D58" w:rsidRDefault="00311FDA" w:rsidP="0071143B">
            <w:pPr>
              <w:pStyle w:val="TableNormal0"/>
              <w:keepNext/>
              <w:keepLines/>
            </w:pPr>
            <w:r>
              <w:rPr>
                <w:lang w:val="nl-NL"/>
              </w:rPr>
              <w:t>Seq. flotatie:stap75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5C" w14:textId="77777777" w:rsidR="00574D6B" w:rsidRPr="00D92D58" w:rsidRDefault="00574D6B" w:rsidP="0071143B">
            <w:pPr>
              <w:pStyle w:val="TableNormal0"/>
              <w:keepNext/>
              <w:keepLines/>
            </w:pPr>
          </w:p>
        </w:tc>
      </w:tr>
      <w:tr w:rsidR="00574D6B" w:rsidRPr="00D92D58" w14:paraId="3B1D3E61" w14:textId="77777777" w:rsidTr="000F09B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5E" w14:textId="77777777" w:rsidR="00574D6B" w:rsidRPr="00D92D58" w:rsidRDefault="00574D6B" w:rsidP="0071143B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5F" w14:textId="77777777" w:rsidR="00574D6B" w:rsidRPr="00D92D58" w:rsidRDefault="00574D6B" w:rsidP="0071143B">
            <w:pPr>
              <w:pStyle w:val="TableNormal0"/>
              <w:keepNext/>
              <w:keepLines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0" w14:textId="77777777" w:rsidR="00574D6B" w:rsidRPr="00D92D58" w:rsidRDefault="00574D6B" w:rsidP="0071143B">
            <w:pPr>
              <w:pStyle w:val="TableNormal0"/>
              <w:keepNext/>
              <w:keepLines/>
            </w:pPr>
          </w:p>
        </w:tc>
      </w:tr>
      <w:tr w:rsidR="000F09B8" w:rsidRPr="00D92D58" w14:paraId="3B1D3E65" w14:textId="77777777" w:rsidTr="000F09B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2" w14:textId="77777777" w:rsidR="000F09B8" w:rsidRPr="00D92D58" w:rsidRDefault="000F09B8" w:rsidP="0071143B">
            <w:pPr>
              <w:pStyle w:val="TableNormal0"/>
              <w:keepNext/>
              <w:keepLines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3" w14:textId="77777777" w:rsidR="000F09B8" w:rsidRPr="00D92D58" w:rsidRDefault="000F09B8" w:rsidP="0071143B">
            <w:pPr>
              <w:pStyle w:val="TableNormal0"/>
              <w:keepNext/>
              <w:keepLines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4" w14:textId="77777777" w:rsidR="000F09B8" w:rsidRPr="00D92D58" w:rsidRDefault="000F09B8" w:rsidP="0071143B">
            <w:pPr>
              <w:pStyle w:val="TableNormal0"/>
              <w:keepNext/>
              <w:keepLines/>
            </w:pPr>
          </w:p>
        </w:tc>
      </w:tr>
      <w:tr w:rsidR="000F09B8" w:rsidRPr="00D92D58" w14:paraId="3B1D3E69" w14:textId="77777777" w:rsidTr="000F09B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6" w14:textId="77777777" w:rsidR="000F09B8" w:rsidRPr="00D92D58" w:rsidRDefault="000F09B8" w:rsidP="0071143B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7" w14:textId="77777777" w:rsidR="000F09B8" w:rsidRPr="00D92D58" w:rsidRDefault="000F09B8" w:rsidP="0071143B">
            <w:pPr>
              <w:pStyle w:val="TableNormal0"/>
              <w:keepNext/>
              <w:keepLines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33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8" w14:textId="77777777" w:rsidR="000F09B8" w:rsidRPr="00D92D58" w:rsidRDefault="000F09B8" w:rsidP="0071143B">
            <w:pPr>
              <w:pStyle w:val="TableNormal0"/>
              <w:keepNext/>
              <w:keepLines/>
            </w:pPr>
          </w:p>
        </w:tc>
      </w:tr>
      <w:tr w:rsidR="000F09B8" w:rsidRPr="00D92D58" w14:paraId="3B1D3E6D" w14:textId="77777777" w:rsidTr="000F09B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A" w14:textId="77777777" w:rsidR="000F09B8" w:rsidRPr="00D92D58" w:rsidRDefault="000F09B8" w:rsidP="000F09B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WS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B" w14:textId="77777777" w:rsidR="000F09B8" w:rsidRPr="00D92D58" w:rsidRDefault="000F09B8" w:rsidP="000F09B8">
            <w:pPr>
              <w:pStyle w:val="TableNormal0"/>
              <w:keepNext/>
            </w:pPr>
            <w:r>
              <w:t>C2.0.11.102.10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C" w14:textId="77777777" w:rsidR="000F09B8" w:rsidRPr="00D92D58" w:rsidRDefault="000F09B8" w:rsidP="000F09B8">
            <w:pPr>
              <w:pStyle w:val="TableNormal0"/>
              <w:keepNext/>
            </w:pPr>
            <w:r>
              <w:t>Werkschakelaar open</w:t>
            </w:r>
          </w:p>
        </w:tc>
      </w:tr>
      <w:tr w:rsidR="000F09B8" w:rsidRPr="00D92D58" w14:paraId="3B1D3E71" w14:textId="77777777" w:rsidTr="000F09B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E" w14:textId="77777777" w:rsidR="000F09B8" w:rsidRDefault="000F09B8" w:rsidP="000F09B8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CI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6F" w14:textId="77777777" w:rsidR="000F09B8" w:rsidRDefault="000F09B8" w:rsidP="000F09B8">
            <w:pPr>
              <w:pStyle w:val="TableNormal0"/>
              <w:keepNext/>
            </w:pPr>
            <w:r>
              <w:t>C2.0.11.102.11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70" w14:textId="77777777" w:rsidR="000F09B8" w:rsidRDefault="000F09B8" w:rsidP="000F09B8">
            <w:pPr>
              <w:pStyle w:val="TableNormal0"/>
              <w:keepNext/>
            </w:pPr>
            <w:r>
              <w:t>Contactor in</w:t>
            </w:r>
          </w:p>
        </w:tc>
      </w:tr>
    </w:tbl>
    <w:p w14:paraId="3B1D3E72" w14:textId="77777777" w:rsidR="00574D6B" w:rsidRDefault="0081430C" w:rsidP="0071143B">
      <w:pPr>
        <w:rPr>
          <w:color w:val="00B050"/>
          <w:lang w:val="nl"/>
        </w:rPr>
      </w:pPr>
      <w:r w:rsidRPr="007E31FD">
        <w:rPr>
          <w:color w:val="00B050"/>
          <w:lang w:val="nl"/>
        </w:rPr>
        <w:t>Regelen op PT401 (PIC401)</w:t>
      </w:r>
    </w:p>
    <w:p w14:paraId="3B1D3E73" w14:textId="77777777" w:rsidR="0081430C" w:rsidRDefault="0081430C" w:rsidP="0071143B">
      <w:pPr>
        <w:rPr>
          <w:lang w:val="nl"/>
        </w:rPr>
      </w:pPr>
    </w:p>
    <w:p w14:paraId="3B1D3E74" w14:textId="77777777" w:rsidR="0052639C" w:rsidRPr="00E42CA7" w:rsidRDefault="0052639C" w:rsidP="0052639C">
      <w:pPr>
        <w:pStyle w:val="Heading4"/>
      </w:pPr>
      <w:bookmarkStart w:id="403" w:name="_Toc274836348"/>
      <w:r>
        <w:rPr>
          <w:noProof/>
        </w:rPr>
        <w:t>PT401 – Drukmeting BL401</w:t>
      </w:r>
      <w:bookmarkEnd w:id="403"/>
    </w:p>
    <w:p w14:paraId="3B1D3E75" w14:textId="77777777" w:rsidR="0052639C" w:rsidRDefault="0052639C" w:rsidP="0052639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E79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76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77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78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E7D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7A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7B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7C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81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7E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7F" w14:textId="77777777" w:rsidR="0052639C" w:rsidRPr="00D92D58" w:rsidRDefault="0052639C" w:rsidP="0052639C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0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85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82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83" w14:textId="77777777" w:rsidR="0052639C" w:rsidRPr="00D92D58" w:rsidRDefault="0052639C" w:rsidP="0052639C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84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89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6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7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8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8D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A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B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C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91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E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8F" w14:textId="77777777" w:rsidR="0052639C" w:rsidRPr="00D92D58" w:rsidRDefault="0052639C" w:rsidP="0052639C">
            <w:pPr>
              <w:pStyle w:val="TableNormal0"/>
              <w:keepNext/>
            </w:pPr>
            <w:r>
              <w:t>C2.0.11.306.5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90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E92" w14:textId="77777777" w:rsidR="0052639C" w:rsidRDefault="0052639C" w:rsidP="0071143B">
      <w:pPr>
        <w:rPr>
          <w:lang w:val="nl"/>
        </w:rPr>
      </w:pPr>
    </w:p>
    <w:p w14:paraId="3B1D3E93" w14:textId="77777777" w:rsidR="0052639C" w:rsidRPr="00E42CA7" w:rsidRDefault="0052639C" w:rsidP="0052639C">
      <w:pPr>
        <w:pStyle w:val="Heading4"/>
      </w:pPr>
      <w:bookmarkStart w:id="404" w:name="_Toc274836349"/>
      <w:r>
        <w:rPr>
          <w:noProof/>
        </w:rPr>
        <w:t>FM401 – Frothmaster speed</w:t>
      </w:r>
      <w:bookmarkEnd w:id="404"/>
    </w:p>
    <w:p w14:paraId="3B1D3E94" w14:textId="77777777" w:rsidR="0052639C" w:rsidRDefault="0052639C" w:rsidP="0052639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E98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95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96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97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E9C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99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9A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9B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A0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9D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9E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9F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A4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A1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A2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A3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A8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5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6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7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AC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9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A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B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B0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D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E" w14:textId="77777777" w:rsidR="0052639C" w:rsidRPr="00D92D58" w:rsidRDefault="0052639C" w:rsidP="0052639C">
            <w:pPr>
              <w:pStyle w:val="TableNormal0"/>
              <w:keepNext/>
            </w:pPr>
            <w:r>
              <w:t>C2.0.11.306.6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AF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EB1" w14:textId="77777777" w:rsidR="0052639C" w:rsidRDefault="0052639C" w:rsidP="0071143B">
      <w:pPr>
        <w:rPr>
          <w:lang w:val="nl"/>
        </w:rPr>
      </w:pPr>
    </w:p>
    <w:p w14:paraId="3B1D3EB2" w14:textId="77777777" w:rsidR="0052639C" w:rsidRPr="00E42CA7" w:rsidRDefault="0052639C" w:rsidP="0052639C">
      <w:pPr>
        <w:pStyle w:val="Heading4"/>
      </w:pPr>
      <w:bookmarkStart w:id="405" w:name="_Toc274836350"/>
      <w:r>
        <w:rPr>
          <w:noProof/>
        </w:rPr>
        <w:t>FM402 – Frothmaster size</w:t>
      </w:r>
      <w:bookmarkEnd w:id="405"/>
    </w:p>
    <w:p w14:paraId="3B1D3EB3" w14:textId="77777777" w:rsidR="0052639C" w:rsidRDefault="0052639C" w:rsidP="0052639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EB7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B4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B5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B6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EBB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B8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B9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BA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BF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BC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BD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BE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C3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C0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C1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C2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C7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4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5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6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CB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8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9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A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CF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C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D" w14:textId="77777777" w:rsidR="0052639C" w:rsidRPr="00D92D58" w:rsidRDefault="0052639C" w:rsidP="0052639C">
            <w:pPr>
              <w:pStyle w:val="TableNormal0"/>
              <w:keepNext/>
            </w:pPr>
            <w:r>
              <w:t>C2.0.11.306.7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CE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ED0" w14:textId="77777777" w:rsidR="0052639C" w:rsidRDefault="0052639C" w:rsidP="0071143B">
      <w:pPr>
        <w:rPr>
          <w:lang w:val="nl"/>
        </w:rPr>
      </w:pPr>
    </w:p>
    <w:p w14:paraId="3B1D3ED1" w14:textId="77777777" w:rsidR="0052639C" w:rsidRPr="00E42CA7" w:rsidRDefault="0052639C" w:rsidP="0052639C">
      <w:pPr>
        <w:pStyle w:val="Heading4"/>
      </w:pPr>
      <w:bookmarkStart w:id="406" w:name="_Toc274836351"/>
      <w:r>
        <w:rPr>
          <w:noProof/>
        </w:rPr>
        <w:lastRenderedPageBreak/>
        <w:t>FM403 – Frothmaster stability</w:t>
      </w:r>
      <w:bookmarkEnd w:id="406"/>
    </w:p>
    <w:p w14:paraId="3B1D3ED2" w14:textId="77777777" w:rsidR="0052639C" w:rsidRDefault="0052639C" w:rsidP="0052639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52639C" w:rsidRPr="00D92D58" w14:paraId="3B1D3ED6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D3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D4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D5" w14:textId="77777777" w:rsidR="0052639C" w:rsidRPr="00D92D58" w:rsidRDefault="0052639C" w:rsidP="0052639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2639C" w:rsidRPr="00D92D58" w14:paraId="3B1D3EDA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D7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D8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D9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DE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DB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DC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DD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E2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DF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E0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E1" w14:textId="77777777" w:rsidR="0052639C" w:rsidRPr="00D92D58" w:rsidRDefault="0052639C" w:rsidP="0052639C">
            <w:pPr>
              <w:pStyle w:val="TableNormal0"/>
              <w:keepNext/>
              <w:rPr>
                <w:lang w:val="en-US"/>
              </w:rPr>
            </w:pPr>
          </w:p>
        </w:tc>
      </w:tr>
      <w:tr w:rsidR="0052639C" w:rsidRPr="00D92D58" w14:paraId="3B1D3EE6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3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4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5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EA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7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8" w14:textId="77777777" w:rsidR="0052639C" w:rsidRPr="00D92D58" w:rsidRDefault="0052639C" w:rsidP="0052639C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9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3EEE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B" w14:textId="77777777" w:rsidR="0052639C" w:rsidRPr="00D92D58" w:rsidRDefault="0052639C" w:rsidP="0052639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C" w14:textId="77777777" w:rsidR="0052639C" w:rsidRPr="00D92D58" w:rsidRDefault="0052639C" w:rsidP="0052639C">
            <w:pPr>
              <w:pStyle w:val="TableNormal0"/>
              <w:keepNext/>
            </w:pPr>
            <w:r>
              <w:t>C2.0.11.306.8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ED" w14:textId="77777777" w:rsidR="0052639C" w:rsidRPr="00D92D58" w:rsidRDefault="0052639C" w:rsidP="0052639C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EEF" w14:textId="77777777" w:rsidR="0052639C" w:rsidRDefault="0052639C" w:rsidP="0071143B">
      <w:pPr>
        <w:rPr>
          <w:lang w:val="nl"/>
        </w:rPr>
      </w:pPr>
    </w:p>
    <w:p w14:paraId="3B1D3EF0" w14:textId="77777777" w:rsidR="0052639C" w:rsidRPr="0077218A" w:rsidRDefault="0052639C" w:rsidP="0071143B">
      <w:pPr>
        <w:rPr>
          <w:lang w:val="nl"/>
        </w:rPr>
      </w:pPr>
    </w:p>
    <w:p w14:paraId="3B1D3EF1" w14:textId="77777777" w:rsidR="00E12964" w:rsidRPr="00E42CA7" w:rsidRDefault="00E12964" w:rsidP="003525E5">
      <w:pPr>
        <w:pStyle w:val="Heading4"/>
      </w:pPr>
      <w:bookmarkStart w:id="407" w:name="_Toc264036564"/>
      <w:bookmarkStart w:id="408" w:name="_Toc274836352"/>
      <w:r w:rsidRPr="00882B93">
        <w:rPr>
          <w:noProof/>
        </w:rPr>
        <w:t>LT404</w:t>
      </w:r>
      <w:r w:rsidRPr="00E42CA7">
        <w:t xml:space="preserve"> - </w:t>
      </w:r>
      <w:r w:rsidRPr="00882B93">
        <w:rPr>
          <w:noProof/>
        </w:rPr>
        <w:t>Niveaumeting waterbekken flotatie</w:t>
      </w:r>
      <w:bookmarkEnd w:id="407"/>
      <w:bookmarkEnd w:id="408"/>
    </w:p>
    <w:p w14:paraId="3B1D3EF2" w14:textId="77777777" w:rsidR="00E12964" w:rsidRDefault="00E12964" w:rsidP="003525E5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111"/>
      </w:tblGrid>
      <w:tr w:rsidR="003525E5" w:rsidRPr="00D92D58" w14:paraId="3B1D3EF6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F3" w14:textId="77777777" w:rsidR="003525E5" w:rsidRPr="00D92D58" w:rsidRDefault="003525E5" w:rsidP="003525E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F4" w14:textId="77777777" w:rsidR="003525E5" w:rsidRPr="00D92D58" w:rsidRDefault="003525E5" w:rsidP="003525E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EF5" w14:textId="77777777" w:rsidR="003525E5" w:rsidRPr="00D92D58" w:rsidRDefault="003525E5" w:rsidP="003525E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3EFA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F7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F8" w14:textId="77777777" w:rsidR="003525E5" w:rsidRPr="00D92D58" w:rsidRDefault="003525E5" w:rsidP="003525E5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F9" w14:textId="77777777" w:rsidR="003525E5" w:rsidRPr="00D92D58" w:rsidRDefault="003525E5" w:rsidP="003525E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EFE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FB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FC" w14:textId="77777777" w:rsidR="003525E5" w:rsidRPr="00D92D58" w:rsidRDefault="003525E5" w:rsidP="003525E5">
            <w:pPr>
              <w:pStyle w:val="TableNormal0"/>
              <w:keepNext/>
            </w:pPr>
            <w:r>
              <w:t>2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EFD" w14:textId="77777777" w:rsidR="003525E5" w:rsidRPr="00D92D58" w:rsidRDefault="003525E5" w:rsidP="003525E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F02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EFF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00" w14:textId="77777777" w:rsidR="003525E5" w:rsidRPr="00D92D58" w:rsidRDefault="003525E5" w:rsidP="003525E5">
            <w:pPr>
              <w:pStyle w:val="TableNormal0"/>
              <w:keepNext/>
            </w:pPr>
            <w:r>
              <w:t>0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01" w14:textId="77777777" w:rsidR="003525E5" w:rsidRPr="00D92D58" w:rsidRDefault="003525E5" w:rsidP="003525E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3F06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3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4" w14:textId="77777777" w:rsidR="003525E5" w:rsidRPr="00D92D58" w:rsidRDefault="003525E5" w:rsidP="003525E5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5" w14:textId="77777777" w:rsidR="003525E5" w:rsidRPr="00D92D58" w:rsidRDefault="003525E5" w:rsidP="003525E5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3F0A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7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8" w14:textId="77777777" w:rsidR="003525E5" w:rsidRPr="00D92D58" w:rsidRDefault="003525E5" w:rsidP="003525E5">
            <w:pPr>
              <w:pStyle w:val="TableNormal0"/>
              <w:keepNext/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9" w14:textId="77777777" w:rsidR="003525E5" w:rsidRPr="00D92D58" w:rsidRDefault="003525E5" w:rsidP="003525E5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3F0E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B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C" w14:textId="77777777" w:rsidR="003525E5" w:rsidRPr="00D92D58" w:rsidRDefault="003525E5" w:rsidP="003525E5">
            <w:pPr>
              <w:pStyle w:val="TableNormal0"/>
              <w:keepNext/>
            </w:pPr>
            <w:r>
              <w:t>C2.0.11.305.4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0D" w14:textId="77777777" w:rsidR="003525E5" w:rsidRPr="00D92D58" w:rsidRDefault="003525E5" w:rsidP="003525E5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3F0F" w14:textId="77777777" w:rsidR="003525E5" w:rsidRDefault="003525E5" w:rsidP="0071143B"/>
    <w:p w14:paraId="3B1D3F10" w14:textId="77777777" w:rsidR="00E12964" w:rsidRPr="00E42CA7" w:rsidRDefault="00E12964" w:rsidP="005C60C4">
      <w:pPr>
        <w:pStyle w:val="Heading4"/>
      </w:pPr>
      <w:bookmarkStart w:id="409" w:name="_Toc264036565"/>
      <w:bookmarkStart w:id="410" w:name="_Toc274836353"/>
      <w:r w:rsidRPr="00882B93">
        <w:rPr>
          <w:noProof/>
        </w:rPr>
        <w:t>WPU401</w:t>
      </w:r>
      <w:r w:rsidRPr="00E42CA7">
        <w:t xml:space="preserve"> - </w:t>
      </w:r>
      <w:r w:rsidRPr="00882B93">
        <w:rPr>
          <w:noProof/>
        </w:rPr>
        <w:t>Waterpomp Flotatie water bassin</w:t>
      </w:r>
      <w:bookmarkEnd w:id="409"/>
      <w:bookmarkEnd w:id="410"/>
    </w:p>
    <w:p w14:paraId="3B1D3F11" w14:textId="77777777" w:rsidR="00E12964" w:rsidRDefault="00E12964" w:rsidP="005C60C4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3F12" w14:textId="77777777" w:rsidR="00E12964" w:rsidRDefault="00E12964" w:rsidP="005C60C4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35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12964" w:rsidRPr="00D92D58" w14:paraId="3B1D3F16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13" w14:textId="77777777" w:rsidR="00E12964" w:rsidRPr="00D92D58" w:rsidRDefault="00E12964" w:rsidP="005C60C4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14" w14:textId="77777777" w:rsidR="00E12964" w:rsidRPr="00D92D58" w:rsidRDefault="00E12964" w:rsidP="005C60C4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15" w14:textId="77777777" w:rsidR="00E12964" w:rsidRPr="00D92D58" w:rsidRDefault="00E12964" w:rsidP="005C60C4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E12964" w:rsidRPr="00D92D58" w14:paraId="3B1D3F1A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17" w14:textId="77777777" w:rsidR="00E12964" w:rsidRPr="00D92D58" w:rsidRDefault="00E12964" w:rsidP="005C60C4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18" w14:textId="77777777" w:rsidR="00E12964" w:rsidRPr="00D92D58" w:rsidRDefault="00920011" w:rsidP="005C60C4">
            <w:pPr>
              <w:pStyle w:val="TableNormal0"/>
              <w:keepNext/>
              <w:keepLines/>
            </w:pPr>
            <w:r>
              <w:rPr>
                <w:lang w:val="nl-NL"/>
              </w:rPr>
              <w:t>Seq. flotatie:stap65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19" w14:textId="77777777" w:rsidR="00E12964" w:rsidRPr="00D92D58" w:rsidRDefault="00E12964" w:rsidP="005C60C4">
            <w:pPr>
              <w:pStyle w:val="TableNormal0"/>
              <w:keepNext/>
              <w:keepLines/>
            </w:pPr>
          </w:p>
        </w:tc>
      </w:tr>
      <w:tr w:rsidR="00E12964" w:rsidRPr="00D92D58" w14:paraId="3B1D3F1E" w14:textId="77777777" w:rsidTr="0052639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1B" w14:textId="77777777" w:rsidR="00E12964" w:rsidRPr="00D92D58" w:rsidRDefault="00E12964" w:rsidP="005C60C4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1C" w14:textId="77777777" w:rsidR="00E12964" w:rsidRPr="00D92D58" w:rsidRDefault="00E12964" w:rsidP="005C60C4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1D" w14:textId="77777777" w:rsidR="00E12964" w:rsidRPr="00D92D58" w:rsidRDefault="00E12964" w:rsidP="005C60C4">
            <w:pPr>
              <w:pStyle w:val="TableNormal0"/>
              <w:keepNext/>
              <w:keepLines/>
            </w:pPr>
          </w:p>
        </w:tc>
      </w:tr>
    </w:tbl>
    <w:p w14:paraId="3B1D3F1F" w14:textId="77777777" w:rsidR="005C60C4" w:rsidRPr="000B22FD" w:rsidRDefault="005C60C4" w:rsidP="000B22FD"/>
    <w:p w14:paraId="3B1D3F20" w14:textId="77777777" w:rsidR="00E12964" w:rsidRDefault="00A66E60" w:rsidP="005C60C4">
      <w:pPr>
        <w:pStyle w:val="Heading5"/>
      </w:pPr>
      <w:bookmarkStart w:id="411" w:name="_Toc274836354"/>
      <w:r>
        <w:t>LSH410 – Hoogniveau in pompput WPU401</w:t>
      </w:r>
      <w:bookmarkEnd w:id="411"/>
    </w:p>
    <w:p w14:paraId="3B1D3F21" w14:textId="77777777" w:rsidR="005C60C4" w:rsidRPr="00E0565E" w:rsidRDefault="005C60C4" w:rsidP="005C60C4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5C60C4" w:rsidRPr="00D92D58" w14:paraId="3B1D3F25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22" w14:textId="77777777" w:rsidR="005C60C4" w:rsidRPr="00D92D58" w:rsidRDefault="005C60C4" w:rsidP="005C60C4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23" w14:textId="77777777" w:rsidR="005C60C4" w:rsidRPr="00D92D58" w:rsidRDefault="005C60C4" w:rsidP="005C60C4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24" w14:textId="77777777" w:rsidR="005C60C4" w:rsidRPr="00D92D58" w:rsidRDefault="005C60C4" w:rsidP="005C60C4">
            <w:pPr>
              <w:keepNext/>
              <w:rPr>
                <w:b/>
                <w:bCs/>
                <w:lang w:val="nl"/>
              </w:rPr>
            </w:pPr>
          </w:p>
        </w:tc>
      </w:tr>
      <w:tr w:rsidR="005C60C4" w:rsidRPr="00D92D58" w14:paraId="3B1D3F29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26" w14:textId="77777777" w:rsidR="005C60C4" w:rsidRPr="00D92D58" w:rsidRDefault="005C60C4" w:rsidP="005C60C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27" w14:textId="77777777" w:rsidR="005C60C4" w:rsidRPr="00D92D58" w:rsidRDefault="005C60C4" w:rsidP="005C60C4">
            <w:pPr>
              <w:pStyle w:val="TableNormal0"/>
              <w:keepNext/>
            </w:pPr>
            <w:r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28" w14:textId="77777777" w:rsidR="005C60C4" w:rsidRPr="00D92D58" w:rsidRDefault="005C60C4" w:rsidP="005C60C4">
            <w:pPr>
              <w:pStyle w:val="TableNormal0"/>
              <w:keepNext/>
            </w:pPr>
          </w:p>
        </w:tc>
      </w:tr>
      <w:tr w:rsidR="005C60C4" w:rsidRPr="00D92D58" w14:paraId="3B1D3F2D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2A" w14:textId="77777777" w:rsidR="005C60C4" w:rsidRPr="00D92D58" w:rsidRDefault="005C60C4" w:rsidP="005C60C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2B" w14:textId="77777777" w:rsidR="005C60C4" w:rsidRPr="00D92D58" w:rsidRDefault="005C60C4" w:rsidP="005C60C4">
            <w:pPr>
              <w:pStyle w:val="TableNormal0"/>
              <w:keepNext/>
            </w:pPr>
            <w:r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2C" w14:textId="77777777" w:rsidR="005C60C4" w:rsidRPr="00D92D58" w:rsidRDefault="005C60C4" w:rsidP="005C60C4">
            <w:pPr>
              <w:pStyle w:val="TableNormal0"/>
              <w:keepNext/>
            </w:pPr>
          </w:p>
        </w:tc>
      </w:tr>
      <w:tr w:rsidR="005C60C4" w:rsidRPr="00D92D58" w14:paraId="3B1D3F31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2E" w14:textId="77777777" w:rsidR="005C60C4" w:rsidRPr="00D92D58" w:rsidRDefault="005C60C4" w:rsidP="005C60C4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2F" w14:textId="77777777" w:rsidR="005C60C4" w:rsidRPr="00D92D58" w:rsidRDefault="005C60C4" w:rsidP="005C60C4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30" w14:textId="77777777" w:rsidR="005C60C4" w:rsidRPr="00D92D58" w:rsidRDefault="005C60C4" w:rsidP="005C60C4">
            <w:pPr>
              <w:pStyle w:val="TableNormal0"/>
              <w:keepNext/>
            </w:pPr>
          </w:p>
        </w:tc>
      </w:tr>
      <w:tr w:rsidR="005C60C4" w:rsidRPr="00D92D58" w14:paraId="3B1D3F35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32" w14:textId="77777777" w:rsidR="005C60C4" w:rsidRDefault="005C60C4" w:rsidP="005C60C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33" w14:textId="77777777" w:rsidR="005C60C4" w:rsidRDefault="005C60C4" w:rsidP="005C60C4">
            <w:pPr>
              <w:pStyle w:val="TableNormal0"/>
              <w:keepNext/>
              <w:rPr>
                <w:noProof/>
              </w:rPr>
            </w:pPr>
            <w:r>
              <w:rPr>
                <w:noProof/>
              </w:rPr>
              <w:t>C2.0.11.105.15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34" w14:textId="77777777" w:rsidR="005C60C4" w:rsidRPr="00D92D58" w:rsidRDefault="005C60C4" w:rsidP="005C60C4">
            <w:pPr>
              <w:pStyle w:val="TableNormal0"/>
              <w:keepNext/>
            </w:pPr>
          </w:p>
        </w:tc>
      </w:tr>
    </w:tbl>
    <w:p w14:paraId="3B1D3F36" w14:textId="77777777" w:rsidR="005C60C4" w:rsidRPr="005C60C4" w:rsidRDefault="005C60C4" w:rsidP="005C60C4">
      <w:pPr>
        <w:rPr>
          <w:lang w:val="nl"/>
        </w:rPr>
      </w:pPr>
    </w:p>
    <w:p w14:paraId="3B1D3F37" w14:textId="77777777" w:rsidR="00A66E60" w:rsidRPr="0077218A" w:rsidRDefault="00A66E60" w:rsidP="00E12964">
      <w:pPr>
        <w:rPr>
          <w:lang w:val="nl"/>
        </w:rPr>
      </w:pPr>
    </w:p>
    <w:p w14:paraId="3B1D3F38" w14:textId="77777777" w:rsidR="00A44A2A" w:rsidRPr="00E42CA7" w:rsidRDefault="00A44A2A" w:rsidP="00A44A2A">
      <w:pPr>
        <w:pStyle w:val="Heading3"/>
      </w:pPr>
      <w:bookmarkStart w:id="412" w:name="_Toc264036594"/>
      <w:bookmarkStart w:id="413" w:name="_Toc274836355"/>
      <w:bookmarkStart w:id="414" w:name="_Toc264036595"/>
      <w:r w:rsidRPr="00882B93">
        <w:rPr>
          <w:noProof/>
        </w:rPr>
        <w:t>CELSTATION 1</w:t>
      </w:r>
      <w:r w:rsidRPr="00E42CA7">
        <w:t xml:space="preserve"> - </w:t>
      </w:r>
      <w:r w:rsidRPr="00882B93">
        <w:rPr>
          <w:noProof/>
        </w:rPr>
        <w:t>tag overgenomen van PB Rob</w:t>
      </w:r>
      <w:bookmarkEnd w:id="412"/>
      <w:bookmarkEnd w:id="413"/>
    </w:p>
    <w:p w14:paraId="3B1D3F39" w14:textId="77777777" w:rsidR="00A44A2A" w:rsidRDefault="00A44A2A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3F3A" w14:textId="77777777" w:rsidR="00A44A2A" w:rsidRDefault="00A44A2A" w:rsidP="00A44A2A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16</w:t>
      </w:r>
      <w:r>
        <w:tab/>
        <w:t xml:space="preserve">Type: </w:t>
      </w:r>
      <w:r>
        <w:rPr>
          <w:noProof/>
        </w:rPr>
        <w:t>0</w:t>
      </w:r>
    </w:p>
    <w:p w14:paraId="3B1D3F3B" w14:textId="77777777" w:rsidR="00A44A2A" w:rsidRPr="0077218A" w:rsidRDefault="00A44A2A" w:rsidP="00A44A2A">
      <w:pPr>
        <w:rPr>
          <w:lang w:val="nl"/>
        </w:rPr>
      </w:pPr>
    </w:p>
    <w:p w14:paraId="3B1D3F3C" w14:textId="77777777" w:rsidR="001C5FB9" w:rsidRPr="00E42CA7" w:rsidRDefault="001C5FB9" w:rsidP="00B32D65">
      <w:pPr>
        <w:pStyle w:val="Heading3"/>
      </w:pPr>
      <w:bookmarkStart w:id="415" w:name="_Toc274836356"/>
      <w:r w:rsidRPr="00882B93">
        <w:rPr>
          <w:noProof/>
        </w:rPr>
        <w:t>CELSTATION 2</w:t>
      </w:r>
      <w:r w:rsidRPr="00E42CA7">
        <w:t xml:space="preserve"> - </w:t>
      </w:r>
      <w:r w:rsidRPr="00882B93">
        <w:rPr>
          <w:noProof/>
        </w:rPr>
        <w:t>tag overgenomen van PB Rob</w:t>
      </w:r>
      <w:bookmarkEnd w:id="414"/>
      <w:bookmarkEnd w:id="415"/>
    </w:p>
    <w:p w14:paraId="3B1D3F3D" w14:textId="77777777" w:rsidR="001C5FB9" w:rsidRDefault="001C5FB9" w:rsidP="001C5FB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3F3E" w14:textId="77777777" w:rsidR="001C5FB9" w:rsidRDefault="001C5FB9" w:rsidP="001C5FB9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17</w:t>
      </w:r>
      <w:r>
        <w:tab/>
        <w:t xml:space="preserve">Type: </w:t>
      </w:r>
      <w:r>
        <w:rPr>
          <w:noProof/>
        </w:rPr>
        <w:t>0</w:t>
      </w:r>
    </w:p>
    <w:p w14:paraId="3B1D3F3F" w14:textId="77777777" w:rsidR="001C5FB9" w:rsidRPr="0077218A" w:rsidRDefault="001C5FB9" w:rsidP="001C5FB9">
      <w:pPr>
        <w:rPr>
          <w:lang w:val="nl"/>
        </w:rPr>
      </w:pPr>
    </w:p>
    <w:p w14:paraId="3B1D3F40" w14:textId="77777777" w:rsidR="001C5FB9" w:rsidRPr="00E42CA7" w:rsidRDefault="001C5FB9" w:rsidP="00B32D65">
      <w:pPr>
        <w:pStyle w:val="Heading3"/>
      </w:pPr>
      <w:bookmarkStart w:id="416" w:name="_Toc264036596"/>
      <w:bookmarkStart w:id="417" w:name="_Toc274836357"/>
      <w:r w:rsidRPr="00882B93">
        <w:rPr>
          <w:noProof/>
        </w:rPr>
        <w:t>CELSTATION 3</w:t>
      </w:r>
      <w:r w:rsidRPr="00E42CA7">
        <w:t xml:space="preserve"> - </w:t>
      </w:r>
      <w:r w:rsidRPr="00882B93">
        <w:rPr>
          <w:noProof/>
        </w:rPr>
        <w:t>tag overgenomen van PB Rob</w:t>
      </w:r>
      <w:bookmarkEnd w:id="416"/>
      <w:bookmarkEnd w:id="417"/>
    </w:p>
    <w:p w14:paraId="3B1D3F41" w14:textId="77777777" w:rsidR="001C5FB9" w:rsidRDefault="001C5FB9" w:rsidP="001C5FB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3F42" w14:textId="77777777" w:rsidR="001C5FB9" w:rsidRDefault="001C5FB9" w:rsidP="001C5FB9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2</w:t>
      </w:r>
      <w:r>
        <w:tab/>
        <w:t xml:space="preserve">PB nr: </w:t>
      </w:r>
      <w:r>
        <w:rPr>
          <w:noProof/>
        </w:rPr>
        <w:t>18</w:t>
      </w:r>
      <w:r>
        <w:tab/>
        <w:t xml:space="preserve">Type: </w:t>
      </w:r>
      <w:r>
        <w:rPr>
          <w:noProof/>
        </w:rPr>
        <w:t>0</w:t>
      </w:r>
    </w:p>
    <w:p w14:paraId="3B1D3F43" w14:textId="77777777" w:rsidR="001C5FB9" w:rsidRPr="0077218A" w:rsidRDefault="001C5FB9" w:rsidP="001C5FB9">
      <w:pPr>
        <w:rPr>
          <w:lang w:val="nl"/>
        </w:rPr>
      </w:pPr>
    </w:p>
    <w:p w14:paraId="3B1D3F44" w14:textId="77777777" w:rsidR="00176174" w:rsidRDefault="00B91E71" w:rsidP="00FD44FD">
      <w:pPr>
        <w:pStyle w:val="Heading3"/>
        <w:keepNext/>
      </w:pPr>
      <w:bookmarkStart w:id="418" w:name="_Toc274836358"/>
      <w:r>
        <w:lastRenderedPageBreak/>
        <w:t xml:space="preserve">FL401 </w:t>
      </w:r>
      <w:r w:rsidR="00EB327A">
        <w:t>–</w:t>
      </w:r>
      <w:r>
        <w:t xml:space="preserve"> Flotatiecel</w:t>
      </w:r>
      <w:bookmarkEnd w:id="401"/>
      <w:bookmarkEnd w:id="418"/>
    </w:p>
    <w:p w14:paraId="3B1D3F45" w14:textId="77777777" w:rsidR="00FD44FD" w:rsidRPr="00FD44FD" w:rsidRDefault="00FD44FD" w:rsidP="00FD44FD">
      <w:pPr>
        <w:rPr>
          <w:lang w:val="nl"/>
        </w:rPr>
      </w:pPr>
      <w:r>
        <w:rPr>
          <w:lang w:val="nl"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EB327A" w:rsidRPr="00D92D58" w14:paraId="3B1D3F49" w14:textId="77777777" w:rsidTr="00EB327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46" w14:textId="77777777" w:rsidR="00EB327A" w:rsidRPr="00D92D58" w:rsidRDefault="00EB327A" w:rsidP="00FD44F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47" w14:textId="77777777" w:rsidR="00EB327A" w:rsidRPr="00D92D58" w:rsidRDefault="00EB327A" w:rsidP="00FD44F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48" w14:textId="77777777" w:rsidR="00EB327A" w:rsidRPr="00D92D58" w:rsidRDefault="00EB327A" w:rsidP="00FD44FD">
            <w:pPr>
              <w:keepNext/>
              <w:rPr>
                <w:b/>
                <w:bCs/>
                <w:lang w:val="nl"/>
              </w:rPr>
            </w:pPr>
          </w:p>
        </w:tc>
      </w:tr>
      <w:tr w:rsidR="00EB327A" w:rsidRPr="00D92D58" w14:paraId="3B1D3F4D" w14:textId="77777777" w:rsidTr="00EB327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4A" w14:textId="77777777" w:rsidR="00EB327A" w:rsidRPr="00D92D58" w:rsidRDefault="00EB327A" w:rsidP="00FD44F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4B" w14:textId="77777777" w:rsidR="00EB327A" w:rsidRPr="00D92D58" w:rsidRDefault="00EB327A" w:rsidP="00FD44FD">
            <w:pPr>
              <w:pStyle w:val="TableNormal0"/>
              <w:keepNext/>
            </w:pPr>
            <w:r>
              <w:t>Seq. flotatie:stap80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4C" w14:textId="77777777" w:rsidR="00EB327A" w:rsidRPr="00D92D58" w:rsidRDefault="00EB327A" w:rsidP="00FD44FD">
            <w:pPr>
              <w:pStyle w:val="TableNormal0"/>
              <w:keepNext/>
            </w:pPr>
          </w:p>
        </w:tc>
      </w:tr>
      <w:tr w:rsidR="00EB327A" w:rsidRPr="00D92D58" w14:paraId="3B1D3F51" w14:textId="77777777" w:rsidTr="00EB327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4E" w14:textId="77777777" w:rsidR="00EB327A" w:rsidRPr="00D92D58" w:rsidRDefault="00EB327A" w:rsidP="00FD44F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4F" w14:textId="77777777" w:rsidR="00EB327A" w:rsidRPr="00D92D58" w:rsidRDefault="00EB327A" w:rsidP="00FD44FD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50" w14:textId="77777777" w:rsidR="00EB327A" w:rsidRPr="00D92D58" w:rsidRDefault="00EB327A" w:rsidP="00FD44FD">
            <w:pPr>
              <w:pStyle w:val="TableNormal0"/>
              <w:keepNext/>
            </w:pPr>
          </w:p>
        </w:tc>
      </w:tr>
      <w:tr w:rsidR="00FD44FD" w:rsidRPr="00D92D58" w14:paraId="3B1D3F55" w14:textId="77777777" w:rsidTr="00EB327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52" w14:textId="77777777" w:rsidR="00FD44FD" w:rsidRPr="00D92D58" w:rsidRDefault="00FD44FD" w:rsidP="00FD44FD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53" w14:textId="77777777" w:rsidR="00FD44FD" w:rsidRPr="00D92D58" w:rsidRDefault="00FD44FD" w:rsidP="00FD44FD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54" w14:textId="77777777" w:rsidR="00FD44FD" w:rsidRPr="00D92D58" w:rsidRDefault="00FD44FD" w:rsidP="00FD44FD">
            <w:pPr>
              <w:pStyle w:val="TableNormal0"/>
              <w:keepNext/>
            </w:pPr>
          </w:p>
        </w:tc>
      </w:tr>
      <w:tr w:rsidR="00FD44FD" w:rsidRPr="00D92D58" w14:paraId="3B1D3F59" w14:textId="77777777" w:rsidTr="00EB327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56" w14:textId="77777777" w:rsidR="00FD44FD" w:rsidRPr="00D92D58" w:rsidRDefault="00FD44FD" w:rsidP="00FD44F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57" w14:textId="77777777" w:rsidR="00FD44FD" w:rsidRPr="00D92D58" w:rsidRDefault="00FD44FD" w:rsidP="00FD44FD">
            <w:pPr>
              <w:pStyle w:val="TableNormal0"/>
              <w:keepNext/>
            </w:pPr>
            <w:r>
              <w:t>C2.1.28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58" w14:textId="77777777" w:rsidR="00FD44FD" w:rsidRPr="00D92D58" w:rsidRDefault="00FD44FD" w:rsidP="00FD44FD">
            <w:pPr>
              <w:pStyle w:val="TableNormal0"/>
              <w:keepNext/>
            </w:pPr>
          </w:p>
        </w:tc>
      </w:tr>
    </w:tbl>
    <w:p w14:paraId="3B1D3F5A" w14:textId="77777777" w:rsidR="00EB327A" w:rsidRPr="00EB327A" w:rsidRDefault="00EB327A" w:rsidP="00EB327A">
      <w:pPr>
        <w:rPr>
          <w:lang w:val="nl"/>
        </w:rPr>
      </w:pPr>
    </w:p>
    <w:p w14:paraId="3B1D3F5B" w14:textId="77777777" w:rsidR="00A44A2A" w:rsidRPr="00E42CA7" w:rsidRDefault="00A44A2A" w:rsidP="00C76F1B">
      <w:pPr>
        <w:pStyle w:val="Heading4"/>
      </w:pPr>
      <w:bookmarkStart w:id="419" w:name="_Toc274836359"/>
      <w:bookmarkStart w:id="420" w:name="_Toc264036270"/>
      <w:r w:rsidRPr="00882B93">
        <w:rPr>
          <w:noProof/>
        </w:rPr>
        <w:t>FIC411</w:t>
      </w:r>
      <w:r w:rsidRPr="00E42CA7">
        <w:t xml:space="preserve"> - </w:t>
      </w:r>
      <w:r w:rsidRPr="00882B93">
        <w:rPr>
          <w:noProof/>
        </w:rPr>
        <w:t>Debietregeling Lucht FL401</w:t>
      </w:r>
      <w:bookmarkEnd w:id="419"/>
    </w:p>
    <w:p w14:paraId="3B1D3F5C" w14:textId="77777777" w:rsidR="00A44A2A" w:rsidRDefault="00A44A2A" w:rsidP="00F1640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44A2A" w:rsidRPr="00D92D58" w14:paraId="3B1D3F60" w14:textId="77777777" w:rsidTr="00A44A2A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5D" w14:textId="77777777" w:rsidR="00A44A2A" w:rsidRPr="00D92D58" w:rsidRDefault="00A44A2A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5E" w14:textId="77777777" w:rsidR="00A44A2A" w:rsidRPr="00D92D58" w:rsidRDefault="00A44A2A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5F" w14:textId="77777777" w:rsidR="00A44A2A" w:rsidRPr="00D92D58" w:rsidRDefault="00A44A2A" w:rsidP="00F1640B">
            <w:pPr>
              <w:keepNext/>
              <w:rPr>
                <w:b/>
                <w:bCs/>
                <w:lang w:val="nl"/>
              </w:rPr>
            </w:pPr>
          </w:p>
        </w:tc>
      </w:tr>
      <w:tr w:rsidR="00A44A2A" w:rsidRPr="00D92D58" w14:paraId="3B1D3F64" w14:textId="77777777" w:rsidTr="00A44A2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61" w14:textId="77777777" w:rsidR="00A44A2A" w:rsidRPr="00D92D58" w:rsidRDefault="00A44A2A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62" w14:textId="77777777" w:rsidR="00A44A2A" w:rsidRPr="00D92D58" w:rsidRDefault="00A44A2A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63" w14:textId="77777777" w:rsidR="00A44A2A" w:rsidRPr="00D92D58" w:rsidRDefault="00A44A2A" w:rsidP="00F1640B">
            <w:pPr>
              <w:keepNext/>
              <w:rPr>
                <w:lang w:val="nl"/>
              </w:rPr>
            </w:pPr>
          </w:p>
        </w:tc>
      </w:tr>
      <w:tr w:rsidR="00A44A2A" w:rsidRPr="00D92D58" w14:paraId="3B1D3F68" w14:textId="77777777" w:rsidTr="00A44A2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65" w14:textId="77777777" w:rsidR="00A44A2A" w:rsidRPr="00D92D58" w:rsidRDefault="00A44A2A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66" w14:textId="77777777" w:rsidR="00A44A2A" w:rsidRPr="00D92D58" w:rsidRDefault="00A44A2A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67" w14:textId="77777777" w:rsidR="00A44A2A" w:rsidRPr="00D92D58" w:rsidRDefault="00A44A2A" w:rsidP="00F1640B">
            <w:pPr>
              <w:keepNext/>
              <w:rPr>
                <w:lang w:val="nl"/>
              </w:rPr>
            </w:pPr>
          </w:p>
        </w:tc>
      </w:tr>
      <w:tr w:rsidR="00A44A2A" w:rsidRPr="00D92D58" w14:paraId="3B1D3F6C" w14:textId="77777777" w:rsidTr="00A44A2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69" w14:textId="77777777" w:rsidR="00A44A2A" w:rsidRPr="00D92D58" w:rsidRDefault="00A44A2A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6A" w14:textId="77777777" w:rsidR="00A44A2A" w:rsidRPr="00D92D58" w:rsidRDefault="00A44A2A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6B" w14:textId="77777777" w:rsidR="00A44A2A" w:rsidRPr="00D92D58" w:rsidRDefault="00A44A2A" w:rsidP="00F1640B">
            <w:pPr>
              <w:keepNext/>
              <w:rPr>
                <w:lang w:val="nl"/>
              </w:rPr>
            </w:pPr>
          </w:p>
        </w:tc>
      </w:tr>
      <w:tr w:rsidR="00A44A2A" w:rsidRPr="00FF4590" w14:paraId="3B1D3F70" w14:textId="77777777" w:rsidTr="00A44A2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6D" w14:textId="77777777" w:rsidR="00A44A2A" w:rsidRPr="00D92D58" w:rsidRDefault="00A44A2A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6E" w14:textId="77777777" w:rsidR="00A44A2A" w:rsidRPr="00D92D58" w:rsidRDefault="00A44A2A" w:rsidP="00F1640B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6F" w14:textId="77777777" w:rsidR="00A44A2A" w:rsidRPr="00D92D58" w:rsidRDefault="00A44A2A" w:rsidP="00F1640B">
            <w:pPr>
              <w:keepNext/>
              <w:rPr>
                <w:lang w:val="en-US"/>
              </w:rPr>
            </w:pPr>
          </w:p>
        </w:tc>
      </w:tr>
      <w:tr w:rsidR="00A44A2A" w:rsidRPr="00D92D58" w14:paraId="3B1D3F74" w14:textId="77777777" w:rsidTr="00A44A2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71" w14:textId="77777777" w:rsidR="00A44A2A" w:rsidRPr="00D92D58" w:rsidRDefault="00A44A2A" w:rsidP="00F1640B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72" w14:textId="77777777" w:rsidR="00A44A2A" w:rsidRPr="00D92D58" w:rsidRDefault="00A44A2A" w:rsidP="00F1640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73" w14:textId="77777777" w:rsidR="00A44A2A" w:rsidRPr="00D92D58" w:rsidRDefault="00A44A2A" w:rsidP="00F1640B">
            <w:pPr>
              <w:keepNext/>
              <w:rPr>
                <w:lang w:val="en-US"/>
              </w:rPr>
            </w:pPr>
          </w:p>
        </w:tc>
      </w:tr>
      <w:tr w:rsidR="00A44A2A" w:rsidRPr="00D92D58" w14:paraId="3B1D3F78" w14:textId="77777777" w:rsidTr="00A44A2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75" w14:textId="77777777" w:rsidR="00A44A2A" w:rsidRPr="00D92D58" w:rsidRDefault="00A44A2A" w:rsidP="00F1640B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76" w14:textId="77777777" w:rsidR="00A44A2A" w:rsidRPr="00D92D58" w:rsidRDefault="00A44A2A" w:rsidP="00F1640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77" w14:textId="77777777" w:rsidR="00A44A2A" w:rsidRPr="00D92D58" w:rsidRDefault="00A44A2A" w:rsidP="00F1640B">
            <w:pPr>
              <w:keepNext/>
              <w:rPr>
                <w:lang w:val="en-US"/>
              </w:rPr>
            </w:pPr>
          </w:p>
        </w:tc>
      </w:tr>
    </w:tbl>
    <w:p w14:paraId="3B1D3F79" w14:textId="77777777" w:rsidR="00A44A2A" w:rsidRPr="0077218A" w:rsidRDefault="00A44A2A" w:rsidP="00A44A2A">
      <w:pPr>
        <w:rPr>
          <w:lang w:val="nl"/>
        </w:rPr>
      </w:pPr>
    </w:p>
    <w:p w14:paraId="3B1D3F7A" w14:textId="77777777" w:rsidR="0035563B" w:rsidRPr="00E42CA7" w:rsidRDefault="0035563B" w:rsidP="00C76F1B">
      <w:pPr>
        <w:pStyle w:val="Heading4"/>
      </w:pPr>
      <w:bookmarkStart w:id="421" w:name="_Toc274836360"/>
      <w:r w:rsidRPr="00882B93">
        <w:rPr>
          <w:noProof/>
        </w:rPr>
        <w:t>BT401</w:t>
      </w:r>
      <w:r w:rsidRPr="00E42CA7">
        <w:t xml:space="preserve"> - </w:t>
      </w:r>
      <w:r w:rsidRPr="00882B93">
        <w:rPr>
          <w:noProof/>
        </w:rPr>
        <w:t>Frothmaster Outotec</w:t>
      </w:r>
      <w:bookmarkEnd w:id="420"/>
      <w:bookmarkEnd w:id="421"/>
    </w:p>
    <w:p w14:paraId="3B1D3F7B" w14:textId="77777777" w:rsidR="0035563B" w:rsidRDefault="0035563B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OPC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190E44" w:rsidRPr="00D92D58" w14:paraId="3B1D3F80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7C" w14:textId="77777777" w:rsidR="00190E44" w:rsidRPr="00D92D58" w:rsidRDefault="00190E44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7D" w14:textId="77777777" w:rsidR="00190E44" w:rsidRPr="00D92D58" w:rsidRDefault="00190E44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7E" w14:textId="77777777" w:rsidR="00190E44" w:rsidRPr="00D92D58" w:rsidRDefault="00190E44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7F" w14:textId="77777777" w:rsidR="00190E44" w:rsidRPr="00D92D58" w:rsidRDefault="00190E44" w:rsidP="00A44A2A">
            <w:pPr>
              <w:keepNext/>
              <w:rPr>
                <w:b/>
                <w:bCs/>
                <w:lang w:val="nl"/>
              </w:rPr>
            </w:pPr>
          </w:p>
        </w:tc>
      </w:tr>
      <w:tr w:rsidR="00190E44" w:rsidRPr="00D92D58" w14:paraId="3B1D3F85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1" w14:textId="77777777" w:rsidR="00190E44" w:rsidRPr="00D92D58" w:rsidRDefault="00190E44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2" w14:textId="77777777" w:rsidR="00190E44" w:rsidRPr="00D92D58" w:rsidRDefault="00190E44" w:rsidP="00A44A2A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3" w14:textId="77777777" w:rsidR="00190E44" w:rsidRPr="00D92D58" w:rsidRDefault="00190E44" w:rsidP="00A44A2A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4" w14:textId="77777777" w:rsidR="00190E44" w:rsidRPr="00D92D58" w:rsidRDefault="00190E44" w:rsidP="00A44A2A">
            <w:pPr>
              <w:keepNext/>
              <w:rPr>
                <w:lang w:val="en-US"/>
              </w:rPr>
            </w:pPr>
          </w:p>
        </w:tc>
      </w:tr>
      <w:tr w:rsidR="00190E44" w:rsidRPr="00D92D58" w14:paraId="3B1D3F8A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86" w14:textId="77777777" w:rsidR="00190E44" w:rsidRPr="00D92D58" w:rsidRDefault="00190E44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87" w14:textId="77777777" w:rsidR="00190E44" w:rsidRPr="00D92D58" w:rsidRDefault="00190E44" w:rsidP="00A44A2A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88" w14:textId="77777777" w:rsidR="00190E44" w:rsidRPr="00D92D58" w:rsidRDefault="00190E44" w:rsidP="00A44A2A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89" w14:textId="77777777" w:rsidR="00190E44" w:rsidRPr="00D92D58" w:rsidRDefault="00190E44" w:rsidP="00A44A2A">
            <w:pPr>
              <w:keepNext/>
              <w:rPr>
                <w:lang w:val="en-US"/>
              </w:rPr>
            </w:pPr>
          </w:p>
        </w:tc>
      </w:tr>
      <w:tr w:rsidR="00190E44" w:rsidRPr="00D92D58" w14:paraId="3B1D3F8F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B" w14:textId="77777777" w:rsidR="00190E44" w:rsidRPr="00D92D58" w:rsidRDefault="00190E44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C" w14:textId="77777777" w:rsidR="00190E44" w:rsidRPr="00D92D58" w:rsidRDefault="00190E44" w:rsidP="00A44A2A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D" w14:textId="77777777" w:rsidR="00190E44" w:rsidRPr="00D92D58" w:rsidRDefault="00190E44" w:rsidP="00A44A2A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8E" w14:textId="77777777" w:rsidR="00190E44" w:rsidRPr="00D92D58" w:rsidRDefault="00190E44" w:rsidP="00A44A2A">
            <w:pPr>
              <w:keepNext/>
              <w:rPr>
                <w:lang w:val="en-US"/>
              </w:rPr>
            </w:pPr>
          </w:p>
        </w:tc>
      </w:tr>
      <w:tr w:rsidR="00190E44" w:rsidRPr="00D92D58" w14:paraId="3B1D3F94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90" w14:textId="77777777" w:rsidR="00190E44" w:rsidRPr="00D92D58" w:rsidRDefault="00190E44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91" w14:textId="77777777" w:rsidR="00190E44" w:rsidRPr="00D92D58" w:rsidRDefault="00190E44" w:rsidP="00A44A2A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92" w14:textId="77777777" w:rsidR="00190E44" w:rsidRPr="00D92D58" w:rsidRDefault="00190E44" w:rsidP="00A44A2A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93" w14:textId="77777777" w:rsidR="00190E44" w:rsidRPr="00D92D58" w:rsidRDefault="00190E44" w:rsidP="00A44A2A">
            <w:pPr>
              <w:keepNext/>
            </w:pPr>
          </w:p>
        </w:tc>
      </w:tr>
    </w:tbl>
    <w:p w14:paraId="3B1D3F95" w14:textId="77777777" w:rsidR="0035563B" w:rsidRPr="0077218A" w:rsidRDefault="0035563B" w:rsidP="00A44A2A">
      <w:pPr>
        <w:rPr>
          <w:lang w:val="nl"/>
        </w:rPr>
      </w:pPr>
    </w:p>
    <w:p w14:paraId="3B1D3F96" w14:textId="77777777" w:rsidR="00B32D65" w:rsidRPr="00E42CA7" w:rsidRDefault="00B32D65" w:rsidP="00C76F1B">
      <w:pPr>
        <w:pStyle w:val="Heading4"/>
      </w:pPr>
      <w:bookmarkStart w:id="422" w:name="_Toc264036275"/>
      <w:bookmarkStart w:id="423" w:name="_Toc274836361"/>
      <w:bookmarkStart w:id="424" w:name="_Toc264036283"/>
      <w:bookmarkStart w:id="425" w:name="_Toc264036274"/>
      <w:r w:rsidRPr="00882B93">
        <w:rPr>
          <w:noProof/>
        </w:rPr>
        <w:t>FL401</w:t>
      </w:r>
      <w:r w:rsidRPr="00E42CA7">
        <w:t xml:space="preserve"> - </w:t>
      </w:r>
      <w:r w:rsidRPr="00882B93">
        <w:rPr>
          <w:noProof/>
        </w:rPr>
        <w:t>Flotatiecel</w:t>
      </w:r>
      <w:bookmarkEnd w:id="422"/>
      <w:bookmarkEnd w:id="423"/>
    </w:p>
    <w:p w14:paraId="3B1D3F97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3F98" w14:textId="77777777" w:rsidR="00B32D65" w:rsidRDefault="00B32D65" w:rsidP="00B32D65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28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3F9D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99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9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9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9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3FA2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9E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9F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A0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A1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3FA7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A3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A4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A5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A6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3FAC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A8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A9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AA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AB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3FB1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AD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AE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AF" w14:textId="77777777" w:rsidR="00B32D65" w:rsidRPr="00D92D58" w:rsidRDefault="00B32D65" w:rsidP="00B32D6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B0" w14:textId="77777777" w:rsidR="00B32D65" w:rsidRPr="00D92D58" w:rsidRDefault="00B32D65" w:rsidP="00B32D65">
            <w:pPr>
              <w:keepNext/>
            </w:pPr>
          </w:p>
        </w:tc>
      </w:tr>
    </w:tbl>
    <w:p w14:paraId="3B1D3FB2" w14:textId="77777777" w:rsidR="002866F5" w:rsidRPr="00E42CA7" w:rsidRDefault="002866F5" w:rsidP="002866F5">
      <w:pPr>
        <w:pStyle w:val="Heading4"/>
      </w:pPr>
      <w:bookmarkStart w:id="426" w:name="_Toc264036282"/>
      <w:bookmarkStart w:id="427" w:name="_Toc274836362"/>
      <w:r w:rsidRPr="00882B93">
        <w:rPr>
          <w:noProof/>
        </w:rPr>
        <w:t>SVA401</w:t>
      </w:r>
      <w:r w:rsidRPr="00E42CA7">
        <w:t xml:space="preserve"> - </w:t>
      </w:r>
      <w:r w:rsidRPr="00882B93">
        <w:rPr>
          <w:noProof/>
        </w:rPr>
        <w:t>Klep fluïdisatie flotatiebak FL401</w:t>
      </w:r>
      <w:bookmarkEnd w:id="426"/>
      <w:bookmarkEnd w:id="427"/>
    </w:p>
    <w:p w14:paraId="3B1D3FB3" w14:textId="77777777" w:rsidR="002866F5" w:rsidRDefault="002866F5" w:rsidP="002866F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2866F5" w:rsidRPr="00D92D58" w14:paraId="3B1D3FB7" w14:textId="77777777" w:rsidTr="000B22F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B4" w14:textId="77777777" w:rsidR="002866F5" w:rsidRPr="00D92D58" w:rsidRDefault="002866F5" w:rsidP="000B22F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B5" w14:textId="77777777" w:rsidR="002866F5" w:rsidRPr="00D92D58" w:rsidRDefault="002866F5" w:rsidP="000B22F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B6" w14:textId="77777777" w:rsidR="002866F5" w:rsidRPr="00D92D58" w:rsidRDefault="002866F5" w:rsidP="000B22FD">
            <w:pPr>
              <w:keepNext/>
              <w:rPr>
                <w:b/>
                <w:bCs/>
                <w:lang w:val="nl"/>
              </w:rPr>
            </w:pPr>
          </w:p>
        </w:tc>
      </w:tr>
      <w:tr w:rsidR="002866F5" w:rsidRPr="00D92D58" w14:paraId="3B1D3FBB" w14:textId="77777777" w:rsidTr="000B22F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B8" w14:textId="77777777" w:rsidR="002866F5" w:rsidRPr="00D92D58" w:rsidRDefault="002866F5" w:rsidP="000B22F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B9" w14:textId="77777777" w:rsidR="002866F5" w:rsidRPr="00D92D58" w:rsidRDefault="002866F5" w:rsidP="000B22FD">
            <w:pPr>
              <w:pStyle w:val="TableNormal0"/>
              <w:keepNext/>
            </w:pPr>
            <w:r>
              <w:t>manueel (voorlopig, mogelijk wordt deze achteraf nog bij in seq. gezet.)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BA" w14:textId="77777777" w:rsidR="002866F5" w:rsidRPr="00D92D58" w:rsidRDefault="002866F5" w:rsidP="000B22FD">
            <w:pPr>
              <w:pStyle w:val="TableNormal0"/>
              <w:keepNext/>
            </w:pPr>
          </w:p>
        </w:tc>
      </w:tr>
      <w:tr w:rsidR="002866F5" w:rsidRPr="00D92D58" w14:paraId="3B1D3FBF" w14:textId="77777777" w:rsidTr="000B22F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BC" w14:textId="77777777" w:rsidR="002866F5" w:rsidRPr="00D92D58" w:rsidRDefault="002866F5" w:rsidP="000B22F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BD" w14:textId="77777777" w:rsidR="002866F5" w:rsidRPr="00D92D58" w:rsidRDefault="002866F5" w:rsidP="000B22FD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BE" w14:textId="77777777" w:rsidR="002866F5" w:rsidRPr="00D92D58" w:rsidRDefault="002866F5" w:rsidP="000B22FD">
            <w:pPr>
              <w:pStyle w:val="TableNormal0"/>
              <w:keepNext/>
            </w:pPr>
          </w:p>
        </w:tc>
      </w:tr>
      <w:tr w:rsidR="002866F5" w:rsidRPr="00D92D58" w14:paraId="3B1D3FC3" w14:textId="77777777" w:rsidTr="000B22F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C0" w14:textId="77777777" w:rsidR="002866F5" w:rsidRPr="00D92D58" w:rsidRDefault="002866F5" w:rsidP="000B22FD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C1" w14:textId="77777777" w:rsidR="002866F5" w:rsidRPr="00D92D58" w:rsidRDefault="002866F5" w:rsidP="000B22FD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C2" w14:textId="77777777" w:rsidR="002866F5" w:rsidRPr="00D92D58" w:rsidRDefault="002866F5" w:rsidP="000B22FD">
            <w:pPr>
              <w:pStyle w:val="TableNormal0"/>
              <w:keepNext/>
            </w:pPr>
          </w:p>
        </w:tc>
      </w:tr>
      <w:tr w:rsidR="002866F5" w:rsidRPr="00D92D58" w14:paraId="3B1D3FC7" w14:textId="77777777" w:rsidTr="000B22F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C4" w14:textId="77777777" w:rsidR="002866F5" w:rsidRPr="00D92D58" w:rsidRDefault="002866F5" w:rsidP="000B22F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C5" w14:textId="77777777" w:rsidR="002866F5" w:rsidRPr="00D92D58" w:rsidRDefault="002866F5" w:rsidP="000B22FD">
            <w:pPr>
              <w:pStyle w:val="TableNormal0"/>
              <w:keepNext/>
            </w:pPr>
            <w:r>
              <w:t>C2.3.64 pos3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C6" w14:textId="77777777" w:rsidR="002866F5" w:rsidRPr="00D92D58" w:rsidRDefault="002866F5" w:rsidP="000B22FD">
            <w:pPr>
              <w:pStyle w:val="TableNormal0"/>
              <w:keepNext/>
            </w:pPr>
          </w:p>
        </w:tc>
      </w:tr>
    </w:tbl>
    <w:p w14:paraId="3B1D3FC8" w14:textId="77777777" w:rsidR="00B32D65" w:rsidRPr="0077218A" w:rsidRDefault="00B32D65" w:rsidP="00B32D65">
      <w:pPr>
        <w:rPr>
          <w:lang w:val="nl"/>
        </w:rPr>
      </w:pPr>
    </w:p>
    <w:p w14:paraId="3B1D3FC9" w14:textId="77777777" w:rsidR="00B32D65" w:rsidRDefault="00B32D65" w:rsidP="00B32D65">
      <w:pPr>
        <w:pStyle w:val="Heading3"/>
      </w:pPr>
      <w:bookmarkStart w:id="428" w:name="_Toc274836363"/>
      <w:r>
        <w:t>FL402 – Flotatiecel</w:t>
      </w:r>
      <w:bookmarkEnd w:id="424"/>
      <w:bookmarkEnd w:id="428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3FCD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CA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CB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CC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3FD1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CE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CF" w14:textId="77777777" w:rsidR="00B32D65" w:rsidRPr="00D92D58" w:rsidRDefault="00B32D65" w:rsidP="00B32D65">
            <w:pPr>
              <w:pStyle w:val="TableNormal0"/>
            </w:pPr>
            <w:r>
              <w:t>Seq. flotatie:stap85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D0" w14:textId="77777777" w:rsidR="00B32D65" w:rsidRPr="00D92D58" w:rsidRDefault="00B32D65" w:rsidP="00B32D65">
            <w:pPr>
              <w:pStyle w:val="TableNormal0"/>
            </w:pPr>
          </w:p>
        </w:tc>
      </w:tr>
      <w:tr w:rsidR="00B32D65" w:rsidRPr="00D92D58" w14:paraId="3B1D3FD5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D2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D3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D4" w14:textId="77777777" w:rsidR="00B32D65" w:rsidRPr="00D92D58" w:rsidRDefault="00B32D65" w:rsidP="00B32D65">
            <w:pPr>
              <w:pStyle w:val="TableNormal0"/>
            </w:pPr>
          </w:p>
        </w:tc>
      </w:tr>
    </w:tbl>
    <w:p w14:paraId="3B1D3FD6" w14:textId="77777777" w:rsidR="00B32D65" w:rsidRPr="00EB327A" w:rsidRDefault="00B32D65" w:rsidP="00B32D65">
      <w:pPr>
        <w:rPr>
          <w:lang w:val="nl"/>
        </w:rPr>
      </w:pPr>
    </w:p>
    <w:p w14:paraId="3B1D3FD7" w14:textId="77777777" w:rsidR="00B32D65" w:rsidRPr="00E42CA7" w:rsidRDefault="00B32D65" w:rsidP="00C76F1B">
      <w:pPr>
        <w:pStyle w:val="Heading4"/>
      </w:pPr>
      <w:bookmarkStart w:id="429" w:name="_Toc264036284"/>
      <w:bookmarkStart w:id="430" w:name="_Toc274836364"/>
      <w:r w:rsidRPr="00882B93">
        <w:rPr>
          <w:noProof/>
        </w:rPr>
        <w:lastRenderedPageBreak/>
        <w:t>FIC412</w:t>
      </w:r>
      <w:r w:rsidRPr="00E42CA7">
        <w:t xml:space="preserve"> - </w:t>
      </w:r>
      <w:r w:rsidRPr="00882B93">
        <w:rPr>
          <w:noProof/>
        </w:rPr>
        <w:t>Debietregeling Lucht FL402</w:t>
      </w:r>
      <w:bookmarkEnd w:id="429"/>
      <w:bookmarkEnd w:id="430"/>
    </w:p>
    <w:p w14:paraId="3B1D3FD8" w14:textId="77777777" w:rsidR="00B32D65" w:rsidRDefault="00B32D65" w:rsidP="00B32D65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3FDC" w14:textId="77777777" w:rsidTr="00B32D65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D9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D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D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3FE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DD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DE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DF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3FE4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E1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E2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E3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3FE8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E5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E6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E7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FF4590" w14:paraId="3B1D3FEC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E9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EA" w14:textId="77777777" w:rsidR="00B32D65" w:rsidRPr="00D92D58" w:rsidRDefault="00B32D65" w:rsidP="00B32D65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EB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3FF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ED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EE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EF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3FF4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F1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F2" w14:textId="77777777" w:rsidR="00B32D65" w:rsidRPr="00D92D58" w:rsidRDefault="007E31FD" w:rsidP="00B32D65">
            <w:pPr>
              <w:pStyle w:val="TableNormal0"/>
              <w:keepNext/>
              <w:rPr>
                <w:lang w:val="en-US"/>
              </w:rPr>
            </w:pPr>
            <w:r w:rsidRPr="007E31FD">
              <w:rPr>
                <w:color w:val="00B050"/>
                <w:lang w:val="en-US"/>
              </w:rPr>
              <w:t>EXTERN SETPOINT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3FF3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3FF5" w14:textId="77777777" w:rsidR="00B32D65" w:rsidRPr="0077218A" w:rsidRDefault="00B32D65" w:rsidP="00B32D65">
      <w:pPr>
        <w:rPr>
          <w:lang w:val="nl"/>
        </w:rPr>
      </w:pPr>
    </w:p>
    <w:p w14:paraId="3B1D3FF6" w14:textId="77777777" w:rsidR="00B32D65" w:rsidRPr="00E42CA7" w:rsidRDefault="00B32D65" w:rsidP="00C76F1B">
      <w:pPr>
        <w:pStyle w:val="Heading4"/>
      </w:pPr>
      <w:bookmarkStart w:id="431" w:name="_Toc264036285"/>
      <w:bookmarkStart w:id="432" w:name="_Toc274836365"/>
      <w:r w:rsidRPr="00882B93">
        <w:rPr>
          <w:noProof/>
        </w:rPr>
        <w:t>FL402</w:t>
      </w:r>
      <w:r w:rsidRPr="00E42CA7">
        <w:t xml:space="preserve"> - </w:t>
      </w:r>
      <w:r w:rsidRPr="00882B93">
        <w:rPr>
          <w:noProof/>
        </w:rPr>
        <w:t>Flotatiecel</w:t>
      </w:r>
      <w:bookmarkEnd w:id="431"/>
      <w:bookmarkEnd w:id="432"/>
    </w:p>
    <w:p w14:paraId="3B1D3FF7" w14:textId="77777777" w:rsidR="00B32D65" w:rsidRDefault="00B32D65" w:rsidP="00B32D65">
      <w:pPr>
        <w:keepNext/>
        <w:rPr>
          <w:noProof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br/>
      </w: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29</w:t>
      </w:r>
      <w:r>
        <w:tab/>
        <w:t xml:space="preserve">Type: </w:t>
      </w:r>
      <w:r w:rsidR="00F1640B"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3FFB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F8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F9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3FFA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3FFF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FC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FD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3FFE" w14:textId="77777777" w:rsidR="00B32D65" w:rsidRPr="00D92D58" w:rsidRDefault="00B32D65" w:rsidP="00B32D65">
            <w:pPr>
              <w:pStyle w:val="TableNormal0"/>
            </w:pPr>
          </w:p>
        </w:tc>
      </w:tr>
      <w:tr w:rsidR="00B32D65" w:rsidRPr="00D92D58" w14:paraId="3B1D4003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00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01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02" w14:textId="77777777" w:rsidR="00B32D65" w:rsidRPr="00D92D58" w:rsidRDefault="00B32D65" w:rsidP="00B32D65">
            <w:pPr>
              <w:pStyle w:val="TableNormal0"/>
            </w:pPr>
          </w:p>
        </w:tc>
      </w:tr>
    </w:tbl>
    <w:p w14:paraId="3B1D4004" w14:textId="77777777" w:rsidR="00B32D65" w:rsidRDefault="00B32D65" w:rsidP="00B32D65">
      <w:pPr>
        <w:rPr>
          <w:noProof/>
        </w:rPr>
      </w:pPr>
    </w:p>
    <w:p w14:paraId="3B1D4005" w14:textId="77777777" w:rsidR="00B32D65" w:rsidRPr="00E42CA7" w:rsidRDefault="00B32D65" w:rsidP="00C76F1B">
      <w:pPr>
        <w:pStyle w:val="Heading4"/>
      </w:pPr>
      <w:bookmarkStart w:id="433" w:name="_Toc264036286"/>
      <w:bookmarkStart w:id="434" w:name="_Toc274836366"/>
      <w:r w:rsidRPr="00882B93">
        <w:rPr>
          <w:noProof/>
        </w:rPr>
        <w:t>FO412</w:t>
      </w:r>
      <w:r w:rsidRPr="00E42CA7">
        <w:t xml:space="preserve"> - </w:t>
      </w:r>
      <w:r w:rsidRPr="00882B93">
        <w:rPr>
          <w:noProof/>
        </w:rPr>
        <w:t>Regelklep fluïdisatielucht FL402</w:t>
      </w:r>
      <w:bookmarkEnd w:id="433"/>
      <w:bookmarkEnd w:id="434"/>
    </w:p>
    <w:p w14:paraId="3B1D4006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00B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07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08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09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0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10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0C" w14:textId="77777777" w:rsidR="00B32D65" w:rsidRPr="00D92D58" w:rsidRDefault="00B32D65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0D" w14:textId="77777777" w:rsidR="00B32D65" w:rsidRPr="00D92D58" w:rsidRDefault="00B32D65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0E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0F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15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11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12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13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14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016" w14:textId="77777777" w:rsidR="00B32D65" w:rsidRPr="0077218A" w:rsidRDefault="00B32D65" w:rsidP="00B32D65">
      <w:pPr>
        <w:rPr>
          <w:lang w:val="nl"/>
        </w:rPr>
      </w:pPr>
    </w:p>
    <w:p w14:paraId="3B1D4017" w14:textId="77777777" w:rsidR="00B32D65" w:rsidRPr="00E42CA7" w:rsidRDefault="00B32D65" w:rsidP="00C76F1B">
      <w:pPr>
        <w:pStyle w:val="Heading4"/>
      </w:pPr>
      <w:bookmarkStart w:id="435" w:name="_Toc264036287"/>
      <w:bookmarkStart w:id="436" w:name="_Toc274836367"/>
      <w:r w:rsidRPr="00882B93">
        <w:rPr>
          <w:noProof/>
        </w:rPr>
        <w:t>FT412</w:t>
      </w:r>
      <w:r w:rsidRPr="00E42CA7">
        <w:t xml:space="preserve"> - </w:t>
      </w:r>
      <w:r w:rsidRPr="00882B93">
        <w:rPr>
          <w:noProof/>
        </w:rPr>
        <w:t>Debietmeting Lucht FL402</w:t>
      </w:r>
      <w:bookmarkEnd w:id="435"/>
      <w:bookmarkEnd w:id="436"/>
    </w:p>
    <w:p w14:paraId="3B1D4018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01D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19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1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1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1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22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1E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1F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20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21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27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23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24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25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26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2C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28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29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2A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2B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31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2D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2E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2F" w14:textId="77777777" w:rsidR="00B32D65" w:rsidRPr="00D92D58" w:rsidRDefault="00B32D65" w:rsidP="00B32D6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30" w14:textId="77777777" w:rsidR="00B32D65" w:rsidRPr="00D92D58" w:rsidRDefault="00B32D65" w:rsidP="00B32D65">
            <w:pPr>
              <w:keepNext/>
            </w:pPr>
          </w:p>
        </w:tc>
      </w:tr>
    </w:tbl>
    <w:p w14:paraId="3B1D4032" w14:textId="77777777" w:rsidR="00B32D65" w:rsidRPr="0077218A" w:rsidRDefault="00B32D65" w:rsidP="00B32D65">
      <w:pPr>
        <w:rPr>
          <w:lang w:val="nl"/>
        </w:rPr>
      </w:pPr>
    </w:p>
    <w:p w14:paraId="3B1D4033" w14:textId="77777777" w:rsidR="00B32D65" w:rsidRPr="00E42CA7" w:rsidRDefault="00B32D65" w:rsidP="00C76F1B">
      <w:pPr>
        <w:pStyle w:val="Heading4"/>
      </w:pPr>
      <w:bookmarkStart w:id="437" w:name="_Toc264036288"/>
      <w:bookmarkStart w:id="438" w:name="_Toc274836368"/>
      <w:r w:rsidRPr="00882B93">
        <w:rPr>
          <w:noProof/>
        </w:rPr>
        <w:t>LIC412</w:t>
      </w:r>
      <w:r w:rsidRPr="00E42CA7">
        <w:t xml:space="preserve"> - </w:t>
      </w:r>
      <w:r w:rsidRPr="00882B93">
        <w:rPr>
          <w:noProof/>
        </w:rPr>
        <w:t>Regeling niveau FL402</w:t>
      </w:r>
      <w:bookmarkEnd w:id="437"/>
      <w:bookmarkEnd w:id="438"/>
    </w:p>
    <w:p w14:paraId="3B1D4034" w14:textId="77777777" w:rsidR="00B32D65" w:rsidRDefault="00B32D65" w:rsidP="00F1640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038" w14:textId="77777777" w:rsidTr="00B32D65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35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36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37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3C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39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3A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3B" w14:textId="77777777" w:rsidR="00B32D65" w:rsidRPr="00D92D58" w:rsidRDefault="00B32D65" w:rsidP="00F1640B">
            <w:pPr>
              <w:keepNext/>
              <w:rPr>
                <w:lang w:val="nl"/>
              </w:rPr>
            </w:pPr>
          </w:p>
        </w:tc>
      </w:tr>
      <w:tr w:rsidR="00B32D65" w:rsidRPr="00D92D58" w14:paraId="3B1D404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3D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3E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3F" w14:textId="77777777" w:rsidR="00B32D65" w:rsidRPr="00D92D58" w:rsidRDefault="00B32D65" w:rsidP="00F1640B">
            <w:pPr>
              <w:keepNext/>
              <w:rPr>
                <w:lang w:val="nl"/>
              </w:rPr>
            </w:pPr>
          </w:p>
        </w:tc>
      </w:tr>
      <w:tr w:rsidR="00B32D65" w:rsidRPr="00D92D58" w14:paraId="3B1D4044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41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42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43" w14:textId="77777777" w:rsidR="00B32D65" w:rsidRPr="00D92D58" w:rsidRDefault="00B32D65" w:rsidP="00F1640B">
            <w:pPr>
              <w:keepNext/>
              <w:rPr>
                <w:lang w:val="nl"/>
              </w:rPr>
            </w:pPr>
          </w:p>
        </w:tc>
      </w:tr>
      <w:tr w:rsidR="00B32D65" w:rsidRPr="00FF4590" w14:paraId="3B1D4048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45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46" w14:textId="77777777" w:rsidR="00B32D65" w:rsidRPr="00D92D58" w:rsidRDefault="00B32D65" w:rsidP="00F1640B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47" w14:textId="77777777" w:rsidR="00B32D65" w:rsidRPr="00D92D58" w:rsidRDefault="00B32D65" w:rsidP="00F1640B">
            <w:pPr>
              <w:keepNext/>
              <w:rPr>
                <w:lang w:val="en-US"/>
              </w:rPr>
            </w:pPr>
          </w:p>
        </w:tc>
      </w:tr>
      <w:tr w:rsidR="00B32D65" w:rsidRPr="00D92D58" w14:paraId="3B1D404C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49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4A" w14:textId="77777777" w:rsidR="00B32D65" w:rsidRPr="00D92D58" w:rsidRDefault="00B32D65" w:rsidP="00F1640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4B" w14:textId="77777777" w:rsidR="00B32D65" w:rsidRPr="00D92D58" w:rsidRDefault="00B32D65" w:rsidP="00F1640B">
            <w:pPr>
              <w:keepNext/>
              <w:rPr>
                <w:lang w:val="en-US"/>
              </w:rPr>
            </w:pPr>
          </w:p>
        </w:tc>
      </w:tr>
      <w:tr w:rsidR="00B32D65" w:rsidRPr="00D92D58" w14:paraId="3B1D405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4D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4E" w14:textId="77777777" w:rsidR="00B32D65" w:rsidRPr="00D92D58" w:rsidRDefault="00B32D65" w:rsidP="00F1640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4F" w14:textId="77777777" w:rsidR="00B32D65" w:rsidRPr="00D92D58" w:rsidRDefault="00B32D65" w:rsidP="00F1640B">
            <w:pPr>
              <w:keepNext/>
              <w:rPr>
                <w:lang w:val="en-US"/>
              </w:rPr>
            </w:pPr>
          </w:p>
        </w:tc>
      </w:tr>
    </w:tbl>
    <w:p w14:paraId="3B1D4051" w14:textId="77777777" w:rsidR="00B32D65" w:rsidRPr="0077218A" w:rsidRDefault="00B32D65" w:rsidP="00B32D65">
      <w:pPr>
        <w:rPr>
          <w:lang w:val="nl"/>
        </w:rPr>
      </w:pPr>
    </w:p>
    <w:p w14:paraId="3B1D4052" w14:textId="77777777" w:rsidR="00B32D65" w:rsidRPr="00E42CA7" w:rsidRDefault="00B32D65" w:rsidP="00C76F1B">
      <w:pPr>
        <w:pStyle w:val="Heading4"/>
      </w:pPr>
      <w:bookmarkStart w:id="439" w:name="_Toc264036289"/>
      <w:bookmarkStart w:id="440" w:name="_Toc274836369"/>
      <w:r w:rsidRPr="00882B93">
        <w:rPr>
          <w:noProof/>
        </w:rPr>
        <w:t>LO412a</w:t>
      </w:r>
      <w:r w:rsidRPr="00E42CA7">
        <w:t xml:space="preserve"> - </w:t>
      </w:r>
      <w:r w:rsidRPr="00882B93">
        <w:rPr>
          <w:noProof/>
        </w:rPr>
        <w:t>Regelklep bijregeling niveau FL402</w:t>
      </w:r>
      <w:bookmarkEnd w:id="439"/>
      <w:bookmarkEnd w:id="440"/>
    </w:p>
    <w:p w14:paraId="3B1D4053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058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54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55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56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57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5D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59" w14:textId="77777777" w:rsidR="00B32D65" w:rsidRPr="00D92D58" w:rsidRDefault="00B32D65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5A" w14:textId="77777777" w:rsidR="00B32D65" w:rsidRPr="00D92D58" w:rsidRDefault="00B32D65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5B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5C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62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5E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5F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60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61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063" w14:textId="77777777" w:rsidR="00B32D65" w:rsidRPr="0077218A" w:rsidRDefault="00B32D65" w:rsidP="00B32D65">
      <w:pPr>
        <w:rPr>
          <w:lang w:val="nl"/>
        </w:rPr>
      </w:pPr>
    </w:p>
    <w:p w14:paraId="3B1D4064" w14:textId="77777777" w:rsidR="00B32D65" w:rsidRPr="00E42CA7" w:rsidRDefault="00B32D65" w:rsidP="00C76F1B">
      <w:pPr>
        <w:pStyle w:val="Heading4"/>
      </w:pPr>
      <w:bookmarkStart w:id="441" w:name="_Toc264036290"/>
      <w:bookmarkStart w:id="442" w:name="_Toc274836370"/>
      <w:r w:rsidRPr="00882B93">
        <w:rPr>
          <w:noProof/>
        </w:rPr>
        <w:t>LO412b</w:t>
      </w:r>
      <w:r w:rsidRPr="00E42CA7">
        <w:t xml:space="preserve"> - </w:t>
      </w:r>
      <w:r w:rsidRPr="00882B93">
        <w:rPr>
          <w:noProof/>
        </w:rPr>
        <w:t>Regelklep hoofdregeling niveau FL402</w:t>
      </w:r>
      <w:bookmarkEnd w:id="441"/>
      <w:bookmarkEnd w:id="442"/>
    </w:p>
    <w:p w14:paraId="3B1D4065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06A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66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67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68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69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6F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6B" w14:textId="77777777" w:rsidR="00B32D65" w:rsidRPr="00D92D58" w:rsidRDefault="00B32D65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6C" w14:textId="77777777" w:rsidR="00B32D65" w:rsidRPr="00D92D58" w:rsidRDefault="00B32D65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6D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6E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74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70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71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72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73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075" w14:textId="77777777" w:rsidR="00B32D65" w:rsidRPr="0077218A" w:rsidRDefault="00B32D65" w:rsidP="00B32D65">
      <w:pPr>
        <w:rPr>
          <w:lang w:val="nl"/>
        </w:rPr>
      </w:pPr>
    </w:p>
    <w:p w14:paraId="3B1D4076" w14:textId="77777777" w:rsidR="00B32D65" w:rsidRPr="00E42CA7" w:rsidRDefault="00B32D65" w:rsidP="00C76F1B">
      <w:pPr>
        <w:pStyle w:val="Heading4"/>
      </w:pPr>
      <w:bookmarkStart w:id="443" w:name="_Toc264036291"/>
      <w:bookmarkStart w:id="444" w:name="_Toc274836371"/>
      <w:r w:rsidRPr="00882B93">
        <w:rPr>
          <w:noProof/>
        </w:rPr>
        <w:t>LT412</w:t>
      </w:r>
      <w:r w:rsidRPr="00E42CA7">
        <w:t xml:space="preserve"> - </w:t>
      </w:r>
      <w:r w:rsidRPr="00882B93">
        <w:rPr>
          <w:noProof/>
        </w:rPr>
        <w:t>Niveaumeting flotatiecel 402: Outotec</w:t>
      </w:r>
      <w:bookmarkEnd w:id="443"/>
      <w:bookmarkEnd w:id="444"/>
    </w:p>
    <w:p w14:paraId="3B1D4077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p w14:paraId="3B1D4078" w14:textId="77777777" w:rsidR="00B32D65" w:rsidRDefault="00B32D65" w:rsidP="00B32D65">
      <w:pPr>
        <w:rPr>
          <w:lang w:val="nl"/>
        </w:rPr>
      </w:pPr>
      <w:r>
        <w:rPr>
          <w:noProof/>
        </w:rPr>
        <w:t xml:space="preserve">Low: </w:t>
      </w:r>
      <w:r w:rsidRPr="00882B93">
        <w:rPr>
          <w:noProof/>
          <w:lang w:val="nl"/>
        </w:rPr>
        <w:t>0</w:t>
      </w:r>
    </w:p>
    <w:p w14:paraId="3B1D4079" w14:textId="77777777" w:rsidR="00B32D65" w:rsidRDefault="00B32D65" w:rsidP="00B32D65">
      <w:r>
        <w:rPr>
          <w:noProof/>
        </w:rPr>
        <w:t>High: 2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07E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7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7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7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7D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83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7F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80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81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82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88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84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85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86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87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8D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89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8A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8B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8C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92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8E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8F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90" w14:textId="77777777" w:rsidR="00B32D65" w:rsidRPr="00D92D58" w:rsidRDefault="00B32D65" w:rsidP="00B32D6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91" w14:textId="77777777" w:rsidR="00B32D65" w:rsidRPr="00D92D58" w:rsidRDefault="00B32D65" w:rsidP="00B32D65">
            <w:pPr>
              <w:keepNext/>
            </w:pPr>
          </w:p>
        </w:tc>
      </w:tr>
    </w:tbl>
    <w:p w14:paraId="3B1D4093" w14:textId="77777777" w:rsidR="00B32D65" w:rsidRPr="0077218A" w:rsidRDefault="00B32D65" w:rsidP="00B32D65">
      <w:pPr>
        <w:rPr>
          <w:lang w:val="nl"/>
        </w:rPr>
      </w:pPr>
    </w:p>
    <w:p w14:paraId="3B1D4094" w14:textId="77777777" w:rsidR="00B32D65" w:rsidRPr="00E42CA7" w:rsidRDefault="00B32D65" w:rsidP="00C76F1B">
      <w:pPr>
        <w:pStyle w:val="Heading4"/>
      </w:pPr>
      <w:bookmarkStart w:id="445" w:name="_Toc264036292"/>
      <w:bookmarkStart w:id="446" w:name="_Toc274836372"/>
      <w:r w:rsidRPr="00882B93">
        <w:rPr>
          <w:noProof/>
        </w:rPr>
        <w:t>SVA402</w:t>
      </w:r>
      <w:r w:rsidRPr="00E42CA7">
        <w:t xml:space="preserve"> - </w:t>
      </w:r>
      <w:r w:rsidRPr="00882B93">
        <w:rPr>
          <w:noProof/>
        </w:rPr>
        <w:t>Klep fluïdisatie flotatiebak FL402</w:t>
      </w:r>
      <w:bookmarkEnd w:id="445"/>
      <w:bookmarkEnd w:id="446"/>
    </w:p>
    <w:p w14:paraId="3B1D4095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099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96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97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98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9E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9A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9B" w14:textId="77777777" w:rsidR="00B32D65" w:rsidRDefault="00B32D65" w:rsidP="00B32D65">
            <w:pPr>
              <w:pStyle w:val="TableNormal0"/>
              <w:keepNext/>
              <w:rPr>
                <w:lang w:val="nl-BE"/>
              </w:rPr>
            </w:pPr>
            <w:r w:rsidRPr="005C260A">
              <w:rPr>
                <w:lang w:val="nl-BE"/>
              </w:rPr>
              <w:t>Hoofdsequentie:stap</w:t>
            </w:r>
            <w:r w:rsidR="005A5FF6">
              <w:rPr>
                <w:lang w:val="nl-BE"/>
              </w:rPr>
              <w:t>95</w:t>
            </w:r>
          </w:p>
          <w:p w14:paraId="3B1D409C" w14:textId="77777777" w:rsidR="006178EB" w:rsidRPr="00D92D58" w:rsidRDefault="006178EB" w:rsidP="00B32D65">
            <w:pPr>
              <w:pStyle w:val="TableNormal0"/>
              <w:keepNext/>
            </w:pPr>
            <w:r>
              <w:t>manueel (voorlopig, mogelijk wordt deze achteraf nog bij in seq. gezet.)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9D" w14:textId="77777777" w:rsidR="00B32D65" w:rsidRPr="00D92D58" w:rsidRDefault="00B32D65" w:rsidP="00B32D65">
            <w:pPr>
              <w:pStyle w:val="TableNormal0"/>
              <w:keepNext/>
            </w:pPr>
          </w:p>
        </w:tc>
      </w:tr>
      <w:tr w:rsidR="00B32D65" w:rsidRPr="00D92D58" w14:paraId="3B1D40A2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9F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0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1" w14:textId="77777777" w:rsidR="00B32D65" w:rsidRPr="00D92D58" w:rsidRDefault="00B32D65" w:rsidP="00B32D65">
            <w:pPr>
              <w:pStyle w:val="TableNormal0"/>
              <w:keepNext/>
            </w:pPr>
          </w:p>
        </w:tc>
      </w:tr>
      <w:tr w:rsidR="00373044" w:rsidRPr="00D92D58" w14:paraId="3B1D40A6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3" w14:textId="77777777" w:rsidR="00373044" w:rsidRPr="00D92D58" w:rsidRDefault="00373044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4" w14:textId="77777777" w:rsidR="00373044" w:rsidRPr="00D92D58" w:rsidRDefault="00373044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5" w14:textId="77777777" w:rsidR="00373044" w:rsidRPr="00D92D58" w:rsidRDefault="00373044" w:rsidP="00B32D65">
            <w:pPr>
              <w:pStyle w:val="TableNormal0"/>
              <w:keepNext/>
            </w:pPr>
          </w:p>
        </w:tc>
      </w:tr>
      <w:tr w:rsidR="00373044" w:rsidRPr="00D92D58" w14:paraId="3B1D40AA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7" w14:textId="77777777" w:rsidR="00373044" w:rsidRPr="00D92D58" w:rsidRDefault="00373044" w:rsidP="0037304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8" w14:textId="77777777" w:rsidR="00373044" w:rsidRPr="00D92D58" w:rsidRDefault="00373044" w:rsidP="00373044">
            <w:pPr>
              <w:pStyle w:val="TableNormal0"/>
              <w:keepNext/>
            </w:pPr>
            <w:r>
              <w:t>C2.3.64 pos4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A9" w14:textId="77777777" w:rsidR="00373044" w:rsidRPr="00D92D58" w:rsidRDefault="00373044" w:rsidP="00B32D65">
            <w:pPr>
              <w:pStyle w:val="TableNormal0"/>
              <w:keepNext/>
            </w:pPr>
          </w:p>
        </w:tc>
      </w:tr>
    </w:tbl>
    <w:p w14:paraId="3B1D40AB" w14:textId="77777777" w:rsidR="00B32D65" w:rsidRPr="00036C87" w:rsidRDefault="00B32D65" w:rsidP="00B32D65"/>
    <w:p w14:paraId="3B1D40AC" w14:textId="77777777" w:rsidR="00B32D65" w:rsidRDefault="00B32D65" w:rsidP="00F1640B">
      <w:pPr>
        <w:pStyle w:val="Heading3"/>
        <w:keepNext/>
      </w:pPr>
      <w:bookmarkStart w:id="447" w:name="_Toc264036293"/>
      <w:bookmarkStart w:id="448" w:name="_Toc274836373"/>
      <w:r>
        <w:t>FL403 – Flotatiecel</w:t>
      </w:r>
      <w:bookmarkEnd w:id="447"/>
      <w:bookmarkEnd w:id="448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0B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AD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AE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AF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B4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B1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B2" w14:textId="77777777" w:rsidR="00B32D65" w:rsidRPr="00D92D58" w:rsidRDefault="00B32D65" w:rsidP="00F1640B">
            <w:pPr>
              <w:pStyle w:val="TableNormal0"/>
              <w:keepNext/>
            </w:pPr>
            <w:r>
              <w:t>Seq. flotatie:stap90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B3" w14:textId="77777777" w:rsidR="00B32D65" w:rsidRPr="00D92D58" w:rsidRDefault="00B32D65" w:rsidP="00F1640B">
            <w:pPr>
              <w:pStyle w:val="TableNormal0"/>
              <w:keepNext/>
            </w:pPr>
          </w:p>
        </w:tc>
      </w:tr>
      <w:tr w:rsidR="00B32D65" w:rsidRPr="00D92D58" w14:paraId="3B1D40B8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B5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B6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B7" w14:textId="77777777" w:rsidR="00B32D65" w:rsidRPr="00D92D58" w:rsidRDefault="00B32D65" w:rsidP="00F1640B">
            <w:pPr>
              <w:pStyle w:val="TableNormal0"/>
              <w:keepNext/>
            </w:pPr>
          </w:p>
        </w:tc>
      </w:tr>
    </w:tbl>
    <w:p w14:paraId="3B1D40B9" w14:textId="77777777" w:rsidR="00B32D65" w:rsidRPr="00EB327A" w:rsidRDefault="00B32D65" w:rsidP="00B32D65">
      <w:pPr>
        <w:rPr>
          <w:lang w:val="nl"/>
        </w:rPr>
      </w:pPr>
    </w:p>
    <w:p w14:paraId="3B1D40BA" w14:textId="77777777" w:rsidR="00B32D65" w:rsidRPr="00E42CA7" w:rsidRDefault="00B32D65" w:rsidP="00C76F1B">
      <w:pPr>
        <w:pStyle w:val="Heading4"/>
      </w:pPr>
      <w:bookmarkStart w:id="449" w:name="_Toc264036294"/>
      <w:bookmarkStart w:id="450" w:name="_Toc274836374"/>
      <w:r w:rsidRPr="00882B93">
        <w:rPr>
          <w:noProof/>
        </w:rPr>
        <w:t>FIC413</w:t>
      </w:r>
      <w:r w:rsidRPr="00E42CA7">
        <w:t xml:space="preserve"> - </w:t>
      </w:r>
      <w:r w:rsidRPr="00882B93">
        <w:rPr>
          <w:noProof/>
        </w:rPr>
        <w:t>Debietregeling Lucht FL403</w:t>
      </w:r>
      <w:bookmarkEnd w:id="449"/>
      <w:bookmarkEnd w:id="450"/>
    </w:p>
    <w:p w14:paraId="3B1D40BB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0BF" w14:textId="77777777" w:rsidTr="00B32D65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B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BD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BE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C3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C0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C1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C2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40C7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C4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C5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C6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40CB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C8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C9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CA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FF4590" w14:paraId="3B1D40CF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CC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CD" w14:textId="77777777" w:rsidR="00B32D65" w:rsidRPr="00D92D58" w:rsidRDefault="00B32D65" w:rsidP="00B32D65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CE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D3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D0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D1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D2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D7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D4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D5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D6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0D8" w14:textId="77777777" w:rsidR="00B32D65" w:rsidRPr="0077218A" w:rsidRDefault="00B32D65" w:rsidP="00B32D65">
      <w:pPr>
        <w:rPr>
          <w:lang w:val="nl"/>
        </w:rPr>
      </w:pPr>
    </w:p>
    <w:p w14:paraId="3B1D40D9" w14:textId="77777777" w:rsidR="00B32D65" w:rsidRPr="00E42CA7" w:rsidRDefault="00B32D65" w:rsidP="00C76F1B">
      <w:pPr>
        <w:pStyle w:val="Heading4"/>
      </w:pPr>
      <w:bookmarkStart w:id="451" w:name="_Toc264036295"/>
      <w:bookmarkStart w:id="452" w:name="_Toc274836375"/>
      <w:r w:rsidRPr="00882B93">
        <w:rPr>
          <w:noProof/>
        </w:rPr>
        <w:t>FL403</w:t>
      </w:r>
      <w:r w:rsidRPr="00E42CA7">
        <w:t xml:space="preserve"> - </w:t>
      </w:r>
      <w:r w:rsidRPr="00882B93">
        <w:rPr>
          <w:noProof/>
        </w:rPr>
        <w:t>Flotatiecel</w:t>
      </w:r>
      <w:bookmarkEnd w:id="451"/>
      <w:bookmarkEnd w:id="452"/>
    </w:p>
    <w:p w14:paraId="3B1D40DA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0DB" w14:textId="77777777" w:rsidR="00B32D65" w:rsidRDefault="00B32D65" w:rsidP="00B32D65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30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0DF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DC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DD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DE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40E3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E0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E1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E2" w14:textId="77777777" w:rsidR="00B32D65" w:rsidRPr="00D92D58" w:rsidRDefault="00B32D65" w:rsidP="00B32D65">
            <w:pPr>
              <w:pStyle w:val="TableNormal0"/>
            </w:pPr>
          </w:p>
        </w:tc>
      </w:tr>
      <w:tr w:rsidR="00B32D65" w:rsidRPr="00D92D58" w14:paraId="3B1D40E7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E4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E5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E6" w14:textId="77777777" w:rsidR="00B32D65" w:rsidRPr="00D92D58" w:rsidRDefault="00B32D65" w:rsidP="00B32D65">
            <w:pPr>
              <w:pStyle w:val="TableNormal0"/>
            </w:pPr>
          </w:p>
        </w:tc>
      </w:tr>
    </w:tbl>
    <w:p w14:paraId="3B1D40E8" w14:textId="77777777" w:rsidR="00B32D65" w:rsidRPr="00E42CA7" w:rsidRDefault="00B32D65" w:rsidP="00C76F1B">
      <w:pPr>
        <w:pStyle w:val="Heading4"/>
      </w:pPr>
      <w:bookmarkStart w:id="453" w:name="_Toc264036296"/>
      <w:bookmarkStart w:id="454" w:name="_Toc274836376"/>
      <w:r w:rsidRPr="00882B93">
        <w:rPr>
          <w:noProof/>
        </w:rPr>
        <w:t>FO413</w:t>
      </w:r>
      <w:r w:rsidRPr="00E42CA7">
        <w:t xml:space="preserve"> - </w:t>
      </w:r>
      <w:r w:rsidRPr="00882B93">
        <w:rPr>
          <w:noProof/>
        </w:rPr>
        <w:t>Regelklep fluïdisatielucht FL403</w:t>
      </w:r>
      <w:bookmarkEnd w:id="453"/>
      <w:bookmarkEnd w:id="454"/>
    </w:p>
    <w:p w14:paraId="3B1D40E9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0EE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E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E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E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ED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0F3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EF" w14:textId="77777777" w:rsidR="00B32D65" w:rsidRPr="00D92D58" w:rsidRDefault="00B32D65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F0" w14:textId="77777777" w:rsidR="00B32D65" w:rsidRPr="00D92D58" w:rsidRDefault="00B32D65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F1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0F2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0F8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F4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F5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F6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0F7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0F9" w14:textId="77777777" w:rsidR="00B32D65" w:rsidRPr="0077218A" w:rsidRDefault="00B32D65" w:rsidP="00B32D65">
      <w:pPr>
        <w:rPr>
          <w:lang w:val="nl"/>
        </w:rPr>
      </w:pPr>
    </w:p>
    <w:p w14:paraId="3B1D40FA" w14:textId="77777777" w:rsidR="00B32D65" w:rsidRPr="00E42CA7" w:rsidRDefault="00B32D65" w:rsidP="00C76F1B">
      <w:pPr>
        <w:pStyle w:val="Heading4"/>
      </w:pPr>
      <w:bookmarkStart w:id="455" w:name="_Toc264036297"/>
      <w:bookmarkStart w:id="456" w:name="_Toc274836377"/>
      <w:r w:rsidRPr="00882B93">
        <w:rPr>
          <w:noProof/>
        </w:rPr>
        <w:lastRenderedPageBreak/>
        <w:t>FT413</w:t>
      </w:r>
      <w:r w:rsidRPr="00E42CA7">
        <w:t xml:space="preserve"> - </w:t>
      </w:r>
      <w:r w:rsidRPr="00882B93">
        <w:rPr>
          <w:noProof/>
        </w:rPr>
        <w:t>Debietmeting Lucht FL403</w:t>
      </w:r>
      <w:bookmarkEnd w:id="455"/>
      <w:bookmarkEnd w:id="456"/>
    </w:p>
    <w:p w14:paraId="3B1D40FB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100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F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FD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FE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0FF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05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1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2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3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4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0A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06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07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08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09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0F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B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C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D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0E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14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10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11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12" w14:textId="77777777" w:rsidR="00B32D65" w:rsidRPr="00D92D58" w:rsidRDefault="00B32D65" w:rsidP="00B32D6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13" w14:textId="77777777" w:rsidR="00B32D65" w:rsidRPr="00D92D58" w:rsidRDefault="00B32D65" w:rsidP="00B32D65">
            <w:pPr>
              <w:keepNext/>
            </w:pPr>
          </w:p>
        </w:tc>
      </w:tr>
    </w:tbl>
    <w:p w14:paraId="3B1D4115" w14:textId="77777777" w:rsidR="00B32D65" w:rsidRPr="0077218A" w:rsidRDefault="00B32D65" w:rsidP="00B32D65">
      <w:pPr>
        <w:rPr>
          <w:lang w:val="nl"/>
        </w:rPr>
      </w:pPr>
    </w:p>
    <w:p w14:paraId="3B1D4116" w14:textId="77777777" w:rsidR="00B32D65" w:rsidRPr="00E42CA7" w:rsidRDefault="00B32D65" w:rsidP="00C76F1B">
      <w:pPr>
        <w:pStyle w:val="Heading4"/>
      </w:pPr>
      <w:bookmarkStart w:id="457" w:name="_Toc264036298"/>
      <w:bookmarkStart w:id="458" w:name="_Toc274836378"/>
      <w:r w:rsidRPr="00882B93">
        <w:rPr>
          <w:noProof/>
        </w:rPr>
        <w:t>SVA403</w:t>
      </w:r>
      <w:r w:rsidRPr="00E42CA7">
        <w:t xml:space="preserve"> - </w:t>
      </w:r>
      <w:r w:rsidRPr="00882B93">
        <w:rPr>
          <w:noProof/>
        </w:rPr>
        <w:t>Klep fluïdisatie flotatiebak FL403</w:t>
      </w:r>
      <w:bookmarkEnd w:id="457"/>
      <w:bookmarkEnd w:id="458"/>
    </w:p>
    <w:p w14:paraId="3B1D4117" w14:textId="77777777" w:rsidR="00B32D65" w:rsidRDefault="00B32D65" w:rsidP="00F1640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11B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18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19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1A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1F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1C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1D" w14:textId="77777777" w:rsidR="00B32D65" w:rsidRPr="00D92D58" w:rsidRDefault="006178EB" w:rsidP="00F1640B">
            <w:pPr>
              <w:pStyle w:val="TableNormal0"/>
              <w:keepNext/>
            </w:pPr>
            <w:r>
              <w:t>manueel (voorlopig, mogelijk wordt deze achteraf nog bij in seq. gezet.)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1E" w14:textId="77777777" w:rsidR="00B32D65" w:rsidRPr="00D92D58" w:rsidRDefault="00B32D65" w:rsidP="00F1640B">
            <w:pPr>
              <w:pStyle w:val="TableNormal0"/>
              <w:keepNext/>
            </w:pPr>
          </w:p>
        </w:tc>
      </w:tr>
      <w:tr w:rsidR="00B32D65" w:rsidRPr="00D92D58" w14:paraId="3B1D4123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0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1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2" w14:textId="77777777" w:rsidR="00B32D65" w:rsidRPr="00D92D58" w:rsidRDefault="00B32D65" w:rsidP="00F1640B">
            <w:pPr>
              <w:pStyle w:val="TableNormal0"/>
              <w:keepNext/>
            </w:pPr>
          </w:p>
        </w:tc>
      </w:tr>
      <w:tr w:rsidR="00CC25DB" w:rsidRPr="00D92D58" w14:paraId="3B1D4127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4" w14:textId="77777777" w:rsidR="00CC25DB" w:rsidRPr="00D92D58" w:rsidRDefault="00CC25DB" w:rsidP="00F1640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5" w14:textId="77777777" w:rsidR="00CC25DB" w:rsidRPr="00D92D58" w:rsidRDefault="00CC25DB" w:rsidP="00F1640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6" w14:textId="77777777" w:rsidR="00CC25DB" w:rsidRPr="00D92D58" w:rsidRDefault="00CC25DB" w:rsidP="00F1640B">
            <w:pPr>
              <w:pStyle w:val="TableNormal0"/>
              <w:keepNext/>
            </w:pPr>
          </w:p>
        </w:tc>
      </w:tr>
      <w:tr w:rsidR="00CC25DB" w:rsidRPr="00D92D58" w14:paraId="3B1D412B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8" w14:textId="77777777" w:rsidR="00CC25DB" w:rsidRPr="00D92D58" w:rsidRDefault="00CC25DB" w:rsidP="00CC25D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9" w14:textId="77777777" w:rsidR="00CC25DB" w:rsidRPr="00D92D58" w:rsidRDefault="00CC25DB" w:rsidP="00CC25DB">
            <w:pPr>
              <w:pStyle w:val="TableNormal0"/>
              <w:keepNext/>
            </w:pPr>
            <w:r>
              <w:t>C2.3.64 pos5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2A" w14:textId="77777777" w:rsidR="00CC25DB" w:rsidRPr="00D92D58" w:rsidRDefault="00CC25DB" w:rsidP="00F1640B">
            <w:pPr>
              <w:pStyle w:val="TableNormal0"/>
              <w:keepNext/>
            </w:pPr>
          </w:p>
        </w:tc>
      </w:tr>
    </w:tbl>
    <w:p w14:paraId="3B1D412C" w14:textId="77777777" w:rsidR="00F1640B" w:rsidRPr="00F1640B" w:rsidRDefault="00F1640B" w:rsidP="00F1640B">
      <w:bookmarkStart w:id="459" w:name="_Toc264036299"/>
    </w:p>
    <w:p w14:paraId="3B1D412D" w14:textId="77777777" w:rsidR="00B32D65" w:rsidRDefault="00B32D65" w:rsidP="00B32D65">
      <w:pPr>
        <w:pStyle w:val="Heading3"/>
      </w:pPr>
      <w:bookmarkStart w:id="460" w:name="_Toc274836379"/>
      <w:r>
        <w:t>FL404 – Flotatiecel</w:t>
      </w:r>
      <w:bookmarkEnd w:id="459"/>
      <w:bookmarkEnd w:id="460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131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2E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2F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30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4135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32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33" w14:textId="77777777" w:rsidR="00B32D65" w:rsidRPr="00D92D58" w:rsidRDefault="00B32D65" w:rsidP="00B32D65">
            <w:pPr>
              <w:pStyle w:val="TableNormal0"/>
            </w:pPr>
            <w:r>
              <w:t>Seq. flotatie:stap95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34" w14:textId="77777777" w:rsidR="00B32D65" w:rsidRPr="00D92D58" w:rsidRDefault="00B32D65" w:rsidP="00B32D65">
            <w:pPr>
              <w:pStyle w:val="TableNormal0"/>
            </w:pPr>
          </w:p>
        </w:tc>
      </w:tr>
      <w:tr w:rsidR="00B32D65" w:rsidRPr="00D92D58" w14:paraId="3B1D4139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36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37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38" w14:textId="77777777" w:rsidR="00B32D65" w:rsidRPr="00D92D58" w:rsidRDefault="00B32D65" w:rsidP="00B32D65">
            <w:pPr>
              <w:pStyle w:val="TableNormal0"/>
            </w:pPr>
          </w:p>
        </w:tc>
      </w:tr>
    </w:tbl>
    <w:p w14:paraId="3B1D413A" w14:textId="77777777" w:rsidR="00B32D65" w:rsidRPr="00863B65" w:rsidRDefault="00B32D65" w:rsidP="00B32D65">
      <w:pPr>
        <w:rPr>
          <w:lang w:val="nl"/>
        </w:rPr>
      </w:pPr>
    </w:p>
    <w:p w14:paraId="3B1D413B" w14:textId="77777777" w:rsidR="00B32D65" w:rsidRPr="00E42CA7" w:rsidRDefault="00B32D65" w:rsidP="00C76F1B">
      <w:pPr>
        <w:pStyle w:val="Heading4"/>
      </w:pPr>
      <w:bookmarkStart w:id="461" w:name="_Toc264036300"/>
      <w:bookmarkStart w:id="462" w:name="_Toc274836380"/>
      <w:r w:rsidRPr="00882B93">
        <w:rPr>
          <w:noProof/>
        </w:rPr>
        <w:t>FIC414</w:t>
      </w:r>
      <w:r w:rsidRPr="00E42CA7">
        <w:t xml:space="preserve"> - </w:t>
      </w:r>
      <w:r w:rsidRPr="00882B93">
        <w:rPr>
          <w:noProof/>
        </w:rPr>
        <w:t>Debietregeling Lucht FL404</w:t>
      </w:r>
      <w:bookmarkEnd w:id="461"/>
      <w:bookmarkEnd w:id="462"/>
    </w:p>
    <w:p w14:paraId="3B1D413C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140" w14:textId="77777777" w:rsidTr="00B32D65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3D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3E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3F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44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41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42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43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4148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45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46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47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414C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49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4A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4B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FF4590" w14:paraId="3B1D415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4D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4E" w14:textId="77777777" w:rsidR="00B32D65" w:rsidRPr="00D92D58" w:rsidRDefault="00B32D65" w:rsidP="00B32D65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4F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54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51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52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53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58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55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56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57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159" w14:textId="77777777" w:rsidR="00B32D65" w:rsidRPr="0077218A" w:rsidRDefault="00B32D65" w:rsidP="00B32D65">
      <w:pPr>
        <w:rPr>
          <w:lang w:val="nl"/>
        </w:rPr>
      </w:pPr>
    </w:p>
    <w:p w14:paraId="3B1D415A" w14:textId="77777777" w:rsidR="00B32D65" w:rsidRPr="00E42CA7" w:rsidRDefault="00B32D65" w:rsidP="00C76F1B">
      <w:pPr>
        <w:pStyle w:val="Heading4"/>
      </w:pPr>
      <w:bookmarkStart w:id="463" w:name="_Toc264036301"/>
      <w:bookmarkStart w:id="464" w:name="_Toc274836381"/>
      <w:r w:rsidRPr="00882B93">
        <w:rPr>
          <w:noProof/>
        </w:rPr>
        <w:t>FL404</w:t>
      </w:r>
      <w:r w:rsidRPr="00E42CA7">
        <w:t xml:space="preserve"> - </w:t>
      </w:r>
      <w:r w:rsidRPr="00882B93">
        <w:rPr>
          <w:noProof/>
        </w:rPr>
        <w:t>Flotatiecel</w:t>
      </w:r>
      <w:bookmarkEnd w:id="463"/>
      <w:bookmarkEnd w:id="464"/>
    </w:p>
    <w:p w14:paraId="3B1D415B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15C" w14:textId="77777777" w:rsidR="00B32D65" w:rsidRDefault="00B32D65" w:rsidP="00B32D65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31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16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5D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5E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5F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4164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61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62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63" w14:textId="77777777" w:rsidR="00B32D65" w:rsidRPr="00D92D58" w:rsidRDefault="00B32D65" w:rsidP="00B32D65">
            <w:pPr>
              <w:pStyle w:val="TableNormal0"/>
            </w:pPr>
          </w:p>
        </w:tc>
      </w:tr>
      <w:tr w:rsidR="00B32D65" w:rsidRPr="00D92D58" w14:paraId="3B1D4168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65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66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67" w14:textId="77777777" w:rsidR="00B32D65" w:rsidRPr="00D92D58" w:rsidRDefault="00B32D65" w:rsidP="00B32D65">
            <w:pPr>
              <w:pStyle w:val="TableNormal0"/>
            </w:pPr>
          </w:p>
        </w:tc>
      </w:tr>
    </w:tbl>
    <w:p w14:paraId="3B1D4169" w14:textId="77777777" w:rsidR="00F1640B" w:rsidRPr="00F1640B" w:rsidRDefault="00F1640B" w:rsidP="00F1640B">
      <w:bookmarkStart w:id="465" w:name="_Toc264036302"/>
    </w:p>
    <w:p w14:paraId="3B1D416A" w14:textId="77777777" w:rsidR="00B32D65" w:rsidRPr="00E42CA7" w:rsidRDefault="00B32D65" w:rsidP="00C76F1B">
      <w:pPr>
        <w:pStyle w:val="Heading4"/>
      </w:pPr>
      <w:bookmarkStart w:id="466" w:name="_Toc274836382"/>
      <w:r w:rsidRPr="00882B93">
        <w:rPr>
          <w:noProof/>
        </w:rPr>
        <w:t>FO414</w:t>
      </w:r>
      <w:r w:rsidRPr="00E42CA7">
        <w:t xml:space="preserve"> - </w:t>
      </w:r>
      <w:r w:rsidRPr="00882B93">
        <w:rPr>
          <w:noProof/>
        </w:rPr>
        <w:t>Regelklep fluïdisatielucht FL404</w:t>
      </w:r>
      <w:bookmarkEnd w:id="465"/>
      <w:bookmarkEnd w:id="466"/>
    </w:p>
    <w:p w14:paraId="3B1D416B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170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6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6D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6E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6F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75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71" w14:textId="77777777" w:rsidR="00B32D65" w:rsidRPr="00D92D58" w:rsidRDefault="00B32D65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72" w14:textId="77777777" w:rsidR="00B32D65" w:rsidRPr="00D92D58" w:rsidRDefault="00B32D65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73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74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7A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76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77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78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79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17B" w14:textId="77777777" w:rsidR="00B32D65" w:rsidRPr="0077218A" w:rsidRDefault="00B32D65" w:rsidP="00B32D65">
      <w:pPr>
        <w:rPr>
          <w:lang w:val="nl"/>
        </w:rPr>
      </w:pPr>
    </w:p>
    <w:p w14:paraId="3B1D417C" w14:textId="77777777" w:rsidR="00B32D65" w:rsidRPr="00E42CA7" w:rsidRDefault="00B32D65" w:rsidP="00C76F1B">
      <w:pPr>
        <w:pStyle w:val="Heading4"/>
      </w:pPr>
      <w:bookmarkStart w:id="467" w:name="_Toc264036303"/>
      <w:bookmarkStart w:id="468" w:name="_Toc274836383"/>
      <w:r w:rsidRPr="00882B93">
        <w:rPr>
          <w:noProof/>
        </w:rPr>
        <w:lastRenderedPageBreak/>
        <w:t>FT414</w:t>
      </w:r>
      <w:r w:rsidRPr="00E42CA7">
        <w:t xml:space="preserve"> - </w:t>
      </w:r>
      <w:r w:rsidRPr="00882B93">
        <w:rPr>
          <w:noProof/>
        </w:rPr>
        <w:t>Debietmeting Lucht FL404</w:t>
      </w:r>
      <w:bookmarkEnd w:id="467"/>
      <w:bookmarkEnd w:id="468"/>
    </w:p>
    <w:p w14:paraId="3B1D417D" w14:textId="77777777" w:rsidR="00B32D65" w:rsidRDefault="00B32D65" w:rsidP="00F1640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182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7E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7F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80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81" w14:textId="77777777" w:rsidR="00B32D65" w:rsidRPr="00D92D58" w:rsidRDefault="00B32D65" w:rsidP="00F1640B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87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83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84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85" w14:textId="77777777" w:rsidR="00B32D65" w:rsidRPr="00D92D58" w:rsidRDefault="00B32D65" w:rsidP="00F1640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86" w14:textId="77777777" w:rsidR="00B32D65" w:rsidRPr="00D92D58" w:rsidRDefault="00B32D65" w:rsidP="00F1640B">
            <w:pPr>
              <w:keepNext/>
              <w:rPr>
                <w:lang w:val="en-US"/>
              </w:rPr>
            </w:pPr>
          </w:p>
        </w:tc>
      </w:tr>
      <w:tr w:rsidR="00B32D65" w:rsidRPr="00D92D58" w14:paraId="3B1D418C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88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89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8A" w14:textId="77777777" w:rsidR="00B32D65" w:rsidRPr="00D92D58" w:rsidRDefault="00B32D65" w:rsidP="00F1640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8B" w14:textId="77777777" w:rsidR="00B32D65" w:rsidRPr="00D92D58" w:rsidRDefault="00B32D65" w:rsidP="00F1640B">
            <w:pPr>
              <w:keepNext/>
              <w:rPr>
                <w:lang w:val="en-US"/>
              </w:rPr>
            </w:pPr>
          </w:p>
        </w:tc>
      </w:tr>
      <w:tr w:rsidR="00B32D65" w:rsidRPr="00D92D58" w14:paraId="3B1D4191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8D" w14:textId="77777777" w:rsidR="00B32D65" w:rsidRPr="00D92D58" w:rsidRDefault="00B32D65" w:rsidP="00F164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8E" w14:textId="77777777" w:rsidR="00B32D65" w:rsidRPr="00D92D58" w:rsidRDefault="00B32D65" w:rsidP="00F1640B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8F" w14:textId="77777777" w:rsidR="00B32D65" w:rsidRPr="00D92D58" w:rsidRDefault="00B32D65" w:rsidP="00F1640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90" w14:textId="77777777" w:rsidR="00B32D65" w:rsidRPr="00D92D58" w:rsidRDefault="00B32D65" w:rsidP="00F1640B">
            <w:pPr>
              <w:keepNext/>
              <w:rPr>
                <w:lang w:val="en-US"/>
              </w:rPr>
            </w:pPr>
          </w:p>
        </w:tc>
      </w:tr>
      <w:tr w:rsidR="00B32D65" w:rsidRPr="00D92D58" w14:paraId="3B1D4196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92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93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94" w14:textId="77777777" w:rsidR="00B32D65" w:rsidRPr="00D92D58" w:rsidRDefault="00B32D65" w:rsidP="00B32D6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95" w14:textId="77777777" w:rsidR="00B32D65" w:rsidRPr="00D92D58" w:rsidRDefault="00B32D65" w:rsidP="00B32D65">
            <w:pPr>
              <w:keepNext/>
            </w:pPr>
          </w:p>
        </w:tc>
      </w:tr>
    </w:tbl>
    <w:p w14:paraId="3B1D4197" w14:textId="77777777" w:rsidR="00B32D65" w:rsidRPr="0077218A" w:rsidRDefault="00B32D65" w:rsidP="00B32D65">
      <w:pPr>
        <w:rPr>
          <w:lang w:val="nl"/>
        </w:rPr>
      </w:pPr>
    </w:p>
    <w:p w14:paraId="3B1D4198" w14:textId="77777777" w:rsidR="00B32D65" w:rsidRPr="00E42CA7" w:rsidRDefault="00B32D65" w:rsidP="00C76F1B">
      <w:pPr>
        <w:pStyle w:val="Heading4"/>
      </w:pPr>
      <w:bookmarkStart w:id="469" w:name="_Toc264036304"/>
      <w:bookmarkStart w:id="470" w:name="_Toc274836384"/>
      <w:r w:rsidRPr="00882B93">
        <w:rPr>
          <w:noProof/>
        </w:rPr>
        <w:t>LIC414</w:t>
      </w:r>
      <w:r w:rsidRPr="00E42CA7">
        <w:t xml:space="preserve"> - </w:t>
      </w:r>
      <w:r w:rsidRPr="00882B93">
        <w:rPr>
          <w:noProof/>
        </w:rPr>
        <w:t>Regeling niveau FL404</w:t>
      </w:r>
      <w:bookmarkEnd w:id="469"/>
      <w:bookmarkEnd w:id="470"/>
    </w:p>
    <w:p w14:paraId="3B1D4199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19D" w14:textId="77777777" w:rsidTr="00B32D65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9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9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9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A1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9E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9F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A0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41A5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A2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A3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A4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D92D58" w14:paraId="3B1D41A9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A6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A7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A8" w14:textId="77777777" w:rsidR="00B32D65" w:rsidRPr="00D92D58" w:rsidRDefault="00B32D65" w:rsidP="00B32D65">
            <w:pPr>
              <w:keepNext/>
              <w:rPr>
                <w:lang w:val="nl"/>
              </w:rPr>
            </w:pPr>
          </w:p>
        </w:tc>
      </w:tr>
      <w:tr w:rsidR="00B32D65" w:rsidRPr="00FF4590" w14:paraId="3B1D41AD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AA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AB" w14:textId="77777777" w:rsidR="00B32D65" w:rsidRPr="00D92D58" w:rsidRDefault="00B32D65" w:rsidP="00B32D65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AC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B1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AE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AF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B0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B5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B2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B3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B4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1B6" w14:textId="77777777" w:rsidR="00B32D65" w:rsidRPr="0077218A" w:rsidRDefault="00B32D65" w:rsidP="00B32D65">
      <w:pPr>
        <w:rPr>
          <w:lang w:val="nl"/>
        </w:rPr>
      </w:pPr>
    </w:p>
    <w:p w14:paraId="3B1D41B7" w14:textId="77777777" w:rsidR="00B32D65" w:rsidRPr="00E42CA7" w:rsidRDefault="00B32D65" w:rsidP="00C76F1B">
      <w:pPr>
        <w:pStyle w:val="Heading4"/>
      </w:pPr>
      <w:bookmarkStart w:id="471" w:name="_Toc264036305"/>
      <w:bookmarkStart w:id="472" w:name="_Toc274836385"/>
      <w:r w:rsidRPr="00882B93">
        <w:rPr>
          <w:noProof/>
        </w:rPr>
        <w:t>LO414a</w:t>
      </w:r>
      <w:r w:rsidRPr="00E42CA7">
        <w:t xml:space="preserve"> - </w:t>
      </w:r>
      <w:r w:rsidRPr="00882B93">
        <w:rPr>
          <w:noProof/>
        </w:rPr>
        <w:t>Regelklep bijregeling niveau FL404</w:t>
      </w:r>
      <w:bookmarkEnd w:id="471"/>
      <w:bookmarkEnd w:id="472"/>
    </w:p>
    <w:p w14:paraId="3B1D41B8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1BD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B9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BA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B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B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C2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BE" w14:textId="77777777" w:rsidR="00B32D65" w:rsidRPr="00D92D58" w:rsidRDefault="00B32D65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BF" w14:textId="77777777" w:rsidR="00B32D65" w:rsidRPr="00D92D58" w:rsidRDefault="00B32D65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C0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C1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C7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C3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C4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C5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C6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1C8" w14:textId="77777777" w:rsidR="00B32D65" w:rsidRPr="0077218A" w:rsidRDefault="00B32D65" w:rsidP="00B32D65">
      <w:pPr>
        <w:rPr>
          <w:lang w:val="nl"/>
        </w:rPr>
      </w:pPr>
    </w:p>
    <w:p w14:paraId="3B1D41C9" w14:textId="77777777" w:rsidR="00B32D65" w:rsidRPr="00E42CA7" w:rsidRDefault="00B32D65" w:rsidP="00C76F1B">
      <w:pPr>
        <w:pStyle w:val="Heading4"/>
      </w:pPr>
      <w:bookmarkStart w:id="473" w:name="_Toc264036306"/>
      <w:bookmarkStart w:id="474" w:name="_Toc274836386"/>
      <w:r w:rsidRPr="00882B93">
        <w:rPr>
          <w:noProof/>
        </w:rPr>
        <w:t>LO414b</w:t>
      </w:r>
      <w:r w:rsidRPr="00E42CA7">
        <w:t xml:space="preserve"> - </w:t>
      </w:r>
      <w:r w:rsidRPr="00882B93">
        <w:rPr>
          <w:noProof/>
        </w:rPr>
        <w:t>Regelklep hoofdregeling niveau FL404</w:t>
      </w:r>
      <w:bookmarkEnd w:id="473"/>
      <w:bookmarkEnd w:id="474"/>
    </w:p>
    <w:p w14:paraId="3B1D41CA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B32D65" w:rsidRPr="00D92D58" w14:paraId="3B1D41CF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CB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CC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CD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CE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D4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D0" w14:textId="77777777" w:rsidR="00B32D65" w:rsidRPr="00D92D58" w:rsidRDefault="00B32D65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D1" w14:textId="77777777" w:rsidR="00B32D65" w:rsidRPr="00D92D58" w:rsidRDefault="00B32D65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D2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D3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  <w:tr w:rsidR="00B32D65" w:rsidRPr="00D92D58" w14:paraId="3B1D41D9" w14:textId="77777777" w:rsidTr="00B32D6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D5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D6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D7" w14:textId="77777777" w:rsidR="00B32D65" w:rsidRPr="00D92D58" w:rsidRDefault="00B32D65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D8" w14:textId="77777777" w:rsidR="00B32D65" w:rsidRPr="00D92D58" w:rsidRDefault="00B32D65" w:rsidP="00B32D65">
            <w:pPr>
              <w:keepNext/>
              <w:rPr>
                <w:lang w:val="en-US"/>
              </w:rPr>
            </w:pPr>
          </w:p>
        </w:tc>
      </w:tr>
    </w:tbl>
    <w:p w14:paraId="3B1D41DA" w14:textId="77777777" w:rsidR="00B32D65" w:rsidRPr="0077218A" w:rsidRDefault="00B32D65" w:rsidP="00B32D65">
      <w:pPr>
        <w:rPr>
          <w:lang w:val="nl"/>
        </w:rPr>
      </w:pPr>
    </w:p>
    <w:p w14:paraId="3B1D41DB" w14:textId="77777777" w:rsidR="00B32D65" w:rsidRPr="00E42CA7" w:rsidRDefault="00B32D65" w:rsidP="00C76F1B">
      <w:pPr>
        <w:pStyle w:val="Heading4"/>
      </w:pPr>
      <w:bookmarkStart w:id="475" w:name="_Toc264036307"/>
      <w:bookmarkStart w:id="476" w:name="_Toc274836387"/>
      <w:r w:rsidRPr="00882B93">
        <w:rPr>
          <w:noProof/>
        </w:rPr>
        <w:t>LT414</w:t>
      </w:r>
      <w:r w:rsidRPr="00E42CA7">
        <w:t xml:space="preserve"> - </w:t>
      </w:r>
      <w:r w:rsidRPr="00882B93">
        <w:rPr>
          <w:noProof/>
        </w:rPr>
        <w:t>Niveaumeting flotatiecel 404: Outotec</w:t>
      </w:r>
      <w:bookmarkEnd w:id="475"/>
      <w:bookmarkEnd w:id="476"/>
    </w:p>
    <w:p w14:paraId="3B1D41DC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p w14:paraId="3B1D41DD" w14:textId="77777777" w:rsidR="00B32D65" w:rsidRDefault="00B32D65" w:rsidP="00B32D65">
      <w:pPr>
        <w:rPr>
          <w:lang w:val="nl"/>
        </w:rPr>
      </w:pPr>
      <w:r>
        <w:rPr>
          <w:noProof/>
        </w:rPr>
        <w:t xml:space="preserve">Low: </w:t>
      </w:r>
      <w:r w:rsidRPr="00882B93">
        <w:rPr>
          <w:noProof/>
          <w:lang w:val="nl"/>
        </w:rPr>
        <w:t>0</w:t>
      </w:r>
    </w:p>
    <w:p w14:paraId="3B1D41DE" w14:textId="77777777" w:rsidR="00B32D65" w:rsidRDefault="00B32D65" w:rsidP="00B32D65">
      <w:r>
        <w:rPr>
          <w:noProof/>
        </w:rPr>
        <w:t>High: 2</w:t>
      </w:r>
    </w:p>
    <w:tbl>
      <w:tblPr>
        <w:tblW w:w="988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3969"/>
      </w:tblGrid>
      <w:tr w:rsidR="003525E5" w:rsidRPr="00D92D58" w14:paraId="3B1D41E2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DF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E0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E1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1E6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E3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E4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E5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1EA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E7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E8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E9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1EE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EB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EC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ED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1F2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EF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F0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F1" w14:textId="77777777" w:rsidR="003525E5" w:rsidRPr="00D92D58" w:rsidRDefault="003525E5" w:rsidP="00B32D65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1F3" w14:textId="77777777" w:rsidR="00B32D65" w:rsidRPr="0077218A" w:rsidRDefault="00B32D65" w:rsidP="00B32D65">
      <w:pPr>
        <w:rPr>
          <w:lang w:val="nl"/>
        </w:rPr>
      </w:pPr>
    </w:p>
    <w:p w14:paraId="3B1D41F4" w14:textId="77777777" w:rsidR="00B32D65" w:rsidRPr="00E42CA7" w:rsidRDefault="00B32D65" w:rsidP="00C76F1B">
      <w:pPr>
        <w:pStyle w:val="Heading4"/>
      </w:pPr>
      <w:bookmarkStart w:id="477" w:name="_Toc264036308"/>
      <w:bookmarkStart w:id="478" w:name="_Toc274836388"/>
      <w:r w:rsidRPr="00882B93">
        <w:rPr>
          <w:noProof/>
        </w:rPr>
        <w:t>SVA404</w:t>
      </w:r>
      <w:r w:rsidRPr="00E42CA7">
        <w:t xml:space="preserve"> - </w:t>
      </w:r>
      <w:r w:rsidRPr="00882B93">
        <w:rPr>
          <w:noProof/>
        </w:rPr>
        <w:t>Klep fluïdisatie flotatiebak FL404</w:t>
      </w:r>
      <w:bookmarkEnd w:id="477"/>
      <w:bookmarkEnd w:id="478"/>
    </w:p>
    <w:p w14:paraId="3B1D41F5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B32D65" w:rsidRPr="00D92D58" w14:paraId="3B1D41F9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F6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F7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1F8" w14:textId="77777777" w:rsidR="00B32D65" w:rsidRPr="00D92D58" w:rsidRDefault="00B32D65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1FD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FA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FB" w14:textId="77777777" w:rsidR="00B32D65" w:rsidRPr="00D92D58" w:rsidRDefault="006178EB" w:rsidP="00B32D65">
            <w:pPr>
              <w:pStyle w:val="TableNormal0"/>
              <w:keepNext/>
            </w:pPr>
            <w:r>
              <w:t>manueel (voorlopig, mogelijk wordt deze achteraf nog bij in seq. gezet.)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1FC" w14:textId="77777777" w:rsidR="00B32D65" w:rsidRPr="00D92D58" w:rsidRDefault="00B32D65" w:rsidP="00B32D65">
            <w:pPr>
              <w:pStyle w:val="TableNormal0"/>
              <w:keepNext/>
            </w:pPr>
          </w:p>
        </w:tc>
      </w:tr>
      <w:tr w:rsidR="00B32D65" w:rsidRPr="00D92D58" w14:paraId="3B1D4201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FE" w14:textId="77777777" w:rsidR="00B32D65" w:rsidRPr="00D92D58" w:rsidRDefault="00B32D6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1FF" w14:textId="77777777" w:rsidR="00B32D65" w:rsidRPr="00D92D58" w:rsidRDefault="00B32D65" w:rsidP="00B32D65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00" w14:textId="77777777" w:rsidR="00B32D65" w:rsidRPr="00D92D58" w:rsidRDefault="00B32D65" w:rsidP="00B32D65">
            <w:pPr>
              <w:pStyle w:val="TableNormal0"/>
              <w:keepNext/>
            </w:pPr>
          </w:p>
        </w:tc>
      </w:tr>
      <w:tr w:rsidR="00CC25DB" w:rsidRPr="00D92D58" w14:paraId="3B1D4205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02" w14:textId="77777777" w:rsidR="00CC25DB" w:rsidRPr="00D92D58" w:rsidRDefault="00CC25DB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03" w14:textId="77777777" w:rsidR="00CC25DB" w:rsidRPr="00D92D58" w:rsidRDefault="00CC25DB" w:rsidP="00B32D65">
            <w:pPr>
              <w:pStyle w:val="TableNormal0"/>
              <w:keepNext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04" w14:textId="77777777" w:rsidR="00CC25DB" w:rsidRPr="00D92D58" w:rsidRDefault="00CC25DB" w:rsidP="00B32D65">
            <w:pPr>
              <w:pStyle w:val="TableNormal0"/>
              <w:keepNext/>
            </w:pPr>
          </w:p>
        </w:tc>
      </w:tr>
      <w:tr w:rsidR="00CC25DB" w:rsidRPr="00D92D58" w14:paraId="3B1D4209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06" w14:textId="77777777" w:rsidR="00CC25DB" w:rsidRPr="00D92D58" w:rsidRDefault="00CC25DB" w:rsidP="00CC25D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07" w14:textId="77777777" w:rsidR="00CC25DB" w:rsidRPr="00D92D58" w:rsidRDefault="00CC25DB" w:rsidP="00CC25DB">
            <w:pPr>
              <w:pStyle w:val="TableNormal0"/>
              <w:keepNext/>
            </w:pPr>
            <w:r>
              <w:t>C2.3.64 pos6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08" w14:textId="77777777" w:rsidR="00CC25DB" w:rsidRPr="00D92D58" w:rsidRDefault="00CC25DB" w:rsidP="00B32D65">
            <w:pPr>
              <w:pStyle w:val="TableNormal0"/>
              <w:keepNext/>
            </w:pPr>
          </w:p>
        </w:tc>
      </w:tr>
    </w:tbl>
    <w:p w14:paraId="3B1D420A" w14:textId="77777777" w:rsidR="00B32D65" w:rsidRDefault="00B32D65" w:rsidP="00B32D65">
      <w:pPr>
        <w:rPr>
          <w:lang w:val="nl"/>
        </w:rPr>
      </w:pPr>
    </w:p>
    <w:p w14:paraId="3B1D420B" w14:textId="77777777" w:rsidR="00B32D65" w:rsidRDefault="00B32D65" w:rsidP="00C76F1B">
      <w:pPr>
        <w:pStyle w:val="Heading4"/>
      </w:pPr>
      <w:bookmarkStart w:id="479" w:name="_Toc264036309"/>
      <w:bookmarkStart w:id="480" w:name="_Toc274836389"/>
      <w:r>
        <w:lastRenderedPageBreak/>
        <w:t>SU401 – Pompbak na flotatie</w:t>
      </w:r>
      <w:bookmarkEnd w:id="479"/>
      <w:bookmarkEnd w:id="480"/>
    </w:p>
    <w:p w14:paraId="3B1D420C" w14:textId="77777777" w:rsidR="00B32D65" w:rsidRPr="00E42CA7" w:rsidRDefault="00B32D65" w:rsidP="005C60C4">
      <w:pPr>
        <w:pStyle w:val="Heading5"/>
      </w:pPr>
      <w:bookmarkStart w:id="481" w:name="_Toc264036310"/>
      <w:bookmarkStart w:id="482" w:name="_Toc274836390"/>
      <w:r w:rsidRPr="00882B93">
        <w:rPr>
          <w:noProof/>
        </w:rPr>
        <w:t>LT401</w:t>
      </w:r>
      <w:r w:rsidRPr="00E42CA7">
        <w:t xml:space="preserve"> - </w:t>
      </w:r>
      <w:r w:rsidRPr="00882B93">
        <w:rPr>
          <w:noProof/>
        </w:rPr>
        <w:t>Niveaumeting pompbak</w:t>
      </w:r>
      <w:bookmarkEnd w:id="481"/>
      <w:bookmarkEnd w:id="482"/>
    </w:p>
    <w:p w14:paraId="3B1D420D" w14:textId="77777777" w:rsidR="00B32D65" w:rsidRPr="007C4F82" w:rsidRDefault="00B32D65" w:rsidP="00B32D65">
      <w:pPr>
        <w:rPr>
          <w:lang w:val="en-US"/>
        </w:rPr>
      </w:pPr>
      <w:r w:rsidRPr="007C4F82">
        <w:rPr>
          <w:rStyle w:val="Strong"/>
          <w:lang w:val="en-US"/>
        </w:rPr>
        <w:t>Type:</w:t>
      </w:r>
      <w:r w:rsidRPr="007C4F82">
        <w:rPr>
          <w:lang w:val="en-US"/>
        </w:rPr>
        <w:t xml:space="preserve"> </w:t>
      </w:r>
      <w:r w:rsidRPr="007C4F82">
        <w:rPr>
          <w:noProof/>
          <w:lang w:val="en-US"/>
        </w:rPr>
        <w:t>Niveau</w:t>
      </w:r>
      <w:r w:rsidRPr="007C4F82">
        <w:rPr>
          <w:lang w:val="en-US"/>
        </w:rPr>
        <w:t xml:space="preserve"> - </w:t>
      </w:r>
      <w:r w:rsidRPr="007C4F82">
        <w:rPr>
          <w:noProof/>
          <w:lang w:val="en-US"/>
        </w:rPr>
        <w:t>AI</w:t>
      </w:r>
    </w:p>
    <w:tbl>
      <w:tblPr>
        <w:tblW w:w="988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3969"/>
      </w:tblGrid>
      <w:tr w:rsidR="003525E5" w:rsidRPr="00D92D58" w14:paraId="3B1D4211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0E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0F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10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215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12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13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14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219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16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17" w14:textId="77777777" w:rsidR="003525E5" w:rsidRPr="00D92D58" w:rsidRDefault="003525E5" w:rsidP="00B32D65">
            <w:pPr>
              <w:pStyle w:val="TableNormal0"/>
              <w:keepNext/>
            </w:pPr>
            <w:r>
              <w:t>2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18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21D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1A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1B" w14:textId="77777777" w:rsidR="003525E5" w:rsidRPr="00D92D58" w:rsidRDefault="003525E5" w:rsidP="00B32D65">
            <w:pPr>
              <w:pStyle w:val="TableNormal0"/>
              <w:keepNext/>
            </w:pPr>
            <w:r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1C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221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1E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1F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20" w14:textId="77777777" w:rsidR="003525E5" w:rsidRPr="00D92D58" w:rsidRDefault="003525E5" w:rsidP="00B32D65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225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22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23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24" w14:textId="77777777" w:rsidR="003525E5" w:rsidRPr="00D92D58" w:rsidRDefault="003525E5" w:rsidP="00B32D65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229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26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27" w14:textId="77777777" w:rsidR="003525E5" w:rsidRPr="00D92D58" w:rsidRDefault="003525E5" w:rsidP="003525E5">
            <w:pPr>
              <w:pStyle w:val="TableNormal0"/>
              <w:keepNext/>
            </w:pPr>
            <w:r>
              <w:t>C2.0.11.305.1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28" w14:textId="77777777" w:rsidR="003525E5" w:rsidRPr="00D92D58" w:rsidRDefault="003525E5" w:rsidP="00B32D65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22A" w14:textId="77777777" w:rsidR="00B32D65" w:rsidRPr="0077218A" w:rsidRDefault="00B32D65" w:rsidP="00B32D65">
      <w:pPr>
        <w:rPr>
          <w:lang w:val="nl"/>
        </w:rPr>
      </w:pPr>
    </w:p>
    <w:p w14:paraId="3B1D422B" w14:textId="77777777" w:rsidR="00B32D65" w:rsidRPr="00E42CA7" w:rsidRDefault="00B32D65" w:rsidP="005C60C4">
      <w:pPr>
        <w:pStyle w:val="Heading5"/>
      </w:pPr>
      <w:bookmarkStart w:id="483" w:name="_Toc264036311"/>
      <w:bookmarkStart w:id="484" w:name="_Toc274836391"/>
      <w:r w:rsidRPr="00882B93">
        <w:rPr>
          <w:noProof/>
        </w:rPr>
        <w:t>PU401</w:t>
      </w:r>
      <w:r w:rsidRPr="00E42CA7">
        <w:t xml:space="preserve"> - </w:t>
      </w:r>
      <w:r w:rsidRPr="00882B93">
        <w:rPr>
          <w:noProof/>
        </w:rPr>
        <w:t>Zandpomp na flotatie</w:t>
      </w:r>
      <w:bookmarkEnd w:id="483"/>
      <w:bookmarkEnd w:id="484"/>
    </w:p>
    <w:p w14:paraId="3B1D422C" w14:textId="77777777" w:rsidR="00B32D65" w:rsidRPr="000F09B8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 w:rsidR="000F09B8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0F09B8">
        <w:rPr>
          <w:noProof/>
          <w:lang w:val="nl"/>
        </w:rPr>
        <w:t xml:space="preserve">  -Simocode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B32D65" w:rsidRPr="00D92D58" w14:paraId="3B1D4230" w14:textId="77777777" w:rsidTr="000F0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2D" w14:textId="77777777" w:rsidR="00B32D65" w:rsidRPr="00D92D58" w:rsidRDefault="00B32D65" w:rsidP="00B32D65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544" w:type="dxa"/>
          </w:tcPr>
          <w:p w14:paraId="3B1D422E" w14:textId="77777777" w:rsidR="00B32D65" w:rsidRPr="00D92D58" w:rsidRDefault="000F09B8" w:rsidP="00B32D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64" w:type="dxa"/>
          </w:tcPr>
          <w:p w14:paraId="3B1D422F" w14:textId="77777777" w:rsidR="00B32D65" w:rsidRPr="00D92D58" w:rsidRDefault="000F09B8" w:rsidP="00B32D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234" w14:textId="77777777" w:rsidTr="000F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31" w14:textId="77777777" w:rsidR="00B32D65" w:rsidRPr="00D92D58" w:rsidRDefault="00B32D65" w:rsidP="00B32D65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544" w:type="dxa"/>
          </w:tcPr>
          <w:p w14:paraId="3B1D4232" w14:textId="77777777" w:rsidR="00B32D65" w:rsidRPr="00920011" w:rsidRDefault="00B32D65" w:rsidP="00B32D65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Seq. flotatie:stap60</w:t>
            </w:r>
          </w:p>
        </w:tc>
        <w:tc>
          <w:tcPr>
            <w:tcW w:w="4064" w:type="dxa"/>
          </w:tcPr>
          <w:p w14:paraId="3B1D4233" w14:textId="77777777" w:rsidR="00B32D65" w:rsidRPr="00D92D58" w:rsidRDefault="00B32D65" w:rsidP="00B32D65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238" w14:textId="77777777" w:rsidTr="000F0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35" w14:textId="77777777" w:rsidR="00B32D65" w:rsidRPr="00D92D58" w:rsidRDefault="00B32D65" w:rsidP="00B32D65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544" w:type="dxa"/>
          </w:tcPr>
          <w:p w14:paraId="3B1D4236" w14:textId="77777777" w:rsidR="00B32D65" w:rsidRPr="00D92D58" w:rsidRDefault="00B32D65" w:rsidP="00B32D65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4237" w14:textId="77777777" w:rsidR="00B32D65" w:rsidRPr="00D92D58" w:rsidRDefault="00B32D65" w:rsidP="00B32D65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F09B8" w:rsidRPr="00D92D58" w14:paraId="3B1D423C" w14:textId="77777777" w:rsidTr="000F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39" w14:textId="77777777" w:rsidR="000F09B8" w:rsidRPr="00D92D58" w:rsidRDefault="000F09B8" w:rsidP="00B32D65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3544" w:type="dxa"/>
          </w:tcPr>
          <w:p w14:paraId="3B1D423A" w14:textId="77777777" w:rsidR="000F09B8" w:rsidRPr="00D92D58" w:rsidRDefault="000F09B8" w:rsidP="00B32D65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64" w:type="dxa"/>
          </w:tcPr>
          <w:p w14:paraId="3B1D423B" w14:textId="77777777" w:rsidR="000F09B8" w:rsidRPr="00D92D58" w:rsidRDefault="000F09B8" w:rsidP="00B32D65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09B8" w:rsidRPr="00D92D58" w14:paraId="3B1D4240" w14:textId="77777777" w:rsidTr="000F0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3D" w14:textId="77777777" w:rsidR="000F09B8" w:rsidRPr="00D92D58" w:rsidRDefault="000F09B8" w:rsidP="00B32D65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544" w:type="dxa"/>
          </w:tcPr>
          <w:p w14:paraId="3B1D423E" w14:textId="77777777" w:rsidR="000F09B8" w:rsidRPr="00D92D58" w:rsidRDefault="000F09B8" w:rsidP="00B32D65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17</w:t>
            </w:r>
          </w:p>
        </w:tc>
        <w:tc>
          <w:tcPr>
            <w:tcW w:w="4064" w:type="dxa"/>
          </w:tcPr>
          <w:p w14:paraId="3B1D423F" w14:textId="77777777" w:rsidR="000F09B8" w:rsidRPr="00D92D58" w:rsidRDefault="000F09B8" w:rsidP="00B32D65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F09B8" w:rsidRPr="00D92D58" w14:paraId="3B1D4244" w14:textId="77777777" w:rsidTr="000F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41" w14:textId="77777777" w:rsidR="000F09B8" w:rsidRPr="00D92D58" w:rsidRDefault="000F09B8" w:rsidP="000F09B8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544" w:type="dxa"/>
          </w:tcPr>
          <w:p w14:paraId="3B1D4242" w14:textId="77777777" w:rsidR="000F09B8" w:rsidRPr="00D92D58" w:rsidRDefault="000F09B8" w:rsidP="000F09B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C2.0.11.101.11</w:t>
            </w:r>
          </w:p>
        </w:tc>
        <w:tc>
          <w:tcPr>
            <w:tcW w:w="4064" w:type="dxa"/>
          </w:tcPr>
          <w:p w14:paraId="3B1D4243" w14:textId="77777777" w:rsidR="000F09B8" w:rsidRPr="00D92D58" w:rsidRDefault="000F09B8" w:rsidP="000F09B8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0F09B8" w:rsidRPr="00D92D58" w14:paraId="3B1D4248" w14:textId="77777777" w:rsidTr="000F0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45" w14:textId="77777777" w:rsidR="000F09B8" w:rsidRDefault="000F09B8" w:rsidP="000F09B8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544" w:type="dxa"/>
          </w:tcPr>
          <w:p w14:paraId="3B1D4246" w14:textId="77777777" w:rsidR="000F09B8" w:rsidRDefault="000F09B8" w:rsidP="000F09B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C2.0.11.101.12</w:t>
            </w:r>
          </w:p>
        </w:tc>
        <w:tc>
          <w:tcPr>
            <w:tcW w:w="4064" w:type="dxa"/>
          </w:tcPr>
          <w:p w14:paraId="3B1D4247" w14:textId="77777777" w:rsidR="000F09B8" w:rsidRDefault="000F09B8" w:rsidP="000F09B8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4249" w14:textId="77777777" w:rsidR="000F09B8" w:rsidRPr="000131F0" w:rsidRDefault="000F09B8" w:rsidP="000131F0">
      <w:bookmarkStart w:id="485" w:name="_Toc264036312"/>
    </w:p>
    <w:p w14:paraId="3B1D424A" w14:textId="77777777" w:rsidR="00B32D65" w:rsidRDefault="00B32D65" w:rsidP="00C76F1B">
      <w:pPr>
        <w:pStyle w:val="Heading4"/>
      </w:pPr>
      <w:bookmarkStart w:id="486" w:name="_Toc274836392"/>
      <w:r>
        <w:t>SU402 – Pompbak</w:t>
      </w:r>
      <w:bookmarkEnd w:id="485"/>
      <w:bookmarkEnd w:id="486"/>
      <w:r>
        <w:t xml:space="preserve"> </w:t>
      </w:r>
    </w:p>
    <w:p w14:paraId="3B1D424B" w14:textId="77777777" w:rsidR="00B32D65" w:rsidRPr="00E42CA7" w:rsidRDefault="00B32D65" w:rsidP="005C60C4">
      <w:pPr>
        <w:pStyle w:val="Heading5"/>
      </w:pPr>
      <w:bookmarkStart w:id="487" w:name="_Toc264036313"/>
      <w:bookmarkStart w:id="488" w:name="_Toc274836393"/>
      <w:r w:rsidRPr="00882B93">
        <w:rPr>
          <w:noProof/>
        </w:rPr>
        <w:t>LT402</w:t>
      </w:r>
      <w:r w:rsidRPr="00E42CA7">
        <w:t xml:space="preserve"> - </w:t>
      </w:r>
      <w:r w:rsidRPr="00882B93">
        <w:rPr>
          <w:noProof/>
        </w:rPr>
        <w:t>Niveaumeting pompbak</w:t>
      </w:r>
      <w:bookmarkEnd w:id="487"/>
      <w:bookmarkEnd w:id="488"/>
    </w:p>
    <w:p w14:paraId="3B1D424C" w14:textId="77777777" w:rsidR="00B32D65" w:rsidRPr="003525E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88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3969"/>
      </w:tblGrid>
      <w:tr w:rsidR="003525E5" w:rsidRPr="00D92D58" w14:paraId="3B1D425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4D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4E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4F" w14:textId="77777777" w:rsidR="003525E5" w:rsidRPr="00D92D58" w:rsidRDefault="003525E5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25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51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52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53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25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55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56" w14:textId="77777777" w:rsidR="003525E5" w:rsidRPr="00D92D58" w:rsidRDefault="003525E5" w:rsidP="00B32D65">
            <w:pPr>
              <w:pStyle w:val="TableNormal0"/>
              <w:keepNext/>
            </w:pPr>
            <w:r>
              <w:t>2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57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25C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59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5A" w14:textId="77777777" w:rsidR="003525E5" w:rsidRPr="00D92D58" w:rsidRDefault="003525E5" w:rsidP="00B32D65">
            <w:pPr>
              <w:pStyle w:val="TableNormal0"/>
              <w:keepNext/>
            </w:pPr>
            <w:r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5B" w14:textId="77777777" w:rsidR="003525E5" w:rsidRPr="00D92D58" w:rsidRDefault="003525E5" w:rsidP="00B32D65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26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5D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5E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5F" w14:textId="77777777" w:rsidR="003525E5" w:rsidRPr="00D92D58" w:rsidRDefault="003525E5" w:rsidP="00B32D65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26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61" w14:textId="77777777" w:rsidR="003525E5" w:rsidRPr="00D92D58" w:rsidRDefault="003525E5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62" w14:textId="77777777" w:rsidR="003525E5" w:rsidRPr="00D92D58" w:rsidRDefault="003525E5" w:rsidP="00B32D65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63" w14:textId="77777777" w:rsidR="003525E5" w:rsidRPr="00D92D58" w:rsidRDefault="003525E5" w:rsidP="00B32D65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26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65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66" w14:textId="77777777" w:rsidR="003525E5" w:rsidRPr="00D92D58" w:rsidRDefault="003525E5" w:rsidP="003525E5">
            <w:pPr>
              <w:pStyle w:val="TableNormal0"/>
              <w:keepNext/>
            </w:pPr>
            <w:r>
              <w:t>C2.0.11.305.2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67" w14:textId="77777777" w:rsidR="003525E5" w:rsidRPr="00D92D58" w:rsidRDefault="003525E5" w:rsidP="00B32D65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269" w14:textId="77777777" w:rsidR="00B32D65" w:rsidRPr="0077218A" w:rsidRDefault="00B32D65" w:rsidP="00B32D65">
      <w:pPr>
        <w:rPr>
          <w:lang w:val="nl"/>
        </w:rPr>
      </w:pPr>
    </w:p>
    <w:p w14:paraId="3B1D426A" w14:textId="77777777" w:rsidR="00B32D65" w:rsidRPr="00E42CA7" w:rsidRDefault="00B32D65" w:rsidP="005C60C4">
      <w:pPr>
        <w:pStyle w:val="Heading5"/>
      </w:pPr>
      <w:bookmarkStart w:id="489" w:name="_Toc264036314"/>
      <w:bookmarkStart w:id="490" w:name="_Toc274836394"/>
      <w:r w:rsidRPr="00882B93">
        <w:rPr>
          <w:noProof/>
        </w:rPr>
        <w:t>PU402</w:t>
      </w:r>
      <w:r w:rsidRPr="00E42CA7">
        <w:t xml:space="preserve"> - </w:t>
      </w:r>
      <w:r w:rsidRPr="00882B93">
        <w:rPr>
          <w:noProof/>
        </w:rPr>
        <w:t>Pomp overloop flotatieschuim</w:t>
      </w:r>
      <w:bookmarkEnd w:id="489"/>
      <w:bookmarkEnd w:id="490"/>
    </w:p>
    <w:p w14:paraId="3B1D426B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26C" w14:textId="77777777" w:rsidR="00B32D65" w:rsidRDefault="00B32D65" w:rsidP="00B32D65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34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B32D65" w:rsidRPr="00D92D58" w14:paraId="3B1D427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6D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6E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6F" w14:textId="77777777" w:rsidR="00B32D65" w:rsidRPr="00D92D58" w:rsidRDefault="00B32D65" w:rsidP="00B32D65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427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71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72" w14:textId="77777777" w:rsidR="00B32D65" w:rsidRPr="00D92D58" w:rsidRDefault="00B32D65" w:rsidP="00B32D65">
            <w:pPr>
              <w:pStyle w:val="TableNormal0"/>
            </w:pPr>
            <w:r>
              <w:rPr>
                <w:lang w:val="nl-NL"/>
              </w:rPr>
              <w:t>Seq. flotatie:stap70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73" w14:textId="77777777" w:rsidR="00B32D65" w:rsidRPr="00D92D58" w:rsidRDefault="00B32D65" w:rsidP="00B32D65">
            <w:pPr>
              <w:pStyle w:val="TableNormal0"/>
            </w:pPr>
          </w:p>
        </w:tc>
      </w:tr>
      <w:tr w:rsidR="00B32D65" w:rsidRPr="00D92D58" w14:paraId="3B1D427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75" w14:textId="77777777" w:rsidR="00B32D65" w:rsidRPr="00D92D58" w:rsidRDefault="00B32D65" w:rsidP="00B32D6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76" w14:textId="77777777" w:rsidR="00B32D65" w:rsidRPr="00D92D58" w:rsidRDefault="00B32D65" w:rsidP="00B32D65">
            <w:pPr>
              <w:pStyle w:val="TableNormal0"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77" w14:textId="77777777" w:rsidR="00B32D65" w:rsidRPr="00D92D58" w:rsidRDefault="00B32D65" w:rsidP="00B32D65">
            <w:pPr>
              <w:pStyle w:val="TableNormal0"/>
            </w:pPr>
          </w:p>
        </w:tc>
      </w:tr>
    </w:tbl>
    <w:p w14:paraId="3B1D4279" w14:textId="77777777" w:rsidR="000131F0" w:rsidRPr="000131F0" w:rsidRDefault="000131F0" w:rsidP="000131F0">
      <w:bookmarkStart w:id="491" w:name="_Toc264036545"/>
      <w:bookmarkStart w:id="492" w:name="_Toc264036315"/>
    </w:p>
    <w:p w14:paraId="3B1D427A" w14:textId="77777777" w:rsidR="00B32D65" w:rsidRPr="00E42CA7" w:rsidRDefault="00B32D65" w:rsidP="005C60C4">
      <w:pPr>
        <w:pStyle w:val="Heading5"/>
      </w:pPr>
      <w:bookmarkStart w:id="493" w:name="_Toc274836395"/>
      <w:r w:rsidRPr="00882B93">
        <w:rPr>
          <w:noProof/>
        </w:rPr>
        <w:t>PU404</w:t>
      </w:r>
      <w:r w:rsidRPr="00E42CA7">
        <w:t xml:space="preserve"> - </w:t>
      </w:r>
      <w:r w:rsidRPr="00882B93">
        <w:rPr>
          <w:noProof/>
        </w:rPr>
        <w:t>Dompelpomp goot onder flotatie</w:t>
      </w:r>
      <w:bookmarkEnd w:id="491"/>
      <w:bookmarkEnd w:id="493"/>
    </w:p>
    <w:p w14:paraId="3B1D427B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27C" w14:textId="77777777" w:rsidR="00B32D65" w:rsidRDefault="00B32D65" w:rsidP="00B32D65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58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4064"/>
      </w:tblGrid>
      <w:tr w:rsidR="00B32D65" w:rsidRPr="00D92D58" w14:paraId="3B1D428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7D" w14:textId="77777777" w:rsidR="00B32D65" w:rsidRPr="00D92D58" w:rsidRDefault="00B32D65" w:rsidP="00B32D65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7E" w14:textId="77777777" w:rsidR="00B32D65" w:rsidRPr="00D92D58" w:rsidRDefault="00B32D65" w:rsidP="00B32D65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7F" w14:textId="77777777" w:rsidR="00B32D65" w:rsidRPr="00D92D58" w:rsidRDefault="00B32D65" w:rsidP="00B32D65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B32D65" w:rsidRPr="00D92D58" w14:paraId="3B1D428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81" w14:textId="77777777" w:rsidR="00B32D65" w:rsidRPr="00D92D58" w:rsidRDefault="00B32D65" w:rsidP="00B32D65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82" w14:textId="77777777" w:rsidR="00B32D65" w:rsidRPr="00D92D58" w:rsidRDefault="00B32D65" w:rsidP="00B32D65">
            <w:pPr>
              <w:pStyle w:val="TableNormal0"/>
              <w:keepNext/>
              <w:keepLines/>
            </w:pPr>
            <w:r>
              <w:t>Hoofdsequentie:stap</w:t>
            </w: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83" w14:textId="77777777" w:rsidR="00B32D65" w:rsidRPr="00D92D58" w:rsidRDefault="00B32D65" w:rsidP="00B32D65">
            <w:pPr>
              <w:pStyle w:val="TableNormal0"/>
              <w:keepNext/>
              <w:keepLines/>
            </w:pPr>
          </w:p>
        </w:tc>
      </w:tr>
      <w:tr w:rsidR="00B32D65" w:rsidRPr="00D92D58" w14:paraId="3B1D428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85" w14:textId="77777777" w:rsidR="00B32D65" w:rsidRPr="00D92D58" w:rsidRDefault="00B32D65" w:rsidP="00B32D65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86" w14:textId="77777777" w:rsidR="00B32D65" w:rsidRPr="00D92D58" w:rsidRDefault="00B32D65" w:rsidP="00B32D65">
            <w:pPr>
              <w:pStyle w:val="TableNormal0"/>
              <w:keepNext/>
              <w:keepLines/>
            </w:pPr>
          </w:p>
        </w:tc>
        <w:tc>
          <w:tcPr>
            <w:tcW w:w="40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87" w14:textId="77777777" w:rsidR="00B32D65" w:rsidRPr="00D92D58" w:rsidRDefault="00B32D65" w:rsidP="00B32D65">
            <w:pPr>
              <w:pStyle w:val="TableNormal0"/>
              <w:keepNext/>
              <w:keepLines/>
            </w:pPr>
          </w:p>
        </w:tc>
      </w:tr>
    </w:tbl>
    <w:p w14:paraId="3B1D4289" w14:textId="77777777" w:rsidR="00B32D65" w:rsidRPr="0077218A" w:rsidRDefault="00B32D65" w:rsidP="00B32D65">
      <w:pPr>
        <w:rPr>
          <w:lang w:val="nl"/>
        </w:rPr>
      </w:pPr>
    </w:p>
    <w:p w14:paraId="3B1D428A" w14:textId="77777777" w:rsidR="000F09B8" w:rsidRPr="00E42CA7" w:rsidRDefault="000F09B8" w:rsidP="000F09B8">
      <w:pPr>
        <w:pStyle w:val="Heading4"/>
      </w:pPr>
      <w:r>
        <w:rPr>
          <w:noProof/>
        </w:rPr>
        <w:t xml:space="preserve"> </w:t>
      </w:r>
      <w:bookmarkStart w:id="494" w:name="_Toc274836396"/>
      <w:r>
        <w:rPr>
          <w:noProof/>
        </w:rPr>
        <w:t>LSH1_PU404 – Niveauschakelaar tbv PU404</w:t>
      </w:r>
      <w:bookmarkEnd w:id="494"/>
    </w:p>
    <w:p w14:paraId="3B1D428B" w14:textId="77777777" w:rsidR="000F09B8" w:rsidRDefault="000F09B8" w:rsidP="000F09B8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988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544"/>
        <w:gridCol w:w="3969"/>
      </w:tblGrid>
      <w:tr w:rsidR="003525E5" w:rsidRPr="00D92D58" w14:paraId="3B1D428F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8C" w14:textId="77777777" w:rsidR="003525E5" w:rsidRPr="00D92D58" w:rsidRDefault="003525E5" w:rsidP="000F09B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8D" w14:textId="77777777" w:rsidR="003525E5" w:rsidRPr="00D92D58" w:rsidRDefault="003525E5" w:rsidP="000F09B8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8E" w14:textId="77777777" w:rsidR="003525E5" w:rsidRPr="00D92D58" w:rsidRDefault="003525E5" w:rsidP="000F09B8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293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90" w14:textId="77777777" w:rsidR="003525E5" w:rsidRPr="00D92D58" w:rsidRDefault="003525E5" w:rsidP="000F09B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91" w14:textId="77777777" w:rsidR="003525E5" w:rsidRPr="00D92D58" w:rsidRDefault="003525E5" w:rsidP="000F09B8">
            <w:pPr>
              <w:pStyle w:val="TableNormal0"/>
            </w:pPr>
            <w:r>
              <w:t>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92" w14:textId="77777777" w:rsidR="003525E5" w:rsidRPr="00D92D58" w:rsidRDefault="003525E5" w:rsidP="000F09B8">
            <w:pPr>
              <w:pStyle w:val="TableNormal0"/>
            </w:pPr>
          </w:p>
        </w:tc>
      </w:tr>
      <w:tr w:rsidR="003525E5" w:rsidRPr="00D92D58" w14:paraId="3B1D4297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4" w14:textId="77777777" w:rsidR="003525E5" w:rsidRPr="00D92D58" w:rsidRDefault="003525E5" w:rsidP="000F09B8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5" w14:textId="77777777" w:rsidR="003525E5" w:rsidRPr="00D92D58" w:rsidRDefault="003525E5" w:rsidP="000F09B8">
            <w:pPr>
              <w:pStyle w:val="TableNormal0"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6" w14:textId="77777777" w:rsidR="003525E5" w:rsidRPr="00D92D58" w:rsidRDefault="003525E5" w:rsidP="000F09B8">
            <w:pPr>
              <w:pStyle w:val="TableNormal0"/>
            </w:pPr>
          </w:p>
        </w:tc>
      </w:tr>
      <w:tr w:rsidR="003525E5" w:rsidRPr="00D92D58" w14:paraId="3B1D429B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8" w14:textId="77777777" w:rsidR="003525E5" w:rsidRPr="00D92D58" w:rsidRDefault="003525E5" w:rsidP="000F09B8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9" w14:textId="77777777" w:rsidR="003525E5" w:rsidRPr="00D92D58" w:rsidRDefault="003525E5" w:rsidP="000F09B8">
            <w:pPr>
              <w:pStyle w:val="TableNormal0"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A" w14:textId="77777777" w:rsidR="003525E5" w:rsidRPr="00D92D58" w:rsidRDefault="003525E5" w:rsidP="000F09B8">
            <w:pPr>
              <w:pStyle w:val="TableNormal0"/>
            </w:pPr>
          </w:p>
        </w:tc>
      </w:tr>
      <w:tr w:rsidR="003525E5" w:rsidRPr="00D92D58" w14:paraId="3B1D429F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C" w14:textId="77777777" w:rsidR="003525E5" w:rsidRPr="00D92D58" w:rsidRDefault="003525E5" w:rsidP="000F09B8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lastRenderedPageBreak/>
              <w:t>DI IN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D" w14:textId="77777777" w:rsidR="003525E5" w:rsidRPr="00D92D58" w:rsidRDefault="003525E5" w:rsidP="000F09B8">
            <w:pPr>
              <w:pStyle w:val="TableNormal0"/>
            </w:pPr>
            <w:r>
              <w:t>C2.0.11.102.9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9E" w14:textId="77777777" w:rsidR="003525E5" w:rsidRPr="00D92D58" w:rsidRDefault="003525E5" w:rsidP="000F09B8">
            <w:pPr>
              <w:pStyle w:val="TableNormal0"/>
            </w:pPr>
          </w:p>
        </w:tc>
      </w:tr>
    </w:tbl>
    <w:p w14:paraId="3B1D42A0" w14:textId="77777777" w:rsidR="00B32D65" w:rsidRPr="0077218A" w:rsidRDefault="00B32D65" w:rsidP="00B32D65">
      <w:pPr>
        <w:rPr>
          <w:lang w:val="nl"/>
        </w:rPr>
      </w:pPr>
    </w:p>
    <w:p w14:paraId="3B1D42A1" w14:textId="77777777" w:rsidR="00B32D65" w:rsidRPr="0077218A" w:rsidRDefault="00B32D65" w:rsidP="00B32D65">
      <w:pPr>
        <w:rPr>
          <w:lang w:val="nl"/>
        </w:rPr>
      </w:pPr>
    </w:p>
    <w:p w14:paraId="3B1D42A2" w14:textId="77777777" w:rsidR="00B32D65" w:rsidRDefault="00B32D65" w:rsidP="000131F0">
      <w:pPr>
        <w:pStyle w:val="Heading3"/>
        <w:keepNext/>
      </w:pPr>
      <w:bookmarkStart w:id="495" w:name="_Toc274836397"/>
      <w:r>
        <w:t>HO402 – Ontwateringszift</w:t>
      </w:r>
      <w:bookmarkEnd w:id="492"/>
      <w:bookmarkEnd w:id="495"/>
    </w:p>
    <w:p w14:paraId="3B1D42A3" w14:textId="77777777" w:rsidR="00B32D65" w:rsidRPr="00E42CA7" w:rsidRDefault="00B32D65" w:rsidP="005C60C4">
      <w:pPr>
        <w:pStyle w:val="Heading5"/>
      </w:pPr>
      <w:bookmarkStart w:id="496" w:name="_Toc264036316"/>
      <w:bookmarkStart w:id="497" w:name="_Toc274836398"/>
      <w:r w:rsidRPr="00882B93">
        <w:rPr>
          <w:noProof/>
        </w:rPr>
        <w:t>VS402</w:t>
      </w:r>
      <w:r w:rsidRPr="00E42CA7">
        <w:t xml:space="preserve"> - </w:t>
      </w:r>
      <w:r w:rsidRPr="00882B93">
        <w:rPr>
          <w:noProof/>
        </w:rPr>
        <w:t>Ontwateringszift na flotatie: TWEE MOTOREN VAN 7,6KW. + FRENOSTAT vr snel remmen !!!!</w:t>
      </w:r>
      <w:bookmarkEnd w:id="496"/>
      <w:bookmarkEnd w:id="497"/>
    </w:p>
    <w:p w14:paraId="3B1D42A4" w14:textId="77777777" w:rsidR="00B32D65" w:rsidRDefault="00B32D65" w:rsidP="000131F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2A8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A5" w14:textId="77777777" w:rsidR="00B32D65" w:rsidRPr="00D92D58" w:rsidRDefault="00B32D65" w:rsidP="000131F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A6" w14:textId="77777777" w:rsidR="00B32D65" w:rsidRPr="00D92D58" w:rsidRDefault="00B32D65" w:rsidP="000131F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A7" w14:textId="77777777" w:rsidR="00B32D65" w:rsidRPr="00D92D58" w:rsidRDefault="00B32D65" w:rsidP="000131F0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2AC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A9" w14:textId="77777777" w:rsidR="00B32D65" w:rsidRPr="00D92D58" w:rsidRDefault="00B32D65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AA" w14:textId="77777777" w:rsidR="00B32D65" w:rsidRPr="00D92D58" w:rsidRDefault="00B32D65" w:rsidP="000131F0">
            <w:pPr>
              <w:pStyle w:val="TableNormal0"/>
              <w:keepNext/>
            </w:pPr>
            <w:r>
              <w:t>Seq. flotatie:stap55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AB" w14:textId="77777777" w:rsidR="00B32D65" w:rsidRPr="00D92D58" w:rsidRDefault="00B32D65" w:rsidP="000131F0">
            <w:pPr>
              <w:pStyle w:val="TableNormal0"/>
              <w:keepNext/>
            </w:pPr>
          </w:p>
        </w:tc>
      </w:tr>
      <w:tr w:rsidR="00B32D65" w:rsidRPr="00D92D58" w14:paraId="3B1D42B0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AD" w14:textId="77777777" w:rsidR="00B32D65" w:rsidRPr="00D92D58" w:rsidRDefault="00B32D65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AE" w14:textId="77777777" w:rsidR="00B32D65" w:rsidRPr="00D92D58" w:rsidRDefault="00B32D65" w:rsidP="000131F0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AF" w14:textId="77777777" w:rsidR="00B32D65" w:rsidRPr="00D92D58" w:rsidRDefault="00B32D65" w:rsidP="000131F0">
            <w:pPr>
              <w:pStyle w:val="TableNormal0"/>
              <w:keepNext/>
            </w:pPr>
          </w:p>
        </w:tc>
      </w:tr>
    </w:tbl>
    <w:p w14:paraId="3B1D42B1" w14:textId="77777777" w:rsidR="00B32D65" w:rsidRPr="00E42CA7" w:rsidRDefault="00B32D65" w:rsidP="005C60C4">
      <w:pPr>
        <w:pStyle w:val="Heading5"/>
      </w:pPr>
      <w:bookmarkStart w:id="498" w:name="_Toc264036592"/>
      <w:bookmarkStart w:id="499" w:name="_Toc274836399"/>
      <w:bookmarkStart w:id="500" w:name="_Toc264036317"/>
      <w:r w:rsidRPr="00882B93">
        <w:rPr>
          <w:noProof/>
        </w:rPr>
        <w:t>VS402A</w:t>
      </w:r>
      <w:r w:rsidRPr="00E42CA7">
        <w:t xml:space="preserve"> - </w:t>
      </w:r>
      <w:r w:rsidRPr="00882B93">
        <w:rPr>
          <w:noProof/>
        </w:rPr>
        <w:t>tag overgenomen van PB Rob</w:t>
      </w:r>
      <w:bookmarkEnd w:id="498"/>
      <w:bookmarkEnd w:id="499"/>
    </w:p>
    <w:p w14:paraId="3B1D42B2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42B3" w14:textId="77777777" w:rsidR="00B32D65" w:rsidRPr="000131F0" w:rsidRDefault="00B32D65" w:rsidP="00A44A2A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61</w:t>
      </w:r>
      <w:r>
        <w:tab/>
        <w:t xml:space="preserve">Type: </w:t>
      </w:r>
      <w:r>
        <w:rPr>
          <w:noProof/>
        </w:rPr>
        <w:t>TESYS</w:t>
      </w:r>
    </w:p>
    <w:p w14:paraId="3B1D42B4" w14:textId="77777777" w:rsidR="00B32D65" w:rsidRPr="00E42CA7" w:rsidRDefault="00B32D65" w:rsidP="005C60C4">
      <w:pPr>
        <w:pStyle w:val="Heading5"/>
      </w:pPr>
      <w:bookmarkStart w:id="501" w:name="_Toc264036593"/>
      <w:bookmarkStart w:id="502" w:name="_Toc274836400"/>
      <w:r w:rsidRPr="00882B93">
        <w:rPr>
          <w:noProof/>
        </w:rPr>
        <w:t>VS402B</w:t>
      </w:r>
      <w:r w:rsidRPr="00E42CA7">
        <w:t xml:space="preserve"> - </w:t>
      </w:r>
      <w:r w:rsidRPr="00882B93">
        <w:rPr>
          <w:noProof/>
        </w:rPr>
        <w:t>tag overgenomen van PB Rob</w:t>
      </w:r>
      <w:bookmarkEnd w:id="501"/>
      <w:bookmarkEnd w:id="502"/>
    </w:p>
    <w:p w14:paraId="3B1D42B5" w14:textId="77777777" w:rsidR="00B32D65" w:rsidRDefault="00B32D65" w:rsidP="00B32D6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42B6" w14:textId="77777777" w:rsidR="00B32D65" w:rsidRDefault="00B32D65" w:rsidP="00B32D65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62</w:t>
      </w:r>
      <w:r>
        <w:tab/>
        <w:t xml:space="preserve">Type: </w:t>
      </w:r>
      <w:r>
        <w:rPr>
          <w:noProof/>
        </w:rPr>
        <w:t>TESYS</w:t>
      </w:r>
    </w:p>
    <w:p w14:paraId="3B1D42B7" w14:textId="77777777" w:rsidR="00B32D65" w:rsidRPr="000131F0" w:rsidRDefault="00B32D65" w:rsidP="000131F0"/>
    <w:p w14:paraId="3B1D42B8" w14:textId="77777777" w:rsidR="00B32D65" w:rsidRDefault="00B32D65" w:rsidP="00A44A2A">
      <w:pPr>
        <w:pStyle w:val="Heading3"/>
      </w:pPr>
      <w:bookmarkStart w:id="503" w:name="_Toc274836401"/>
      <w:r>
        <w:t>Mixer</w:t>
      </w:r>
      <w:bookmarkEnd w:id="500"/>
      <w:bookmarkEnd w:id="503"/>
    </w:p>
    <w:p w14:paraId="3B1D42B9" w14:textId="77777777" w:rsidR="00B32D65" w:rsidRPr="00E42CA7" w:rsidRDefault="00B32D65" w:rsidP="005C60C4">
      <w:pPr>
        <w:pStyle w:val="Heading5"/>
      </w:pPr>
      <w:bookmarkStart w:id="504" w:name="_Toc264036318"/>
      <w:bookmarkStart w:id="505" w:name="_Toc274836402"/>
      <w:r w:rsidRPr="00882B93">
        <w:rPr>
          <w:noProof/>
        </w:rPr>
        <w:t>MI401</w:t>
      </w:r>
      <w:r w:rsidRPr="00E42CA7">
        <w:t xml:space="preserve"> </w:t>
      </w:r>
      <w:bookmarkEnd w:id="504"/>
      <w:r w:rsidR="003C3614">
        <w:t>- Mixer</w:t>
      </w:r>
      <w:bookmarkEnd w:id="505"/>
    </w:p>
    <w:p w14:paraId="3B1D42BA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2BB" w14:textId="77777777" w:rsidR="00B32D65" w:rsidRDefault="00B32D65" w:rsidP="00A44A2A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36</w:t>
      </w:r>
      <w:r>
        <w:tab/>
        <w:t xml:space="preserve">Type: </w:t>
      </w:r>
      <w:r>
        <w:rPr>
          <w:noProof/>
        </w:rPr>
        <w:t>SIMOCODE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2BF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BC" w14:textId="77777777" w:rsidR="00B32D65" w:rsidRPr="00D92D58" w:rsidRDefault="00B32D65" w:rsidP="00A44A2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BD" w14:textId="77777777" w:rsidR="00B32D65" w:rsidRPr="00D92D58" w:rsidRDefault="00B32D65" w:rsidP="00A44A2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BE" w14:textId="77777777" w:rsidR="00B32D65" w:rsidRPr="00D92D58" w:rsidRDefault="00B32D65" w:rsidP="00A44A2A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42C3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C0" w14:textId="77777777" w:rsidR="00B32D65" w:rsidRPr="00D92D58" w:rsidRDefault="00B32D65" w:rsidP="00A44A2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C1" w14:textId="77777777" w:rsidR="00B32D65" w:rsidRPr="00D92D58" w:rsidRDefault="00B32D65" w:rsidP="00A44A2A">
            <w:pPr>
              <w:pStyle w:val="TableNormal0"/>
            </w:pPr>
            <w:r>
              <w:t>Seq. flotatie:stap50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C2" w14:textId="77777777" w:rsidR="00B32D65" w:rsidRPr="00D92D58" w:rsidRDefault="00B32D65" w:rsidP="00A44A2A">
            <w:pPr>
              <w:pStyle w:val="TableNormal0"/>
            </w:pPr>
          </w:p>
        </w:tc>
      </w:tr>
      <w:tr w:rsidR="00B32D65" w:rsidRPr="00D92D58" w14:paraId="3B1D42C7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C4" w14:textId="77777777" w:rsidR="00B32D65" w:rsidRPr="00D92D58" w:rsidRDefault="00B32D65" w:rsidP="00A44A2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C5" w14:textId="77777777" w:rsidR="00B32D65" w:rsidRPr="00D92D58" w:rsidRDefault="00B32D65" w:rsidP="00A44A2A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C6" w14:textId="77777777" w:rsidR="00B32D65" w:rsidRPr="00D92D58" w:rsidRDefault="00B32D65" w:rsidP="00A44A2A">
            <w:pPr>
              <w:pStyle w:val="TableNormal0"/>
            </w:pPr>
          </w:p>
        </w:tc>
      </w:tr>
    </w:tbl>
    <w:p w14:paraId="3B1D42C8" w14:textId="77777777" w:rsidR="00B32D65" w:rsidRPr="0077218A" w:rsidRDefault="00B32D65" w:rsidP="00A44A2A">
      <w:pPr>
        <w:rPr>
          <w:lang w:val="nl"/>
        </w:rPr>
      </w:pPr>
    </w:p>
    <w:p w14:paraId="3B1D42C9" w14:textId="77777777" w:rsidR="00B32D65" w:rsidRPr="00E42CA7" w:rsidRDefault="00B32D65" w:rsidP="00EF7CBE">
      <w:pPr>
        <w:pStyle w:val="Heading5"/>
      </w:pPr>
      <w:bookmarkStart w:id="506" w:name="_Toc264036319"/>
      <w:bookmarkStart w:id="507" w:name="_Toc274836403"/>
      <w:r w:rsidRPr="00882B93">
        <w:rPr>
          <w:noProof/>
        </w:rPr>
        <w:t>SVA431</w:t>
      </w:r>
      <w:r w:rsidRPr="00E42CA7">
        <w:t xml:space="preserve"> - </w:t>
      </w:r>
      <w:r w:rsidRPr="00882B93">
        <w:rPr>
          <w:noProof/>
        </w:rPr>
        <w:t>Klep water naar MI401 en SU403</w:t>
      </w:r>
      <w:bookmarkEnd w:id="506"/>
      <w:bookmarkEnd w:id="507"/>
    </w:p>
    <w:p w14:paraId="3B1D42CA" w14:textId="77777777" w:rsidR="00B32D65" w:rsidRDefault="00B32D65" w:rsidP="00EF7CB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2CE" w14:textId="77777777" w:rsidTr="00EF7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CB" w14:textId="77777777" w:rsidR="00B32D65" w:rsidRPr="00D92D58" w:rsidRDefault="00B32D65" w:rsidP="00EF7CB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2CC" w14:textId="77777777" w:rsidR="00B32D65" w:rsidRPr="00D92D58" w:rsidRDefault="00B32D65" w:rsidP="00EF7CB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3922" w:type="dxa"/>
          </w:tcPr>
          <w:p w14:paraId="3B1D42CD" w14:textId="77777777" w:rsidR="00B32D65" w:rsidRPr="00D92D58" w:rsidRDefault="00B32D65" w:rsidP="00EF7CB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B32D65" w:rsidRPr="00D92D58" w14:paraId="3B1D42D2" w14:textId="77777777" w:rsidTr="00EF7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CF" w14:textId="77777777" w:rsidR="00B32D65" w:rsidRPr="00D92D58" w:rsidRDefault="00B32D65" w:rsidP="00EF7CB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2D0" w14:textId="77777777" w:rsidR="00B32D65" w:rsidRPr="00D92D58" w:rsidRDefault="00B32D65" w:rsidP="00EF7CB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flotatie:stap30</w:t>
            </w:r>
          </w:p>
        </w:tc>
        <w:tc>
          <w:tcPr>
            <w:tcW w:w="3922" w:type="dxa"/>
          </w:tcPr>
          <w:p w14:paraId="3B1D42D1" w14:textId="77777777" w:rsidR="00B32D65" w:rsidRPr="00D92D58" w:rsidRDefault="00B32D65" w:rsidP="00EF7CB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2D6" w14:textId="77777777" w:rsidTr="00EF7C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D3" w14:textId="77777777" w:rsidR="00B32D65" w:rsidRPr="00D92D58" w:rsidRDefault="00B32D65" w:rsidP="00EF7CB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2D4" w14:textId="77777777" w:rsidR="00B32D65" w:rsidRPr="00D92D58" w:rsidRDefault="00B32D65" w:rsidP="00EF7CB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2D5" w14:textId="77777777" w:rsidR="00B32D65" w:rsidRPr="00D92D58" w:rsidRDefault="00B32D65" w:rsidP="00EF7CB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F7CBE" w:rsidRPr="00D92D58" w14:paraId="3B1D42DA" w14:textId="77777777" w:rsidTr="00EF7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D7" w14:textId="77777777" w:rsidR="00EF7CBE" w:rsidRPr="00D92D58" w:rsidRDefault="00EF7CBE" w:rsidP="00EF7CB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2D8" w14:textId="77777777" w:rsidR="00EF7CBE" w:rsidRPr="00D92D58" w:rsidRDefault="00EF7CBE" w:rsidP="00EF7CB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2D9" w14:textId="77777777" w:rsidR="00EF7CBE" w:rsidRPr="00D92D58" w:rsidRDefault="00EF7CBE" w:rsidP="00EF7CB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F7CBE" w:rsidRPr="00D92D58" w14:paraId="3B1D42DE" w14:textId="77777777" w:rsidTr="00EF7C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2DB" w14:textId="77777777" w:rsidR="00EF7CBE" w:rsidRPr="00D92D58" w:rsidRDefault="00EF7CBE" w:rsidP="00EF7CB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686" w:type="dxa"/>
          </w:tcPr>
          <w:p w14:paraId="3B1D42DC" w14:textId="77777777" w:rsidR="00EF7CBE" w:rsidRPr="00D92D58" w:rsidRDefault="00EF7CBE" w:rsidP="00EF7CB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C2.3.63 pos1</w:t>
            </w:r>
          </w:p>
        </w:tc>
        <w:tc>
          <w:tcPr>
            <w:tcW w:w="3922" w:type="dxa"/>
          </w:tcPr>
          <w:p w14:paraId="3B1D42DD" w14:textId="77777777" w:rsidR="00EF7CBE" w:rsidRPr="00D92D58" w:rsidRDefault="00EF7CBE" w:rsidP="00EF7CB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2DF" w14:textId="77777777" w:rsidR="00EF7CBE" w:rsidRPr="00EF7CBE" w:rsidRDefault="00EF7CBE" w:rsidP="00EF7CBE">
      <w:bookmarkStart w:id="508" w:name="_Toc264036320"/>
    </w:p>
    <w:p w14:paraId="3B1D42E0" w14:textId="77777777" w:rsidR="00B32D65" w:rsidRPr="00E42CA7" w:rsidRDefault="00B32D65" w:rsidP="005C60C4">
      <w:pPr>
        <w:pStyle w:val="Heading5"/>
      </w:pPr>
      <w:bookmarkStart w:id="509" w:name="_Toc274836404"/>
      <w:r w:rsidRPr="00882B93">
        <w:rPr>
          <w:noProof/>
        </w:rPr>
        <w:t>SVA432</w:t>
      </w:r>
      <w:r w:rsidRPr="00E42CA7">
        <w:t xml:space="preserve"> - </w:t>
      </w:r>
      <w:r w:rsidRPr="00882B93">
        <w:rPr>
          <w:noProof/>
        </w:rPr>
        <w:t>Klep water op MI401 (boven)</w:t>
      </w:r>
      <w:bookmarkEnd w:id="508"/>
      <w:bookmarkEnd w:id="509"/>
    </w:p>
    <w:p w14:paraId="3B1D42E1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2E5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E2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E3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E4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2E9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E6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E7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E8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2ED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EA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EB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EC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EF7CBE" w:rsidRPr="00D92D58" w14:paraId="3B1D42F1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EE" w14:textId="77777777" w:rsidR="00EF7CBE" w:rsidRPr="00D92D58" w:rsidRDefault="00EF7CBE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EF" w14:textId="77777777" w:rsidR="00EF7CBE" w:rsidRPr="00D92D58" w:rsidRDefault="00EF7CBE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F0" w14:textId="77777777" w:rsidR="00EF7CBE" w:rsidRPr="00D92D58" w:rsidRDefault="00EF7CBE" w:rsidP="00A44A2A">
            <w:pPr>
              <w:pStyle w:val="TableNormal0"/>
              <w:keepNext/>
            </w:pPr>
          </w:p>
        </w:tc>
      </w:tr>
      <w:tr w:rsidR="00EF7CBE" w:rsidRPr="00D92D58" w14:paraId="3B1D42F5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F2" w14:textId="77777777" w:rsidR="00EF7CBE" w:rsidRPr="00D92D58" w:rsidRDefault="00EF7CBE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F3" w14:textId="77777777" w:rsidR="00EF7CBE" w:rsidRPr="00D92D58" w:rsidRDefault="00EF7CBE" w:rsidP="00A44A2A">
            <w:pPr>
              <w:pStyle w:val="TableNormal0"/>
              <w:keepNext/>
            </w:pPr>
            <w:r>
              <w:t>C2.3.63 pos2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2F4" w14:textId="77777777" w:rsidR="00EF7CBE" w:rsidRPr="00D92D58" w:rsidRDefault="00EF7CBE" w:rsidP="00A44A2A">
            <w:pPr>
              <w:pStyle w:val="TableNormal0"/>
              <w:keepNext/>
            </w:pPr>
          </w:p>
        </w:tc>
      </w:tr>
    </w:tbl>
    <w:p w14:paraId="3B1D42F6" w14:textId="77777777" w:rsidR="00B32D65" w:rsidRPr="0077218A" w:rsidRDefault="00B32D65" w:rsidP="00A44A2A">
      <w:pPr>
        <w:rPr>
          <w:lang w:val="nl"/>
        </w:rPr>
      </w:pPr>
    </w:p>
    <w:p w14:paraId="3B1D42F7" w14:textId="77777777" w:rsidR="00B32D65" w:rsidRPr="00E42CA7" w:rsidRDefault="00B32D65" w:rsidP="005C60C4">
      <w:pPr>
        <w:pStyle w:val="Heading5"/>
      </w:pPr>
      <w:bookmarkStart w:id="510" w:name="_Toc264036321"/>
      <w:bookmarkStart w:id="511" w:name="_Toc274836405"/>
      <w:r w:rsidRPr="00882B93">
        <w:rPr>
          <w:noProof/>
        </w:rPr>
        <w:t>SVA433</w:t>
      </w:r>
      <w:r w:rsidRPr="00E42CA7">
        <w:t xml:space="preserve"> - </w:t>
      </w:r>
      <w:r w:rsidRPr="00882B93">
        <w:rPr>
          <w:noProof/>
        </w:rPr>
        <w:t>Klep water op MI401 (onder)</w:t>
      </w:r>
      <w:bookmarkEnd w:id="510"/>
      <w:bookmarkEnd w:id="511"/>
    </w:p>
    <w:p w14:paraId="3B1D42F8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EF7CBE">
        <w:rPr>
          <w:lang w:val="nl"/>
        </w:rPr>
        <w:t>–</w:t>
      </w:r>
      <w:r>
        <w:rPr>
          <w:lang w:val="nl"/>
        </w:rPr>
        <w:t xml:space="preserve"> </w:t>
      </w:r>
      <w:r w:rsidR="00EF7CBE">
        <w:rPr>
          <w:noProof/>
          <w:lang w:val="nl"/>
        </w:rPr>
        <w:t>Ventiel eiland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2FC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F9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FA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2FB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300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FD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FE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2FF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304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1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2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3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EF7CBE" w:rsidRPr="00D92D58" w14:paraId="3B1D4308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5" w14:textId="77777777" w:rsidR="00EF7CBE" w:rsidRPr="00D92D58" w:rsidRDefault="00EF7CBE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6" w14:textId="77777777" w:rsidR="00EF7CBE" w:rsidRPr="00D92D58" w:rsidRDefault="00EF7CBE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7" w14:textId="77777777" w:rsidR="00EF7CBE" w:rsidRPr="00D92D58" w:rsidRDefault="00EF7CBE" w:rsidP="00A44A2A">
            <w:pPr>
              <w:pStyle w:val="TableNormal0"/>
              <w:keepNext/>
            </w:pPr>
          </w:p>
        </w:tc>
      </w:tr>
      <w:tr w:rsidR="00EF7CBE" w:rsidRPr="00D92D58" w14:paraId="3B1D430C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9" w14:textId="77777777" w:rsidR="00EF7CBE" w:rsidRPr="00D92D58" w:rsidRDefault="00EF7CBE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A" w14:textId="77777777" w:rsidR="00EF7CBE" w:rsidRPr="00D92D58" w:rsidRDefault="00EF7CBE" w:rsidP="00A44A2A">
            <w:pPr>
              <w:pStyle w:val="TableNormal0"/>
              <w:keepNext/>
            </w:pPr>
            <w:r>
              <w:t>C2.3.63 pos3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0B" w14:textId="77777777" w:rsidR="00EF7CBE" w:rsidRPr="00D92D58" w:rsidRDefault="00EF7CBE" w:rsidP="00A44A2A">
            <w:pPr>
              <w:pStyle w:val="TableNormal0"/>
              <w:keepNext/>
            </w:pPr>
          </w:p>
        </w:tc>
      </w:tr>
    </w:tbl>
    <w:p w14:paraId="3B1D430D" w14:textId="77777777" w:rsidR="00B32D65" w:rsidRPr="0077218A" w:rsidRDefault="00B32D65" w:rsidP="00A44A2A">
      <w:pPr>
        <w:rPr>
          <w:lang w:val="nl"/>
        </w:rPr>
      </w:pPr>
    </w:p>
    <w:p w14:paraId="3B1D430E" w14:textId="77777777" w:rsidR="00B32D65" w:rsidRPr="00E42CA7" w:rsidRDefault="00B32D65" w:rsidP="005C60C4">
      <w:pPr>
        <w:pStyle w:val="Heading5"/>
      </w:pPr>
      <w:bookmarkStart w:id="512" w:name="_Toc264036322"/>
      <w:bookmarkStart w:id="513" w:name="_Toc274836406"/>
      <w:r w:rsidRPr="00882B93">
        <w:rPr>
          <w:noProof/>
        </w:rPr>
        <w:lastRenderedPageBreak/>
        <w:t>SVA441</w:t>
      </w:r>
      <w:r w:rsidRPr="00E42CA7">
        <w:t xml:space="preserve"> - </w:t>
      </w:r>
      <w:r w:rsidRPr="00882B93">
        <w:rPr>
          <w:noProof/>
        </w:rPr>
        <w:t>Klep water naar bekken flotatie</w:t>
      </w:r>
      <w:bookmarkEnd w:id="512"/>
      <w:bookmarkEnd w:id="513"/>
    </w:p>
    <w:p w14:paraId="3B1D430F" w14:textId="77777777" w:rsidR="00020F51" w:rsidRDefault="00B32D65" w:rsidP="00020F51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020F51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313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10" w14:textId="77777777" w:rsidR="00B32D65" w:rsidRPr="00D92D58" w:rsidRDefault="00B32D65" w:rsidP="00020F51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11" w14:textId="77777777" w:rsidR="00B32D65" w:rsidRPr="00D92D58" w:rsidRDefault="00B32D65" w:rsidP="00020F51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12" w14:textId="77777777" w:rsidR="00B32D65" w:rsidRPr="00D92D58" w:rsidRDefault="00B32D65" w:rsidP="00020F51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317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14" w14:textId="77777777" w:rsidR="00B32D65" w:rsidRPr="00D92D58" w:rsidRDefault="00B32D65" w:rsidP="00020F51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15" w14:textId="77777777" w:rsidR="00B32D65" w:rsidRPr="00D92D58" w:rsidRDefault="00B32D65" w:rsidP="00020F51">
            <w:pPr>
              <w:pStyle w:val="TableNormal0"/>
              <w:keepNext/>
            </w:pPr>
            <w:r>
              <w:t>Seq. flotatie:stap20WPU501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16" w14:textId="77777777" w:rsidR="00B32D65" w:rsidRPr="00D92D58" w:rsidRDefault="00B32D65" w:rsidP="00020F51">
            <w:pPr>
              <w:pStyle w:val="TableNormal0"/>
              <w:keepNext/>
            </w:pPr>
          </w:p>
        </w:tc>
      </w:tr>
      <w:tr w:rsidR="00B32D65" w:rsidRPr="00D92D58" w14:paraId="3B1D431B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18" w14:textId="77777777" w:rsidR="00B32D65" w:rsidRPr="00D92D58" w:rsidRDefault="00B32D65" w:rsidP="00020F51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19" w14:textId="77777777" w:rsidR="00B32D65" w:rsidRPr="00D92D58" w:rsidRDefault="00B32D65" w:rsidP="00020F51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1A" w14:textId="77777777" w:rsidR="00B32D65" w:rsidRPr="00D92D58" w:rsidRDefault="00B32D65" w:rsidP="00020F51">
            <w:pPr>
              <w:pStyle w:val="TableNormal0"/>
              <w:keepNext/>
            </w:pPr>
          </w:p>
        </w:tc>
      </w:tr>
      <w:tr w:rsidR="00575C38" w:rsidRPr="00D92D58" w14:paraId="3B1D431F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1C" w14:textId="77777777" w:rsidR="00575C38" w:rsidRPr="00D92D58" w:rsidRDefault="00575C38" w:rsidP="00020F51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1D" w14:textId="77777777" w:rsidR="00575C38" w:rsidRPr="00D92D58" w:rsidRDefault="00575C38" w:rsidP="00020F51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1E" w14:textId="77777777" w:rsidR="00575C38" w:rsidRPr="00D92D58" w:rsidRDefault="00575C38" w:rsidP="00020F51">
            <w:pPr>
              <w:pStyle w:val="TableNormal0"/>
              <w:keepNext/>
            </w:pPr>
          </w:p>
        </w:tc>
      </w:tr>
      <w:tr w:rsidR="00575C38" w:rsidRPr="00D92D58" w14:paraId="3B1D4323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20" w14:textId="77777777" w:rsidR="00575C38" w:rsidRPr="00D92D58" w:rsidRDefault="00575C38" w:rsidP="00020F51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21" w14:textId="77777777" w:rsidR="00575C38" w:rsidRPr="00D92D58" w:rsidRDefault="00575C38" w:rsidP="00020F51">
            <w:pPr>
              <w:pStyle w:val="TableNormal0"/>
              <w:keepNext/>
            </w:pPr>
            <w:r>
              <w:t>C2.3.62 pos6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22" w14:textId="77777777" w:rsidR="00575C38" w:rsidRPr="00D92D58" w:rsidRDefault="00575C38" w:rsidP="00020F51">
            <w:pPr>
              <w:pStyle w:val="TableNormal0"/>
              <w:keepNext/>
            </w:pPr>
          </w:p>
        </w:tc>
      </w:tr>
    </w:tbl>
    <w:p w14:paraId="3B1D4324" w14:textId="77777777" w:rsidR="00B32D65" w:rsidRPr="00DA7FD7" w:rsidRDefault="00C76F1B" w:rsidP="00B32D65">
      <w:pPr>
        <w:rPr>
          <w:color w:val="FF0000"/>
          <w:lang w:val="nl"/>
        </w:rPr>
      </w:pPr>
      <w:r w:rsidRPr="00DA7FD7">
        <w:rPr>
          <w:color w:val="FF0000"/>
          <w:lang w:val="nl"/>
        </w:rPr>
        <w:t>Open SVA441 indien LT404 tussen L en H</w:t>
      </w:r>
    </w:p>
    <w:p w14:paraId="3B1D4325" w14:textId="77777777" w:rsidR="00C76F1B" w:rsidRPr="009A1C0D" w:rsidRDefault="00C76F1B" w:rsidP="00B32D65">
      <w:pPr>
        <w:rPr>
          <w:lang w:val="nl"/>
        </w:rPr>
      </w:pPr>
    </w:p>
    <w:p w14:paraId="3B1D4326" w14:textId="77777777" w:rsidR="00D225BC" w:rsidRDefault="00D225BC">
      <w:pPr>
        <w:rPr>
          <w:b/>
          <w:i/>
          <w:color w:val="2F6AAD"/>
          <w:sz w:val="26"/>
          <w:lang w:val="nl"/>
        </w:rPr>
      </w:pPr>
      <w:bookmarkStart w:id="514" w:name="_Toc264036323"/>
      <w:r>
        <w:br w:type="page"/>
      </w:r>
    </w:p>
    <w:p w14:paraId="3B1D4327" w14:textId="77777777" w:rsidR="00B32D65" w:rsidRDefault="00B32D65" w:rsidP="006D7000">
      <w:pPr>
        <w:pStyle w:val="Heading2"/>
      </w:pPr>
      <w:bookmarkStart w:id="515" w:name="_Toc274836407"/>
      <w:r>
        <w:lastRenderedPageBreak/>
        <w:t>Torens</w:t>
      </w:r>
      <w:bookmarkEnd w:id="514"/>
      <w:bookmarkEnd w:id="515"/>
    </w:p>
    <w:p w14:paraId="3B1D4328" w14:textId="77777777" w:rsidR="00B32D65" w:rsidRDefault="00B32D65" w:rsidP="006D7000">
      <w:pPr>
        <w:pStyle w:val="Heading3"/>
        <w:keepNext/>
      </w:pPr>
      <w:bookmarkStart w:id="516" w:name="_Toc264036324"/>
      <w:bookmarkStart w:id="517" w:name="_Toc274836408"/>
      <w:r>
        <w:t>Stockage</w:t>
      </w:r>
      <w:bookmarkEnd w:id="516"/>
      <w:bookmarkEnd w:id="517"/>
    </w:p>
    <w:p w14:paraId="3B1D4329" w14:textId="77777777" w:rsidR="00B32D65" w:rsidRPr="00E42CA7" w:rsidRDefault="00B32D65" w:rsidP="00C76F1B">
      <w:pPr>
        <w:pStyle w:val="Heading4"/>
      </w:pPr>
      <w:bookmarkStart w:id="518" w:name="_Toc264036325"/>
      <w:bookmarkStart w:id="519" w:name="_Toc274836409"/>
      <w:r w:rsidRPr="00882B93">
        <w:rPr>
          <w:noProof/>
        </w:rPr>
        <w:t>SVA511</w:t>
      </w:r>
      <w:r w:rsidRPr="00E42CA7">
        <w:t xml:space="preserve"> - </w:t>
      </w:r>
      <w:r w:rsidRPr="00882B93">
        <w:rPr>
          <w:noProof/>
        </w:rPr>
        <w:t>Klep zand van PU403 naar stockage</w:t>
      </w:r>
      <w:bookmarkEnd w:id="518"/>
      <w:bookmarkEnd w:id="519"/>
    </w:p>
    <w:p w14:paraId="3B1D432A" w14:textId="77777777" w:rsidR="00B32D65" w:rsidRDefault="00B32D65" w:rsidP="006D700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32E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2B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2C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2D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332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2F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30" w14:textId="77777777" w:rsidR="00B32D65" w:rsidRPr="00D92D58" w:rsidRDefault="00B32D65" w:rsidP="006D7000">
            <w:pPr>
              <w:pStyle w:val="TableNormal0"/>
              <w:keepNext/>
            </w:pPr>
            <w:r>
              <w:t>Seq. flotatie:stap40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31" w14:textId="77777777" w:rsidR="00B32D65" w:rsidRPr="00D92D58" w:rsidRDefault="00B32D65" w:rsidP="006D7000">
            <w:pPr>
              <w:pStyle w:val="TableNormal0"/>
              <w:keepNext/>
            </w:pPr>
          </w:p>
        </w:tc>
      </w:tr>
      <w:tr w:rsidR="00B32D65" w:rsidRPr="00D92D58" w14:paraId="3B1D4336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3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4" w14:textId="77777777" w:rsidR="00B32D65" w:rsidRPr="00D92D58" w:rsidRDefault="00B32D65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5" w14:textId="77777777" w:rsidR="00B32D65" w:rsidRPr="00D92D58" w:rsidRDefault="00B32D65" w:rsidP="006D7000">
            <w:pPr>
              <w:pStyle w:val="TableNormal0"/>
              <w:keepNext/>
            </w:pPr>
          </w:p>
        </w:tc>
      </w:tr>
      <w:tr w:rsidR="00FF0571" w:rsidRPr="00D92D58" w14:paraId="3B1D433A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7" w14:textId="77777777" w:rsidR="00FF0571" w:rsidRPr="00D92D58" w:rsidRDefault="00FF0571" w:rsidP="006D700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8" w14:textId="77777777" w:rsidR="00FF0571" w:rsidRPr="00D92D58" w:rsidRDefault="00FF0571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9" w14:textId="77777777" w:rsidR="00FF0571" w:rsidRPr="00D92D58" w:rsidRDefault="00FF0571" w:rsidP="006D7000">
            <w:pPr>
              <w:pStyle w:val="TableNormal0"/>
              <w:keepNext/>
            </w:pPr>
          </w:p>
        </w:tc>
      </w:tr>
      <w:tr w:rsidR="00FF0571" w:rsidRPr="00D92D58" w14:paraId="3B1D433E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B" w14:textId="77777777" w:rsidR="00FF0571" w:rsidRDefault="00FF0571" w:rsidP="00FF0571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C" w14:textId="77777777" w:rsidR="00FF0571" w:rsidRDefault="00FF0571" w:rsidP="00FF0571">
            <w:pPr>
              <w:pStyle w:val="TableNormal0"/>
              <w:keepNext/>
            </w:pPr>
            <w:r>
              <w:t>C2.3.63 pos13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3D" w14:textId="77777777" w:rsidR="00FF0571" w:rsidRPr="00D92D58" w:rsidRDefault="00FF0571" w:rsidP="006D7000">
            <w:pPr>
              <w:pStyle w:val="TableNormal0"/>
              <w:keepNext/>
            </w:pPr>
          </w:p>
        </w:tc>
      </w:tr>
    </w:tbl>
    <w:p w14:paraId="3B1D433F" w14:textId="77777777" w:rsidR="006D7000" w:rsidRDefault="006D7000" w:rsidP="006D7000">
      <w:bookmarkStart w:id="520" w:name="_Toc264036326"/>
    </w:p>
    <w:p w14:paraId="3B1D4340" w14:textId="77777777" w:rsidR="00FF0571" w:rsidRPr="00E42CA7" w:rsidRDefault="00FF0571" w:rsidP="00FF0571">
      <w:pPr>
        <w:pStyle w:val="Heading4"/>
      </w:pPr>
      <w:bookmarkStart w:id="521" w:name="_Toc274836410"/>
      <w:r>
        <w:rPr>
          <w:noProof/>
        </w:rPr>
        <w:t>SVA512</w:t>
      </w:r>
      <w:bookmarkEnd w:id="521"/>
    </w:p>
    <w:p w14:paraId="3B1D4341" w14:textId="77777777" w:rsidR="00FF0571" w:rsidRDefault="00FF0571" w:rsidP="00FF0571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FF0571" w:rsidRPr="00D92D58" w14:paraId="3B1D4345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42" w14:textId="77777777" w:rsidR="00FF0571" w:rsidRPr="00D92D58" w:rsidRDefault="00FF0571" w:rsidP="00FF0571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43" w14:textId="77777777" w:rsidR="00FF0571" w:rsidRPr="00D92D58" w:rsidRDefault="00FF0571" w:rsidP="00FF0571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44" w14:textId="77777777" w:rsidR="00FF0571" w:rsidRPr="00D92D58" w:rsidRDefault="00FF0571" w:rsidP="00FF0571">
            <w:pPr>
              <w:keepNext/>
              <w:rPr>
                <w:b/>
                <w:bCs/>
                <w:lang w:val="nl"/>
              </w:rPr>
            </w:pPr>
          </w:p>
        </w:tc>
      </w:tr>
      <w:tr w:rsidR="00FF0571" w:rsidRPr="00D92D58" w14:paraId="3B1D4349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46" w14:textId="77777777" w:rsidR="00FF0571" w:rsidRPr="00D92D58" w:rsidRDefault="00FF0571" w:rsidP="00FF0571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47" w14:textId="77777777" w:rsidR="00FF0571" w:rsidRPr="00D92D58" w:rsidRDefault="00FF0571" w:rsidP="00FF0571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48" w14:textId="77777777" w:rsidR="00FF0571" w:rsidRPr="00D92D58" w:rsidRDefault="00FF0571" w:rsidP="00FF0571">
            <w:pPr>
              <w:pStyle w:val="TableNormal0"/>
              <w:keepNext/>
            </w:pPr>
          </w:p>
        </w:tc>
      </w:tr>
      <w:tr w:rsidR="00FF0571" w:rsidRPr="00D92D58" w14:paraId="3B1D434D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4A" w14:textId="77777777" w:rsidR="00FF0571" w:rsidRPr="00D92D58" w:rsidRDefault="00FF0571" w:rsidP="00FF0571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4B" w14:textId="77777777" w:rsidR="00FF0571" w:rsidRPr="00D92D58" w:rsidRDefault="00FF0571" w:rsidP="00FF0571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4C" w14:textId="77777777" w:rsidR="00FF0571" w:rsidRPr="00D92D58" w:rsidRDefault="00FF0571" w:rsidP="00FF0571">
            <w:pPr>
              <w:pStyle w:val="TableNormal0"/>
              <w:keepNext/>
            </w:pPr>
          </w:p>
        </w:tc>
      </w:tr>
      <w:tr w:rsidR="00FF0571" w:rsidRPr="00D92D58" w14:paraId="3B1D4351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4E" w14:textId="77777777" w:rsidR="00FF0571" w:rsidRPr="00D92D58" w:rsidRDefault="00FF0571" w:rsidP="00FF0571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4F" w14:textId="77777777" w:rsidR="00FF0571" w:rsidRPr="00D92D58" w:rsidRDefault="00FF0571" w:rsidP="00FF0571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50" w14:textId="77777777" w:rsidR="00FF0571" w:rsidRPr="00D92D58" w:rsidRDefault="00FF0571" w:rsidP="00FF0571">
            <w:pPr>
              <w:pStyle w:val="TableNormal0"/>
              <w:keepNext/>
            </w:pPr>
          </w:p>
        </w:tc>
      </w:tr>
      <w:tr w:rsidR="00FF0571" w:rsidRPr="00D92D58" w14:paraId="3B1D4355" w14:textId="77777777" w:rsidTr="00FF0571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52" w14:textId="77777777" w:rsidR="00FF0571" w:rsidRDefault="00FF0571" w:rsidP="00FF0571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53" w14:textId="77777777" w:rsidR="00FF0571" w:rsidRDefault="00FF0571" w:rsidP="00FF0571">
            <w:pPr>
              <w:pStyle w:val="TableNormal0"/>
              <w:keepNext/>
            </w:pPr>
            <w:r>
              <w:t>C2.3.63 pos14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54" w14:textId="77777777" w:rsidR="00FF0571" w:rsidRPr="00D92D58" w:rsidRDefault="00FF0571" w:rsidP="00FF0571">
            <w:pPr>
              <w:pStyle w:val="TableNormal0"/>
              <w:keepNext/>
            </w:pPr>
          </w:p>
        </w:tc>
      </w:tr>
    </w:tbl>
    <w:p w14:paraId="3B1D4356" w14:textId="77777777" w:rsidR="00FF0571" w:rsidRPr="006D7000" w:rsidRDefault="00FF0571" w:rsidP="006D7000"/>
    <w:p w14:paraId="3B1D4357" w14:textId="77777777" w:rsidR="00B32D65" w:rsidRPr="00E42CA7" w:rsidRDefault="00B32D65" w:rsidP="00C76F1B">
      <w:pPr>
        <w:pStyle w:val="Heading4"/>
      </w:pPr>
      <w:bookmarkStart w:id="522" w:name="_Toc274836411"/>
      <w:r w:rsidRPr="00882B93">
        <w:rPr>
          <w:noProof/>
        </w:rPr>
        <w:t>FT501</w:t>
      </w:r>
      <w:r w:rsidRPr="00E42CA7">
        <w:t xml:space="preserve"> - </w:t>
      </w:r>
      <w:r w:rsidRPr="00882B93">
        <w:rPr>
          <w:noProof/>
        </w:rPr>
        <w:t>Debietmeting zand naar stockagehopen</w:t>
      </w:r>
      <w:bookmarkEnd w:id="520"/>
      <w:bookmarkEnd w:id="522"/>
    </w:p>
    <w:p w14:paraId="3B1D4358" w14:textId="77777777" w:rsidR="00B32D65" w:rsidRPr="00DE374A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6D4EF2" w:rsidRPr="00D92D58" w14:paraId="3B1D435C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59" w14:textId="77777777" w:rsidR="006D4EF2" w:rsidRPr="00D92D58" w:rsidRDefault="006D4EF2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35A" w14:textId="77777777" w:rsidR="006D4EF2" w:rsidRPr="00D92D58" w:rsidRDefault="006D4EF2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35B" w14:textId="77777777" w:rsidR="006D4EF2" w:rsidRPr="00D92D58" w:rsidRDefault="006D4EF2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6D4EF2" w:rsidRPr="00D92D58" w14:paraId="3B1D4360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5D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35E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35F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364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61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362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3969" w:type="dxa"/>
          </w:tcPr>
          <w:p w14:paraId="3B1D4363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368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65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366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367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36C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69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36A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36B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370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6D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36E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36F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374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71" w14:textId="77777777" w:rsidR="006D4EF2" w:rsidRDefault="006D4EF2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AI</w:t>
            </w:r>
          </w:p>
        </w:tc>
        <w:tc>
          <w:tcPr>
            <w:tcW w:w="3686" w:type="dxa"/>
          </w:tcPr>
          <w:p w14:paraId="3B1D4372" w14:textId="77777777" w:rsidR="006D4EF2" w:rsidRPr="00545250" w:rsidRDefault="006D4EF2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lang w:val="nl"/>
              </w:rPr>
            </w:pPr>
            <w:r w:rsidRPr="00545250">
              <w:rPr>
                <w:bCs/>
                <w:lang w:val="nl"/>
              </w:rPr>
              <w:t>C2.0.11.308.</w:t>
            </w:r>
            <w:r>
              <w:rPr>
                <w:bCs/>
                <w:lang w:val="nl"/>
              </w:rPr>
              <w:t>6</w:t>
            </w:r>
          </w:p>
        </w:tc>
        <w:tc>
          <w:tcPr>
            <w:tcW w:w="3969" w:type="dxa"/>
          </w:tcPr>
          <w:p w14:paraId="3B1D4373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375" w14:textId="77777777" w:rsidR="00DE374A" w:rsidRPr="00DE374A" w:rsidRDefault="00DE374A" w:rsidP="00DE374A">
      <w:bookmarkStart w:id="523" w:name="_Toc264036327"/>
      <w:bookmarkStart w:id="524" w:name="_Toc264036328"/>
      <w:bookmarkEnd w:id="523"/>
    </w:p>
    <w:p w14:paraId="3B1D4376" w14:textId="77777777" w:rsidR="00B32D65" w:rsidRDefault="00B32D65" w:rsidP="006D4EF2">
      <w:pPr>
        <w:pStyle w:val="Heading3"/>
        <w:keepNext/>
      </w:pPr>
      <w:bookmarkStart w:id="525" w:name="_Toc274836412"/>
      <w:r>
        <w:t>Toren1</w:t>
      </w:r>
      <w:bookmarkEnd w:id="524"/>
      <w:bookmarkEnd w:id="525"/>
    </w:p>
    <w:p w14:paraId="3B1D4377" w14:textId="77777777" w:rsidR="00B32D65" w:rsidRPr="00E42CA7" w:rsidRDefault="00B32D65" w:rsidP="006D4EF2">
      <w:pPr>
        <w:pStyle w:val="Heading4"/>
      </w:pPr>
      <w:bookmarkStart w:id="526" w:name="_Toc264036329"/>
      <w:bookmarkStart w:id="527" w:name="_Toc274836413"/>
      <w:r w:rsidRPr="00882B93">
        <w:rPr>
          <w:noProof/>
        </w:rPr>
        <w:t>SVA501</w:t>
      </w:r>
      <w:r w:rsidRPr="00E42CA7">
        <w:t xml:space="preserve"> - </w:t>
      </w:r>
      <w:r w:rsidRPr="00882B93">
        <w:rPr>
          <w:noProof/>
        </w:rPr>
        <w:t>Klep zand naar toren 1</w:t>
      </w:r>
      <w:bookmarkEnd w:id="526"/>
      <w:bookmarkEnd w:id="527"/>
    </w:p>
    <w:p w14:paraId="3B1D4378" w14:textId="77777777" w:rsidR="00B32D65" w:rsidRDefault="00B32D65" w:rsidP="006D4EF2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37C" w14:textId="77777777" w:rsidTr="0051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79" w14:textId="77777777" w:rsidR="00B32D65" w:rsidRPr="00D92D58" w:rsidRDefault="00B32D65" w:rsidP="006D4EF2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37A" w14:textId="77777777" w:rsidR="00B32D65" w:rsidRPr="00D92D58" w:rsidRDefault="00B32D65" w:rsidP="006D4EF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  <w:tc>
          <w:tcPr>
            <w:tcW w:w="3922" w:type="dxa"/>
          </w:tcPr>
          <w:p w14:paraId="3B1D437B" w14:textId="77777777" w:rsidR="00B32D65" w:rsidRPr="00D92D58" w:rsidRDefault="001B494A" w:rsidP="006D4EF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380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7D" w14:textId="77777777" w:rsidR="00B32D65" w:rsidRPr="00D92D58" w:rsidRDefault="00B32D65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37E" w14:textId="77777777" w:rsidR="00B32D65" w:rsidRPr="00D92D58" w:rsidRDefault="00B32D65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flotatie:stap35 en keuze is toren1</w:t>
            </w:r>
          </w:p>
        </w:tc>
        <w:tc>
          <w:tcPr>
            <w:tcW w:w="3922" w:type="dxa"/>
          </w:tcPr>
          <w:p w14:paraId="3B1D437F" w14:textId="77777777" w:rsidR="00B32D65" w:rsidRPr="00D92D58" w:rsidRDefault="00B32D65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384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81" w14:textId="77777777" w:rsidR="00B32D65" w:rsidRPr="00D92D58" w:rsidRDefault="00B32D65" w:rsidP="006D4EF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382" w14:textId="77777777" w:rsidR="00B32D65" w:rsidRPr="00D92D58" w:rsidRDefault="00B32D65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383" w14:textId="77777777" w:rsidR="00B32D65" w:rsidRPr="00D92D58" w:rsidRDefault="00B32D65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C60C4" w:rsidRPr="00D92D58" w14:paraId="3B1D4388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85" w14:textId="77777777" w:rsidR="005C60C4" w:rsidRPr="00D92D58" w:rsidRDefault="005C60C4" w:rsidP="006D4EF2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386" w14:textId="77777777" w:rsidR="005C60C4" w:rsidRPr="00D92D58" w:rsidRDefault="005C60C4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387" w14:textId="77777777" w:rsidR="005C60C4" w:rsidRPr="00D92D58" w:rsidRDefault="005C60C4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F7CBE" w:rsidRPr="00D92D58" w14:paraId="3B1D438C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89" w14:textId="77777777" w:rsidR="00EF7CBE" w:rsidRDefault="00EF7CBE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686" w:type="dxa"/>
          </w:tcPr>
          <w:p w14:paraId="3B1D438A" w14:textId="77777777" w:rsidR="00EF7CBE" w:rsidRDefault="00EF7CBE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C2.3.63 pos5</w:t>
            </w:r>
          </w:p>
        </w:tc>
        <w:tc>
          <w:tcPr>
            <w:tcW w:w="3922" w:type="dxa"/>
          </w:tcPr>
          <w:p w14:paraId="3B1D438B" w14:textId="77777777" w:rsidR="00EF7CBE" w:rsidRDefault="00EF7CBE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C60C4" w:rsidRPr="00D92D58" w14:paraId="3B1D4390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8D" w14:textId="77777777" w:rsidR="005C60C4" w:rsidRPr="00D92D58" w:rsidRDefault="005C60C4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Open</w:t>
            </w:r>
          </w:p>
        </w:tc>
        <w:tc>
          <w:tcPr>
            <w:tcW w:w="3686" w:type="dxa"/>
          </w:tcPr>
          <w:p w14:paraId="3B1D438E" w14:textId="77777777" w:rsidR="005C60C4" w:rsidRPr="00D92D58" w:rsidRDefault="005C60C4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C2.0.11.106.1</w:t>
            </w:r>
          </w:p>
        </w:tc>
        <w:tc>
          <w:tcPr>
            <w:tcW w:w="3922" w:type="dxa"/>
          </w:tcPr>
          <w:p w14:paraId="3B1D438F" w14:textId="77777777" w:rsidR="005C60C4" w:rsidRPr="00D92D58" w:rsidRDefault="005C60C4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Klep open</w:t>
            </w:r>
          </w:p>
        </w:tc>
      </w:tr>
      <w:tr w:rsidR="000F09B8" w:rsidRPr="00D92D58" w14:paraId="3B1D4394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91" w14:textId="77777777" w:rsidR="000F09B8" w:rsidRPr="00D92D58" w:rsidRDefault="005C60C4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Toe</w:t>
            </w:r>
          </w:p>
        </w:tc>
        <w:tc>
          <w:tcPr>
            <w:tcW w:w="3686" w:type="dxa"/>
          </w:tcPr>
          <w:p w14:paraId="3B1D4392" w14:textId="77777777" w:rsidR="000F09B8" w:rsidRPr="00D92D58" w:rsidRDefault="005C60C4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C2.0.11.106.2</w:t>
            </w:r>
          </w:p>
        </w:tc>
        <w:tc>
          <w:tcPr>
            <w:tcW w:w="3922" w:type="dxa"/>
          </w:tcPr>
          <w:p w14:paraId="3B1D4393" w14:textId="77777777" w:rsidR="000F09B8" w:rsidRPr="00D92D58" w:rsidRDefault="005C60C4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Klep toe</w:t>
            </w:r>
          </w:p>
        </w:tc>
      </w:tr>
      <w:tr w:rsidR="000F09B8" w:rsidRPr="00D92D58" w14:paraId="3B1D4398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95" w14:textId="77777777" w:rsidR="000F09B8" w:rsidRPr="00D92D58" w:rsidRDefault="001B494A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Pos1</w:t>
            </w:r>
          </w:p>
        </w:tc>
        <w:tc>
          <w:tcPr>
            <w:tcW w:w="3686" w:type="dxa"/>
          </w:tcPr>
          <w:p w14:paraId="3B1D4396" w14:textId="77777777" w:rsidR="000F09B8" w:rsidRPr="00D92D58" w:rsidRDefault="001B494A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C2.0.11.103.1</w:t>
            </w:r>
          </w:p>
        </w:tc>
        <w:tc>
          <w:tcPr>
            <w:tcW w:w="3922" w:type="dxa"/>
          </w:tcPr>
          <w:p w14:paraId="3B1D4397" w14:textId="77777777" w:rsidR="000F09B8" w:rsidRPr="00D92D58" w:rsidRDefault="001B494A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positie1</w:t>
            </w:r>
          </w:p>
        </w:tc>
      </w:tr>
      <w:tr w:rsidR="001B494A" w:rsidRPr="00D92D58" w14:paraId="3B1D439C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99" w14:textId="77777777" w:rsidR="001B494A" w:rsidRDefault="001B494A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Pos2</w:t>
            </w:r>
          </w:p>
        </w:tc>
        <w:tc>
          <w:tcPr>
            <w:tcW w:w="3686" w:type="dxa"/>
          </w:tcPr>
          <w:p w14:paraId="3B1D439A" w14:textId="77777777" w:rsidR="001B494A" w:rsidRPr="00D92D58" w:rsidRDefault="001B494A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C2.0.11.103.2</w:t>
            </w:r>
          </w:p>
        </w:tc>
        <w:tc>
          <w:tcPr>
            <w:tcW w:w="3922" w:type="dxa"/>
          </w:tcPr>
          <w:p w14:paraId="3B1D439B" w14:textId="77777777" w:rsidR="001B494A" w:rsidRPr="00D92D58" w:rsidRDefault="001B494A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Toren in positie2</w:t>
            </w:r>
          </w:p>
        </w:tc>
      </w:tr>
      <w:tr w:rsidR="001B494A" w:rsidRPr="00D92D58" w14:paraId="3B1D43A0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9D" w14:textId="77777777" w:rsidR="001B494A" w:rsidRDefault="001B494A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Pos3</w:t>
            </w:r>
          </w:p>
        </w:tc>
        <w:tc>
          <w:tcPr>
            <w:tcW w:w="3686" w:type="dxa"/>
          </w:tcPr>
          <w:p w14:paraId="3B1D439E" w14:textId="77777777" w:rsidR="001B494A" w:rsidRPr="00D92D58" w:rsidRDefault="001B494A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C2.0.11.103.3</w:t>
            </w:r>
          </w:p>
        </w:tc>
        <w:tc>
          <w:tcPr>
            <w:tcW w:w="3922" w:type="dxa"/>
          </w:tcPr>
          <w:p w14:paraId="3B1D439F" w14:textId="77777777" w:rsidR="001B494A" w:rsidRPr="00D92D58" w:rsidRDefault="001B494A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positie3</w:t>
            </w:r>
          </w:p>
        </w:tc>
      </w:tr>
      <w:tr w:rsidR="001B494A" w:rsidRPr="00D92D58" w14:paraId="3B1D43A4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A1" w14:textId="77777777" w:rsidR="001B494A" w:rsidRDefault="001B494A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ML</w:t>
            </w:r>
          </w:p>
        </w:tc>
        <w:tc>
          <w:tcPr>
            <w:tcW w:w="3686" w:type="dxa"/>
          </w:tcPr>
          <w:p w14:paraId="3B1D43A2" w14:textId="77777777" w:rsidR="001B494A" w:rsidRPr="00D92D58" w:rsidRDefault="001B494A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C2.0.11.103.4</w:t>
            </w:r>
          </w:p>
        </w:tc>
        <w:tc>
          <w:tcPr>
            <w:tcW w:w="3922" w:type="dxa"/>
          </w:tcPr>
          <w:p w14:paraId="3B1D43A3" w14:textId="77777777" w:rsidR="001B494A" w:rsidRPr="00D92D58" w:rsidRDefault="001B494A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Toren in positie max. links</w:t>
            </w:r>
          </w:p>
        </w:tc>
      </w:tr>
      <w:tr w:rsidR="001B494A" w:rsidRPr="00D92D58" w14:paraId="3B1D43A8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A5" w14:textId="77777777" w:rsidR="001B494A" w:rsidRDefault="001B494A" w:rsidP="006D4EF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MR</w:t>
            </w:r>
          </w:p>
        </w:tc>
        <w:tc>
          <w:tcPr>
            <w:tcW w:w="3686" w:type="dxa"/>
          </w:tcPr>
          <w:p w14:paraId="3B1D43A6" w14:textId="77777777" w:rsidR="001B494A" w:rsidRPr="00D92D58" w:rsidRDefault="001B494A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C2.0.11.103.5</w:t>
            </w:r>
          </w:p>
        </w:tc>
        <w:tc>
          <w:tcPr>
            <w:tcW w:w="3922" w:type="dxa"/>
          </w:tcPr>
          <w:p w14:paraId="3B1D43A7" w14:textId="77777777" w:rsidR="001B494A" w:rsidRPr="00D92D58" w:rsidRDefault="001B494A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positiemax. rechts</w:t>
            </w:r>
          </w:p>
        </w:tc>
      </w:tr>
    </w:tbl>
    <w:p w14:paraId="3B1D43A9" w14:textId="77777777" w:rsidR="001B494A" w:rsidRDefault="001B494A" w:rsidP="001B494A">
      <w:bookmarkStart w:id="528" w:name="_Toc264036330"/>
    </w:p>
    <w:bookmarkEnd w:id="528"/>
    <w:p w14:paraId="3B1D43AA" w14:textId="77777777" w:rsidR="00B32D65" w:rsidRDefault="00B32D65" w:rsidP="00A44A2A">
      <w:pPr>
        <w:rPr>
          <w:lang w:val="nl"/>
        </w:rPr>
      </w:pPr>
    </w:p>
    <w:p w14:paraId="3B1D43AB" w14:textId="77777777" w:rsidR="00B32D65" w:rsidRPr="00E42CA7" w:rsidRDefault="00B32D65" w:rsidP="00C76F1B">
      <w:pPr>
        <w:pStyle w:val="Heading4"/>
      </w:pPr>
      <w:bookmarkStart w:id="529" w:name="_Toc264036335"/>
      <w:bookmarkStart w:id="530" w:name="_Toc274836414"/>
      <w:r w:rsidRPr="00882B93">
        <w:rPr>
          <w:noProof/>
        </w:rPr>
        <w:t>LT501</w:t>
      </w:r>
      <w:r w:rsidRPr="00E42CA7">
        <w:t xml:space="preserve"> - </w:t>
      </w:r>
      <w:r w:rsidRPr="00882B93">
        <w:rPr>
          <w:noProof/>
        </w:rPr>
        <w:t>Niveaumeting toren zandstockage</w:t>
      </w:r>
      <w:bookmarkEnd w:id="529"/>
      <w:bookmarkEnd w:id="530"/>
    </w:p>
    <w:p w14:paraId="3B1D43AC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p w14:paraId="3B1D43AD" w14:textId="77777777" w:rsidR="00B32D65" w:rsidRDefault="00B32D65" w:rsidP="00A44A2A">
      <w:pPr>
        <w:rPr>
          <w:lang w:val="nl"/>
        </w:rPr>
      </w:pPr>
      <w:r>
        <w:rPr>
          <w:noProof/>
        </w:rPr>
        <w:t xml:space="preserve">Low: </w:t>
      </w:r>
      <w:r w:rsidRPr="00882B93">
        <w:rPr>
          <w:noProof/>
          <w:lang w:val="nl"/>
        </w:rPr>
        <w:t>0</w:t>
      </w:r>
    </w:p>
    <w:p w14:paraId="3B1D43AE" w14:textId="77777777" w:rsidR="00B32D65" w:rsidRDefault="00B32D65" w:rsidP="00A44A2A">
      <w:r>
        <w:rPr>
          <w:noProof/>
        </w:rPr>
        <w:t>High: 10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515195" w:rsidRPr="00D92D58" w14:paraId="3B1D43B2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AF" w14:textId="77777777" w:rsidR="00515195" w:rsidRPr="00D92D58" w:rsidRDefault="0051519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B0" w14:textId="77777777" w:rsidR="00515195" w:rsidRPr="00D92D58" w:rsidRDefault="0051519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B1" w14:textId="77777777" w:rsidR="00515195" w:rsidRPr="00D92D58" w:rsidRDefault="0051519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15195" w:rsidRPr="00D92D58" w14:paraId="3B1D43B6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B3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B4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B5" w14:textId="77777777" w:rsidR="00515195" w:rsidRPr="00D92D58" w:rsidRDefault="00515195" w:rsidP="00A44A2A">
            <w:pPr>
              <w:pStyle w:val="TableNormal0"/>
              <w:keepNext/>
              <w:rPr>
                <w:lang w:val="en-US"/>
              </w:rPr>
            </w:pPr>
          </w:p>
        </w:tc>
      </w:tr>
      <w:tr w:rsidR="00515195" w:rsidRPr="00D92D58" w14:paraId="3B1D43BA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B7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B8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B9" w14:textId="77777777" w:rsidR="00515195" w:rsidRPr="00D92D58" w:rsidRDefault="00515195" w:rsidP="00A44A2A">
            <w:pPr>
              <w:pStyle w:val="TableNormal0"/>
              <w:keepNext/>
              <w:rPr>
                <w:lang w:val="en-US"/>
              </w:rPr>
            </w:pPr>
          </w:p>
        </w:tc>
      </w:tr>
      <w:tr w:rsidR="00515195" w:rsidRPr="00D92D58" w14:paraId="3B1D43BE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BB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BC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BD" w14:textId="77777777" w:rsidR="00515195" w:rsidRPr="00D92D58" w:rsidRDefault="00515195" w:rsidP="00A44A2A">
            <w:pPr>
              <w:pStyle w:val="TableNormal0"/>
              <w:keepNext/>
              <w:rPr>
                <w:lang w:val="en-US"/>
              </w:rPr>
            </w:pPr>
          </w:p>
        </w:tc>
      </w:tr>
      <w:tr w:rsidR="00515195" w:rsidRPr="00D92D58" w14:paraId="3B1D43C2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BF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0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1" w14:textId="77777777" w:rsidR="00515195" w:rsidRPr="00D92D58" w:rsidRDefault="00515195" w:rsidP="00A44A2A">
            <w:pPr>
              <w:pStyle w:val="TableNormal0"/>
              <w:keepNext/>
              <w:rPr>
                <w:lang w:val="nl-BE"/>
              </w:rPr>
            </w:pPr>
          </w:p>
        </w:tc>
      </w:tr>
      <w:tr w:rsidR="00515195" w:rsidRPr="00D92D58" w14:paraId="3B1D43C6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3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4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5" w14:textId="77777777" w:rsidR="00515195" w:rsidRPr="00D92D58" w:rsidRDefault="00515195" w:rsidP="00A44A2A">
            <w:pPr>
              <w:pStyle w:val="TableNormal0"/>
              <w:keepNext/>
              <w:rPr>
                <w:lang w:val="nl-BE"/>
              </w:rPr>
            </w:pPr>
          </w:p>
        </w:tc>
      </w:tr>
      <w:tr w:rsidR="00515195" w:rsidRPr="00D92D58" w14:paraId="3B1D43CA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7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8" w14:textId="77777777" w:rsidR="00515195" w:rsidRPr="00D92D58" w:rsidRDefault="00515195" w:rsidP="00A44A2A">
            <w:pPr>
              <w:pStyle w:val="TableNormal0"/>
              <w:keepNext/>
            </w:pPr>
            <w:r>
              <w:t>C2.0.11.307.1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C9" w14:textId="77777777" w:rsidR="00515195" w:rsidRPr="00D92D58" w:rsidRDefault="00515195" w:rsidP="00A44A2A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3CB" w14:textId="77777777" w:rsidR="00B32D65" w:rsidRPr="0077218A" w:rsidRDefault="00B32D65" w:rsidP="00A44A2A">
      <w:pPr>
        <w:rPr>
          <w:lang w:val="nl"/>
        </w:rPr>
      </w:pPr>
    </w:p>
    <w:p w14:paraId="3B1D43CC" w14:textId="77777777" w:rsidR="00B32D65" w:rsidRPr="00E42CA7" w:rsidRDefault="00B32D65" w:rsidP="00C76F1B">
      <w:pPr>
        <w:pStyle w:val="Heading4"/>
      </w:pPr>
      <w:bookmarkStart w:id="531" w:name="_Toc264036336"/>
      <w:bookmarkStart w:id="532" w:name="_Toc274836415"/>
      <w:r w:rsidRPr="00882B93">
        <w:rPr>
          <w:noProof/>
        </w:rPr>
        <w:t>MTW501</w:t>
      </w:r>
      <w:r w:rsidRPr="00E42CA7">
        <w:t xml:space="preserve"> - </w:t>
      </w:r>
      <w:r w:rsidRPr="00882B93">
        <w:rPr>
          <w:noProof/>
        </w:rPr>
        <w:t>Lier Cycloontoren 1</w:t>
      </w:r>
      <w:bookmarkEnd w:id="531"/>
      <w:bookmarkEnd w:id="532"/>
    </w:p>
    <w:p w14:paraId="3B1D43CD" w14:textId="77777777" w:rsidR="00B32D65" w:rsidRDefault="00B32D65" w:rsidP="006D700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3CE" w14:textId="77777777" w:rsidR="00B32D65" w:rsidRDefault="00B32D65" w:rsidP="006D7000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68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3D2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CF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D0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D1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3D6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D3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D4" w14:textId="77777777" w:rsidR="00B32D65" w:rsidRPr="00D92D58" w:rsidRDefault="00B32D65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3D5" w14:textId="77777777" w:rsidR="00B32D65" w:rsidRPr="00D92D58" w:rsidRDefault="00B32D65" w:rsidP="006D7000">
            <w:pPr>
              <w:pStyle w:val="TableNormal0"/>
              <w:keepNext/>
            </w:pPr>
          </w:p>
        </w:tc>
      </w:tr>
      <w:tr w:rsidR="00B32D65" w:rsidRPr="00D92D58" w14:paraId="3B1D43DA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D7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D8" w14:textId="77777777" w:rsidR="00B32D65" w:rsidRPr="00D92D58" w:rsidRDefault="00B32D65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3D9" w14:textId="77777777" w:rsidR="00B32D65" w:rsidRPr="00D92D58" w:rsidRDefault="00B32D65" w:rsidP="006D7000">
            <w:pPr>
              <w:pStyle w:val="TableNormal0"/>
              <w:keepNext/>
            </w:pPr>
          </w:p>
        </w:tc>
      </w:tr>
    </w:tbl>
    <w:p w14:paraId="3B1D43DB" w14:textId="77777777" w:rsidR="00B32D65" w:rsidRPr="0077218A" w:rsidRDefault="00B32D65" w:rsidP="00A44A2A">
      <w:pPr>
        <w:rPr>
          <w:lang w:val="nl"/>
        </w:rPr>
      </w:pPr>
    </w:p>
    <w:p w14:paraId="3B1D43DC" w14:textId="77777777" w:rsidR="00B32D65" w:rsidRPr="00E42CA7" w:rsidRDefault="00B32D65" w:rsidP="00C76F1B">
      <w:pPr>
        <w:pStyle w:val="Heading4"/>
      </w:pPr>
      <w:bookmarkStart w:id="533" w:name="_Toc264036337"/>
      <w:bookmarkStart w:id="534" w:name="_Toc274836416"/>
      <w:r w:rsidRPr="00882B93">
        <w:rPr>
          <w:noProof/>
        </w:rPr>
        <w:t>PT501</w:t>
      </w:r>
      <w:r w:rsidRPr="00E42CA7">
        <w:t xml:space="preserve"> - </w:t>
      </w:r>
      <w:r w:rsidRPr="00882B93">
        <w:rPr>
          <w:noProof/>
        </w:rPr>
        <w:t>Drukmeting Cycloon Toren 1</w:t>
      </w:r>
      <w:bookmarkEnd w:id="533"/>
      <w:bookmarkEnd w:id="534"/>
    </w:p>
    <w:p w14:paraId="3B1D43DD" w14:textId="77777777" w:rsidR="00B32D65" w:rsidRPr="00B3210E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515195" w:rsidRPr="00D92D58" w14:paraId="3B1D43E1" w14:textId="77777777" w:rsidTr="0051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DE" w14:textId="77777777" w:rsidR="00515195" w:rsidRPr="00D92D58" w:rsidRDefault="00515195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3DF" w14:textId="77777777" w:rsidR="00515195" w:rsidRPr="00D92D58" w:rsidRDefault="00515195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3E0" w14:textId="77777777" w:rsidR="00515195" w:rsidRPr="00D92D58" w:rsidRDefault="00515195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515195" w:rsidRPr="00D92D58" w14:paraId="3B1D43E5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E2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3E3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3E4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3E9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E6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3E7" w14:textId="77777777" w:rsidR="00515195" w:rsidRPr="00D92D58" w:rsidRDefault="00B3210E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969" w:type="dxa"/>
          </w:tcPr>
          <w:p w14:paraId="3B1D43E8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3ED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EA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3EB" w14:textId="77777777" w:rsidR="00515195" w:rsidRPr="00D92D58" w:rsidRDefault="00B3210E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3EC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3F1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EE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3EF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3F0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515195" w:rsidRPr="00D92D58" w14:paraId="3B1D43F5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F2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3F3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3F4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515195" w:rsidRPr="00D92D58" w14:paraId="3B1D43F9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3F6" w14:textId="77777777" w:rsidR="00515195" w:rsidRPr="00D92D58" w:rsidRDefault="00515195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43F7" w14:textId="77777777" w:rsidR="00515195" w:rsidRPr="00D92D58" w:rsidRDefault="00515195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C2.0.11.307.2</w:t>
            </w:r>
          </w:p>
        </w:tc>
        <w:tc>
          <w:tcPr>
            <w:tcW w:w="3969" w:type="dxa"/>
          </w:tcPr>
          <w:p w14:paraId="3B1D43F8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3FA" w14:textId="77777777" w:rsidR="00B32D65" w:rsidRPr="0077218A" w:rsidRDefault="00B32D65" w:rsidP="00A44A2A">
      <w:pPr>
        <w:rPr>
          <w:lang w:val="nl"/>
        </w:rPr>
      </w:pPr>
    </w:p>
    <w:p w14:paraId="3B1D43FB" w14:textId="77777777" w:rsidR="00B32D65" w:rsidRPr="00E42CA7" w:rsidRDefault="00B32D65" w:rsidP="00C76F1B">
      <w:pPr>
        <w:pStyle w:val="Heading4"/>
      </w:pPr>
      <w:bookmarkStart w:id="535" w:name="_Toc264036338"/>
      <w:bookmarkStart w:id="536" w:name="_Toc274836417"/>
      <w:r w:rsidRPr="00882B93">
        <w:rPr>
          <w:noProof/>
        </w:rPr>
        <w:t>SVA511a</w:t>
      </w:r>
      <w:r w:rsidRPr="00E42CA7">
        <w:t xml:space="preserve"> - </w:t>
      </w:r>
      <w:r w:rsidRPr="00882B93">
        <w:rPr>
          <w:noProof/>
        </w:rPr>
        <w:t>Sprinklerklep Toren 1</w:t>
      </w:r>
      <w:bookmarkEnd w:id="535"/>
      <w:bookmarkEnd w:id="536"/>
    </w:p>
    <w:p w14:paraId="3B1D43FC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400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FD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FE" w14:textId="77777777" w:rsidR="00B32D65" w:rsidRPr="00D92D58" w:rsidRDefault="00AE5B3E" w:rsidP="00A44A2A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3FF" w14:textId="77777777" w:rsidR="00B32D65" w:rsidRPr="00D92D58" w:rsidRDefault="00AE5B3E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32D65" w:rsidRPr="00D92D58" w14:paraId="3B1D4404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01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02" w14:textId="77777777" w:rsidR="00B32D65" w:rsidRPr="00D92D58" w:rsidRDefault="00A453F0" w:rsidP="00A44A2A">
            <w:pPr>
              <w:pStyle w:val="TableNormal0"/>
              <w:keepNext/>
            </w:pPr>
            <w:r>
              <w:t>manueel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03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408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5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6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7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AE5B3E" w:rsidRPr="00D92D58" w14:paraId="3B1D440C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9" w14:textId="77777777" w:rsidR="00AE5B3E" w:rsidRPr="00D92D58" w:rsidRDefault="00AE5B3E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A" w14:textId="77777777" w:rsidR="00AE5B3E" w:rsidRPr="00D92D58" w:rsidRDefault="00AE5B3E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B" w14:textId="77777777" w:rsidR="00AE5B3E" w:rsidRPr="00D92D58" w:rsidRDefault="00AE5B3E" w:rsidP="00A44A2A">
            <w:pPr>
              <w:pStyle w:val="TableNormal0"/>
              <w:keepNext/>
            </w:pPr>
          </w:p>
        </w:tc>
      </w:tr>
      <w:tr w:rsidR="00AE5B3E" w:rsidRPr="00D92D58" w14:paraId="3B1D4410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D" w14:textId="77777777" w:rsidR="00AE5B3E" w:rsidRPr="00D92D58" w:rsidRDefault="00AE5B3E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E" w14:textId="77777777" w:rsidR="00AE5B3E" w:rsidRPr="00D92D58" w:rsidRDefault="00AE5B3E" w:rsidP="00A44A2A">
            <w:pPr>
              <w:pStyle w:val="TableNormal0"/>
              <w:keepNext/>
            </w:pPr>
            <w:r>
              <w:t>C2.0.11.201.1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0F" w14:textId="77777777" w:rsidR="00AE5B3E" w:rsidRPr="00D92D58" w:rsidRDefault="00AE5B3E" w:rsidP="00A44A2A">
            <w:pPr>
              <w:pStyle w:val="TableNormal0"/>
              <w:keepNext/>
            </w:pPr>
          </w:p>
        </w:tc>
      </w:tr>
    </w:tbl>
    <w:p w14:paraId="3B1D4411" w14:textId="77777777" w:rsidR="00B32D65" w:rsidRPr="0077218A" w:rsidRDefault="00B32D65" w:rsidP="00A44A2A">
      <w:pPr>
        <w:rPr>
          <w:lang w:val="nl"/>
        </w:rPr>
      </w:pPr>
    </w:p>
    <w:p w14:paraId="3B1D4412" w14:textId="77777777" w:rsidR="00B32D65" w:rsidRPr="00E42CA7" w:rsidRDefault="00B32D65" w:rsidP="00AE5B3E">
      <w:pPr>
        <w:pStyle w:val="Heading4"/>
      </w:pPr>
      <w:bookmarkStart w:id="537" w:name="_Toc264036339"/>
      <w:bookmarkStart w:id="538" w:name="_Toc274836418"/>
      <w:r w:rsidRPr="00882B93">
        <w:rPr>
          <w:noProof/>
        </w:rPr>
        <w:t>SVA511b</w:t>
      </w:r>
      <w:r w:rsidRPr="00E42CA7">
        <w:t xml:space="preserve"> - </w:t>
      </w:r>
      <w:r w:rsidRPr="00882B93">
        <w:rPr>
          <w:noProof/>
        </w:rPr>
        <w:t>Sprinklerklep Toren 1</w:t>
      </w:r>
      <w:bookmarkEnd w:id="537"/>
      <w:bookmarkEnd w:id="538"/>
    </w:p>
    <w:p w14:paraId="3B1D4413" w14:textId="77777777" w:rsidR="00B32D65" w:rsidRDefault="00B32D65" w:rsidP="00AE5B3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417" w14:textId="77777777" w:rsidTr="0051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14" w14:textId="77777777" w:rsidR="00B32D65" w:rsidRPr="00D92D58" w:rsidRDefault="00B32D65" w:rsidP="00AE5B3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415" w14:textId="77777777" w:rsidR="00B32D65" w:rsidRPr="00D92D58" w:rsidRDefault="00AE5B3E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416" w14:textId="77777777" w:rsidR="00B32D65" w:rsidRPr="00D92D58" w:rsidRDefault="00AE5B3E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41B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18" w14:textId="77777777" w:rsidR="00B32D65" w:rsidRPr="00D92D58" w:rsidRDefault="00B32D65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419" w14:textId="77777777" w:rsidR="00B32D65" w:rsidRPr="00D92D58" w:rsidRDefault="00A453F0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manueel</w:t>
            </w:r>
          </w:p>
        </w:tc>
        <w:tc>
          <w:tcPr>
            <w:tcW w:w="3922" w:type="dxa"/>
          </w:tcPr>
          <w:p w14:paraId="3B1D441A" w14:textId="77777777" w:rsidR="00B32D65" w:rsidRPr="00D92D58" w:rsidRDefault="00B32D65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41F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1C" w14:textId="77777777" w:rsidR="00B32D65" w:rsidRPr="00D92D58" w:rsidRDefault="00B32D65" w:rsidP="00AE5B3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41D" w14:textId="77777777" w:rsidR="00B32D65" w:rsidRPr="00D92D58" w:rsidRDefault="00B32D65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41E" w14:textId="77777777" w:rsidR="00B32D65" w:rsidRPr="00D92D58" w:rsidRDefault="00B32D65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5B3E" w:rsidRPr="00D92D58" w14:paraId="3B1D4423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20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421" w14:textId="77777777" w:rsidR="00AE5B3E" w:rsidRPr="00D92D58" w:rsidRDefault="00AE5B3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422" w14:textId="77777777" w:rsidR="00AE5B3E" w:rsidRPr="00D92D58" w:rsidRDefault="00AE5B3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B3E" w:rsidRPr="00D92D58" w14:paraId="3B1D4427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24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686" w:type="dxa"/>
          </w:tcPr>
          <w:p w14:paraId="3B1D4425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C2.0.11.201.2</w:t>
            </w:r>
          </w:p>
        </w:tc>
        <w:tc>
          <w:tcPr>
            <w:tcW w:w="3922" w:type="dxa"/>
          </w:tcPr>
          <w:p w14:paraId="3B1D4426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428" w14:textId="77777777" w:rsidR="00B32D65" w:rsidRPr="0077218A" w:rsidRDefault="00B32D65" w:rsidP="00A44A2A">
      <w:pPr>
        <w:rPr>
          <w:lang w:val="nl"/>
        </w:rPr>
      </w:pPr>
    </w:p>
    <w:p w14:paraId="3B1D4429" w14:textId="77777777" w:rsidR="00B32D65" w:rsidRPr="00E42CA7" w:rsidRDefault="00B32D65" w:rsidP="00C76F1B">
      <w:pPr>
        <w:pStyle w:val="Heading4"/>
      </w:pPr>
      <w:bookmarkStart w:id="539" w:name="_Toc264036340"/>
      <w:bookmarkStart w:id="540" w:name="_Toc274836419"/>
      <w:r w:rsidRPr="00882B93">
        <w:rPr>
          <w:noProof/>
        </w:rPr>
        <w:t>SVA511c</w:t>
      </w:r>
      <w:r w:rsidRPr="00E42CA7">
        <w:t xml:space="preserve"> - </w:t>
      </w:r>
      <w:r w:rsidRPr="00882B93">
        <w:rPr>
          <w:noProof/>
        </w:rPr>
        <w:t>Sprinklerklep Toren 1</w:t>
      </w:r>
      <w:bookmarkEnd w:id="539"/>
      <w:bookmarkEnd w:id="540"/>
    </w:p>
    <w:p w14:paraId="3B1D442A" w14:textId="77777777" w:rsidR="00B32D65" w:rsidRDefault="00B32D65" w:rsidP="00A44A2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42E" w14:textId="77777777" w:rsidTr="0051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2B" w14:textId="77777777" w:rsidR="00B32D65" w:rsidRPr="00D92D58" w:rsidRDefault="00B32D65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42C" w14:textId="77777777" w:rsidR="00B32D65" w:rsidRPr="00D92D58" w:rsidRDefault="00AE5B3E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42D" w14:textId="77777777" w:rsidR="00B32D65" w:rsidRPr="00D92D58" w:rsidRDefault="00AE5B3E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432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2F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430" w14:textId="77777777" w:rsidR="00B32D65" w:rsidRPr="00D92D58" w:rsidRDefault="00A453F0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manueel</w:t>
            </w:r>
          </w:p>
        </w:tc>
        <w:tc>
          <w:tcPr>
            <w:tcW w:w="3922" w:type="dxa"/>
          </w:tcPr>
          <w:p w14:paraId="3B1D4431" w14:textId="77777777" w:rsidR="00B32D65" w:rsidRPr="00D92D58" w:rsidRDefault="00B32D6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436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33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434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435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5B3E" w:rsidRPr="00D92D58" w14:paraId="3B1D443A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37" w14:textId="77777777" w:rsidR="00AE5B3E" w:rsidRPr="00D92D58" w:rsidRDefault="00AE5B3E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438" w14:textId="77777777" w:rsidR="00AE5B3E" w:rsidRPr="00D92D58" w:rsidRDefault="00AE5B3E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439" w14:textId="77777777" w:rsidR="00AE5B3E" w:rsidRPr="00D92D58" w:rsidRDefault="00AE5B3E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B3E" w:rsidRPr="00D92D58" w14:paraId="3B1D443E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3B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686" w:type="dxa"/>
          </w:tcPr>
          <w:p w14:paraId="3B1D443C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C2.0.11.201.3</w:t>
            </w:r>
          </w:p>
        </w:tc>
        <w:tc>
          <w:tcPr>
            <w:tcW w:w="3922" w:type="dxa"/>
          </w:tcPr>
          <w:p w14:paraId="3B1D443D" w14:textId="77777777" w:rsidR="00AE5B3E" w:rsidRPr="00D92D58" w:rsidRDefault="00AE5B3E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43F" w14:textId="77777777" w:rsidR="00B32D65" w:rsidRPr="0077218A" w:rsidRDefault="00B32D65" w:rsidP="00A44A2A">
      <w:pPr>
        <w:rPr>
          <w:lang w:val="nl"/>
        </w:rPr>
      </w:pPr>
    </w:p>
    <w:p w14:paraId="3B1D4440" w14:textId="77777777" w:rsidR="00B32D65" w:rsidRPr="00E42CA7" w:rsidRDefault="00B32D65" w:rsidP="00C76F1B">
      <w:pPr>
        <w:pStyle w:val="Heading4"/>
      </w:pPr>
      <w:bookmarkStart w:id="541" w:name="_Toc264036341"/>
      <w:bookmarkStart w:id="542" w:name="_Toc274836420"/>
      <w:r w:rsidRPr="00882B93">
        <w:rPr>
          <w:noProof/>
        </w:rPr>
        <w:t>WT501</w:t>
      </w:r>
      <w:r w:rsidRPr="00E42CA7">
        <w:t xml:space="preserve"> - </w:t>
      </w:r>
      <w:r w:rsidRPr="00882B93">
        <w:rPr>
          <w:noProof/>
        </w:rPr>
        <w:t>Windmeting op torens (Vaisala)</w:t>
      </w:r>
      <w:bookmarkEnd w:id="541"/>
      <w:bookmarkEnd w:id="542"/>
    </w:p>
    <w:p w14:paraId="3B1D4441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Wind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515195" w:rsidRPr="00D92D58" w14:paraId="3B1D4445" w14:textId="77777777" w:rsidTr="0051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42" w14:textId="77777777" w:rsidR="00515195" w:rsidRPr="00D92D58" w:rsidRDefault="00515195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lastRenderedPageBreak/>
              <w:t>Parameter</w:t>
            </w:r>
          </w:p>
        </w:tc>
        <w:tc>
          <w:tcPr>
            <w:tcW w:w="3686" w:type="dxa"/>
          </w:tcPr>
          <w:p w14:paraId="3B1D4443" w14:textId="77777777" w:rsidR="00515195" w:rsidRPr="00D92D58" w:rsidRDefault="00515195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444" w14:textId="77777777" w:rsidR="00515195" w:rsidRPr="00D92D58" w:rsidRDefault="00515195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515195" w:rsidRPr="00D92D58" w14:paraId="3B1D4449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46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447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48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44D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4A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44B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4C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451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4E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44F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50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455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52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453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54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515195" w:rsidRPr="00D92D58" w14:paraId="3B1D4459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56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457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58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515195" w:rsidRPr="00D92D58" w14:paraId="3B1D445D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5A" w14:textId="77777777" w:rsidR="00515195" w:rsidRPr="00D92D58" w:rsidRDefault="00515195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445B" w14:textId="77777777" w:rsidR="00515195" w:rsidRPr="00D92D58" w:rsidRDefault="00515195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C2.0.11.307.5</w:t>
            </w:r>
          </w:p>
        </w:tc>
        <w:tc>
          <w:tcPr>
            <w:tcW w:w="3969" w:type="dxa"/>
          </w:tcPr>
          <w:p w14:paraId="3B1D445C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45E" w14:textId="77777777" w:rsidR="00B32D65" w:rsidRPr="00161B71" w:rsidRDefault="00B32D65" w:rsidP="00A44A2A"/>
    <w:p w14:paraId="3B1D445F" w14:textId="77777777" w:rsidR="00B32D65" w:rsidRDefault="00B32D65" w:rsidP="00A44A2A">
      <w:pPr>
        <w:pStyle w:val="Heading3"/>
      </w:pPr>
      <w:bookmarkStart w:id="543" w:name="_Toc264036342"/>
      <w:bookmarkStart w:id="544" w:name="_Toc274836421"/>
      <w:r>
        <w:t>Toren2</w:t>
      </w:r>
      <w:bookmarkEnd w:id="543"/>
      <w:bookmarkEnd w:id="544"/>
    </w:p>
    <w:p w14:paraId="3B1D4460" w14:textId="77777777" w:rsidR="00B32D65" w:rsidRPr="00E42CA7" w:rsidRDefault="00B32D65" w:rsidP="00C76F1B">
      <w:pPr>
        <w:pStyle w:val="Heading4"/>
      </w:pPr>
      <w:bookmarkStart w:id="545" w:name="_Toc264036343"/>
      <w:bookmarkStart w:id="546" w:name="_Toc274836422"/>
      <w:r w:rsidRPr="00882B93">
        <w:rPr>
          <w:noProof/>
        </w:rPr>
        <w:t>SVA502</w:t>
      </w:r>
      <w:r w:rsidRPr="00E42CA7">
        <w:t xml:space="preserve"> - </w:t>
      </w:r>
      <w:r w:rsidRPr="00882B93">
        <w:rPr>
          <w:noProof/>
        </w:rPr>
        <w:t>Klep zand naar toren 2</w:t>
      </w:r>
      <w:bookmarkEnd w:id="545"/>
      <w:bookmarkEnd w:id="546"/>
    </w:p>
    <w:p w14:paraId="3B1D4461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465" w14:textId="77777777" w:rsidTr="0051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62" w14:textId="77777777" w:rsidR="00B32D65" w:rsidRPr="00D92D58" w:rsidRDefault="00B32D65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463" w14:textId="77777777" w:rsidR="00B32D65" w:rsidRPr="00D92D58" w:rsidRDefault="001B494A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464" w14:textId="77777777" w:rsidR="00B32D65" w:rsidRPr="00D92D58" w:rsidRDefault="001B494A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469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66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467" w14:textId="77777777" w:rsidR="00B32D65" w:rsidRPr="00D92D58" w:rsidRDefault="00B32D6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flotatie:stap35 en keuze is toren2</w:t>
            </w:r>
          </w:p>
        </w:tc>
        <w:tc>
          <w:tcPr>
            <w:tcW w:w="3922" w:type="dxa"/>
          </w:tcPr>
          <w:p w14:paraId="3B1D4468" w14:textId="77777777" w:rsidR="00B32D65" w:rsidRPr="00D92D58" w:rsidRDefault="00B32D6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46D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6A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46B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46C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494A" w:rsidRPr="00D92D58" w14:paraId="3B1D4471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6E" w14:textId="77777777" w:rsidR="001B494A" w:rsidRPr="00D92D58" w:rsidRDefault="001B494A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46F" w14:textId="77777777" w:rsidR="001B494A" w:rsidRPr="00D92D58" w:rsidRDefault="001B494A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470" w14:textId="77777777" w:rsidR="001B494A" w:rsidRPr="00D92D58" w:rsidRDefault="001B494A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F7CBE" w:rsidRPr="00D92D58" w14:paraId="3B1D4475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72" w14:textId="77777777" w:rsidR="00EF7CBE" w:rsidRDefault="00EF7CBE" w:rsidP="005C60C4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686" w:type="dxa"/>
          </w:tcPr>
          <w:p w14:paraId="3B1D4473" w14:textId="77777777" w:rsidR="00EF7CBE" w:rsidRDefault="00EF7CBE" w:rsidP="005C60C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C2.3.63 pos6</w:t>
            </w:r>
          </w:p>
        </w:tc>
        <w:tc>
          <w:tcPr>
            <w:tcW w:w="3922" w:type="dxa"/>
          </w:tcPr>
          <w:p w14:paraId="3B1D4474" w14:textId="77777777" w:rsidR="00EF7CBE" w:rsidRDefault="00EF7CBE" w:rsidP="005C60C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C60C4" w:rsidRPr="00D92D58" w14:paraId="3B1D4479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76" w14:textId="77777777" w:rsidR="005C60C4" w:rsidRPr="00D92D58" w:rsidRDefault="005C60C4" w:rsidP="005C60C4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Open</w:t>
            </w:r>
          </w:p>
        </w:tc>
        <w:tc>
          <w:tcPr>
            <w:tcW w:w="3686" w:type="dxa"/>
          </w:tcPr>
          <w:p w14:paraId="3B1D4477" w14:textId="77777777" w:rsidR="005C60C4" w:rsidRPr="00D92D58" w:rsidRDefault="005C60C4" w:rsidP="005C60C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C2.0.11.106.3</w:t>
            </w:r>
          </w:p>
        </w:tc>
        <w:tc>
          <w:tcPr>
            <w:tcW w:w="3922" w:type="dxa"/>
          </w:tcPr>
          <w:p w14:paraId="3B1D4478" w14:textId="77777777" w:rsidR="005C60C4" w:rsidRPr="00D92D58" w:rsidRDefault="005C60C4" w:rsidP="005C60C4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Klep open</w:t>
            </w:r>
          </w:p>
        </w:tc>
      </w:tr>
      <w:tr w:rsidR="005C60C4" w:rsidRPr="00D92D58" w14:paraId="3B1D447D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7A" w14:textId="77777777" w:rsidR="005C60C4" w:rsidRPr="00D92D58" w:rsidRDefault="005C60C4" w:rsidP="005C60C4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Toe</w:t>
            </w:r>
          </w:p>
        </w:tc>
        <w:tc>
          <w:tcPr>
            <w:tcW w:w="3686" w:type="dxa"/>
          </w:tcPr>
          <w:p w14:paraId="3B1D447B" w14:textId="77777777" w:rsidR="005C60C4" w:rsidRPr="00D92D58" w:rsidRDefault="005C60C4" w:rsidP="005C60C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C2.0.11.106.4</w:t>
            </w:r>
          </w:p>
        </w:tc>
        <w:tc>
          <w:tcPr>
            <w:tcW w:w="3922" w:type="dxa"/>
          </w:tcPr>
          <w:p w14:paraId="3B1D447C" w14:textId="77777777" w:rsidR="005C60C4" w:rsidRPr="00D92D58" w:rsidRDefault="005C60C4" w:rsidP="005C60C4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Klep toe</w:t>
            </w:r>
          </w:p>
        </w:tc>
      </w:tr>
      <w:tr w:rsidR="001B494A" w:rsidRPr="00D92D58" w14:paraId="3B1D4481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7E" w14:textId="77777777" w:rsidR="001B494A" w:rsidRPr="00D92D58" w:rsidRDefault="001B494A" w:rsidP="00E0565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Pos1</w:t>
            </w:r>
          </w:p>
        </w:tc>
        <w:tc>
          <w:tcPr>
            <w:tcW w:w="3686" w:type="dxa"/>
          </w:tcPr>
          <w:p w14:paraId="3B1D447F" w14:textId="77777777" w:rsidR="001B494A" w:rsidRPr="00D92D58" w:rsidRDefault="001B494A" w:rsidP="00E0565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C2.0.11.103.6</w:t>
            </w:r>
          </w:p>
        </w:tc>
        <w:tc>
          <w:tcPr>
            <w:tcW w:w="3922" w:type="dxa"/>
          </w:tcPr>
          <w:p w14:paraId="3B1D4480" w14:textId="77777777" w:rsidR="001B494A" w:rsidRPr="00D92D58" w:rsidRDefault="001B494A" w:rsidP="00E0565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positie1</w:t>
            </w:r>
          </w:p>
        </w:tc>
      </w:tr>
      <w:tr w:rsidR="001B494A" w:rsidRPr="00D92D58" w14:paraId="3B1D4485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82" w14:textId="77777777" w:rsidR="001B494A" w:rsidRDefault="001B494A" w:rsidP="00E0565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Pos2</w:t>
            </w:r>
          </w:p>
        </w:tc>
        <w:tc>
          <w:tcPr>
            <w:tcW w:w="3686" w:type="dxa"/>
          </w:tcPr>
          <w:p w14:paraId="3B1D4483" w14:textId="77777777" w:rsidR="001B494A" w:rsidRPr="00D92D58" w:rsidRDefault="001B494A" w:rsidP="00E0565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C2.0.11.103.7</w:t>
            </w:r>
          </w:p>
        </w:tc>
        <w:tc>
          <w:tcPr>
            <w:tcW w:w="3922" w:type="dxa"/>
          </w:tcPr>
          <w:p w14:paraId="3B1D4484" w14:textId="77777777" w:rsidR="001B494A" w:rsidRPr="00D92D58" w:rsidRDefault="001B494A" w:rsidP="00E0565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Toren in positie2</w:t>
            </w:r>
          </w:p>
        </w:tc>
      </w:tr>
      <w:tr w:rsidR="001B494A" w:rsidRPr="00D92D58" w14:paraId="3B1D4489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86" w14:textId="77777777" w:rsidR="001B494A" w:rsidRDefault="001B494A" w:rsidP="00E0565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Pos3</w:t>
            </w:r>
          </w:p>
        </w:tc>
        <w:tc>
          <w:tcPr>
            <w:tcW w:w="3686" w:type="dxa"/>
          </w:tcPr>
          <w:p w14:paraId="3B1D4487" w14:textId="77777777" w:rsidR="001B494A" w:rsidRPr="00D92D58" w:rsidRDefault="001B494A" w:rsidP="00E0565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C2.0.11.103.8</w:t>
            </w:r>
          </w:p>
        </w:tc>
        <w:tc>
          <w:tcPr>
            <w:tcW w:w="3922" w:type="dxa"/>
          </w:tcPr>
          <w:p w14:paraId="3B1D4488" w14:textId="77777777" w:rsidR="001B494A" w:rsidRPr="00D92D58" w:rsidRDefault="001B494A" w:rsidP="00E0565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positie3</w:t>
            </w:r>
          </w:p>
        </w:tc>
      </w:tr>
      <w:tr w:rsidR="001B494A" w:rsidRPr="00D92D58" w14:paraId="3B1D448D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8A" w14:textId="77777777" w:rsidR="001B494A" w:rsidRDefault="001B494A" w:rsidP="00E0565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ML</w:t>
            </w:r>
          </w:p>
        </w:tc>
        <w:tc>
          <w:tcPr>
            <w:tcW w:w="3686" w:type="dxa"/>
          </w:tcPr>
          <w:p w14:paraId="3B1D448B" w14:textId="77777777" w:rsidR="001B494A" w:rsidRPr="00D92D58" w:rsidRDefault="001B494A" w:rsidP="00E0565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C2.0.11.103.9</w:t>
            </w:r>
          </w:p>
        </w:tc>
        <w:tc>
          <w:tcPr>
            <w:tcW w:w="3922" w:type="dxa"/>
          </w:tcPr>
          <w:p w14:paraId="3B1D448C" w14:textId="77777777" w:rsidR="001B494A" w:rsidRPr="00D92D58" w:rsidRDefault="001B494A" w:rsidP="00E0565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Toren in positie max. links</w:t>
            </w:r>
          </w:p>
        </w:tc>
      </w:tr>
      <w:tr w:rsidR="001B494A" w:rsidRPr="00D92D58" w14:paraId="3B1D4491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8E" w14:textId="77777777" w:rsidR="001B494A" w:rsidRDefault="001B494A" w:rsidP="00E0565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MR</w:t>
            </w:r>
          </w:p>
        </w:tc>
        <w:tc>
          <w:tcPr>
            <w:tcW w:w="3686" w:type="dxa"/>
          </w:tcPr>
          <w:p w14:paraId="3B1D448F" w14:textId="77777777" w:rsidR="001B494A" w:rsidRPr="00D92D58" w:rsidRDefault="001B494A" w:rsidP="00E0565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C2.0.11.103.10</w:t>
            </w:r>
          </w:p>
        </w:tc>
        <w:tc>
          <w:tcPr>
            <w:tcW w:w="3922" w:type="dxa"/>
          </w:tcPr>
          <w:p w14:paraId="3B1D4490" w14:textId="77777777" w:rsidR="001B494A" w:rsidRPr="00D92D58" w:rsidRDefault="001B494A" w:rsidP="00E0565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positiemax. rechts</w:t>
            </w:r>
          </w:p>
        </w:tc>
      </w:tr>
    </w:tbl>
    <w:p w14:paraId="3B1D4492" w14:textId="77777777" w:rsidR="00B32D65" w:rsidRDefault="00B32D65" w:rsidP="00A44A2A"/>
    <w:p w14:paraId="3B1D4493" w14:textId="77777777" w:rsidR="00B32D65" w:rsidRPr="00E42CA7" w:rsidRDefault="00B32D65" w:rsidP="00C76F1B">
      <w:pPr>
        <w:pStyle w:val="Heading4"/>
      </w:pPr>
      <w:bookmarkStart w:id="547" w:name="_Toc264036349"/>
      <w:bookmarkStart w:id="548" w:name="_Toc274836423"/>
      <w:r w:rsidRPr="00882B93">
        <w:rPr>
          <w:noProof/>
        </w:rPr>
        <w:t>LT502</w:t>
      </w:r>
      <w:r w:rsidRPr="00E42CA7">
        <w:t xml:space="preserve"> - </w:t>
      </w:r>
      <w:r w:rsidRPr="00882B93">
        <w:rPr>
          <w:noProof/>
        </w:rPr>
        <w:t>Niveaumeting toren zandstockage</w:t>
      </w:r>
      <w:bookmarkEnd w:id="547"/>
      <w:bookmarkEnd w:id="548"/>
    </w:p>
    <w:p w14:paraId="3B1D4494" w14:textId="77777777" w:rsidR="00B32D65" w:rsidRPr="0051519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515195" w:rsidRPr="00D92D58" w14:paraId="3B1D4498" w14:textId="77777777" w:rsidTr="0051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95" w14:textId="77777777" w:rsidR="00515195" w:rsidRPr="00D92D58" w:rsidRDefault="00515195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496" w14:textId="77777777" w:rsidR="00515195" w:rsidRPr="00D92D58" w:rsidRDefault="00515195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497" w14:textId="77777777" w:rsidR="00515195" w:rsidRPr="00D92D58" w:rsidRDefault="00515195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515195" w:rsidRPr="00D92D58" w14:paraId="3B1D449C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99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49A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9B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4A0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9D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49E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969" w:type="dxa"/>
          </w:tcPr>
          <w:p w14:paraId="3B1D449F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4A4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A1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4A2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4A3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15195" w:rsidRPr="00D92D58" w14:paraId="3B1D44A8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A5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4A6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A7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515195" w:rsidRPr="00D92D58" w14:paraId="3B1D44AC" w14:textId="77777777" w:rsidTr="0051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A9" w14:textId="77777777" w:rsidR="00515195" w:rsidRPr="00D92D58" w:rsidRDefault="00515195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4AA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4AB" w14:textId="77777777" w:rsidR="00515195" w:rsidRPr="00D92D58" w:rsidRDefault="0051519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515195" w:rsidRPr="00D92D58" w14:paraId="3B1D44B0" w14:textId="77777777" w:rsidTr="00515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4AD" w14:textId="77777777" w:rsidR="00515195" w:rsidRPr="00D92D58" w:rsidRDefault="00515195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44AE" w14:textId="77777777" w:rsidR="00515195" w:rsidRPr="00D92D58" w:rsidRDefault="00515195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C2.0.11.307.3</w:t>
            </w:r>
          </w:p>
        </w:tc>
        <w:tc>
          <w:tcPr>
            <w:tcW w:w="3969" w:type="dxa"/>
          </w:tcPr>
          <w:p w14:paraId="3B1D44AF" w14:textId="77777777" w:rsidR="00515195" w:rsidRPr="00D92D58" w:rsidRDefault="0051519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4B1" w14:textId="77777777" w:rsidR="00B32D65" w:rsidRPr="0077218A" w:rsidRDefault="00B32D65" w:rsidP="00A44A2A">
      <w:pPr>
        <w:rPr>
          <w:lang w:val="nl"/>
        </w:rPr>
      </w:pPr>
    </w:p>
    <w:p w14:paraId="3B1D44B2" w14:textId="77777777" w:rsidR="00B32D65" w:rsidRPr="00E42CA7" w:rsidRDefault="00B32D65" w:rsidP="00515195">
      <w:pPr>
        <w:pStyle w:val="Heading4"/>
      </w:pPr>
      <w:bookmarkStart w:id="549" w:name="_Toc264036350"/>
      <w:bookmarkStart w:id="550" w:name="_Toc274836424"/>
      <w:r w:rsidRPr="00882B93">
        <w:rPr>
          <w:noProof/>
        </w:rPr>
        <w:t>MTW502</w:t>
      </w:r>
      <w:r w:rsidRPr="00E42CA7">
        <w:t xml:space="preserve"> - </w:t>
      </w:r>
      <w:r w:rsidRPr="00882B93">
        <w:rPr>
          <w:noProof/>
        </w:rPr>
        <w:t>Lier Cycloontoren 2</w:t>
      </w:r>
      <w:bookmarkEnd w:id="549"/>
      <w:bookmarkEnd w:id="550"/>
    </w:p>
    <w:p w14:paraId="3B1D44B3" w14:textId="77777777" w:rsidR="00B32D65" w:rsidRDefault="00B32D65" w:rsidP="00515195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4B4" w14:textId="77777777" w:rsidR="00B32D65" w:rsidRDefault="00B32D65" w:rsidP="00515195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69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4B8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B5" w14:textId="77777777" w:rsidR="00B32D65" w:rsidRPr="00D92D58" w:rsidRDefault="00B32D65" w:rsidP="0051519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B6" w14:textId="77777777" w:rsidR="00B32D65" w:rsidRPr="00D92D58" w:rsidRDefault="00B32D65" w:rsidP="0051519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B7" w14:textId="77777777" w:rsidR="00B32D65" w:rsidRPr="00D92D58" w:rsidRDefault="00B32D65" w:rsidP="00515195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4BC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B9" w14:textId="77777777" w:rsidR="00B32D65" w:rsidRPr="00D92D58" w:rsidRDefault="00B32D65" w:rsidP="0051519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BA" w14:textId="77777777" w:rsidR="00B32D65" w:rsidRPr="00D92D58" w:rsidRDefault="00B32D65" w:rsidP="00515195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BB" w14:textId="77777777" w:rsidR="00B32D65" w:rsidRPr="00D92D58" w:rsidRDefault="00B32D65" w:rsidP="00515195">
            <w:pPr>
              <w:pStyle w:val="TableNormal0"/>
              <w:keepNext/>
            </w:pPr>
          </w:p>
        </w:tc>
      </w:tr>
      <w:tr w:rsidR="00B32D65" w:rsidRPr="00D92D58" w14:paraId="3B1D44C0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BD" w14:textId="77777777" w:rsidR="00B32D65" w:rsidRPr="00D92D58" w:rsidRDefault="00B32D65" w:rsidP="0051519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BE" w14:textId="77777777" w:rsidR="00B32D65" w:rsidRPr="00D92D58" w:rsidRDefault="00B32D65" w:rsidP="00515195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BF" w14:textId="77777777" w:rsidR="00B32D65" w:rsidRPr="00D92D58" w:rsidRDefault="00B32D65" w:rsidP="00515195">
            <w:pPr>
              <w:pStyle w:val="TableNormal0"/>
              <w:keepNext/>
            </w:pPr>
          </w:p>
        </w:tc>
      </w:tr>
    </w:tbl>
    <w:p w14:paraId="3B1D44C1" w14:textId="77777777" w:rsidR="00B32D65" w:rsidRDefault="00B32D65" w:rsidP="00A44A2A"/>
    <w:p w14:paraId="3B1D44C2" w14:textId="77777777" w:rsidR="00B32D65" w:rsidRPr="0077218A" w:rsidRDefault="00B32D65" w:rsidP="00A44A2A">
      <w:pPr>
        <w:rPr>
          <w:lang w:val="nl"/>
        </w:rPr>
      </w:pPr>
    </w:p>
    <w:p w14:paraId="3B1D44C3" w14:textId="77777777" w:rsidR="00B32D65" w:rsidRPr="00E42CA7" w:rsidRDefault="00B32D65" w:rsidP="00C76F1B">
      <w:pPr>
        <w:pStyle w:val="Heading4"/>
      </w:pPr>
      <w:bookmarkStart w:id="551" w:name="_Toc264036351"/>
      <w:bookmarkStart w:id="552" w:name="_Toc274836425"/>
      <w:r w:rsidRPr="00882B93">
        <w:rPr>
          <w:noProof/>
        </w:rPr>
        <w:t>PT502</w:t>
      </w:r>
      <w:r w:rsidRPr="00E42CA7">
        <w:t xml:space="preserve"> - </w:t>
      </w:r>
      <w:r w:rsidRPr="00882B93">
        <w:rPr>
          <w:noProof/>
        </w:rPr>
        <w:t>Drukmeting Cycloon Toren 2</w:t>
      </w:r>
      <w:bookmarkEnd w:id="551"/>
      <w:bookmarkEnd w:id="552"/>
    </w:p>
    <w:p w14:paraId="3B1D44C4" w14:textId="77777777" w:rsidR="00B32D65" w:rsidRPr="0051519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515195" w:rsidRPr="00D92D58" w14:paraId="3B1D44C8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C5" w14:textId="77777777" w:rsidR="00515195" w:rsidRPr="00D92D58" w:rsidRDefault="0051519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C6" w14:textId="77777777" w:rsidR="00515195" w:rsidRPr="00D92D58" w:rsidRDefault="0051519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C7" w14:textId="77777777" w:rsidR="00515195" w:rsidRPr="00D92D58" w:rsidRDefault="0051519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515195" w:rsidRPr="00D92D58" w14:paraId="3B1D44CC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C9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CA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CB" w14:textId="77777777" w:rsidR="00515195" w:rsidRPr="00D92D58" w:rsidRDefault="00515195" w:rsidP="00A44A2A">
            <w:pPr>
              <w:pStyle w:val="TableNormal0"/>
              <w:keepNext/>
              <w:rPr>
                <w:lang w:val="en-US"/>
              </w:rPr>
            </w:pPr>
          </w:p>
        </w:tc>
      </w:tr>
      <w:tr w:rsidR="00515195" w:rsidRPr="00D92D58" w14:paraId="3B1D44D0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CD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CE" w14:textId="77777777" w:rsidR="00515195" w:rsidRPr="00D92D58" w:rsidRDefault="00515195" w:rsidP="00A44A2A">
            <w:pPr>
              <w:pStyle w:val="TableNormal0"/>
              <w:keepNext/>
            </w:pPr>
            <w:r>
              <w:t>10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CF" w14:textId="77777777" w:rsidR="00515195" w:rsidRPr="00D92D58" w:rsidRDefault="00515195" w:rsidP="00A44A2A">
            <w:pPr>
              <w:pStyle w:val="TableNormal0"/>
              <w:keepNext/>
              <w:rPr>
                <w:lang w:val="en-US"/>
              </w:rPr>
            </w:pPr>
          </w:p>
        </w:tc>
      </w:tr>
      <w:tr w:rsidR="00515195" w:rsidRPr="00D92D58" w14:paraId="3B1D44D4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D1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D2" w14:textId="77777777" w:rsidR="00515195" w:rsidRPr="00D92D58" w:rsidRDefault="00515195" w:rsidP="00A44A2A">
            <w:pPr>
              <w:pStyle w:val="TableNormal0"/>
              <w:keepNext/>
            </w:pPr>
            <w:r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D3" w14:textId="77777777" w:rsidR="00515195" w:rsidRPr="00D92D58" w:rsidRDefault="00515195" w:rsidP="00A44A2A">
            <w:pPr>
              <w:pStyle w:val="TableNormal0"/>
              <w:keepNext/>
              <w:rPr>
                <w:lang w:val="en-US"/>
              </w:rPr>
            </w:pPr>
          </w:p>
        </w:tc>
      </w:tr>
      <w:tr w:rsidR="00515195" w:rsidRPr="00D92D58" w14:paraId="3B1D44D8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5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6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7" w14:textId="77777777" w:rsidR="00515195" w:rsidRPr="00D92D58" w:rsidRDefault="00515195" w:rsidP="00A44A2A">
            <w:pPr>
              <w:pStyle w:val="TableNormal0"/>
              <w:keepNext/>
              <w:rPr>
                <w:lang w:val="nl-BE"/>
              </w:rPr>
            </w:pPr>
          </w:p>
        </w:tc>
      </w:tr>
      <w:tr w:rsidR="00515195" w:rsidRPr="00D92D58" w14:paraId="3B1D44DC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9" w14:textId="77777777" w:rsidR="00515195" w:rsidRPr="00D92D58" w:rsidRDefault="00515195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A" w14:textId="77777777" w:rsidR="00515195" w:rsidRPr="00D92D58" w:rsidRDefault="00515195" w:rsidP="00A44A2A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B" w14:textId="77777777" w:rsidR="00515195" w:rsidRPr="00D92D58" w:rsidRDefault="00515195" w:rsidP="00A44A2A">
            <w:pPr>
              <w:pStyle w:val="TableNormal0"/>
              <w:keepNext/>
              <w:rPr>
                <w:lang w:val="nl-BE"/>
              </w:rPr>
            </w:pPr>
          </w:p>
        </w:tc>
      </w:tr>
      <w:tr w:rsidR="00515195" w:rsidRPr="00D92D58" w14:paraId="3B1D44E0" w14:textId="77777777" w:rsidTr="0051519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D" w14:textId="77777777" w:rsidR="00515195" w:rsidRPr="00D92D58" w:rsidRDefault="00515195" w:rsidP="00A5145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E" w14:textId="77777777" w:rsidR="00515195" w:rsidRPr="00D92D58" w:rsidRDefault="00515195" w:rsidP="00A5145D">
            <w:pPr>
              <w:pStyle w:val="TableNormal0"/>
              <w:keepNext/>
            </w:pPr>
            <w:r>
              <w:t>C2.0.11.307.4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DF" w14:textId="77777777" w:rsidR="00515195" w:rsidRPr="00D92D58" w:rsidRDefault="00515195" w:rsidP="00A44A2A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4E1" w14:textId="77777777" w:rsidR="00B32D65" w:rsidRPr="0077218A" w:rsidRDefault="00B32D65" w:rsidP="00A44A2A">
      <w:pPr>
        <w:rPr>
          <w:lang w:val="nl"/>
        </w:rPr>
      </w:pPr>
    </w:p>
    <w:p w14:paraId="3B1D44E2" w14:textId="77777777" w:rsidR="00B32D65" w:rsidRPr="00E42CA7" w:rsidRDefault="00B32D65" w:rsidP="00C76F1B">
      <w:pPr>
        <w:pStyle w:val="Heading4"/>
      </w:pPr>
      <w:bookmarkStart w:id="553" w:name="_Toc264036352"/>
      <w:bookmarkStart w:id="554" w:name="_Toc274836426"/>
      <w:r w:rsidRPr="00882B93">
        <w:rPr>
          <w:noProof/>
        </w:rPr>
        <w:lastRenderedPageBreak/>
        <w:t>SVA512a</w:t>
      </w:r>
      <w:r w:rsidRPr="00E42CA7">
        <w:t xml:space="preserve"> - </w:t>
      </w:r>
      <w:r w:rsidRPr="00882B93">
        <w:rPr>
          <w:noProof/>
        </w:rPr>
        <w:t>Sprinklerklep Toren 2</w:t>
      </w:r>
      <w:bookmarkEnd w:id="553"/>
      <w:bookmarkEnd w:id="554"/>
    </w:p>
    <w:p w14:paraId="3B1D44E3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4E7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E4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E5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E6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4EB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E8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E9" w14:textId="77777777" w:rsidR="00B32D65" w:rsidRPr="00D92D58" w:rsidRDefault="00A453F0" w:rsidP="00A44A2A">
            <w:pPr>
              <w:pStyle w:val="TableNormal0"/>
              <w:keepNext/>
            </w:pPr>
            <w:r>
              <w:t>manueel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EA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4EF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EC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ED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EE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AE5B3E" w:rsidRPr="00D92D58" w14:paraId="3B1D44F3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F0" w14:textId="77777777" w:rsidR="00AE5B3E" w:rsidRPr="00D92D58" w:rsidRDefault="00AE5B3E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F1" w14:textId="77777777" w:rsidR="00AE5B3E" w:rsidRPr="00D92D58" w:rsidRDefault="00AE5B3E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F2" w14:textId="77777777" w:rsidR="00AE5B3E" w:rsidRPr="00D92D58" w:rsidRDefault="00AE5B3E" w:rsidP="00A44A2A">
            <w:pPr>
              <w:pStyle w:val="TableNormal0"/>
              <w:keepNext/>
            </w:pPr>
          </w:p>
        </w:tc>
      </w:tr>
      <w:tr w:rsidR="00AE5B3E" w:rsidRPr="00D92D58" w14:paraId="3B1D44F7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F4" w14:textId="77777777" w:rsidR="00AE5B3E" w:rsidRPr="00D92D58" w:rsidRDefault="00AE5B3E" w:rsidP="00AE5B3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F5" w14:textId="77777777" w:rsidR="00AE5B3E" w:rsidRPr="00D92D58" w:rsidRDefault="00AE5B3E" w:rsidP="00AE5B3E">
            <w:pPr>
              <w:pStyle w:val="TableNormal0"/>
              <w:keepNext/>
            </w:pPr>
            <w:r>
              <w:t>C2.0.11.201.4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4F6" w14:textId="77777777" w:rsidR="00AE5B3E" w:rsidRPr="00D92D58" w:rsidRDefault="00AE5B3E" w:rsidP="00A44A2A">
            <w:pPr>
              <w:pStyle w:val="TableNormal0"/>
              <w:keepNext/>
            </w:pPr>
          </w:p>
        </w:tc>
      </w:tr>
    </w:tbl>
    <w:p w14:paraId="3B1D44F8" w14:textId="77777777" w:rsidR="00B32D65" w:rsidRPr="0077218A" w:rsidRDefault="00B32D65" w:rsidP="00A44A2A">
      <w:pPr>
        <w:rPr>
          <w:lang w:val="nl"/>
        </w:rPr>
      </w:pPr>
    </w:p>
    <w:p w14:paraId="3B1D44F9" w14:textId="77777777" w:rsidR="00B32D65" w:rsidRPr="00E42CA7" w:rsidRDefault="00B32D65" w:rsidP="00C76F1B">
      <w:pPr>
        <w:pStyle w:val="Heading4"/>
      </w:pPr>
      <w:bookmarkStart w:id="555" w:name="_Toc264036353"/>
      <w:bookmarkStart w:id="556" w:name="_Toc274836427"/>
      <w:r w:rsidRPr="00882B93">
        <w:rPr>
          <w:noProof/>
        </w:rPr>
        <w:t>SVA512b</w:t>
      </w:r>
      <w:r w:rsidRPr="00E42CA7">
        <w:t xml:space="preserve"> - </w:t>
      </w:r>
      <w:r w:rsidRPr="00882B93">
        <w:rPr>
          <w:noProof/>
        </w:rPr>
        <w:t>Sprinklerklep Toren 2</w:t>
      </w:r>
      <w:bookmarkEnd w:id="555"/>
      <w:bookmarkEnd w:id="556"/>
    </w:p>
    <w:p w14:paraId="3B1D44FA" w14:textId="77777777" w:rsidR="00B32D65" w:rsidRDefault="00B32D65" w:rsidP="006D700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4FE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FB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FC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4FD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502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4FF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00" w14:textId="77777777" w:rsidR="00B32D65" w:rsidRPr="00D92D58" w:rsidRDefault="00A453F0" w:rsidP="006D7000">
            <w:pPr>
              <w:pStyle w:val="TableNormal0"/>
              <w:keepNext/>
            </w:pPr>
            <w:r>
              <w:t>manueel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01" w14:textId="77777777" w:rsidR="00B32D65" w:rsidRPr="00D92D58" w:rsidRDefault="00B32D65" w:rsidP="006D7000">
            <w:pPr>
              <w:pStyle w:val="TableNormal0"/>
              <w:keepNext/>
            </w:pPr>
          </w:p>
        </w:tc>
      </w:tr>
      <w:tr w:rsidR="00B32D65" w:rsidRPr="00D92D58" w14:paraId="3B1D4506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3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4" w14:textId="77777777" w:rsidR="00B32D65" w:rsidRPr="00D92D58" w:rsidRDefault="00B32D65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5" w14:textId="77777777" w:rsidR="00B32D65" w:rsidRPr="00D92D58" w:rsidRDefault="00B32D65" w:rsidP="006D7000">
            <w:pPr>
              <w:pStyle w:val="TableNormal0"/>
              <w:keepNext/>
            </w:pPr>
          </w:p>
        </w:tc>
      </w:tr>
      <w:tr w:rsidR="00AE5B3E" w:rsidRPr="00D92D58" w14:paraId="3B1D450A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7" w14:textId="77777777" w:rsidR="00AE5B3E" w:rsidRPr="00D92D58" w:rsidRDefault="00AE5B3E" w:rsidP="006D700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8" w14:textId="77777777" w:rsidR="00AE5B3E" w:rsidRPr="00D92D58" w:rsidRDefault="00AE5B3E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9" w14:textId="77777777" w:rsidR="00AE5B3E" w:rsidRPr="00D92D58" w:rsidRDefault="00AE5B3E" w:rsidP="006D7000">
            <w:pPr>
              <w:pStyle w:val="TableNormal0"/>
              <w:keepNext/>
            </w:pPr>
          </w:p>
        </w:tc>
      </w:tr>
      <w:tr w:rsidR="00AE5B3E" w:rsidRPr="00D92D58" w14:paraId="3B1D450E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B" w14:textId="77777777" w:rsidR="00AE5B3E" w:rsidRPr="00D92D58" w:rsidRDefault="00AE5B3E" w:rsidP="00AE5B3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C" w14:textId="77777777" w:rsidR="00AE5B3E" w:rsidRPr="00D92D58" w:rsidRDefault="00AE5B3E" w:rsidP="00AE5B3E">
            <w:pPr>
              <w:pStyle w:val="TableNormal0"/>
              <w:keepNext/>
            </w:pPr>
            <w:r>
              <w:t>C2.0.11.201.5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0D" w14:textId="77777777" w:rsidR="00AE5B3E" w:rsidRPr="00D92D58" w:rsidRDefault="00AE5B3E" w:rsidP="006D7000">
            <w:pPr>
              <w:pStyle w:val="TableNormal0"/>
              <w:keepNext/>
            </w:pPr>
          </w:p>
        </w:tc>
      </w:tr>
    </w:tbl>
    <w:p w14:paraId="3B1D450F" w14:textId="77777777" w:rsidR="00B32D65" w:rsidRPr="0077218A" w:rsidRDefault="00B32D65" w:rsidP="00A44A2A">
      <w:pPr>
        <w:rPr>
          <w:lang w:val="nl"/>
        </w:rPr>
      </w:pPr>
    </w:p>
    <w:p w14:paraId="3B1D4510" w14:textId="77777777" w:rsidR="00B32D65" w:rsidRPr="00E42CA7" w:rsidRDefault="00B32D65" w:rsidP="00C76F1B">
      <w:pPr>
        <w:pStyle w:val="Heading4"/>
      </w:pPr>
      <w:bookmarkStart w:id="557" w:name="_Toc264036354"/>
      <w:bookmarkStart w:id="558" w:name="_Toc274836428"/>
      <w:r w:rsidRPr="00882B93">
        <w:rPr>
          <w:noProof/>
        </w:rPr>
        <w:t>SVA512c</w:t>
      </w:r>
      <w:r w:rsidRPr="00E42CA7">
        <w:t xml:space="preserve"> - </w:t>
      </w:r>
      <w:r w:rsidRPr="00882B93">
        <w:rPr>
          <w:noProof/>
        </w:rPr>
        <w:t>Sprinklerklep Toren 2</w:t>
      </w:r>
      <w:bookmarkEnd w:id="557"/>
      <w:bookmarkEnd w:id="558"/>
    </w:p>
    <w:p w14:paraId="3B1D4511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515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12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13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14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519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16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17" w14:textId="77777777" w:rsidR="00B32D65" w:rsidRPr="00D92D58" w:rsidRDefault="00A453F0" w:rsidP="00A44A2A">
            <w:pPr>
              <w:pStyle w:val="TableNormal0"/>
              <w:keepNext/>
            </w:pPr>
            <w:r>
              <w:t>manueel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18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51D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1A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1B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1C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AE5B3E" w:rsidRPr="00D92D58" w14:paraId="3B1D4521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1E" w14:textId="77777777" w:rsidR="00AE5B3E" w:rsidRPr="00D92D58" w:rsidRDefault="00AE5B3E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1F" w14:textId="77777777" w:rsidR="00AE5B3E" w:rsidRPr="00D92D58" w:rsidRDefault="00AE5B3E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20" w14:textId="77777777" w:rsidR="00AE5B3E" w:rsidRPr="00D92D58" w:rsidRDefault="00AE5B3E" w:rsidP="00A44A2A">
            <w:pPr>
              <w:pStyle w:val="TableNormal0"/>
              <w:keepNext/>
            </w:pPr>
          </w:p>
        </w:tc>
      </w:tr>
      <w:tr w:rsidR="00AE5B3E" w:rsidRPr="00D92D58" w14:paraId="3B1D4525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22" w14:textId="77777777" w:rsidR="00AE5B3E" w:rsidRPr="00D92D58" w:rsidRDefault="00AE5B3E" w:rsidP="00AE5B3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23" w14:textId="77777777" w:rsidR="00AE5B3E" w:rsidRPr="00D92D58" w:rsidRDefault="00AE5B3E" w:rsidP="00AE5B3E">
            <w:pPr>
              <w:pStyle w:val="TableNormal0"/>
              <w:keepNext/>
            </w:pPr>
            <w:r>
              <w:t>C2.0.11.201.6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24" w14:textId="77777777" w:rsidR="00AE5B3E" w:rsidRPr="00D92D58" w:rsidRDefault="00AE5B3E" w:rsidP="00A44A2A">
            <w:pPr>
              <w:pStyle w:val="TableNormal0"/>
              <w:keepNext/>
            </w:pPr>
          </w:p>
        </w:tc>
      </w:tr>
    </w:tbl>
    <w:p w14:paraId="3B1D4526" w14:textId="77777777" w:rsidR="00B32D65" w:rsidRPr="00BB1778" w:rsidRDefault="00B32D65" w:rsidP="00A44A2A"/>
    <w:p w14:paraId="3B1D4527" w14:textId="77777777" w:rsidR="00B32D65" w:rsidRDefault="00B32D65" w:rsidP="00AE5B3E">
      <w:pPr>
        <w:pStyle w:val="Heading3"/>
        <w:keepNext/>
      </w:pPr>
      <w:bookmarkStart w:id="559" w:name="_Toc264036355"/>
      <w:bookmarkStart w:id="560" w:name="_Toc274836429"/>
      <w:r>
        <w:t>Toren3</w:t>
      </w:r>
      <w:bookmarkEnd w:id="559"/>
      <w:bookmarkEnd w:id="560"/>
    </w:p>
    <w:p w14:paraId="3B1D4528" w14:textId="77777777" w:rsidR="00B32D65" w:rsidRPr="00E42CA7" w:rsidRDefault="00B32D65" w:rsidP="00AE5B3E">
      <w:pPr>
        <w:pStyle w:val="Heading4"/>
      </w:pPr>
      <w:bookmarkStart w:id="561" w:name="_Toc264036356"/>
      <w:bookmarkStart w:id="562" w:name="_Toc274836430"/>
      <w:r w:rsidRPr="00882B93">
        <w:rPr>
          <w:noProof/>
        </w:rPr>
        <w:t>SVA503</w:t>
      </w:r>
      <w:r w:rsidRPr="00E42CA7">
        <w:t xml:space="preserve"> - </w:t>
      </w:r>
      <w:r w:rsidRPr="00882B93">
        <w:rPr>
          <w:noProof/>
        </w:rPr>
        <w:t>Klep zand naar toren 3</w:t>
      </w:r>
      <w:bookmarkEnd w:id="561"/>
      <w:bookmarkEnd w:id="562"/>
    </w:p>
    <w:p w14:paraId="3B1D4529" w14:textId="77777777" w:rsidR="00B32D65" w:rsidRDefault="00B32D65" w:rsidP="00AE5B3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52D" w14:textId="77777777" w:rsidTr="00A51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2A" w14:textId="77777777" w:rsidR="00B32D65" w:rsidRPr="00D92D58" w:rsidRDefault="00B32D65" w:rsidP="00AE5B3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52B" w14:textId="77777777" w:rsidR="00B32D65" w:rsidRPr="00D92D58" w:rsidRDefault="001B494A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52C" w14:textId="77777777" w:rsidR="00B32D65" w:rsidRPr="00D92D58" w:rsidRDefault="001B494A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531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2E" w14:textId="77777777" w:rsidR="00B32D65" w:rsidRPr="00D92D58" w:rsidRDefault="00B32D65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52F" w14:textId="77777777" w:rsidR="00B32D65" w:rsidRPr="00D92D58" w:rsidRDefault="00B32D65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flotatie:stap35 en keuze is toren3</w:t>
            </w:r>
          </w:p>
        </w:tc>
        <w:tc>
          <w:tcPr>
            <w:tcW w:w="3922" w:type="dxa"/>
          </w:tcPr>
          <w:p w14:paraId="3B1D4530" w14:textId="77777777" w:rsidR="00B32D65" w:rsidRPr="00D92D58" w:rsidRDefault="00B32D65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535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32" w14:textId="77777777" w:rsidR="00B32D65" w:rsidRPr="00D92D58" w:rsidRDefault="00B32D65" w:rsidP="00AE5B3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533" w14:textId="77777777" w:rsidR="00B32D65" w:rsidRPr="00D92D58" w:rsidRDefault="00B32D65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34" w14:textId="77777777" w:rsidR="00B32D65" w:rsidRPr="00D92D58" w:rsidRDefault="00B32D65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494A" w:rsidRPr="00D92D58" w14:paraId="3B1D4539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36" w14:textId="77777777" w:rsidR="001B494A" w:rsidRPr="00D92D58" w:rsidRDefault="001B494A" w:rsidP="00AE5B3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537" w14:textId="77777777" w:rsidR="001B494A" w:rsidRPr="00D92D58" w:rsidRDefault="001B494A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38" w14:textId="77777777" w:rsidR="001B494A" w:rsidRPr="00D92D58" w:rsidRDefault="001B494A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F7CBE" w:rsidRPr="00D92D58" w14:paraId="3B1D453D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3A" w14:textId="77777777" w:rsidR="00EF7CBE" w:rsidRDefault="00EF7CBE" w:rsidP="00EF7CB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686" w:type="dxa"/>
          </w:tcPr>
          <w:p w14:paraId="3B1D453B" w14:textId="77777777" w:rsidR="00EF7CBE" w:rsidRDefault="00EF7CBE" w:rsidP="00EF7CB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C2.3.63 pos7</w:t>
            </w:r>
          </w:p>
        </w:tc>
        <w:tc>
          <w:tcPr>
            <w:tcW w:w="3922" w:type="dxa"/>
          </w:tcPr>
          <w:p w14:paraId="3B1D453C" w14:textId="77777777" w:rsidR="00EF7CBE" w:rsidRDefault="00EF7CB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F7CBE" w:rsidRPr="00D92D58" w14:paraId="3B1D4541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3E" w14:textId="77777777" w:rsidR="00EF7CBE" w:rsidRPr="00D92D58" w:rsidRDefault="00EF7CB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Open</w:t>
            </w:r>
          </w:p>
        </w:tc>
        <w:tc>
          <w:tcPr>
            <w:tcW w:w="3686" w:type="dxa"/>
          </w:tcPr>
          <w:p w14:paraId="3B1D453F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C2.0.11.106.5</w:t>
            </w:r>
          </w:p>
        </w:tc>
        <w:tc>
          <w:tcPr>
            <w:tcW w:w="3922" w:type="dxa"/>
          </w:tcPr>
          <w:p w14:paraId="3B1D4540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Klep open</w:t>
            </w:r>
          </w:p>
        </w:tc>
      </w:tr>
      <w:tr w:rsidR="00EF7CBE" w:rsidRPr="00D92D58" w14:paraId="3B1D4545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42" w14:textId="77777777" w:rsidR="00EF7CBE" w:rsidRPr="00D92D58" w:rsidRDefault="00EF7CB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Toe</w:t>
            </w:r>
          </w:p>
        </w:tc>
        <w:tc>
          <w:tcPr>
            <w:tcW w:w="3686" w:type="dxa"/>
          </w:tcPr>
          <w:p w14:paraId="3B1D4543" w14:textId="77777777" w:rsidR="00EF7CBE" w:rsidRPr="00D92D58" w:rsidRDefault="00EF7CB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C2.0.11.106.6</w:t>
            </w:r>
          </w:p>
        </w:tc>
        <w:tc>
          <w:tcPr>
            <w:tcW w:w="3922" w:type="dxa"/>
          </w:tcPr>
          <w:p w14:paraId="3B1D4544" w14:textId="77777777" w:rsidR="00EF7CBE" w:rsidRPr="00D92D58" w:rsidRDefault="00EF7CB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Klep toe</w:t>
            </w:r>
          </w:p>
        </w:tc>
      </w:tr>
      <w:tr w:rsidR="00EF7CBE" w:rsidRPr="00D92D58" w14:paraId="3B1D4549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46" w14:textId="77777777" w:rsidR="00EF7CBE" w:rsidRPr="00D92D58" w:rsidRDefault="00EF7CB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Pos1</w:t>
            </w:r>
          </w:p>
        </w:tc>
        <w:tc>
          <w:tcPr>
            <w:tcW w:w="3686" w:type="dxa"/>
          </w:tcPr>
          <w:p w14:paraId="3B1D4547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C2.0.11.103.11</w:t>
            </w:r>
          </w:p>
        </w:tc>
        <w:tc>
          <w:tcPr>
            <w:tcW w:w="3922" w:type="dxa"/>
          </w:tcPr>
          <w:p w14:paraId="3B1D4548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positie1</w:t>
            </w:r>
          </w:p>
        </w:tc>
      </w:tr>
      <w:tr w:rsidR="00EF7CBE" w:rsidRPr="00D92D58" w14:paraId="3B1D454D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4A" w14:textId="77777777" w:rsidR="00EF7CBE" w:rsidRDefault="00EF7CB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Pos2</w:t>
            </w:r>
          </w:p>
        </w:tc>
        <w:tc>
          <w:tcPr>
            <w:tcW w:w="3686" w:type="dxa"/>
          </w:tcPr>
          <w:p w14:paraId="3B1D454B" w14:textId="77777777" w:rsidR="00EF7CBE" w:rsidRPr="00D92D58" w:rsidRDefault="00EF7CB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C2.0.11.103.12</w:t>
            </w:r>
          </w:p>
        </w:tc>
        <w:tc>
          <w:tcPr>
            <w:tcW w:w="3922" w:type="dxa"/>
          </w:tcPr>
          <w:p w14:paraId="3B1D454C" w14:textId="77777777" w:rsidR="00EF7CBE" w:rsidRPr="00D92D58" w:rsidRDefault="00EF7CB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Toren in positie2</w:t>
            </w:r>
          </w:p>
        </w:tc>
      </w:tr>
      <w:tr w:rsidR="00EF7CBE" w:rsidRPr="00D92D58" w14:paraId="3B1D4551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4E" w14:textId="77777777" w:rsidR="00EF7CBE" w:rsidRDefault="00EF7CB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Pos3</w:t>
            </w:r>
          </w:p>
        </w:tc>
        <w:tc>
          <w:tcPr>
            <w:tcW w:w="3686" w:type="dxa"/>
          </w:tcPr>
          <w:p w14:paraId="3B1D454F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C2.0.11.103.13</w:t>
            </w:r>
          </w:p>
        </w:tc>
        <w:tc>
          <w:tcPr>
            <w:tcW w:w="3922" w:type="dxa"/>
          </w:tcPr>
          <w:p w14:paraId="3B1D4550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positie3</w:t>
            </w:r>
          </w:p>
        </w:tc>
      </w:tr>
      <w:tr w:rsidR="00EF7CBE" w:rsidRPr="00D92D58" w14:paraId="3B1D4555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52" w14:textId="77777777" w:rsidR="00EF7CBE" w:rsidRDefault="00EF7CB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ML</w:t>
            </w:r>
          </w:p>
        </w:tc>
        <w:tc>
          <w:tcPr>
            <w:tcW w:w="3686" w:type="dxa"/>
          </w:tcPr>
          <w:p w14:paraId="3B1D4553" w14:textId="77777777" w:rsidR="00EF7CBE" w:rsidRPr="00D92D58" w:rsidRDefault="00EF7CB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C2.0.11.103.14</w:t>
            </w:r>
          </w:p>
        </w:tc>
        <w:tc>
          <w:tcPr>
            <w:tcW w:w="3922" w:type="dxa"/>
          </w:tcPr>
          <w:p w14:paraId="3B1D4554" w14:textId="77777777" w:rsidR="00EF7CBE" w:rsidRPr="00D92D58" w:rsidRDefault="00EF7CB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Toren in positie max. links</w:t>
            </w:r>
          </w:p>
        </w:tc>
      </w:tr>
      <w:tr w:rsidR="00EF7CBE" w:rsidRPr="00D92D58" w14:paraId="3B1D4559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56" w14:textId="77777777" w:rsidR="00EF7CBE" w:rsidRDefault="00EF7CB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MR</w:t>
            </w:r>
          </w:p>
        </w:tc>
        <w:tc>
          <w:tcPr>
            <w:tcW w:w="3686" w:type="dxa"/>
          </w:tcPr>
          <w:p w14:paraId="3B1D4557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C2.0.11.103.15</w:t>
            </w:r>
          </w:p>
        </w:tc>
        <w:tc>
          <w:tcPr>
            <w:tcW w:w="3922" w:type="dxa"/>
          </w:tcPr>
          <w:p w14:paraId="3B1D4558" w14:textId="77777777" w:rsidR="00EF7CBE" w:rsidRPr="00D92D58" w:rsidRDefault="00EF7CB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Toren in positiemax. rechts</w:t>
            </w:r>
          </w:p>
        </w:tc>
      </w:tr>
    </w:tbl>
    <w:p w14:paraId="3B1D455A" w14:textId="77777777" w:rsidR="00B32D65" w:rsidRPr="0077218A" w:rsidRDefault="00B32D65" w:rsidP="00A44A2A">
      <w:pPr>
        <w:rPr>
          <w:lang w:val="nl"/>
        </w:rPr>
      </w:pPr>
    </w:p>
    <w:p w14:paraId="3B1D455B" w14:textId="77777777" w:rsidR="00B32D65" w:rsidRPr="00E42CA7" w:rsidRDefault="00B32D65" w:rsidP="00C76F1B">
      <w:pPr>
        <w:pStyle w:val="Heading4"/>
      </w:pPr>
      <w:bookmarkStart w:id="563" w:name="_Toc264036362"/>
      <w:bookmarkStart w:id="564" w:name="_Toc274836431"/>
      <w:r w:rsidRPr="00882B93">
        <w:rPr>
          <w:noProof/>
        </w:rPr>
        <w:t>LT503</w:t>
      </w:r>
      <w:r w:rsidRPr="00E42CA7">
        <w:t xml:space="preserve"> - </w:t>
      </w:r>
      <w:r w:rsidRPr="00882B93">
        <w:rPr>
          <w:noProof/>
        </w:rPr>
        <w:t>Niveaumeting toren zandstockage</w:t>
      </w:r>
      <w:bookmarkEnd w:id="563"/>
      <w:bookmarkEnd w:id="564"/>
    </w:p>
    <w:p w14:paraId="3B1D455C" w14:textId="77777777" w:rsidR="00B32D65" w:rsidRPr="00A5145D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  <w:r>
        <w:t xml:space="preserve"> 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A5145D" w:rsidRPr="00D92D58" w14:paraId="3B1D4560" w14:textId="77777777" w:rsidTr="00A51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5D" w14:textId="77777777" w:rsidR="00A5145D" w:rsidRPr="00D92D58" w:rsidRDefault="00A5145D" w:rsidP="00A5145D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55E" w14:textId="77777777" w:rsidR="00A5145D" w:rsidRPr="00D92D58" w:rsidRDefault="00A5145D" w:rsidP="00A5145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55F" w14:textId="77777777" w:rsidR="00A5145D" w:rsidRPr="00D92D58" w:rsidRDefault="00A5145D" w:rsidP="00A5145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A5145D" w:rsidRPr="00D92D58" w14:paraId="3B1D4564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61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562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63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145D" w:rsidRPr="00D92D58" w14:paraId="3B1D4568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65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566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922" w:type="dxa"/>
          </w:tcPr>
          <w:p w14:paraId="3B1D4567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5145D" w:rsidRPr="00D92D58" w14:paraId="3B1D456C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69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56A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22" w:type="dxa"/>
          </w:tcPr>
          <w:p w14:paraId="3B1D456B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145D" w:rsidRPr="00D92D58" w14:paraId="3B1D4570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6D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56E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6F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5145D" w:rsidRPr="00D92D58" w14:paraId="3B1D4574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71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572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73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145D" w:rsidRPr="00D92D58" w14:paraId="3B1D4578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75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4576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C2.0.11.307.6</w:t>
            </w:r>
          </w:p>
        </w:tc>
        <w:tc>
          <w:tcPr>
            <w:tcW w:w="3922" w:type="dxa"/>
          </w:tcPr>
          <w:p w14:paraId="3B1D4577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579" w14:textId="77777777" w:rsidR="00A5145D" w:rsidRDefault="00A5145D" w:rsidP="00A44A2A"/>
    <w:p w14:paraId="3B1D457A" w14:textId="77777777" w:rsidR="00B32D65" w:rsidRPr="0077218A" w:rsidRDefault="00B32D65" w:rsidP="00A44A2A">
      <w:pPr>
        <w:rPr>
          <w:lang w:val="nl"/>
        </w:rPr>
      </w:pPr>
    </w:p>
    <w:p w14:paraId="3B1D457B" w14:textId="77777777" w:rsidR="00B32D65" w:rsidRPr="00E42CA7" w:rsidRDefault="00B32D65" w:rsidP="00C76F1B">
      <w:pPr>
        <w:pStyle w:val="Heading4"/>
      </w:pPr>
      <w:bookmarkStart w:id="565" w:name="_Toc264036363"/>
      <w:bookmarkStart w:id="566" w:name="_Toc274836432"/>
      <w:r w:rsidRPr="00882B93">
        <w:rPr>
          <w:noProof/>
        </w:rPr>
        <w:lastRenderedPageBreak/>
        <w:t>MTW503</w:t>
      </w:r>
      <w:r w:rsidRPr="00E42CA7">
        <w:t xml:space="preserve"> - </w:t>
      </w:r>
      <w:r w:rsidRPr="00882B93">
        <w:rPr>
          <w:noProof/>
        </w:rPr>
        <w:t>Lier Cycloontoren 3</w:t>
      </w:r>
      <w:bookmarkEnd w:id="565"/>
      <w:bookmarkEnd w:id="566"/>
    </w:p>
    <w:p w14:paraId="3B1D457C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57D" w14:textId="77777777" w:rsidR="00B32D65" w:rsidRDefault="00B32D65" w:rsidP="00A44A2A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70</w:t>
      </w:r>
      <w:r>
        <w:tab/>
        <w:t xml:space="preserve">Type: </w:t>
      </w:r>
      <w:r>
        <w:rPr>
          <w:noProof/>
        </w:rPr>
        <w:t>TESYS</w:t>
      </w:r>
    </w:p>
    <w:p w14:paraId="3B1D457E" w14:textId="77777777" w:rsidR="00B32D65" w:rsidRPr="0077218A" w:rsidRDefault="00B32D65" w:rsidP="00A44A2A">
      <w:pPr>
        <w:rPr>
          <w:lang w:val="nl"/>
        </w:rPr>
      </w:pPr>
    </w:p>
    <w:p w14:paraId="3B1D457F" w14:textId="77777777" w:rsidR="00B32D65" w:rsidRPr="00E42CA7" w:rsidRDefault="00B32D65" w:rsidP="00C76F1B">
      <w:pPr>
        <w:pStyle w:val="Heading4"/>
      </w:pPr>
      <w:bookmarkStart w:id="567" w:name="_Toc264036364"/>
      <w:bookmarkStart w:id="568" w:name="_Toc274836433"/>
      <w:r w:rsidRPr="00882B93">
        <w:rPr>
          <w:noProof/>
        </w:rPr>
        <w:t>PT503</w:t>
      </w:r>
      <w:r w:rsidRPr="00E42CA7">
        <w:t xml:space="preserve"> - </w:t>
      </w:r>
      <w:r w:rsidRPr="00882B93">
        <w:rPr>
          <w:noProof/>
        </w:rPr>
        <w:t>Drukmeting Cycloon Toren 3</w:t>
      </w:r>
      <w:bookmarkEnd w:id="567"/>
      <w:bookmarkEnd w:id="568"/>
    </w:p>
    <w:p w14:paraId="3B1D4580" w14:textId="77777777" w:rsidR="00B32D65" w:rsidRPr="00A5145D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A5145D" w:rsidRPr="00D92D58" w14:paraId="3B1D4584" w14:textId="77777777" w:rsidTr="00A51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81" w14:textId="77777777" w:rsidR="00A5145D" w:rsidRPr="00D92D58" w:rsidRDefault="00A5145D" w:rsidP="00A5145D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582" w14:textId="77777777" w:rsidR="00A5145D" w:rsidRPr="00D92D58" w:rsidRDefault="00A5145D" w:rsidP="00A5145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583" w14:textId="77777777" w:rsidR="00A5145D" w:rsidRPr="00D92D58" w:rsidRDefault="00A5145D" w:rsidP="00A5145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A5145D" w:rsidRPr="00D92D58" w14:paraId="3B1D4588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85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586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87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145D" w:rsidRPr="00D92D58" w14:paraId="3B1D458C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89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58A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922" w:type="dxa"/>
          </w:tcPr>
          <w:p w14:paraId="3B1D458B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5145D" w:rsidRPr="00D92D58" w14:paraId="3B1D4590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8D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58E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22" w:type="dxa"/>
          </w:tcPr>
          <w:p w14:paraId="3B1D458F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145D" w:rsidRPr="00D92D58" w14:paraId="3B1D4594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91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592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93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5145D" w:rsidRPr="00D92D58" w14:paraId="3B1D4598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95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596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597" w14:textId="77777777" w:rsidR="00A5145D" w:rsidRPr="00D92D58" w:rsidRDefault="00A5145D" w:rsidP="00A5145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145D" w:rsidRPr="00D92D58" w14:paraId="3B1D459C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99" w14:textId="77777777" w:rsidR="00A5145D" w:rsidRPr="00D92D58" w:rsidRDefault="00A5145D" w:rsidP="00A5145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459A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C2.0.11.307.7</w:t>
            </w:r>
          </w:p>
        </w:tc>
        <w:tc>
          <w:tcPr>
            <w:tcW w:w="3922" w:type="dxa"/>
          </w:tcPr>
          <w:p w14:paraId="3B1D459B" w14:textId="77777777" w:rsidR="00A5145D" w:rsidRPr="00D92D58" w:rsidRDefault="00A5145D" w:rsidP="00A5145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59D" w14:textId="77777777" w:rsidR="00A5145D" w:rsidRDefault="00A5145D" w:rsidP="00A44A2A"/>
    <w:p w14:paraId="3B1D459E" w14:textId="77777777" w:rsidR="006D7000" w:rsidRPr="006D7000" w:rsidRDefault="006D7000" w:rsidP="00A44A2A"/>
    <w:p w14:paraId="3B1D459F" w14:textId="77777777" w:rsidR="00B32D65" w:rsidRPr="00E42CA7" w:rsidRDefault="00B32D65" w:rsidP="00C76F1B">
      <w:pPr>
        <w:pStyle w:val="Heading4"/>
      </w:pPr>
      <w:bookmarkStart w:id="569" w:name="_Toc264036365"/>
      <w:bookmarkStart w:id="570" w:name="_Toc274836434"/>
      <w:r w:rsidRPr="00882B93">
        <w:rPr>
          <w:noProof/>
        </w:rPr>
        <w:t>SVA513a</w:t>
      </w:r>
      <w:r w:rsidRPr="00E42CA7">
        <w:t xml:space="preserve"> - </w:t>
      </w:r>
      <w:r w:rsidRPr="00882B93">
        <w:rPr>
          <w:noProof/>
        </w:rPr>
        <w:t>Sprinklerklep Toren 3</w:t>
      </w:r>
      <w:bookmarkEnd w:id="569"/>
      <w:bookmarkEnd w:id="570"/>
    </w:p>
    <w:p w14:paraId="3B1D45A0" w14:textId="77777777" w:rsidR="00B32D65" w:rsidRDefault="00B32D65" w:rsidP="00A44A2A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D7000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p w14:paraId="3B1D45A1" w14:textId="77777777" w:rsidR="006D7000" w:rsidRPr="0077218A" w:rsidRDefault="006D7000" w:rsidP="00A44A2A">
      <w:pPr>
        <w:rPr>
          <w:lang w:val="nl"/>
        </w:rPr>
      </w:pPr>
    </w:p>
    <w:p w14:paraId="3B1D45A2" w14:textId="77777777" w:rsidR="00B32D65" w:rsidRPr="00E42CA7" w:rsidRDefault="00B32D65" w:rsidP="00C76F1B">
      <w:pPr>
        <w:pStyle w:val="Heading4"/>
      </w:pPr>
      <w:bookmarkStart w:id="571" w:name="_Toc264036366"/>
      <w:bookmarkStart w:id="572" w:name="_Toc274836435"/>
      <w:r w:rsidRPr="00882B93">
        <w:rPr>
          <w:noProof/>
        </w:rPr>
        <w:t>SVA513b</w:t>
      </w:r>
      <w:r w:rsidRPr="00E42CA7">
        <w:t xml:space="preserve"> - </w:t>
      </w:r>
      <w:r w:rsidRPr="00882B93">
        <w:rPr>
          <w:noProof/>
        </w:rPr>
        <w:t>Sprinklerklep Toren 3</w:t>
      </w:r>
      <w:bookmarkEnd w:id="571"/>
      <w:bookmarkEnd w:id="572"/>
    </w:p>
    <w:p w14:paraId="3B1D45A3" w14:textId="77777777" w:rsidR="00B32D65" w:rsidRDefault="00B32D65" w:rsidP="00A44A2A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D7000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p w14:paraId="3B1D45A4" w14:textId="77777777" w:rsidR="00B32D65" w:rsidRPr="0077218A" w:rsidRDefault="00B32D65" w:rsidP="00A44A2A">
      <w:pPr>
        <w:rPr>
          <w:lang w:val="nl"/>
        </w:rPr>
      </w:pPr>
    </w:p>
    <w:p w14:paraId="3B1D45A5" w14:textId="77777777" w:rsidR="00B32D65" w:rsidRPr="00E42CA7" w:rsidRDefault="00B32D65" w:rsidP="00C76F1B">
      <w:pPr>
        <w:pStyle w:val="Heading4"/>
      </w:pPr>
      <w:bookmarkStart w:id="573" w:name="_Toc264036367"/>
      <w:bookmarkStart w:id="574" w:name="_Toc274836436"/>
      <w:r w:rsidRPr="00882B93">
        <w:rPr>
          <w:noProof/>
        </w:rPr>
        <w:t>SVA513c</w:t>
      </w:r>
      <w:r w:rsidRPr="00E42CA7">
        <w:t xml:space="preserve"> - </w:t>
      </w:r>
      <w:r w:rsidRPr="00882B93">
        <w:rPr>
          <w:noProof/>
        </w:rPr>
        <w:t>Sprinklerklep Toren 3</w:t>
      </w:r>
      <w:bookmarkEnd w:id="573"/>
      <w:bookmarkEnd w:id="574"/>
    </w:p>
    <w:p w14:paraId="3B1D45A6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D7000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p w14:paraId="3B1D45A7" w14:textId="77777777" w:rsidR="006D7000" w:rsidRPr="006D7000" w:rsidRDefault="006D7000" w:rsidP="00A44A2A">
      <w:pPr>
        <w:rPr>
          <w:lang w:val="nl"/>
        </w:rPr>
      </w:pPr>
    </w:p>
    <w:p w14:paraId="3B1D45A8" w14:textId="77777777" w:rsidR="00B32D65" w:rsidRDefault="00B32D65" w:rsidP="00BF2409">
      <w:pPr>
        <w:pStyle w:val="Heading3"/>
        <w:keepNext/>
      </w:pPr>
      <w:bookmarkStart w:id="575" w:name="_Toc264036368"/>
      <w:bookmarkStart w:id="576" w:name="_Toc274836437"/>
      <w:r>
        <w:t>Toren4</w:t>
      </w:r>
      <w:bookmarkEnd w:id="575"/>
      <w:bookmarkEnd w:id="576"/>
    </w:p>
    <w:p w14:paraId="3B1D45A9" w14:textId="77777777" w:rsidR="00B32D65" w:rsidRPr="00E42CA7" w:rsidRDefault="00B32D65" w:rsidP="00BF2409">
      <w:pPr>
        <w:pStyle w:val="Heading4"/>
      </w:pPr>
      <w:bookmarkStart w:id="577" w:name="_Toc264036369"/>
      <w:bookmarkStart w:id="578" w:name="_Toc274836438"/>
      <w:r w:rsidRPr="00882B93">
        <w:rPr>
          <w:noProof/>
        </w:rPr>
        <w:t>SVA504</w:t>
      </w:r>
      <w:r w:rsidRPr="00E42CA7">
        <w:t xml:space="preserve"> - </w:t>
      </w:r>
      <w:r w:rsidRPr="00882B93">
        <w:rPr>
          <w:noProof/>
        </w:rPr>
        <w:t>Klep zand naar toren 4</w:t>
      </w:r>
      <w:bookmarkEnd w:id="577"/>
      <w:bookmarkEnd w:id="578"/>
    </w:p>
    <w:p w14:paraId="3B1D45AA" w14:textId="77777777" w:rsidR="00B32D65" w:rsidRDefault="00B32D65" w:rsidP="00BF2409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5AE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AB" w14:textId="77777777" w:rsidR="00B32D65" w:rsidRPr="00D92D58" w:rsidRDefault="00B32D65" w:rsidP="00BF240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AC" w14:textId="77777777" w:rsidR="00B32D65" w:rsidRPr="00D92D58" w:rsidRDefault="00BF2409" w:rsidP="00BF2409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AD" w14:textId="77777777" w:rsidR="00B32D65" w:rsidRPr="00D92D58" w:rsidRDefault="00BF2409" w:rsidP="00BF240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32D65" w:rsidRPr="00D92D58" w14:paraId="3B1D45B2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AF" w14:textId="77777777" w:rsidR="00B32D65" w:rsidRPr="00D92D58" w:rsidRDefault="00B32D65" w:rsidP="00BF240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B0" w14:textId="77777777" w:rsidR="00B32D65" w:rsidRPr="00D92D58" w:rsidRDefault="00B32D65" w:rsidP="00BF2409">
            <w:pPr>
              <w:pStyle w:val="TableNormal0"/>
              <w:keepNext/>
            </w:pPr>
            <w:r>
              <w:t>Seq. flotatie:stap35 en keuze is toren4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5B1" w14:textId="77777777" w:rsidR="00B32D65" w:rsidRPr="00D92D58" w:rsidRDefault="00B32D65" w:rsidP="00BF2409">
            <w:pPr>
              <w:pStyle w:val="TableNormal0"/>
              <w:keepNext/>
            </w:pPr>
          </w:p>
        </w:tc>
      </w:tr>
      <w:tr w:rsidR="00B32D65" w:rsidRPr="00D92D58" w14:paraId="3B1D45B6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3" w14:textId="77777777" w:rsidR="00B32D65" w:rsidRPr="00D92D58" w:rsidRDefault="00B32D65" w:rsidP="00BF240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4" w14:textId="77777777" w:rsidR="00B32D65" w:rsidRPr="00D92D58" w:rsidRDefault="00B32D65" w:rsidP="00BF2409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5" w14:textId="77777777" w:rsidR="00B32D65" w:rsidRPr="00D92D58" w:rsidRDefault="00B32D65" w:rsidP="00BF2409">
            <w:pPr>
              <w:pStyle w:val="TableNormal0"/>
              <w:keepNext/>
            </w:pPr>
          </w:p>
        </w:tc>
      </w:tr>
      <w:tr w:rsidR="00BF2409" w:rsidRPr="00D92D58" w14:paraId="3B1D45BA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7" w14:textId="77777777" w:rsidR="00BF2409" w:rsidRPr="00D92D58" w:rsidRDefault="00BF2409" w:rsidP="00BF2409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8" w14:textId="77777777" w:rsidR="00BF2409" w:rsidRPr="00D92D58" w:rsidRDefault="00BF2409" w:rsidP="00BF2409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9" w14:textId="77777777" w:rsidR="00BF2409" w:rsidRPr="00D92D58" w:rsidRDefault="00BF2409" w:rsidP="00BF2409">
            <w:pPr>
              <w:pStyle w:val="TableNormal0"/>
              <w:keepNext/>
            </w:pPr>
          </w:p>
        </w:tc>
      </w:tr>
      <w:tr w:rsidR="00EF7CBE" w:rsidRPr="00D92D58" w14:paraId="3B1D45BE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B" w14:textId="77777777" w:rsidR="00EF7CBE" w:rsidRDefault="00EF7CBE" w:rsidP="00EF7CB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C" w14:textId="77777777" w:rsidR="00EF7CBE" w:rsidRDefault="00EF7CBE" w:rsidP="00EF7CBE">
            <w:pPr>
              <w:pStyle w:val="TableNormal0"/>
              <w:keepNext/>
            </w:pPr>
            <w:r>
              <w:t>C2.3.63 pos8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D" w14:textId="77777777" w:rsidR="00EF7CBE" w:rsidRDefault="00EF7CBE" w:rsidP="005C60C4">
            <w:pPr>
              <w:pStyle w:val="TableNormal0"/>
              <w:keepNext/>
            </w:pPr>
          </w:p>
        </w:tc>
      </w:tr>
      <w:tr w:rsidR="00EF7CBE" w:rsidRPr="00D92D58" w14:paraId="3B1D45C2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BF" w14:textId="77777777" w:rsidR="00EF7CBE" w:rsidRPr="00D92D58" w:rsidRDefault="00EF7CBE" w:rsidP="005C60C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0" w14:textId="77777777" w:rsidR="00EF7CBE" w:rsidRPr="00D92D58" w:rsidRDefault="00EF7CBE" w:rsidP="005C60C4">
            <w:pPr>
              <w:pStyle w:val="TableNormal0"/>
              <w:keepNext/>
            </w:pPr>
            <w:r>
              <w:t>C2.0.11.106.7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1" w14:textId="77777777" w:rsidR="00EF7CBE" w:rsidRPr="00D92D58" w:rsidRDefault="00EF7CBE" w:rsidP="005C60C4">
            <w:pPr>
              <w:pStyle w:val="TableNormal0"/>
              <w:keepNext/>
            </w:pPr>
            <w:r>
              <w:t>Klep open</w:t>
            </w:r>
          </w:p>
        </w:tc>
      </w:tr>
      <w:tr w:rsidR="00EF7CBE" w:rsidRPr="00D92D58" w14:paraId="3B1D45C6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3" w14:textId="77777777" w:rsidR="00EF7CBE" w:rsidRPr="00D92D58" w:rsidRDefault="00EF7CBE" w:rsidP="005C60C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Toe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4" w14:textId="77777777" w:rsidR="00EF7CBE" w:rsidRPr="00D92D58" w:rsidRDefault="00EF7CBE" w:rsidP="005C60C4">
            <w:pPr>
              <w:pStyle w:val="TableNormal0"/>
              <w:keepNext/>
            </w:pPr>
            <w:r>
              <w:t>C2.0.11.106.8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5" w14:textId="77777777" w:rsidR="00EF7CBE" w:rsidRPr="00D92D58" w:rsidRDefault="00EF7CBE" w:rsidP="005C60C4">
            <w:pPr>
              <w:pStyle w:val="TableNormal0"/>
              <w:keepNext/>
            </w:pPr>
            <w:r>
              <w:t>Klep toe</w:t>
            </w:r>
          </w:p>
        </w:tc>
      </w:tr>
      <w:tr w:rsidR="00EF7CBE" w:rsidRPr="00D92D58" w14:paraId="3B1D45CA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7" w14:textId="77777777" w:rsidR="00EF7CBE" w:rsidRPr="00D92D58" w:rsidRDefault="00EF7CBE" w:rsidP="00BF240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Pos1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8" w14:textId="77777777" w:rsidR="00EF7CBE" w:rsidRPr="00D92D58" w:rsidRDefault="00EF7CBE" w:rsidP="00BF2409">
            <w:pPr>
              <w:pStyle w:val="TableNormal0"/>
              <w:keepNext/>
            </w:pPr>
            <w:r>
              <w:t>C2.0.11.104.1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9" w14:textId="77777777" w:rsidR="00EF7CBE" w:rsidRPr="00D92D58" w:rsidRDefault="00EF7CBE" w:rsidP="00BF2409">
            <w:pPr>
              <w:pStyle w:val="TableNormal0"/>
              <w:keepNext/>
            </w:pPr>
            <w:r>
              <w:t>Toren in positie1</w:t>
            </w:r>
          </w:p>
        </w:tc>
      </w:tr>
      <w:tr w:rsidR="00EF7CBE" w:rsidRPr="00D92D58" w14:paraId="3B1D45CE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B" w14:textId="77777777" w:rsidR="00EF7CBE" w:rsidRDefault="00EF7CBE" w:rsidP="00BF240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Pos2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C" w14:textId="77777777" w:rsidR="00EF7CBE" w:rsidRPr="00D92D58" w:rsidRDefault="00EF7CBE" w:rsidP="00BF2409">
            <w:pPr>
              <w:pStyle w:val="TableNormal0"/>
              <w:keepNext/>
            </w:pPr>
            <w:r>
              <w:t>C2.0.11.104.2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D" w14:textId="77777777" w:rsidR="00EF7CBE" w:rsidRPr="00D92D58" w:rsidRDefault="00EF7CBE" w:rsidP="00BF2409">
            <w:pPr>
              <w:pStyle w:val="TableNormal0"/>
              <w:keepNext/>
            </w:pPr>
            <w:r>
              <w:t>Toren in positie2</w:t>
            </w:r>
          </w:p>
        </w:tc>
      </w:tr>
      <w:tr w:rsidR="00EF7CBE" w:rsidRPr="00D92D58" w14:paraId="3B1D45D2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CF" w14:textId="77777777" w:rsidR="00EF7CBE" w:rsidRDefault="00EF7CBE" w:rsidP="00BF240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Pos3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0" w14:textId="77777777" w:rsidR="00EF7CBE" w:rsidRPr="00D92D58" w:rsidRDefault="00EF7CBE" w:rsidP="00BF2409">
            <w:pPr>
              <w:pStyle w:val="TableNormal0"/>
              <w:keepNext/>
            </w:pPr>
            <w:r>
              <w:t>C2.0.11.104.3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1" w14:textId="77777777" w:rsidR="00EF7CBE" w:rsidRPr="00D92D58" w:rsidRDefault="00EF7CBE" w:rsidP="00BF2409">
            <w:pPr>
              <w:pStyle w:val="TableNormal0"/>
              <w:keepNext/>
            </w:pPr>
            <w:r>
              <w:t>Toren in positie3</w:t>
            </w:r>
          </w:p>
        </w:tc>
      </w:tr>
      <w:tr w:rsidR="00EF7CBE" w:rsidRPr="00D92D58" w14:paraId="3B1D45D6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3" w14:textId="77777777" w:rsidR="00EF7CBE" w:rsidRDefault="00EF7CBE" w:rsidP="00BF240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ML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4" w14:textId="77777777" w:rsidR="00EF7CBE" w:rsidRPr="00D92D58" w:rsidRDefault="00EF7CBE" w:rsidP="00BF2409">
            <w:pPr>
              <w:pStyle w:val="TableNormal0"/>
              <w:keepNext/>
            </w:pPr>
            <w:r>
              <w:t>C2.0.11.104.4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5" w14:textId="77777777" w:rsidR="00EF7CBE" w:rsidRPr="00D92D58" w:rsidRDefault="00EF7CBE" w:rsidP="00BF2409">
            <w:pPr>
              <w:pStyle w:val="TableNormal0"/>
              <w:keepNext/>
            </w:pPr>
            <w:r>
              <w:t>Toren in positie max. links</w:t>
            </w:r>
          </w:p>
        </w:tc>
      </w:tr>
      <w:tr w:rsidR="00EF7CBE" w:rsidRPr="00D92D58" w14:paraId="3B1D45DA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7" w14:textId="77777777" w:rsidR="00EF7CBE" w:rsidRDefault="00EF7CBE" w:rsidP="00BF240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MR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8" w14:textId="77777777" w:rsidR="00EF7CBE" w:rsidRPr="00D92D58" w:rsidRDefault="00EF7CBE" w:rsidP="00BF2409">
            <w:pPr>
              <w:pStyle w:val="TableNormal0"/>
              <w:keepNext/>
            </w:pPr>
            <w:r>
              <w:t>C2.0.11.104.5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5D9" w14:textId="77777777" w:rsidR="00EF7CBE" w:rsidRPr="00D92D58" w:rsidRDefault="00EF7CBE" w:rsidP="00BF2409">
            <w:pPr>
              <w:pStyle w:val="TableNormal0"/>
              <w:keepNext/>
            </w:pPr>
            <w:r>
              <w:t>Toren in positiemax. rechts</w:t>
            </w:r>
          </w:p>
        </w:tc>
      </w:tr>
    </w:tbl>
    <w:p w14:paraId="3B1D45DB" w14:textId="77777777" w:rsidR="00B32D65" w:rsidRDefault="00B32D65" w:rsidP="00A44A2A">
      <w:pPr>
        <w:rPr>
          <w:lang w:val="nl"/>
        </w:rPr>
      </w:pPr>
    </w:p>
    <w:p w14:paraId="3B1D45DC" w14:textId="77777777" w:rsidR="00B32D65" w:rsidRPr="00E42CA7" w:rsidRDefault="00B32D65" w:rsidP="00C76F1B">
      <w:pPr>
        <w:pStyle w:val="Heading4"/>
      </w:pPr>
      <w:bookmarkStart w:id="579" w:name="_Toc264036375"/>
      <w:bookmarkStart w:id="580" w:name="_Toc274836439"/>
      <w:r w:rsidRPr="00882B93">
        <w:rPr>
          <w:noProof/>
        </w:rPr>
        <w:t>LT504</w:t>
      </w:r>
      <w:r w:rsidRPr="00E42CA7">
        <w:t xml:space="preserve"> - </w:t>
      </w:r>
      <w:r w:rsidRPr="00882B93">
        <w:rPr>
          <w:noProof/>
        </w:rPr>
        <w:t>Niveaumeting toren zandstockage</w:t>
      </w:r>
      <w:bookmarkEnd w:id="579"/>
      <w:bookmarkEnd w:id="580"/>
    </w:p>
    <w:p w14:paraId="3B1D45DD" w14:textId="77777777" w:rsidR="00B32D65" w:rsidRPr="00545250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  <w:r>
        <w:t xml:space="preserve"> 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545250" w:rsidRPr="00D92D58" w14:paraId="3B1D45E1" w14:textId="77777777" w:rsidTr="0054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DE" w14:textId="77777777" w:rsidR="00545250" w:rsidRPr="00D92D58" w:rsidRDefault="00545250" w:rsidP="006D4EF2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5DF" w14:textId="77777777" w:rsidR="00545250" w:rsidRPr="00D92D58" w:rsidRDefault="00545250" w:rsidP="006D4EF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5E0" w14:textId="77777777" w:rsidR="00545250" w:rsidRPr="00D92D58" w:rsidRDefault="00545250" w:rsidP="006D4EF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545250" w:rsidRPr="00D92D58" w14:paraId="3B1D45E5" w14:textId="77777777" w:rsidTr="0054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E2" w14:textId="77777777" w:rsidR="00545250" w:rsidRPr="00D92D58" w:rsidRDefault="00545250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HH</w:t>
            </w:r>
          </w:p>
        </w:tc>
        <w:tc>
          <w:tcPr>
            <w:tcW w:w="3686" w:type="dxa"/>
          </w:tcPr>
          <w:p w14:paraId="3B1D45E3" w14:textId="77777777" w:rsidR="00545250" w:rsidRDefault="00545250" w:rsidP="006D4EF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  <w:tc>
          <w:tcPr>
            <w:tcW w:w="3922" w:type="dxa"/>
          </w:tcPr>
          <w:p w14:paraId="3B1D45E4" w14:textId="77777777" w:rsidR="00545250" w:rsidRPr="00D92D58" w:rsidRDefault="00545250" w:rsidP="006D4EF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</w:tr>
      <w:tr w:rsidR="00545250" w:rsidRPr="00D92D58" w14:paraId="3B1D45E9" w14:textId="77777777" w:rsidTr="005452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E6" w14:textId="77777777" w:rsidR="00545250" w:rsidRPr="00D92D58" w:rsidRDefault="00545250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H</w:t>
            </w:r>
          </w:p>
        </w:tc>
        <w:tc>
          <w:tcPr>
            <w:tcW w:w="3686" w:type="dxa"/>
          </w:tcPr>
          <w:p w14:paraId="3B1D45E7" w14:textId="77777777" w:rsidR="00545250" w:rsidRDefault="00545250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10</w:t>
            </w:r>
          </w:p>
        </w:tc>
        <w:tc>
          <w:tcPr>
            <w:tcW w:w="3922" w:type="dxa"/>
          </w:tcPr>
          <w:p w14:paraId="3B1D45E8" w14:textId="77777777" w:rsidR="00545250" w:rsidRPr="00D92D58" w:rsidRDefault="00545250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</w:tr>
      <w:tr w:rsidR="00545250" w:rsidRPr="00D92D58" w14:paraId="3B1D45ED" w14:textId="77777777" w:rsidTr="0054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EA" w14:textId="77777777" w:rsidR="00545250" w:rsidRPr="00D92D58" w:rsidRDefault="00545250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L</w:t>
            </w:r>
          </w:p>
        </w:tc>
        <w:tc>
          <w:tcPr>
            <w:tcW w:w="3686" w:type="dxa"/>
          </w:tcPr>
          <w:p w14:paraId="3B1D45EB" w14:textId="77777777" w:rsidR="00545250" w:rsidRDefault="00545250" w:rsidP="006D4EF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0</w:t>
            </w:r>
          </w:p>
        </w:tc>
        <w:tc>
          <w:tcPr>
            <w:tcW w:w="3922" w:type="dxa"/>
          </w:tcPr>
          <w:p w14:paraId="3B1D45EC" w14:textId="77777777" w:rsidR="00545250" w:rsidRPr="00D92D58" w:rsidRDefault="00545250" w:rsidP="006D4EF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</w:tr>
      <w:tr w:rsidR="00545250" w:rsidRPr="00D92D58" w14:paraId="3B1D45F1" w14:textId="77777777" w:rsidTr="005452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EE" w14:textId="77777777" w:rsidR="00545250" w:rsidRPr="00D92D58" w:rsidRDefault="00545250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LL</w:t>
            </w:r>
          </w:p>
        </w:tc>
        <w:tc>
          <w:tcPr>
            <w:tcW w:w="3686" w:type="dxa"/>
          </w:tcPr>
          <w:p w14:paraId="3B1D45EF" w14:textId="77777777" w:rsidR="00545250" w:rsidRDefault="00545250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  <w:tc>
          <w:tcPr>
            <w:tcW w:w="3922" w:type="dxa"/>
          </w:tcPr>
          <w:p w14:paraId="3B1D45F0" w14:textId="77777777" w:rsidR="00545250" w:rsidRPr="00D92D58" w:rsidRDefault="00545250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</w:tr>
      <w:tr w:rsidR="00545250" w:rsidRPr="00D92D58" w14:paraId="3B1D45F5" w14:textId="77777777" w:rsidTr="0054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F2" w14:textId="77777777" w:rsidR="00545250" w:rsidRDefault="00545250" w:rsidP="006D4EF2">
            <w:pPr>
              <w:keepNext/>
              <w:rPr>
                <w:b w:val="0"/>
                <w:bCs w:val="0"/>
                <w:lang w:val="nl"/>
              </w:rPr>
            </w:pPr>
          </w:p>
        </w:tc>
        <w:tc>
          <w:tcPr>
            <w:tcW w:w="3686" w:type="dxa"/>
          </w:tcPr>
          <w:p w14:paraId="3B1D45F3" w14:textId="77777777" w:rsidR="00545250" w:rsidRDefault="00545250" w:rsidP="006D4EF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  <w:tc>
          <w:tcPr>
            <w:tcW w:w="3922" w:type="dxa"/>
          </w:tcPr>
          <w:p w14:paraId="3B1D45F4" w14:textId="77777777" w:rsidR="00545250" w:rsidRPr="00D92D58" w:rsidRDefault="00545250" w:rsidP="006D4EF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</w:tr>
      <w:tr w:rsidR="00545250" w:rsidRPr="00D92D58" w14:paraId="3B1D45F9" w14:textId="77777777" w:rsidTr="005452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5F6" w14:textId="77777777" w:rsidR="00545250" w:rsidRDefault="00545250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AI</w:t>
            </w:r>
          </w:p>
        </w:tc>
        <w:tc>
          <w:tcPr>
            <w:tcW w:w="3686" w:type="dxa"/>
          </w:tcPr>
          <w:p w14:paraId="3B1D45F7" w14:textId="77777777" w:rsidR="00545250" w:rsidRPr="00545250" w:rsidRDefault="00545250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lang w:val="nl"/>
              </w:rPr>
            </w:pPr>
            <w:r w:rsidRPr="00545250">
              <w:rPr>
                <w:bCs/>
                <w:lang w:val="nl"/>
              </w:rPr>
              <w:t>C2.0.11.308.</w:t>
            </w:r>
            <w:r>
              <w:rPr>
                <w:bCs/>
                <w:lang w:val="nl"/>
              </w:rPr>
              <w:t>1</w:t>
            </w:r>
          </w:p>
        </w:tc>
        <w:tc>
          <w:tcPr>
            <w:tcW w:w="3922" w:type="dxa"/>
          </w:tcPr>
          <w:p w14:paraId="3B1D45F8" w14:textId="77777777" w:rsidR="00545250" w:rsidRPr="00D92D58" w:rsidRDefault="00545250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val="nl"/>
              </w:rPr>
            </w:pPr>
          </w:p>
        </w:tc>
      </w:tr>
    </w:tbl>
    <w:p w14:paraId="3B1D45FA" w14:textId="77777777" w:rsidR="00B32D65" w:rsidRPr="006D4EF2" w:rsidRDefault="00545250" w:rsidP="00A44A2A">
      <w:r>
        <w:tab/>
      </w:r>
    </w:p>
    <w:p w14:paraId="3B1D45FB" w14:textId="77777777" w:rsidR="00B32D65" w:rsidRPr="00E42CA7" w:rsidRDefault="00B32D65" w:rsidP="00C76F1B">
      <w:pPr>
        <w:pStyle w:val="Heading4"/>
      </w:pPr>
      <w:bookmarkStart w:id="581" w:name="_Toc264036376"/>
      <w:bookmarkStart w:id="582" w:name="_Toc274836440"/>
      <w:r w:rsidRPr="00882B93">
        <w:rPr>
          <w:noProof/>
        </w:rPr>
        <w:lastRenderedPageBreak/>
        <w:t>MTW504</w:t>
      </w:r>
      <w:r w:rsidRPr="00E42CA7">
        <w:t xml:space="preserve"> - </w:t>
      </w:r>
      <w:r w:rsidRPr="00882B93">
        <w:rPr>
          <w:noProof/>
        </w:rPr>
        <w:t>Lier Cycloontoren 4</w:t>
      </w:r>
      <w:bookmarkEnd w:id="581"/>
      <w:bookmarkEnd w:id="582"/>
    </w:p>
    <w:p w14:paraId="3B1D45FC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5FD" w14:textId="77777777" w:rsidR="00B32D65" w:rsidRDefault="00B32D65" w:rsidP="00A44A2A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71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601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FE" w14:textId="77777777" w:rsidR="00B32D65" w:rsidRPr="00D92D58" w:rsidRDefault="00B32D65" w:rsidP="00A44A2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5FF" w14:textId="77777777" w:rsidR="00B32D65" w:rsidRPr="00D92D58" w:rsidRDefault="00B32D65" w:rsidP="00A44A2A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600" w14:textId="77777777" w:rsidR="00B32D65" w:rsidRPr="00D92D58" w:rsidRDefault="00B32D65" w:rsidP="00A44A2A">
            <w:pPr>
              <w:rPr>
                <w:b/>
                <w:bCs/>
                <w:lang w:val="nl"/>
              </w:rPr>
            </w:pPr>
          </w:p>
        </w:tc>
      </w:tr>
      <w:tr w:rsidR="00B32D65" w:rsidRPr="00D92D58" w14:paraId="3B1D4605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02" w14:textId="77777777" w:rsidR="00B32D65" w:rsidRPr="00D92D58" w:rsidRDefault="00B32D65" w:rsidP="00A44A2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03" w14:textId="77777777" w:rsidR="00B32D65" w:rsidRPr="00D92D58" w:rsidRDefault="00B32D65" w:rsidP="00A44A2A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04" w14:textId="77777777" w:rsidR="00B32D65" w:rsidRPr="00D92D58" w:rsidRDefault="00B32D65" w:rsidP="00A44A2A">
            <w:pPr>
              <w:pStyle w:val="TableNormal0"/>
            </w:pPr>
          </w:p>
        </w:tc>
      </w:tr>
      <w:tr w:rsidR="00B32D65" w:rsidRPr="00D92D58" w14:paraId="3B1D4609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06" w14:textId="77777777" w:rsidR="00B32D65" w:rsidRPr="00D92D58" w:rsidRDefault="00B32D65" w:rsidP="00A44A2A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07" w14:textId="77777777" w:rsidR="00B32D65" w:rsidRPr="00D92D58" w:rsidRDefault="00B32D65" w:rsidP="00A44A2A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08" w14:textId="77777777" w:rsidR="00B32D65" w:rsidRPr="00D92D58" w:rsidRDefault="00B32D65" w:rsidP="00A44A2A">
            <w:pPr>
              <w:pStyle w:val="TableNormal0"/>
            </w:pPr>
          </w:p>
        </w:tc>
      </w:tr>
    </w:tbl>
    <w:p w14:paraId="3B1D460A" w14:textId="77777777" w:rsidR="00B32D65" w:rsidRDefault="00B32D65" w:rsidP="00A44A2A"/>
    <w:p w14:paraId="3B1D460B" w14:textId="77777777" w:rsidR="00B32D65" w:rsidRPr="0077218A" w:rsidRDefault="00B32D65" w:rsidP="00A44A2A">
      <w:pPr>
        <w:rPr>
          <w:lang w:val="nl"/>
        </w:rPr>
      </w:pPr>
    </w:p>
    <w:p w14:paraId="3B1D460C" w14:textId="77777777" w:rsidR="00B32D65" w:rsidRPr="00E42CA7" w:rsidRDefault="00B32D65" w:rsidP="00C76F1B">
      <w:pPr>
        <w:pStyle w:val="Heading4"/>
      </w:pPr>
      <w:bookmarkStart w:id="583" w:name="_Toc264036377"/>
      <w:bookmarkStart w:id="584" w:name="_Toc274836441"/>
      <w:r w:rsidRPr="00882B93">
        <w:rPr>
          <w:noProof/>
        </w:rPr>
        <w:t>PT504</w:t>
      </w:r>
      <w:r w:rsidRPr="00E42CA7">
        <w:t xml:space="preserve"> - </w:t>
      </w:r>
      <w:r w:rsidRPr="00882B93">
        <w:rPr>
          <w:noProof/>
        </w:rPr>
        <w:t>Drukmeting Cycloon Toren 4</w:t>
      </w:r>
      <w:bookmarkEnd w:id="583"/>
      <w:bookmarkEnd w:id="584"/>
    </w:p>
    <w:p w14:paraId="3B1D460D" w14:textId="77777777" w:rsidR="00B32D65" w:rsidRPr="006D4EF2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6D4EF2" w:rsidRPr="00D92D58" w14:paraId="3B1D4611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0E" w14:textId="77777777" w:rsidR="006D4EF2" w:rsidRPr="00D92D58" w:rsidRDefault="006D4EF2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60F" w14:textId="77777777" w:rsidR="006D4EF2" w:rsidRPr="00D92D58" w:rsidRDefault="006D4EF2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610" w14:textId="77777777" w:rsidR="006D4EF2" w:rsidRPr="00D92D58" w:rsidRDefault="006D4EF2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6D4EF2" w:rsidRPr="00D92D58" w14:paraId="3B1D4615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12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613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14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19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16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617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969" w:type="dxa"/>
          </w:tcPr>
          <w:p w14:paraId="3B1D4618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1D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1A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61B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61C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21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1E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61F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20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625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22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623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24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629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26" w14:textId="77777777" w:rsidR="006D4EF2" w:rsidRDefault="006D4EF2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AI</w:t>
            </w:r>
          </w:p>
        </w:tc>
        <w:tc>
          <w:tcPr>
            <w:tcW w:w="3686" w:type="dxa"/>
          </w:tcPr>
          <w:p w14:paraId="3B1D4627" w14:textId="77777777" w:rsidR="006D4EF2" w:rsidRPr="00545250" w:rsidRDefault="006D4EF2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lang w:val="nl"/>
              </w:rPr>
            </w:pPr>
            <w:r w:rsidRPr="00545250">
              <w:rPr>
                <w:bCs/>
                <w:lang w:val="nl"/>
              </w:rPr>
              <w:t>C2.0.11.308.</w:t>
            </w:r>
            <w:r>
              <w:rPr>
                <w:bCs/>
                <w:lang w:val="nl"/>
              </w:rPr>
              <w:t>2</w:t>
            </w:r>
          </w:p>
        </w:tc>
        <w:tc>
          <w:tcPr>
            <w:tcW w:w="3969" w:type="dxa"/>
          </w:tcPr>
          <w:p w14:paraId="3B1D4628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62A" w14:textId="77777777" w:rsidR="00B32D65" w:rsidRPr="0077218A" w:rsidRDefault="00B32D65" w:rsidP="00A44A2A">
      <w:pPr>
        <w:rPr>
          <w:lang w:val="nl"/>
        </w:rPr>
      </w:pPr>
    </w:p>
    <w:p w14:paraId="3B1D462B" w14:textId="77777777" w:rsidR="00B32D65" w:rsidRPr="00E42CA7" w:rsidRDefault="00B32D65" w:rsidP="00C76F1B">
      <w:pPr>
        <w:pStyle w:val="Heading4"/>
      </w:pPr>
      <w:bookmarkStart w:id="585" w:name="_Toc264036378"/>
      <w:bookmarkStart w:id="586" w:name="_Toc274836442"/>
      <w:r w:rsidRPr="00882B93">
        <w:rPr>
          <w:noProof/>
        </w:rPr>
        <w:t>SVA514a</w:t>
      </w:r>
      <w:r w:rsidRPr="00E42CA7">
        <w:t xml:space="preserve"> - </w:t>
      </w:r>
      <w:r w:rsidRPr="00882B93">
        <w:rPr>
          <w:noProof/>
        </w:rPr>
        <w:t>Sprinklerklep Toren 4</w:t>
      </w:r>
      <w:bookmarkEnd w:id="585"/>
      <w:bookmarkEnd w:id="586"/>
    </w:p>
    <w:p w14:paraId="3B1D462C" w14:textId="77777777" w:rsidR="00B32D65" w:rsidRDefault="00B32D65" w:rsidP="006D700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630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62D" w14:textId="77777777" w:rsidR="00B32D65" w:rsidRPr="00D92D58" w:rsidRDefault="00B32D65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62E" w14:textId="77777777" w:rsidR="00B32D65" w:rsidRPr="00D92D58" w:rsidRDefault="00AE5B3E" w:rsidP="006D7000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62F" w14:textId="77777777" w:rsidR="00B32D65" w:rsidRPr="00D92D58" w:rsidRDefault="00AE5B3E" w:rsidP="006D700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32D65" w:rsidRPr="00D92D58" w14:paraId="3B1D4634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31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32" w14:textId="77777777" w:rsidR="00B32D65" w:rsidRPr="00D92D58" w:rsidRDefault="00A453F0" w:rsidP="006D7000">
            <w:pPr>
              <w:pStyle w:val="TableNormal0"/>
              <w:keepNext/>
            </w:pPr>
            <w:r>
              <w:t>manueel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33" w14:textId="77777777" w:rsidR="00B32D65" w:rsidRPr="00D92D58" w:rsidRDefault="00B32D65" w:rsidP="006D7000">
            <w:pPr>
              <w:pStyle w:val="TableNormal0"/>
              <w:keepNext/>
            </w:pPr>
          </w:p>
        </w:tc>
      </w:tr>
      <w:tr w:rsidR="00B32D65" w:rsidRPr="00D92D58" w14:paraId="3B1D4638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5" w14:textId="77777777" w:rsidR="00B32D65" w:rsidRPr="00D92D58" w:rsidRDefault="00B32D65" w:rsidP="006D700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6" w14:textId="77777777" w:rsidR="00B32D65" w:rsidRPr="00D92D58" w:rsidRDefault="00B32D65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7" w14:textId="77777777" w:rsidR="00B32D65" w:rsidRPr="00D92D58" w:rsidRDefault="00B32D65" w:rsidP="006D7000">
            <w:pPr>
              <w:pStyle w:val="TableNormal0"/>
              <w:keepNext/>
            </w:pPr>
          </w:p>
        </w:tc>
      </w:tr>
      <w:tr w:rsidR="00AE5B3E" w:rsidRPr="00D92D58" w14:paraId="3B1D463C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9" w14:textId="77777777" w:rsidR="00AE5B3E" w:rsidRPr="00D92D58" w:rsidRDefault="00AE5B3E" w:rsidP="006D700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A" w14:textId="77777777" w:rsidR="00AE5B3E" w:rsidRPr="00D92D58" w:rsidRDefault="00AE5B3E" w:rsidP="006D700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B" w14:textId="77777777" w:rsidR="00AE5B3E" w:rsidRPr="00D92D58" w:rsidRDefault="00AE5B3E" w:rsidP="006D7000">
            <w:pPr>
              <w:pStyle w:val="TableNormal0"/>
              <w:keepNext/>
            </w:pPr>
          </w:p>
        </w:tc>
      </w:tr>
      <w:tr w:rsidR="00AE5B3E" w:rsidRPr="00D92D58" w14:paraId="3B1D4640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D" w14:textId="77777777" w:rsidR="00AE5B3E" w:rsidRPr="00D92D58" w:rsidRDefault="00AE5B3E" w:rsidP="00AE5B3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E" w14:textId="77777777" w:rsidR="00AE5B3E" w:rsidRPr="00D92D58" w:rsidRDefault="00AE5B3E" w:rsidP="00AE5B3E">
            <w:pPr>
              <w:pStyle w:val="TableNormal0"/>
              <w:keepNext/>
            </w:pPr>
            <w:r>
              <w:t>C2.0.11.201.10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3F" w14:textId="77777777" w:rsidR="00AE5B3E" w:rsidRPr="00D92D58" w:rsidRDefault="00AE5B3E" w:rsidP="006D7000">
            <w:pPr>
              <w:pStyle w:val="TableNormal0"/>
              <w:keepNext/>
            </w:pPr>
          </w:p>
        </w:tc>
      </w:tr>
    </w:tbl>
    <w:p w14:paraId="3B1D4641" w14:textId="77777777" w:rsidR="00B32D65" w:rsidRPr="0077218A" w:rsidRDefault="00B32D65" w:rsidP="00A44A2A">
      <w:pPr>
        <w:rPr>
          <w:lang w:val="nl"/>
        </w:rPr>
      </w:pPr>
    </w:p>
    <w:p w14:paraId="3B1D4642" w14:textId="77777777" w:rsidR="00B32D65" w:rsidRPr="00E42CA7" w:rsidRDefault="00B32D65" w:rsidP="00AE5B3E">
      <w:pPr>
        <w:pStyle w:val="Heading4"/>
      </w:pPr>
      <w:bookmarkStart w:id="587" w:name="_Toc264036379"/>
      <w:bookmarkStart w:id="588" w:name="_Toc274836443"/>
      <w:r w:rsidRPr="00882B93">
        <w:rPr>
          <w:noProof/>
        </w:rPr>
        <w:t>SVA514b</w:t>
      </w:r>
      <w:r w:rsidRPr="00E42CA7">
        <w:t xml:space="preserve"> - </w:t>
      </w:r>
      <w:r w:rsidRPr="00882B93">
        <w:rPr>
          <w:noProof/>
        </w:rPr>
        <w:t>Sprinklerklep Toren 4</w:t>
      </w:r>
      <w:bookmarkEnd w:id="587"/>
      <w:bookmarkEnd w:id="588"/>
    </w:p>
    <w:p w14:paraId="3B1D4643" w14:textId="77777777" w:rsidR="00B32D65" w:rsidRDefault="00B32D65" w:rsidP="00AE5B3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647" w14:textId="77777777" w:rsidTr="00AE5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44" w14:textId="77777777" w:rsidR="00B32D65" w:rsidRPr="00D92D58" w:rsidRDefault="00B32D65" w:rsidP="00AE5B3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645" w14:textId="77777777" w:rsidR="00B32D65" w:rsidRPr="00D92D58" w:rsidRDefault="00AE5B3E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646" w14:textId="77777777" w:rsidR="00B32D65" w:rsidRPr="00D92D58" w:rsidRDefault="00AE5B3E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64B" w14:textId="77777777" w:rsidTr="00AE5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48" w14:textId="77777777" w:rsidR="00B32D65" w:rsidRPr="00D92D58" w:rsidRDefault="00B32D65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649" w14:textId="77777777" w:rsidR="00B32D65" w:rsidRPr="00D92D58" w:rsidRDefault="00A453F0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manueel</w:t>
            </w:r>
          </w:p>
        </w:tc>
        <w:tc>
          <w:tcPr>
            <w:tcW w:w="3922" w:type="dxa"/>
          </w:tcPr>
          <w:p w14:paraId="3B1D464A" w14:textId="77777777" w:rsidR="00B32D65" w:rsidRPr="00D92D58" w:rsidRDefault="00B32D65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64F" w14:textId="77777777" w:rsidTr="00AE5B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4C" w14:textId="77777777" w:rsidR="00B32D65" w:rsidRPr="00D92D58" w:rsidRDefault="00B32D65" w:rsidP="00AE5B3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64D" w14:textId="77777777" w:rsidR="00B32D65" w:rsidRPr="00D92D58" w:rsidRDefault="00B32D65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4E" w14:textId="77777777" w:rsidR="00B32D65" w:rsidRPr="00D92D58" w:rsidRDefault="00B32D65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5B3E" w:rsidRPr="00D92D58" w14:paraId="3B1D4653" w14:textId="77777777" w:rsidTr="00AE5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50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651" w14:textId="77777777" w:rsidR="00AE5B3E" w:rsidRPr="00D92D58" w:rsidRDefault="00AE5B3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52" w14:textId="77777777" w:rsidR="00AE5B3E" w:rsidRPr="00D92D58" w:rsidRDefault="00AE5B3E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B3E" w:rsidRPr="00D92D58" w14:paraId="3B1D4657" w14:textId="77777777" w:rsidTr="00AE5B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54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686" w:type="dxa"/>
          </w:tcPr>
          <w:p w14:paraId="3B1D4655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C2.0.11.201.11</w:t>
            </w:r>
          </w:p>
        </w:tc>
        <w:tc>
          <w:tcPr>
            <w:tcW w:w="3922" w:type="dxa"/>
          </w:tcPr>
          <w:p w14:paraId="3B1D4656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658" w14:textId="77777777" w:rsidR="00B32D65" w:rsidRPr="0077218A" w:rsidRDefault="00B32D65" w:rsidP="00A44A2A">
      <w:pPr>
        <w:rPr>
          <w:lang w:val="nl"/>
        </w:rPr>
      </w:pPr>
    </w:p>
    <w:p w14:paraId="3B1D4659" w14:textId="77777777" w:rsidR="00B32D65" w:rsidRPr="00E42CA7" w:rsidRDefault="00B32D65" w:rsidP="00BF2409">
      <w:pPr>
        <w:pStyle w:val="Heading4"/>
      </w:pPr>
      <w:bookmarkStart w:id="589" w:name="_Toc264036380"/>
      <w:bookmarkStart w:id="590" w:name="_Toc274836444"/>
      <w:r w:rsidRPr="00882B93">
        <w:rPr>
          <w:noProof/>
        </w:rPr>
        <w:t>SVA514c</w:t>
      </w:r>
      <w:r w:rsidRPr="00E42CA7">
        <w:t xml:space="preserve"> - </w:t>
      </w:r>
      <w:r w:rsidRPr="00882B93">
        <w:rPr>
          <w:noProof/>
        </w:rPr>
        <w:t>Sprinklerklep Toren 4</w:t>
      </w:r>
      <w:bookmarkEnd w:id="589"/>
      <w:bookmarkEnd w:id="590"/>
    </w:p>
    <w:p w14:paraId="3B1D465A" w14:textId="77777777" w:rsidR="00B32D65" w:rsidRDefault="00B32D65" w:rsidP="00BF2409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65E" w14:textId="77777777" w:rsidTr="00AE5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5B" w14:textId="77777777" w:rsidR="00B32D65" w:rsidRPr="00D92D58" w:rsidRDefault="00B32D65" w:rsidP="00BF2409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65C" w14:textId="77777777" w:rsidR="00B32D65" w:rsidRPr="00D92D58" w:rsidRDefault="00BF2409" w:rsidP="00BF240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65D" w14:textId="77777777" w:rsidR="00B32D65" w:rsidRPr="00D92D58" w:rsidRDefault="00BF2409" w:rsidP="00BF240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662" w14:textId="77777777" w:rsidTr="00AE5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5F" w14:textId="77777777" w:rsidR="00B32D65" w:rsidRPr="00D92D58" w:rsidRDefault="00B32D65" w:rsidP="00BF2409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660" w14:textId="77777777" w:rsidR="00B32D65" w:rsidRPr="00D92D58" w:rsidRDefault="00A453F0" w:rsidP="00BF240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manueel</w:t>
            </w:r>
          </w:p>
        </w:tc>
        <w:tc>
          <w:tcPr>
            <w:tcW w:w="3922" w:type="dxa"/>
          </w:tcPr>
          <w:p w14:paraId="3B1D4661" w14:textId="77777777" w:rsidR="00B32D65" w:rsidRPr="00D92D58" w:rsidRDefault="00B32D65" w:rsidP="00BF240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666" w14:textId="77777777" w:rsidTr="00AE5B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63" w14:textId="77777777" w:rsidR="00B32D65" w:rsidRPr="00D92D58" w:rsidRDefault="00B32D65" w:rsidP="00BF2409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664" w14:textId="77777777" w:rsidR="00B32D65" w:rsidRPr="00D92D58" w:rsidRDefault="00B32D65" w:rsidP="00BF240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65" w14:textId="77777777" w:rsidR="00B32D65" w:rsidRPr="00D92D58" w:rsidRDefault="00B32D65" w:rsidP="00BF240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5B3E" w:rsidRPr="00D92D58" w14:paraId="3B1D466A" w14:textId="77777777" w:rsidTr="00AE5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67" w14:textId="77777777" w:rsidR="00AE5B3E" w:rsidRPr="00D92D58" w:rsidRDefault="00AE5B3E" w:rsidP="00BF2409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668" w14:textId="77777777" w:rsidR="00AE5B3E" w:rsidRPr="00D92D58" w:rsidRDefault="00AE5B3E" w:rsidP="00BF240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69" w14:textId="77777777" w:rsidR="00AE5B3E" w:rsidRPr="00D92D58" w:rsidRDefault="00AE5B3E" w:rsidP="00BF2409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B3E" w:rsidRPr="00D92D58" w14:paraId="3B1D466E" w14:textId="77777777" w:rsidTr="00AE5B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6B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686" w:type="dxa"/>
          </w:tcPr>
          <w:p w14:paraId="3B1D466C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C2.0.11.201.12</w:t>
            </w:r>
          </w:p>
        </w:tc>
        <w:tc>
          <w:tcPr>
            <w:tcW w:w="3922" w:type="dxa"/>
          </w:tcPr>
          <w:p w14:paraId="3B1D466D" w14:textId="77777777" w:rsidR="00AE5B3E" w:rsidRPr="00D92D58" w:rsidRDefault="00AE5B3E" w:rsidP="00BF2409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66F" w14:textId="77777777" w:rsidR="00B32D65" w:rsidRPr="00B246F4" w:rsidRDefault="00B32D65" w:rsidP="00A44A2A"/>
    <w:p w14:paraId="3B1D4670" w14:textId="77777777" w:rsidR="00B32D65" w:rsidRDefault="00B32D65" w:rsidP="00A44A2A">
      <w:pPr>
        <w:pStyle w:val="Heading3"/>
      </w:pPr>
      <w:bookmarkStart w:id="591" w:name="_Toc264036381"/>
      <w:bookmarkStart w:id="592" w:name="_Toc274836445"/>
      <w:r>
        <w:t>Toren5</w:t>
      </w:r>
      <w:bookmarkEnd w:id="591"/>
      <w:bookmarkEnd w:id="592"/>
    </w:p>
    <w:p w14:paraId="3B1D4671" w14:textId="77777777" w:rsidR="00B32D65" w:rsidRPr="00E42CA7" w:rsidRDefault="00B32D65" w:rsidP="00C76F1B">
      <w:pPr>
        <w:pStyle w:val="Heading4"/>
      </w:pPr>
      <w:bookmarkStart w:id="593" w:name="_Toc264036382"/>
      <w:bookmarkStart w:id="594" w:name="_Toc274836446"/>
      <w:r w:rsidRPr="00882B93">
        <w:rPr>
          <w:noProof/>
        </w:rPr>
        <w:t>SVA505</w:t>
      </w:r>
      <w:r w:rsidRPr="00E42CA7">
        <w:t xml:space="preserve"> - </w:t>
      </w:r>
      <w:r w:rsidRPr="00882B93">
        <w:rPr>
          <w:noProof/>
        </w:rPr>
        <w:t>Klep zand naar toren 5</w:t>
      </w:r>
      <w:bookmarkEnd w:id="593"/>
      <w:bookmarkEnd w:id="594"/>
    </w:p>
    <w:p w14:paraId="3B1D4672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676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673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674" w14:textId="77777777" w:rsidR="00B32D65" w:rsidRPr="00D92D58" w:rsidRDefault="00BF2409" w:rsidP="00A44A2A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675" w14:textId="77777777" w:rsidR="00B32D65" w:rsidRPr="00D92D58" w:rsidRDefault="00BF2409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32D65" w:rsidRPr="00D92D58" w14:paraId="3B1D467A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77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78" w14:textId="77777777" w:rsidR="00B32D65" w:rsidRPr="00D92D58" w:rsidRDefault="00B32D65" w:rsidP="00A44A2A">
            <w:pPr>
              <w:pStyle w:val="TableNormal0"/>
              <w:keepNext/>
            </w:pPr>
            <w:r>
              <w:t>Seq. flotatie:stap35 en keuze is toren5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679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67E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7B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7C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7D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F2409" w:rsidRPr="00D92D58" w14:paraId="3B1D4682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7F" w14:textId="77777777" w:rsidR="00BF2409" w:rsidRPr="00D92D58" w:rsidRDefault="00BF2409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0" w14:textId="77777777" w:rsidR="00BF2409" w:rsidRPr="00D92D58" w:rsidRDefault="00BF2409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1" w14:textId="77777777" w:rsidR="00BF2409" w:rsidRPr="00D92D58" w:rsidRDefault="00BF2409" w:rsidP="00A44A2A">
            <w:pPr>
              <w:pStyle w:val="TableNormal0"/>
              <w:keepNext/>
            </w:pPr>
          </w:p>
        </w:tc>
      </w:tr>
      <w:tr w:rsidR="00EF7CBE" w:rsidRPr="00D92D58" w14:paraId="3B1D4686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3" w14:textId="77777777" w:rsidR="00EF7CBE" w:rsidRDefault="00EF7CBE" w:rsidP="00EF7CB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4" w14:textId="77777777" w:rsidR="00EF7CBE" w:rsidRDefault="00EF7CBE" w:rsidP="00EF7CBE">
            <w:pPr>
              <w:pStyle w:val="TableNormal0"/>
              <w:keepNext/>
            </w:pPr>
            <w:r>
              <w:t>C2.3.63 pos9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5" w14:textId="77777777" w:rsidR="00EF7CBE" w:rsidRDefault="00EF7CBE" w:rsidP="005C60C4">
            <w:pPr>
              <w:pStyle w:val="TableNormal0"/>
              <w:keepNext/>
            </w:pPr>
          </w:p>
        </w:tc>
      </w:tr>
      <w:tr w:rsidR="00EF7CBE" w:rsidRPr="00D92D58" w14:paraId="3B1D468A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7" w14:textId="77777777" w:rsidR="00EF7CBE" w:rsidRPr="00D92D58" w:rsidRDefault="00EF7CBE" w:rsidP="005C60C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8" w14:textId="77777777" w:rsidR="00EF7CBE" w:rsidRPr="00D92D58" w:rsidRDefault="00EF7CBE" w:rsidP="005C60C4">
            <w:pPr>
              <w:pStyle w:val="TableNormal0"/>
              <w:keepNext/>
            </w:pPr>
            <w:r>
              <w:t>C2.0.11.106.9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9" w14:textId="77777777" w:rsidR="00EF7CBE" w:rsidRPr="00D92D58" w:rsidRDefault="00EF7CBE" w:rsidP="005C60C4">
            <w:pPr>
              <w:pStyle w:val="TableNormal0"/>
              <w:keepNext/>
            </w:pPr>
            <w:r>
              <w:t>Klep is open</w:t>
            </w:r>
          </w:p>
        </w:tc>
      </w:tr>
      <w:tr w:rsidR="00EF7CBE" w:rsidRPr="00D92D58" w14:paraId="3B1D468E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B" w14:textId="77777777" w:rsidR="00EF7CBE" w:rsidRPr="00D92D58" w:rsidRDefault="00EF7CBE" w:rsidP="005C60C4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Toe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C" w14:textId="77777777" w:rsidR="00EF7CBE" w:rsidRPr="00D92D58" w:rsidRDefault="00EF7CBE" w:rsidP="005C60C4">
            <w:pPr>
              <w:pStyle w:val="TableNormal0"/>
              <w:keepNext/>
            </w:pPr>
            <w:r>
              <w:t>C2.0.11.106.10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D" w14:textId="77777777" w:rsidR="00EF7CBE" w:rsidRPr="00D92D58" w:rsidRDefault="00EF7CBE" w:rsidP="005C60C4">
            <w:pPr>
              <w:pStyle w:val="TableNormal0"/>
              <w:keepNext/>
            </w:pPr>
            <w:r>
              <w:t>Klep is toe</w:t>
            </w:r>
          </w:p>
        </w:tc>
      </w:tr>
      <w:tr w:rsidR="00EF7CBE" w:rsidRPr="00D92D58" w14:paraId="3B1D4692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8F" w14:textId="77777777" w:rsidR="00EF7CBE" w:rsidRPr="00D92D58" w:rsidRDefault="00EF7CBE" w:rsidP="00E0565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Pos1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0" w14:textId="77777777" w:rsidR="00EF7CBE" w:rsidRPr="00D92D58" w:rsidRDefault="00EF7CBE" w:rsidP="00E0565E">
            <w:pPr>
              <w:pStyle w:val="TableNormal0"/>
              <w:keepNext/>
            </w:pPr>
            <w:r>
              <w:t>C2.0.11.104.6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1" w14:textId="77777777" w:rsidR="00EF7CBE" w:rsidRPr="00D92D58" w:rsidRDefault="00EF7CBE" w:rsidP="00E0565E">
            <w:pPr>
              <w:pStyle w:val="TableNormal0"/>
              <w:keepNext/>
            </w:pPr>
            <w:r>
              <w:t>Toren in positie1</w:t>
            </w:r>
          </w:p>
        </w:tc>
      </w:tr>
      <w:tr w:rsidR="00EF7CBE" w:rsidRPr="00D92D58" w14:paraId="3B1D4696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3" w14:textId="77777777" w:rsidR="00EF7CBE" w:rsidRDefault="00EF7CBE" w:rsidP="00E0565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Pos2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4" w14:textId="77777777" w:rsidR="00EF7CBE" w:rsidRPr="00D92D58" w:rsidRDefault="00EF7CBE" w:rsidP="00E0565E">
            <w:pPr>
              <w:pStyle w:val="TableNormal0"/>
              <w:keepNext/>
            </w:pPr>
            <w:r>
              <w:t>C2.0.11.104.7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5" w14:textId="77777777" w:rsidR="00EF7CBE" w:rsidRPr="00D92D58" w:rsidRDefault="00EF7CBE" w:rsidP="00E0565E">
            <w:pPr>
              <w:pStyle w:val="TableNormal0"/>
              <w:keepNext/>
            </w:pPr>
            <w:r>
              <w:t>Toren in positie2</w:t>
            </w:r>
          </w:p>
        </w:tc>
      </w:tr>
      <w:tr w:rsidR="00EF7CBE" w:rsidRPr="00D92D58" w14:paraId="3B1D469A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7" w14:textId="77777777" w:rsidR="00EF7CBE" w:rsidRDefault="00EF7CBE" w:rsidP="00E0565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Pos3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8" w14:textId="77777777" w:rsidR="00EF7CBE" w:rsidRPr="00D92D58" w:rsidRDefault="00EF7CBE" w:rsidP="00E0565E">
            <w:pPr>
              <w:pStyle w:val="TableNormal0"/>
              <w:keepNext/>
            </w:pPr>
            <w:r>
              <w:t>C2.0.11.104.8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9" w14:textId="77777777" w:rsidR="00EF7CBE" w:rsidRPr="00D92D58" w:rsidRDefault="00EF7CBE" w:rsidP="00E0565E">
            <w:pPr>
              <w:pStyle w:val="TableNormal0"/>
              <w:keepNext/>
            </w:pPr>
            <w:r>
              <w:t>Toren in positie3</w:t>
            </w:r>
          </w:p>
        </w:tc>
      </w:tr>
      <w:tr w:rsidR="00EF7CBE" w:rsidRPr="00D92D58" w14:paraId="3B1D469E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B" w14:textId="77777777" w:rsidR="00EF7CBE" w:rsidRDefault="00EF7CBE" w:rsidP="00E0565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ML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C" w14:textId="77777777" w:rsidR="00EF7CBE" w:rsidRPr="00D92D58" w:rsidRDefault="00EF7CBE" w:rsidP="00E0565E">
            <w:pPr>
              <w:pStyle w:val="TableNormal0"/>
              <w:keepNext/>
            </w:pPr>
            <w:r>
              <w:t>C2.0.11.104.9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D" w14:textId="77777777" w:rsidR="00EF7CBE" w:rsidRPr="00D92D58" w:rsidRDefault="00EF7CBE" w:rsidP="00E0565E">
            <w:pPr>
              <w:pStyle w:val="TableNormal0"/>
              <w:keepNext/>
            </w:pPr>
            <w:r>
              <w:t>Toren in positie max. links</w:t>
            </w:r>
          </w:p>
        </w:tc>
      </w:tr>
      <w:tr w:rsidR="00EF7CBE" w:rsidRPr="00D92D58" w14:paraId="3B1D46A2" w14:textId="77777777" w:rsidTr="00BF240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9F" w14:textId="77777777" w:rsidR="00EF7CBE" w:rsidRDefault="00EF7CBE" w:rsidP="00E0565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MR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A0" w14:textId="77777777" w:rsidR="00EF7CBE" w:rsidRPr="00D92D58" w:rsidRDefault="00EF7CBE" w:rsidP="00E0565E">
            <w:pPr>
              <w:pStyle w:val="TableNormal0"/>
              <w:keepNext/>
            </w:pPr>
            <w:r>
              <w:t>C2.0.11.104.10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6A1" w14:textId="77777777" w:rsidR="00EF7CBE" w:rsidRPr="00D92D58" w:rsidRDefault="00EF7CBE" w:rsidP="00E0565E">
            <w:pPr>
              <w:pStyle w:val="TableNormal0"/>
              <w:keepNext/>
            </w:pPr>
            <w:r>
              <w:t>Toren in positiemax. rechts</w:t>
            </w:r>
          </w:p>
        </w:tc>
      </w:tr>
    </w:tbl>
    <w:p w14:paraId="3B1D46A3" w14:textId="77777777" w:rsidR="00B32D65" w:rsidRPr="0077218A" w:rsidRDefault="00B32D65" w:rsidP="00A44A2A">
      <w:pPr>
        <w:rPr>
          <w:lang w:val="nl"/>
        </w:rPr>
      </w:pPr>
    </w:p>
    <w:p w14:paraId="3B1D46A4" w14:textId="77777777" w:rsidR="00B32D65" w:rsidRPr="00E42CA7" w:rsidRDefault="00B32D65" w:rsidP="00C76F1B">
      <w:pPr>
        <w:pStyle w:val="Heading4"/>
      </w:pPr>
      <w:bookmarkStart w:id="595" w:name="_Toc264036388"/>
      <w:bookmarkStart w:id="596" w:name="_Toc274836447"/>
      <w:r w:rsidRPr="00882B93">
        <w:rPr>
          <w:noProof/>
        </w:rPr>
        <w:t>LT505</w:t>
      </w:r>
      <w:r w:rsidRPr="00E42CA7">
        <w:t xml:space="preserve"> - </w:t>
      </w:r>
      <w:r w:rsidRPr="00882B93">
        <w:rPr>
          <w:noProof/>
        </w:rPr>
        <w:t>Niveaumeting toren zandstockage</w:t>
      </w:r>
      <w:bookmarkEnd w:id="595"/>
      <w:bookmarkEnd w:id="596"/>
    </w:p>
    <w:p w14:paraId="3B1D46A5" w14:textId="77777777" w:rsidR="00B32D65" w:rsidRPr="00BF2409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6D4EF2" w:rsidRPr="00D92D58" w14:paraId="3B1D46A9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A6" w14:textId="77777777" w:rsidR="006D4EF2" w:rsidRPr="00D92D58" w:rsidRDefault="006D4EF2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6A7" w14:textId="77777777" w:rsidR="006D4EF2" w:rsidRPr="00D92D58" w:rsidRDefault="006D4EF2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6A8" w14:textId="77777777" w:rsidR="006D4EF2" w:rsidRPr="00D92D58" w:rsidRDefault="006D4EF2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6D4EF2" w:rsidRPr="00D92D58" w14:paraId="3B1D46AD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AA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6AB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AC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B1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AE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6AF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6B0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B5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B2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6B3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969" w:type="dxa"/>
          </w:tcPr>
          <w:p w14:paraId="3B1D46B4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B9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B6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6B7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B8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6BD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BA" w14:textId="77777777" w:rsidR="006D4EF2" w:rsidRPr="00D92D58" w:rsidRDefault="006D4EF2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6BB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BC" w14:textId="77777777" w:rsidR="006D4EF2" w:rsidRPr="00D92D58" w:rsidRDefault="006D4EF2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6C1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BE" w14:textId="77777777" w:rsidR="006D4EF2" w:rsidRDefault="006D4EF2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AI</w:t>
            </w:r>
          </w:p>
        </w:tc>
        <w:tc>
          <w:tcPr>
            <w:tcW w:w="3686" w:type="dxa"/>
          </w:tcPr>
          <w:p w14:paraId="3B1D46BF" w14:textId="77777777" w:rsidR="006D4EF2" w:rsidRPr="00545250" w:rsidRDefault="006D4EF2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lang w:val="nl"/>
              </w:rPr>
            </w:pPr>
            <w:r w:rsidRPr="00545250">
              <w:rPr>
                <w:bCs/>
                <w:lang w:val="nl"/>
              </w:rPr>
              <w:t>C2.0.11.308.</w:t>
            </w:r>
            <w:r>
              <w:rPr>
                <w:bCs/>
                <w:lang w:val="nl"/>
              </w:rPr>
              <w:t>3</w:t>
            </w:r>
          </w:p>
        </w:tc>
        <w:tc>
          <w:tcPr>
            <w:tcW w:w="3969" w:type="dxa"/>
          </w:tcPr>
          <w:p w14:paraId="3B1D46C0" w14:textId="77777777" w:rsidR="006D4EF2" w:rsidRPr="00D92D58" w:rsidRDefault="006D4EF2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6C2" w14:textId="77777777" w:rsidR="00B32D65" w:rsidRPr="0077218A" w:rsidRDefault="00B32D65" w:rsidP="00A44A2A">
      <w:pPr>
        <w:rPr>
          <w:lang w:val="nl"/>
        </w:rPr>
      </w:pPr>
    </w:p>
    <w:p w14:paraId="3B1D46C3" w14:textId="77777777" w:rsidR="00B32D65" w:rsidRPr="00E42CA7" w:rsidRDefault="00B32D65" w:rsidP="00C76F1B">
      <w:pPr>
        <w:pStyle w:val="Heading4"/>
      </w:pPr>
      <w:bookmarkStart w:id="597" w:name="_Toc264036389"/>
      <w:bookmarkStart w:id="598" w:name="_Toc274836448"/>
      <w:r w:rsidRPr="00882B93">
        <w:rPr>
          <w:noProof/>
        </w:rPr>
        <w:t>MTW505</w:t>
      </w:r>
      <w:r w:rsidRPr="00E42CA7">
        <w:t xml:space="preserve"> - </w:t>
      </w:r>
      <w:r w:rsidRPr="00882B93">
        <w:rPr>
          <w:noProof/>
        </w:rPr>
        <w:t>Lier Cycloontoren 5</w:t>
      </w:r>
      <w:bookmarkEnd w:id="597"/>
      <w:bookmarkEnd w:id="598"/>
    </w:p>
    <w:p w14:paraId="3B1D46C4" w14:textId="77777777" w:rsidR="00B32D65" w:rsidRDefault="00B32D65" w:rsidP="006D700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6C5" w14:textId="77777777" w:rsidR="00B32D65" w:rsidRDefault="00B32D65" w:rsidP="006D7000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72</w:t>
      </w:r>
      <w:r>
        <w:tab/>
        <w:t xml:space="preserve">Type: </w:t>
      </w:r>
      <w:r>
        <w:rPr>
          <w:noProof/>
        </w:rPr>
        <w:t>TESYS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6C9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C6" w14:textId="77777777" w:rsidR="00B32D65" w:rsidRPr="00D92D58" w:rsidRDefault="00B32D65" w:rsidP="006D7000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6C7" w14:textId="77777777" w:rsidR="00B32D65" w:rsidRPr="00D92D58" w:rsidRDefault="00B32D65" w:rsidP="006D7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3922" w:type="dxa"/>
          </w:tcPr>
          <w:p w14:paraId="3B1D46C8" w14:textId="77777777" w:rsidR="00B32D65" w:rsidRPr="00D92D58" w:rsidRDefault="00B32D65" w:rsidP="006D7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B32D65" w:rsidRPr="00D92D58" w14:paraId="3B1D46CD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CA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686" w:type="dxa"/>
          </w:tcPr>
          <w:p w14:paraId="3B1D46CB" w14:textId="77777777" w:rsidR="00B32D65" w:rsidRPr="00D92D58" w:rsidRDefault="00B32D65" w:rsidP="006D700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CC" w14:textId="77777777" w:rsidR="00B32D65" w:rsidRPr="00D92D58" w:rsidRDefault="00B32D65" w:rsidP="006D700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6D1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CE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6CF" w14:textId="77777777" w:rsidR="00B32D65" w:rsidRPr="00D92D58" w:rsidRDefault="00B32D65" w:rsidP="006D700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D0" w14:textId="77777777" w:rsidR="00B32D65" w:rsidRPr="00D92D58" w:rsidRDefault="00B32D65" w:rsidP="006D700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6D2" w14:textId="77777777" w:rsidR="00B32D65" w:rsidRPr="0077218A" w:rsidRDefault="00B32D65" w:rsidP="00A44A2A">
      <w:pPr>
        <w:rPr>
          <w:lang w:val="nl"/>
        </w:rPr>
      </w:pPr>
    </w:p>
    <w:p w14:paraId="3B1D46D3" w14:textId="77777777" w:rsidR="00B32D65" w:rsidRPr="00E42CA7" w:rsidRDefault="00B32D65" w:rsidP="00AE5B3E">
      <w:pPr>
        <w:pStyle w:val="Heading4"/>
      </w:pPr>
      <w:bookmarkStart w:id="599" w:name="_Toc264036390"/>
      <w:bookmarkStart w:id="600" w:name="_Toc274836449"/>
      <w:r w:rsidRPr="00882B93">
        <w:rPr>
          <w:noProof/>
        </w:rPr>
        <w:t>PT505</w:t>
      </w:r>
      <w:r w:rsidRPr="00E42CA7">
        <w:t xml:space="preserve"> - </w:t>
      </w:r>
      <w:r w:rsidRPr="00882B93">
        <w:rPr>
          <w:noProof/>
        </w:rPr>
        <w:t>Drukmeting Cycloon Toren 5</w:t>
      </w:r>
      <w:bookmarkEnd w:id="599"/>
      <w:bookmarkEnd w:id="600"/>
    </w:p>
    <w:p w14:paraId="3B1D46D4" w14:textId="77777777" w:rsidR="00B32D65" w:rsidRPr="006D7000" w:rsidRDefault="00B32D65" w:rsidP="00AE5B3E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6D4EF2" w:rsidRPr="00D92D58" w14:paraId="3B1D46D8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D5" w14:textId="77777777" w:rsidR="006D4EF2" w:rsidRPr="00D92D58" w:rsidRDefault="006D4EF2" w:rsidP="00AE5B3E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6D6" w14:textId="77777777" w:rsidR="006D4EF2" w:rsidRPr="00D92D58" w:rsidRDefault="006D4EF2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6D7" w14:textId="77777777" w:rsidR="006D4EF2" w:rsidRPr="00D92D58" w:rsidRDefault="006D4EF2" w:rsidP="00AE5B3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6D4EF2" w:rsidRPr="00D92D58" w14:paraId="3B1D46DC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D9" w14:textId="77777777" w:rsidR="006D4EF2" w:rsidRPr="00D92D58" w:rsidRDefault="006D4EF2" w:rsidP="00AE5B3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6DA" w14:textId="77777777" w:rsidR="006D4EF2" w:rsidRPr="00D92D58" w:rsidRDefault="006D4EF2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DB" w14:textId="77777777" w:rsidR="006D4EF2" w:rsidRPr="00D92D58" w:rsidRDefault="006D4EF2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E0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DD" w14:textId="77777777" w:rsidR="006D4EF2" w:rsidRPr="00D92D58" w:rsidRDefault="006D4EF2" w:rsidP="00AE5B3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6DE" w14:textId="77777777" w:rsidR="006D4EF2" w:rsidRPr="00D92D58" w:rsidRDefault="006D4EF2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969" w:type="dxa"/>
          </w:tcPr>
          <w:p w14:paraId="3B1D46DF" w14:textId="77777777" w:rsidR="006D4EF2" w:rsidRPr="00D92D58" w:rsidRDefault="006D4EF2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E4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E1" w14:textId="77777777" w:rsidR="006D4EF2" w:rsidRPr="00D92D58" w:rsidRDefault="006D4EF2" w:rsidP="00AE5B3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6E2" w14:textId="77777777" w:rsidR="006D4EF2" w:rsidRPr="00D92D58" w:rsidRDefault="006D4EF2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6E3" w14:textId="77777777" w:rsidR="006D4EF2" w:rsidRPr="00D92D58" w:rsidRDefault="006D4EF2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6E8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E5" w14:textId="77777777" w:rsidR="006D4EF2" w:rsidRPr="00D92D58" w:rsidRDefault="006D4EF2" w:rsidP="00AE5B3E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6E6" w14:textId="77777777" w:rsidR="006D4EF2" w:rsidRPr="00D92D58" w:rsidRDefault="006D4EF2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E7" w14:textId="77777777" w:rsidR="006D4EF2" w:rsidRPr="00D92D58" w:rsidRDefault="006D4EF2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6EC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E9" w14:textId="77777777" w:rsidR="006D4EF2" w:rsidRPr="00D92D58" w:rsidRDefault="006D4EF2" w:rsidP="00AE5B3E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6EA" w14:textId="77777777" w:rsidR="006D4EF2" w:rsidRPr="00D92D58" w:rsidRDefault="006D4EF2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6EB" w14:textId="77777777" w:rsidR="006D4EF2" w:rsidRPr="00D92D58" w:rsidRDefault="006D4EF2" w:rsidP="00AE5B3E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6F0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ED" w14:textId="77777777" w:rsidR="006D4EF2" w:rsidRDefault="006D4EF2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AI</w:t>
            </w:r>
          </w:p>
        </w:tc>
        <w:tc>
          <w:tcPr>
            <w:tcW w:w="3686" w:type="dxa"/>
          </w:tcPr>
          <w:p w14:paraId="3B1D46EE" w14:textId="77777777" w:rsidR="006D4EF2" w:rsidRPr="00545250" w:rsidRDefault="006D4EF2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lang w:val="nl"/>
              </w:rPr>
            </w:pPr>
            <w:r w:rsidRPr="00545250">
              <w:rPr>
                <w:bCs/>
                <w:lang w:val="nl"/>
              </w:rPr>
              <w:t>C2.0.11.308.</w:t>
            </w:r>
            <w:r>
              <w:rPr>
                <w:bCs/>
                <w:lang w:val="nl"/>
              </w:rPr>
              <w:t>4</w:t>
            </w:r>
          </w:p>
        </w:tc>
        <w:tc>
          <w:tcPr>
            <w:tcW w:w="3969" w:type="dxa"/>
          </w:tcPr>
          <w:p w14:paraId="3B1D46EF" w14:textId="77777777" w:rsidR="006D4EF2" w:rsidRPr="00D92D58" w:rsidRDefault="006D4EF2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6F1" w14:textId="77777777" w:rsidR="00B32D65" w:rsidRPr="0077218A" w:rsidRDefault="00B32D65" w:rsidP="00A44A2A">
      <w:pPr>
        <w:rPr>
          <w:lang w:val="nl"/>
        </w:rPr>
      </w:pPr>
    </w:p>
    <w:p w14:paraId="3B1D46F2" w14:textId="77777777" w:rsidR="00B32D65" w:rsidRPr="00E42CA7" w:rsidRDefault="00B32D65" w:rsidP="00C76F1B">
      <w:pPr>
        <w:pStyle w:val="Heading4"/>
      </w:pPr>
      <w:bookmarkStart w:id="601" w:name="_Toc264036391"/>
      <w:bookmarkStart w:id="602" w:name="_Toc274836450"/>
      <w:r w:rsidRPr="00882B93">
        <w:rPr>
          <w:noProof/>
        </w:rPr>
        <w:t>SVA515a</w:t>
      </w:r>
      <w:r w:rsidRPr="00E42CA7">
        <w:t xml:space="preserve"> - </w:t>
      </w:r>
      <w:r w:rsidRPr="00882B93">
        <w:rPr>
          <w:noProof/>
        </w:rPr>
        <w:t>Sprinklerklep Toren 5</w:t>
      </w:r>
      <w:bookmarkEnd w:id="601"/>
      <w:bookmarkEnd w:id="602"/>
    </w:p>
    <w:p w14:paraId="3B1D46F3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6F7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F4" w14:textId="77777777" w:rsidR="00B32D65" w:rsidRPr="00D92D58" w:rsidRDefault="00B32D65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6F5" w14:textId="77777777" w:rsidR="00B32D65" w:rsidRPr="00D92D58" w:rsidRDefault="00AE5B3E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6F6" w14:textId="77777777" w:rsidR="00B32D65" w:rsidRPr="00D92D58" w:rsidRDefault="00AE5B3E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6FB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F8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6F9" w14:textId="77777777" w:rsidR="00B32D65" w:rsidRPr="00D92D58" w:rsidRDefault="00B32D6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FA" w14:textId="77777777" w:rsidR="00B32D65" w:rsidRPr="00D92D58" w:rsidRDefault="00B32D6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6FF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6FC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6FD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6FE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5B3E" w:rsidRPr="00D92D58" w14:paraId="3B1D4703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00" w14:textId="77777777" w:rsidR="00AE5B3E" w:rsidRPr="00D92D58" w:rsidRDefault="00AE5B3E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701" w14:textId="77777777" w:rsidR="00AE5B3E" w:rsidRPr="00D92D58" w:rsidRDefault="00AE5B3E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02" w14:textId="77777777" w:rsidR="00AE5B3E" w:rsidRPr="00D92D58" w:rsidRDefault="00AE5B3E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B3E" w:rsidRPr="00D92D58" w14:paraId="3B1D4707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04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686" w:type="dxa"/>
          </w:tcPr>
          <w:p w14:paraId="3B1D4705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C2.0.11.201.13</w:t>
            </w:r>
          </w:p>
        </w:tc>
        <w:tc>
          <w:tcPr>
            <w:tcW w:w="3922" w:type="dxa"/>
          </w:tcPr>
          <w:p w14:paraId="3B1D4706" w14:textId="77777777" w:rsidR="00AE5B3E" w:rsidRPr="00D92D58" w:rsidRDefault="00AE5B3E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708" w14:textId="77777777" w:rsidR="00B32D65" w:rsidRPr="0077218A" w:rsidRDefault="00B32D65" w:rsidP="00A44A2A">
      <w:pPr>
        <w:rPr>
          <w:lang w:val="nl"/>
        </w:rPr>
      </w:pPr>
    </w:p>
    <w:p w14:paraId="3B1D4709" w14:textId="77777777" w:rsidR="00B32D65" w:rsidRPr="00E42CA7" w:rsidRDefault="00B32D65" w:rsidP="00C76F1B">
      <w:pPr>
        <w:pStyle w:val="Heading4"/>
      </w:pPr>
      <w:bookmarkStart w:id="603" w:name="_Toc264036392"/>
      <w:bookmarkStart w:id="604" w:name="_Toc274836451"/>
      <w:r w:rsidRPr="00882B93">
        <w:rPr>
          <w:noProof/>
        </w:rPr>
        <w:t>SVA515b</w:t>
      </w:r>
      <w:r w:rsidRPr="00E42CA7">
        <w:t xml:space="preserve"> - </w:t>
      </w:r>
      <w:r w:rsidRPr="00882B93">
        <w:rPr>
          <w:noProof/>
        </w:rPr>
        <w:t>Sprinklerklep Toren 5</w:t>
      </w:r>
      <w:bookmarkEnd w:id="603"/>
      <w:bookmarkEnd w:id="604"/>
    </w:p>
    <w:p w14:paraId="3B1D470A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70E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0B" w14:textId="77777777" w:rsidR="00B32D65" w:rsidRPr="00D92D58" w:rsidRDefault="00B32D65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lastRenderedPageBreak/>
              <w:t>Parameter</w:t>
            </w:r>
          </w:p>
        </w:tc>
        <w:tc>
          <w:tcPr>
            <w:tcW w:w="3686" w:type="dxa"/>
          </w:tcPr>
          <w:p w14:paraId="3B1D470C" w14:textId="77777777" w:rsidR="00B32D65" w:rsidRPr="00D92D58" w:rsidRDefault="00AE5B3E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70D" w14:textId="77777777" w:rsidR="00B32D65" w:rsidRPr="00D92D58" w:rsidRDefault="00AE5B3E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712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0F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3686" w:type="dxa"/>
          </w:tcPr>
          <w:p w14:paraId="3B1D4710" w14:textId="77777777" w:rsidR="00B32D65" w:rsidRPr="00D92D58" w:rsidRDefault="00B32D6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11" w14:textId="77777777" w:rsidR="00B32D65" w:rsidRPr="00D92D58" w:rsidRDefault="00B32D65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716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13" w14:textId="77777777" w:rsidR="00B32D65" w:rsidRPr="00D92D58" w:rsidRDefault="00B32D65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4714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15" w14:textId="77777777" w:rsidR="00B32D65" w:rsidRPr="00D92D58" w:rsidRDefault="00B32D65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5B3E" w:rsidRPr="00D92D58" w14:paraId="3B1D471A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17" w14:textId="77777777" w:rsidR="00AE5B3E" w:rsidRPr="00D92D58" w:rsidRDefault="00AE5B3E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718" w14:textId="77777777" w:rsidR="00AE5B3E" w:rsidRPr="00D92D58" w:rsidRDefault="00AE5B3E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19" w14:textId="77777777" w:rsidR="00AE5B3E" w:rsidRPr="00D92D58" w:rsidRDefault="00AE5B3E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B3E" w:rsidRPr="00D92D58" w14:paraId="3B1D471E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1B" w14:textId="77777777" w:rsidR="00AE5B3E" w:rsidRPr="00D92D58" w:rsidRDefault="00AE5B3E" w:rsidP="00AE5B3E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3686" w:type="dxa"/>
          </w:tcPr>
          <w:p w14:paraId="3B1D471C" w14:textId="77777777" w:rsidR="00AE5B3E" w:rsidRPr="00D92D58" w:rsidRDefault="00AE5B3E" w:rsidP="00AE5B3E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C2.0.11.201.14</w:t>
            </w:r>
          </w:p>
        </w:tc>
        <w:tc>
          <w:tcPr>
            <w:tcW w:w="3922" w:type="dxa"/>
          </w:tcPr>
          <w:p w14:paraId="3B1D471D" w14:textId="77777777" w:rsidR="00AE5B3E" w:rsidRPr="00D92D58" w:rsidRDefault="00AE5B3E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71F" w14:textId="77777777" w:rsidR="00B32D65" w:rsidRPr="0077218A" w:rsidRDefault="00B32D65" w:rsidP="00A44A2A">
      <w:pPr>
        <w:rPr>
          <w:lang w:val="nl"/>
        </w:rPr>
      </w:pPr>
    </w:p>
    <w:p w14:paraId="3B1D4720" w14:textId="77777777" w:rsidR="00B32D65" w:rsidRPr="00E42CA7" w:rsidRDefault="00B32D65" w:rsidP="00C76F1B">
      <w:pPr>
        <w:pStyle w:val="Heading4"/>
      </w:pPr>
      <w:bookmarkStart w:id="605" w:name="_Toc264036393"/>
      <w:bookmarkStart w:id="606" w:name="_Toc274836452"/>
      <w:r w:rsidRPr="00882B93">
        <w:rPr>
          <w:noProof/>
        </w:rPr>
        <w:t>SVA515c</w:t>
      </w:r>
      <w:r w:rsidRPr="00E42CA7">
        <w:t xml:space="preserve"> - </w:t>
      </w:r>
      <w:r w:rsidRPr="00882B93">
        <w:rPr>
          <w:noProof/>
        </w:rPr>
        <w:t>Sprinklerklep Toren 5</w:t>
      </w:r>
      <w:bookmarkEnd w:id="605"/>
      <w:bookmarkEnd w:id="606"/>
    </w:p>
    <w:p w14:paraId="3B1D4721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725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22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23" w14:textId="77777777" w:rsidR="00B32D65" w:rsidRPr="00D92D58" w:rsidRDefault="00AE5B3E" w:rsidP="00A44A2A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24" w14:textId="77777777" w:rsidR="00B32D65" w:rsidRPr="00D92D58" w:rsidRDefault="00AE5B3E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32D65" w:rsidRPr="00D92D58" w14:paraId="3B1D4729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26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27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28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72D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2A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2B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2C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AE5B3E" w:rsidRPr="00D92D58" w14:paraId="3B1D4731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2E" w14:textId="77777777" w:rsidR="00AE5B3E" w:rsidRPr="00D92D58" w:rsidRDefault="00AE5B3E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2F" w14:textId="77777777" w:rsidR="00AE5B3E" w:rsidRPr="00D92D58" w:rsidRDefault="00AE5B3E" w:rsidP="00A44A2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30" w14:textId="77777777" w:rsidR="00AE5B3E" w:rsidRPr="00D92D58" w:rsidRDefault="00AE5B3E" w:rsidP="00A44A2A">
            <w:pPr>
              <w:pStyle w:val="TableNormal0"/>
              <w:keepNext/>
            </w:pPr>
          </w:p>
        </w:tc>
      </w:tr>
      <w:tr w:rsidR="00AE5B3E" w:rsidRPr="00D92D58" w14:paraId="3B1D4735" w14:textId="77777777" w:rsidTr="00AE5B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32" w14:textId="77777777" w:rsidR="00AE5B3E" w:rsidRPr="00D92D58" w:rsidRDefault="00AE5B3E" w:rsidP="00AE5B3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33" w14:textId="77777777" w:rsidR="00AE5B3E" w:rsidRPr="00D92D58" w:rsidRDefault="00AE5B3E" w:rsidP="00AE5B3E">
            <w:pPr>
              <w:pStyle w:val="TableNormal0"/>
              <w:keepNext/>
            </w:pPr>
            <w:r>
              <w:t>C2.0.11.201.15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34" w14:textId="77777777" w:rsidR="00AE5B3E" w:rsidRPr="00D92D58" w:rsidRDefault="00AE5B3E" w:rsidP="00A44A2A">
            <w:pPr>
              <w:pStyle w:val="TableNormal0"/>
              <w:keepNext/>
            </w:pPr>
          </w:p>
        </w:tc>
      </w:tr>
    </w:tbl>
    <w:p w14:paraId="3B1D4736" w14:textId="77777777" w:rsidR="00B32D65" w:rsidRPr="00C44199" w:rsidRDefault="00B32D65" w:rsidP="00A44A2A"/>
    <w:p w14:paraId="3B1D4737" w14:textId="77777777" w:rsidR="00B32D65" w:rsidRPr="00850C99" w:rsidRDefault="00B32D65" w:rsidP="00A44A2A">
      <w:pPr>
        <w:rPr>
          <w:lang w:val="nl"/>
        </w:rPr>
      </w:pPr>
    </w:p>
    <w:p w14:paraId="3B1D4738" w14:textId="77777777" w:rsidR="00B32D65" w:rsidRPr="00850C99" w:rsidRDefault="00B32D65" w:rsidP="00A44A2A">
      <w:pPr>
        <w:rPr>
          <w:lang w:val="nl"/>
        </w:rPr>
      </w:pPr>
    </w:p>
    <w:p w14:paraId="3B1D4739" w14:textId="77777777" w:rsidR="00B32D65" w:rsidRDefault="00B32D65" w:rsidP="00A44A2A">
      <w:pPr>
        <w:pStyle w:val="Heading3"/>
      </w:pPr>
      <w:bookmarkStart w:id="607" w:name="_Toc264036394"/>
      <w:bookmarkStart w:id="608" w:name="_Toc274836453"/>
      <w:r>
        <w:t>SU501 - Bekken retourwater</w:t>
      </w:r>
      <w:bookmarkEnd w:id="607"/>
      <w:bookmarkEnd w:id="608"/>
    </w:p>
    <w:p w14:paraId="3B1D473A" w14:textId="77777777" w:rsidR="00B32D65" w:rsidRPr="00E42CA7" w:rsidRDefault="00B32D65" w:rsidP="00C76F1B">
      <w:pPr>
        <w:pStyle w:val="Heading4"/>
      </w:pPr>
      <w:bookmarkStart w:id="609" w:name="_Toc264036395"/>
      <w:bookmarkStart w:id="610" w:name="_Toc274836454"/>
      <w:r w:rsidRPr="00882B93">
        <w:rPr>
          <w:noProof/>
        </w:rPr>
        <w:t>SVA521</w:t>
      </w:r>
      <w:r w:rsidRPr="00E42CA7">
        <w:t xml:space="preserve"> - </w:t>
      </w:r>
      <w:r w:rsidRPr="00882B93">
        <w:rPr>
          <w:noProof/>
        </w:rPr>
        <w:t>Klep water naar SU501</w:t>
      </w:r>
      <w:bookmarkEnd w:id="609"/>
      <w:bookmarkEnd w:id="610"/>
    </w:p>
    <w:p w14:paraId="3B1D473B" w14:textId="77777777" w:rsidR="00B32D65" w:rsidRDefault="00B32D65" w:rsidP="00A44A2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B32D65" w:rsidRPr="00D92D58" w14:paraId="3B1D473F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3C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3D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3E" w14:textId="77777777" w:rsidR="00B32D65" w:rsidRPr="00D92D58" w:rsidRDefault="00B32D65" w:rsidP="00A44A2A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743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40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41" w14:textId="77777777" w:rsidR="00B32D65" w:rsidRPr="00D92D58" w:rsidRDefault="00B32D65" w:rsidP="00A44A2A">
            <w:pPr>
              <w:pStyle w:val="TableNormal0"/>
              <w:keepNext/>
            </w:pPr>
            <w:r>
              <w:t>Seq. flotatie:stap15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42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B32D65" w:rsidRPr="00D92D58" w14:paraId="3B1D4747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4" w14:textId="77777777" w:rsidR="00B32D65" w:rsidRPr="00D92D58" w:rsidRDefault="00B32D65" w:rsidP="00A44A2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5" w14:textId="77777777" w:rsidR="00B32D65" w:rsidRPr="00D92D58" w:rsidRDefault="00B32D65" w:rsidP="00A44A2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6" w14:textId="77777777" w:rsidR="00B32D65" w:rsidRPr="00D92D58" w:rsidRDefault="00B32D65" w:rsidP="00A44A2A">
            <w:pPr>
              <w:pStyle w:val="TableNormal0"/>
              <w:keepNext/>
            </w:pPr>
          </w:p>
        </w:tc>
      </w:tr>
      <w:tr w:rsidR="00FF0571" w:rsidRPr="00D92D58" w14:paraId="3B1D474B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8" w14:textId="77777777" w:rsidR="00FF0571" w:rsidRPr="00D92D58" w:rsidRDefault="00FF0571" w:rsidP="00A44A2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9" w14:textId="77777777" w:rsidR="00FF0571" w:rsidRPr="00D92D58" w:rsidRDefault="00FF0571" w:rsidP="00A44A2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A" w14:textId="77777777" w:rsidR="00FF0571" w:rsidRPr="00D92D58" w:rsidRDefault="00FF0571" w:rsidP="00A44A2A">
            <w:pPr>
              <w:pStyle w:val="TableNormal0"/>
              <w:keepNext/>
            </w:pPr>
          </w:p>
        </w:tc>
      </w:tr>
      <w:tr w:rsidR="00FF0571" w:rsidRPr="00D92D58" w14:paraId="3B1D474F" w14:textId="77777777" w:rsidTr="00B32D6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C" w14:textId="77777777" w:rsidR="00FF0571" w:rsidRPr="00D92D58" w:rsidRDefault="00FF0571" w:rsidP="00A44A2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D" w14:textId="77777777" w:rsidR="00FF0571" w:rsidRPr="00D92D58" w:rsidRDefault="00FF0571" w:rsidP="00A44A2A">
            <w:pPr>
              <w:pStyle w:val="TableNormal0"/>
              <w:keepNext/>
            </w:pPr>
            <w:r>
              <w:t>C2.3.63 pos15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4E" w14:textId="77777777" w:rsidR="00FF0571" w:rsidRPr="00D92D58" w:rsidRDefault="00FF0571" w:rsidP="00A44A2A">
            <w:pPr>
              <w:pStyle w:val="TableNormal0"/>
              <w:keepNext/>
            </w:pPr>
          </w:p>
        </w:tc>
      </w:tr>
    </w:tbl>
    <w:p w14:paraId="3B1D4750" w14:textId="77777777" w:rsidR="00B32D65" w:rsidRPr="00DA7FD7" w:rsidRDefault="00807580" w:rsidP="00A44A2A">
      <w:pPr>
        <w:rPr>
          <w:color w:val="FF0000"/>
        </w:rPr>
      </w:pPr>
      <w:r w:rsidRPr="00DA7FD7">
        <w:rPr>
          <w:color w:val="FF0000"/>
        </w:rPr>
        <w:t xml:space="preserve">Open </w:t>
      </w:r>
      <w:r w:rsidR="00C76F1B" w:rsidRPr="00DA7FD7">
        <w:rPr>
          <w:color w:val="FF0000"/>
        </w:rPr>
        <w:t>SVA521 indien LT511 tussen L en H</w:t>
      </w:r>
    </w:p>
    <w:p w14:paraId="3B1D4751" w14:textId="77777777" w:rsidR="00807580" w:rsidRPr="00CF3DEE" w:rsidRDefault="00807580" w:rsidP="00A44A2A"/>
    <w:p w14:paraId="3B1D4752" w14:textId="77777777" w:rsidR="00C76F1B" w:rsidRDefault="00C76F1B" w:rsidP="006D4EF2">
      <w:pPr>
        <w:pStyle w:val="Heading4"/>
      </w:pPr>
      <w:bookmarkStart w:id="611" w:name="_Toc274836455"/>
      <w:bookmarkStart w:id="612" w:name="_Toc264036396"/>
      <w:r>
        <w:t>Regeling PT511 – PIC501 – WPU501</w:t>
      </w:r>
      <w:bookmarkEnd w:id="611"/>
    </w:p>
    <w:p w14:paraId="3B1D4753" w14:textId="77777777" w:rsidR="006178EB" w:rsidRPr="00E42CA7" w:rsidRDefault="006178EB" w:rsidP="006D4EF2">
      <w:pPr>
        <w:pStyle w:val="Heading5"/>
      </w:pPr>
      <w:bookmarkStart w:id="613" w:name="_Toc264036397"/>
      <w:bookmarkStart w:id="614" w:name="_Toc274836456"/>
      <w:r w:rsidRPr="00882B93">
        <w:rPr>
          <w:noProof/>
        </w:rPr>
        <w:t>PT511</w:t>
      </w:r>
      <w:r w:rsidRPr="00E42CA7">
        <w:t xml:space="preserve"> - </w:t>
      </w:r>
      <w:r w:rsidRPr="00882B93">
        <w:rPr>
          <w:noProof/>
        </w:rPr>
        <w:t>Drukmeting pomp WPU501</w:t>
      </w:r>
      <w:bookmarkEnd w:id="613"/>
      <w:bookmarkEnd w:id="614"/>
    </w:p>
    <w:p w14:paraId="3B1D4754" w14:textId="77777777" w:rsidR="006178EB" w:rsidRPr="006D7000" w:rsidRDefault="006178EB" w:rsidP="006D4EF2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6D4EF2" w:rsidRPr="00D92D58" w14:paraId="3B1D4758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55" w14:textId="77777777" w:rsidR="006D4EF2" w:rsidRPr="00D92D58" w:rsidRDefault="006D4EF2" w:rsidP="006D4EF2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756" w14:textId="77777777" w:rsidR="006D4EF2" w:rsidRPr="00D92D58" w:rsidRDefault="006D4EF2" w:rsidP="006D4EF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757" w14:textId="77777777" w:rsidR="006D4EF2" w:rsidRPr="00D92D58" w:rsidRDefault="006D4EF2" w:rsidP="006D4EF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6D4EF2" w:rsidRPr="00D92D58" w14:paraId="3B1D475C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59" w14:textId="77777777" w:rsidR="006D4EF2" w:rsidRPr="00D92D58" w:rsidRDefault="006D4EF2" w:rsidP="006D4EF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75A" w14:textId="77777777" w:rsidR="006D4EF2" w:rsidRPr="00D92D58" w:rsidRDefault="006D4EF2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75B" w14:textId="77777777" w:rsidR="006D4EF2" w:rsidRPr="00D92D58" w:rsidRDefault="006D4EF2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760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5D" w14:textId="77777777" w:rsidR="006D4EF2" w:rsidRPr="00D92D58" w:rsidRDefault="006D4EF2" w:rsidP="006D4EF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75E" w14:textId="77777777" w:rsidR="006D4EF2" w:rsidRPr="00D92D58" w:rsidRDefault="006D4EF2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969" w:type="dxa"/>
          </w:tcPr>
          <w:p w14:paraId="3B1D475F" w14:textId="77777777" w:rsidR="006D4EF2" w:rsidRPr="00D92D58" w:rsidRDefault="006D4EF2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764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61" w14:textId="77777777" w:rsidR="006D4EF2" w:rsidRPr="00D92D58" w:rsidRDefault="006D4EF2" w:rsidP="006D4EF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762" w14:textId="77777777" w:rsidR="006D4EF2" w:rsidRPr="00D92D58" w:rsidRDefault="006D4EF2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763" w14:textId="77777777" w:rsidR="006D4EF2" w:rsidRPr="00D92D58" w:rsidRDefault="006D4EF2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D4EF2" w:rsidRPr="00D92D58" w14:paraId="3B1D4768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65" w14:textId="77777777" w:rsidR="006D4EF2" w:rsidRPr="00D92D58" w:rsidRDefault="006D4EF2" w:rsidP="006D4EF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766" w14:textId="77777777" w:rsidR="006D4EF2" w:rsidRPr="00D92D58" w:rsidRDefault="006D4EF2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767" w14:textId="77777777" w:rsidR="006D4EF2" w:rsidRPr="00D92D58" w:rsidRDefault="006D4EF2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76C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69" w14:textId="77777777" w:rsidR="006D4EF2" w:rsidRPr="00D92D58" w:rsidRDefault="006D4EF2" w:rsidP="006D4EF2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76A" w14:textId="77777777" w:rsidR="006D4EF2" w:rsidRPr="00D92D58" w:rsidRDefault="006D4EF2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76B" w14:textId="77777777" w:rsidR="006D4EF2" w:rsidRPr="00D92D58" w:rsidRDefault="006D4EF2" w:rsidP="006D4EF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6D4EF2" w:rsidRPr="00D92D58" w14:paraId="3B1D4770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6D" w14:textId="77777777" w:rsidR="006D4EF2" w:rsidRDefault="006D4EF2" w:rsidP="006D4EF2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AI</w:t>
            </w:r>
          </w:p>
        </w:tc>
        <w:tc>
          <w:tcPr>
            <w:tcW w:w="3686" w:type="dxa"/>
          </w:tcPr>
          <w:p w14:paraId="3B1D476E" w14:textId="77777777" w:rsidR="006D4EF2" w:rsidRPr="00545250" w:rsidRDefault="006D4EF2" w:rsidP="006D4EF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lang w:val="nl"/>
              </w:rPr>
            </w:pPr>
            <w:r w:rsidRPr="00545250">
              <w:rPr>
                <w:bCs/>
                <w:lang w:val="nl"/>
              </w:rPr>
              <w:t>C2.0.11.308.</w:t>
            </w:r>
            <w:r>
              <w:rPr>
                <w:bCs/>
                <w:lang w:val="nl"/>
              </w:rPr>
              <w:t>5</w:t>
            </w:r>
          </w:p>
        </w:tc>
        <w:tc>
          <w:tcPr>
            <w:tcW w:w="3969" w:type="dxa"/>
          </w:tcPr>
          <w:p w14:paraId="3B1D476F" w14:textId="77777777" w:rsidR="006D4EF2" w:rsidRPr="00D92D58" w:rsidRDefault="006D4EF2" w:rsidP="006D4EF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771" w14:textId="77777777" w:rsidR="006178EB" w:rsidRPr="0077218A" w:rsidRDefault="006178EB" w:rsidP="006178EB">
      <w:pPr>
        <w:rPr>
          <w:lang w:val="nl"/>
        </w:rPr>
      </w:pPr>
    </w:p>
    <w:p w14:paraId="3B1D4772" w14:textId="77777777" w:rsidR="00B32D65" w:rsidRPr="00E42CA7" w:rsidRDefault="00B32D65" w:rsidP="005C60C4">
      <w:pPr>
        <w:pStyle w:val="Heading5"/>
      </w:pPr>
      <w:bookmarkStart w:id="615" w:name="_Toc274836457"/>
      <w:r w:rsidRPr="00882B93">
        <w:rPr>
          <w:noProof/>
        </w:rPr>
        <w:t>PIC501</w:t>
      </w:r>
      <w:r w:rsidRPr="00E42CA7">
        <w:t xml:space="preserve"> - </w:t>
      </w:r>
      <w:r w:rsidRPr="00882B93">
        <w:rPr>
          <w:noProof/>
        </w:rPr>
        <w:t>Drukregeling WPU501</w:t>
      </w:r>
      <w:bookmarkEnd w:id="612"/>
      <w:bookmarkEnd w:id="615"/>
    </w:p>
    <w:p w14:paraId="3B1D4773" w14:textId="77777777" w:rsidR="00B32D65" w:rsidRDefault="00B32D65" w:rsidP="006D700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777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74" w14:textId="77777777" w:rsidR="00B32D65" w:rsidRPr="00D92D58" w:rsidRDefault="00B32D65" w:rsidP="006D7000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775" w14:textId="77777777" w:rsidR="00B32D65" w:rsidRPr="00D92D58" w:rsidRDefault="00B32D65" w:rsidP="006D7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22" w:type="dxa"/>
          </w:tcPr>
          <w:p w14:paraId="3B1D4776" w14:textId="77777777" w:rsidR="00B32D65" w:rsidRPr="00D92D58" w:rsidRDefault="00B32D65" w:rsidP="006D7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B32D65" w:rsidRPr="00D92D58" w14:paraId="3B1D477B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78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Process waarde</w:t>
            </w:r>
          </w:p>
        </w:tc>
        <w:tc>
          <w:tcPr>
            <w:tcW w:w="3686" w:type="dxa"/>
          </w:tcPr>
          <w:p w14:paraId="3B1D4779" w14:textId="77777777" w:rsidR="00B32D65" w:rsidRPr="00D92D58" w:rsidRDefault="00B32D65" w:rsidP="006D700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7A" w14:textId="77777777" w:rsidR="00B32D65" w:rsidRPr="00D92D58" w:rsidRDefault="00B32D65" w:rsidP="006D7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B32D65" w:rsidRPr="00D92D58" w14:paraId="3B1D477F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7C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Out open</w:t>
            </w:r>
          </w:p>
        </w:tc>
        <w:tc>
          <w:tcPr>
            <w:tcW w:w="3686" w:type="dxa"/>
          </w:tcPr>
          <w:p w14:paraId="3B1D477D" w14:textId="77777777" w:rsidR="00B32D65" w:rsidRPr="00D92D58" w:rsidRDefault="00B32D65" w:rsidP="006D700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7E" w14:textId="77777777" w:rsidR="00B32D65" w:rsidRPr="00D92D58" w:rsidRDefault="00B32D65" w:rsidP="006D7000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B32D65" w:rsidRPr="00D92D58" w14:paraId="3B1D4783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80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Out dicht</w:t>
            </w:r>
          </w:p>
        </w:tc>
        <w:tc>
          <w:tcPr>
            <w:tcW w:w="3686" w:type="dxa"/>
          </w:tcPr>
          <w:p w14:paraId="3B1D4781" w14:textId="77777777" w:rsidR="00B32D65" w:rsidRPr="00D92D58" w:rsidRDefault="00B32D65" w:rsidP="006D700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82" w14:textId="77777777" w:rsidR="00B32D65" w:rsidRPr="00D92D58" w:rsidRDefault="00B32D65" w:rsidP="006D7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B32D65" w:rsidRPr="00FF4590" w14:paraId="3B1D4787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84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Track</w:t>
            </w:r>
          </w:p>
        </w:tc>
        <w:tc>
          <w:tcPr>
            <w:tcW w:w="3686" w:type="dxa"/>
          </w:tcPr>
          <w:p w14:paraId="3B1D4785" w14:textId="77777777" w:rsidR="00B32D65" w:rsidRPr="00D92D58" w:rsidRDefault="00B32D65" w:rsidP="006D7000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922" w:type="dxa"/>
          </w:tcPr>
          <w:p w14:paraId="3B1D4786" w14:textId="77777777" w:rsidR="00B32D65" w:rsidRPr="00D92D58" w:rsidRDefault="00B32D65" w:rsidP="006D7000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32D65" w:rsidRPr="00D92D58" w14:paraId="3B1D478B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88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TrackValue</w:t>
            </w:r>
          </w:p>
        </w:tc>
        <w:tc>
          <w:tcPr>
            <w:tcW w:w="3686" w:type="dxa"/>
          </w:tcPr>
          <w:p w14:paraId="3B1D4789" w14:textId="77777777" w:rsidR="00B32D65" w:rsidRPr="00D92D58" w:rsidRDefault="00B32D65" w:rsidP="006D7000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922" w:type="dxa"/>
          </w:tcPr>
          <w:p w14:paraId="3B1D478A" w14:textId="77777777" w:rsidR="00B32D65" w:rsidRPr="00D92D58" w:rsidRDefault="00B32D65" w:rsidP="006D7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32D65" w:rsidRPr="00D92D58" w14:paraId="3B1D478F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8C" w14:textId="77777777" w:rsidR="00B32D65" w:rsidRPr="00D92D58" w:rsidRDefault="00B32D65" w:rsidP="006D7000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Set point</w:t>
            </w:r>
          </w:p>
        </w:tc>
        <w:tc>
          <w:tcPr>
            <w:tcW w:w="3686" w:type="dxa"/>
          </w:tcPr>
          <w:p w14:paraId="3B1D478D" w14:textId="77777777" w:rsidR="00B32D65" w:rsidRPr="00D92D58" w:rsidRDefault="00B32D65" w:rsidP="006D7000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922" w:type="dxa"/>
          </w:tcPr>
          <w:p w14:paraId="3B1D478E" w14:textId="77777777" w:rsidR="00B32D65" w:rsidRPr="00D92D58" w:rsidRDefault="00B32D65" w:rsidP="006D7000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4790" w14:textId="77777777" w:rsidR="00B32D65" w:rsidRPr="0077218A" w:rsidRDefault="00B32D65" w:rsidP="00A44A2A">
      <w:pPr>
        <w:rPr>
          <w:lang w:val="nl"/>
        </w:rPr>
      </w:pPr>
    </w:p>
    <w:p w14:paraId="3B1D4791" w14:textId="77777777" w:rsidR="00B32D65" w:rsidRDefault="00B32D65" w:rsidP="005C60C4">
      <w:pPr>
        <w:pStyle w:val="Heading5"/>
        <w:rPr>
          <w:noProof/>
        </w:rPr>
      </w:pPr>
      <w:bookmarkStart w:id="616" w:name="_Toc264036398"/>
      <w:bookmarkStart w:id="617" w:name="_Toc274836458"/>
      <w:r w:rsidRPr="00C76F1B">
        <w:rPr>
          <w:noProof/>
        </w:rPr>
        <w:t>WPU501</w:t>
      </w:r>
      <w:r w:rsidRPr="00C76F1B">
        <w:t xml:space="preserve"> - </w:t>
      </w:r>
      <w:r w:rsidRPr="00C76F1B">
        <w:rPr>
          <w:noProof/>
        </w:rPr>
        <w:t>Pomp retour cyclonen stockagehopen</w:t>
      </w:r>
      <w:bookmarkEnd w:id="616"/>
      <w:bookmarkEnd w:id="617"/>
    </w:p>
    <w:p w14:paraId="3B1D4792" w14:textId="77777777" w:rsidR="00B32D65" w:rsidRPr="006D4EF2" w:rsidRDefault="00B32D65" w:rsidP="006178EB">
      <w:pPr>
        <w:rPr>
          <w:lang w:val="nl"/>
        </w:rPr>
      </w:pPr>
      <w:r w:rsidRPr="00E42CA7">
        <w:rPr>
          <w:rStyle w:val="Strong"/>
        </w:rPr>
        <w:t>Type:</w:t>
      </w:r>
      <w:r w:rsidR="00BF2409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BF2409">
        <w:rPr>
          <w:noProof/>
          <w:lang w:val="nl"/>
        </w:rPr>
        <w:t xml:space="preserve"> - Drive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796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93" w14:textId="77777777" w:rsidR="00B32D65" w:rsidRPr="00D92D58" w:rsidRDefault="00B32D65" w:rsidP="006178EB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794" w14:textId="77777777" w:rsidR="00B32D65" w:rsidRPr="00D92D58" w:rsidRDefault="00B32D65" w:rsidP="006178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  <w:tc>
          <w:tcPr>
            <w:tcW w:w="3922" w:type="dxa"/>
          </w:tcPr>
          <w:p w14:paraId="3B1D4795" w14:textId="77777777" w:rsidR="00B32D65" w:rsidRPr="00D92D58" w:rsidRDefault="00BF2409" w:rsidP="006178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2D65" w:rsidRPr="00D92D58" w14:paraId="3B1D479A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97" w14:textId="77777777" w:rsidR="00B32D65" w:rsidRPr="00D92D58" w:rsidRDefault="00B32D65" w:rsidP="006178EB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686" w:type="dxa"/>
          </w:tcPr>
          <w:p w14:paraId="3B1D4798" w14:textId="77777777" w:rsidR="00B32D65" w:rsidRPr="00D92D58" w:rsidRDefault="00B32D65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flotatie:stap25</w:t>
            </w:r>
          </w:p>
        </w:tc>
        <w:tc>
          <w:tcPr>
            <w:tcW w:w="3922" w:type="dxa"/>
          </w:tcPr>
          <w:p w14:paraId="3B1D4799" w14:textId="77777777" w:rsidR="00B32D65" w:rsidRPr="00D92D58" w:rsidRDefault="00B32D65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2D65" w:rsidRPr="00D92D58" w14:paraId="3B1D479E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9B" w14:textId="77777777" w:rsidR="00B32D65" w:rsidRPr="00D92D58" w:rsidRDefault="00B32D65" w:rsidP="006178EB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lastRenderedPageBreak/>
              <w:t>Vergrendelingen</w:t>
            </w:r>
          </w:p>
        </w:tc>
        <w:tc>
          <w:tcPr>
            <w:tcW w:w="3686" w:type="dxa"/>
          </w:tcPr>
          <w:p w14:paraId="3B1D479C" w14:textId="77777777" w:rsidR="00B32D65" w:rsidRPr="00D92D58" w:rsidRDefault="00B32D65" w:rsidP="006178E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9D" w14:textId="77777777" w:rsidR="00B32D65" w:rsidRPr="00D92D58" w:rsidRDefault="00B32D65" w:rsidP="006178E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F2409" w:rsidRPr="00D92D58" w14:paraId="3B1D47A2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9F" w14:textId="77777777" w:rsidR="00BF2409" w:rsidRPr="00D92D58" w:rsidRDefault="00BF2409" w:rsidP="006178EB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Gewenste snelheid</w:t>
            </w:r>
          </w:p>
        </w:tc>
        <w:tc>
          <w:tcPr>
            <w:tcW w:w="3686" w:type="dxa"/>
          </w:tcPr>
          <w:p w14:paraId="3B1D47A0" w14:textId="77777777" w:rsidR="00BF2409" w:rsidRPr="00D92D58" w:rsidRDefault="00BF2409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A1" w14:textId="77777777" w:rsidR="00BF2409" w:rsidRPr="00D92D58" w:rsidRDefault="00BF2409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PO501</w:t>
            </w:r>
          </w:p>
        </w:tc>
      </w:tr>
      <w:tr w:rsidR="00BF2409" w:rsidRPr="00D92D58" w14:paraId="3B1D47A6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A3" w14:textId="77777777" w:rsidR="00BF2409" w:rsidRPr="00D92D58" w:rsidRDefault="00BF2409" w:rsidP="006178EB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7A4" w14:textId="77777777" w:rsidR="00BF2409" w:rsidRPr="00D92D58" w:rsidRDefault="00BF2409" w:rsidP="006178E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47A5" w14:textId="77777777" w:rsidR="00BF2409" w:rsidRPr="00D92D58" w:rsidRDefault="00BF2409" w:rsidP="006178E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F2409" w:rsidRPr="00D92D58" w14:paraId="3B1D47AA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A7" w14:textId="77777777" w:rsidR="00BF2409" w:rsidRPr="00D92D58" w:rsidRDefault="00BF2409" w:rsidP="006178EB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686" w:type="dxa"/>
          </w:tcPr>
          <w:p w14:paraId="3B1D47A8" w14:textId="77777777" w:rsidR="00BF2409" w:rsidRPr="00D92D58" w:rsidRDefault="00BF2409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85</w:t>
            </w:r>
          </w:p>
        </w:tc>
        <w:tc>
          <w:tcPr>
            <w:tcW w:w="3922" w:type="dxa"/>
          </w:tcPr>
          <w:p w14:paraId="3B1D47A9" w14:textId="77777777" w:rsidR="00BF2409" w:rsidRPr="00D92D58" w:rsidRDefault="00BF2409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2409" w:rsidRPr="00D92D58" w14:paraId="3B1D47AE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AB" w14:textId="77777777" w:rsidR="00BF2409" w:rsidRDefault="00BF2409" w:rsidP="006178EB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686" w:type="dxa"/>
          </w:tcPr>
          <w:p w14:paraId="3B1D47AC" w14:textId="77777777" w:rsidR="00BF2409" w:rsidRDefault="00BF2409" w:rsidP="006178E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C2.0.11.104.11</w:t>
            </w:r>
          </w:p>
        </w:tc>
        <w:tc>
          <w:tcPr>
            <w:tcW w:w="3922" w:type="dxa"/>
          </w:tcPr>
          <w:p w14:paraId="3B1D47AD" w14:textId="77777777" w:rsidR="00BF2409" w:rsidRPr="00D92D58" w:rsidRDefault="00BF2409" w:rsidP="006178E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BF2409" w:rsidRPr="00D92D58" w14:paraId="3B1D47B2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AF" w14:textId="77777777" w:rsidR="00BF2409" w:rsidRDefault="00E0565E" w:rsidP="006178EB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686" w:type="dxa"/>
          </w:tcPr>
          <w:p w14:paraId="3B1D47B0" w14:textId="77777777" w:rsidR="00BF2409" w:rsidRDefault="00E0565E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C2.0.11.104.12</w:t>
            </w:r>
          </w:p>
        </w:tc>
        <w:tc>
          <w:tcPr>
            <w:tcW w:w="3922" w:type="dxa"/>
          </w:tcPr>
          <w:p w14:paraId="3B1D47B1" w14:textId="77777777" w:rsidR="00BF2409" w:rsidRDefault="00E0565E" w:rsidP="006178E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47B3" w14:textId="77777777" w:rsidR="006D7000" w:rsidRDefault="00913442" w:rsidP="006178EB">
      <w:bookmarkStart w:id="618" w:name="_Toc264036399"/>
      <w:r>
        <w:t>Wordt gestuurd door PT511</w:t>
      </w:r>
    </w:p>
    <w:p w14:paraId="3B1D47B4" w14:textId="77777777" w:rsidR="00BF2409" w:rsidRPr="006D7000" w:rsidRDefault="00BF2409" w:rsidP="006178EB"/>
    <w:p w14:paraId="3B1D47B5" w14:textId="77777777" w:rsidR="00B32D65" w:rsidRPr="00E42CA7" w:rsidRDefault="00B32D65" w:rsidP="006178EB">
      <w:pPr>
        <w:pStyle w:val="Heading4"/>
      </w:pPr>
      <w:bookmarkStart w:id="619" w:name="_Toc264036400"/>
      <w:bookmarkStart w:id="620" w:name="_Toc274836459"/>
      <w:bookmarkEnd w:id="618"/>
      <w:r w:rsidRPr="00882B93">
        <w:rPr>
          <w:noProof/>
        </w:rPr>
        <w:t>WPU502</w:t>
      </w:r>
      <w:r w:rsidRPr="00E42CA7">
        <w:t xml:space="preserve"> - </w:t>
      </w:r>
      <w:r w:rsidRPr="00882B93">
        <w:rPr>
          <w:noProof/>
        </w:rPr>
        <w:t>Pomp sprinklersysteem torens</w:t>
      </w:r>
      <w:bookmarkEnd w:id="619"/>
      <w:bookmarkEnd w:id="620"/>
    </w:p>
    <w:p w14:paraId="3B1D47B6" w14:textId="77777777" w:rsidR="00B32D65" w:rsidRDefault="00B32D65" w:rsidP="006178EB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7B7" w14:textId="77777777" w:rsidR="00B32D65" w:rsidRDefault="00B32D65" w:rsidP="006178EB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40</w:t>
      </w:r>
      <w:r>
        <w:tab/>
        <w:t xml:space="preserve">Type: </w:t>
      </w:r>
      <w:r>
        <w:rPr>
          <w:noProof/>
        </w:rPr>
        <w:t>SIMOCODE</w:t>
      </w:r>
      <w:r>
        <w:rPr>
          <w:noProof/>
        </w:rPr>
        <w:br/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B32D65" w:rsidRPr="00D92D58" w14:paraId="3B1D47BB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B8" w14:textId="77777777" w:rsidR="00B32D65" w:rsidRPr="00D92D58" w:rsidRDefault="00B32D65" w:rsidP="006178E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B9" w14:textId="77777777" w:rsidR="00B32D65" w:rsidRPr="00D92D58" w:rsidRDefault="00B32D65" w:rsidP="006178E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BA" w14:textId="77777777" w:rsidR="00B32D65" w:rsidRPr="00D92D58" w:rsidRDefault="00B32D65" w:rsidP="006178EB">
            <w:pPr>
              <w:keepNext/>
              <w:rPr>
                <w:b/>
                <w:bCs/>
                <w:lang w:val="nl"/>
              </w:rPr>
            </w:pPr>
          </w:p>
        </w:tc>
      </w:tr>
      <w:tr w:rsidR="00B32D65" w:rsidRPr="00D92D58" w14:paraId="3B1D47BF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BC" w14:textId="77777777" w:rsidR="00B32D65" w:rsidRPr="00D92D58" w:rsidRDefault="00B32D65" w:rsidP="006178E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BD" w14:textId="77777777" w:rsidR="00B32D65" w:rsidRPr="00D92D58" w:rsidRDefault="00B32D65" w:rsidP="006178EB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BE" w14:textId="77777777" w:rsidR="00B32D65" w:rsidRPr="00D92D58" w:rsidRDefault="00B32D65" w:rsidP="006178EB">
            <w:pPr>
              <w:pStyle w:val="TableNormal0"/>
              <w:keepNext/>
            </w:pPr>
          </w:p>
        </w:tc>
      </w:tr>
      <w:tr w:rsidR="00B32D65" w:rsidRPr="00D92D58" w14:paraId="3B1D47C3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C0" w14:textId="77777777" w:rsidR="00B32D65" w:rsidRPr="00D92D58" w:rsidRDefault="00B32D65" w:rsidP="006178E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C1" w14:textId="77777777" w:rsidR="00B32D65" w:rsidRPr="00D92D58" w:rsidRDefault="00B32D65" w:rsidP="006178EB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C2" w14:textId="77777777" w:rsidR="00B32D65" w:rsidRPr="00D92D58" w:rsidRDefault="00B32D65" w:rsidP="006178EB">
            <w:pPr>
              <w:pStyle w:val="TableNormal0"/>
              <w:keepNext/>
            </w:pPr>
          </w:p>
        </w:tc>
      </w:tr>
    </w:tbl>
    <w:p w14:paraId="3B1D47C4" w14:textId="77777777" w:rsidR="00B32D65" w:rsidRDefault="00B32D65" w:rsidP="00A44A2A"/>
    <w:p w14:paraId="3B1D47C5" w14:textId="77777777" w:rsidR="00B32D65" w:rsidRPr="00E42CA7" w:rsidRDefault="00B32D65" w:rsidP="00C76F1B">
      <w:pPr>
        <w:pStyle w:val="Heading4"/>
      </w:pPr>
      <w:bookmarkStart w:id="621" w:name="_Toc264036401"/>
      <w:bookmarkStart w:id="622" w:name="_Toc274836460"/>
      <w:r w:rsidRPr="00882B93">
        <w:rPr>
          <w:noProof/>
        </w:rPr>
        <w:t>LT511</w:t>
      </w:r>
      <w:r w:rsidRPr="00E42CA7">
        <w:t xml:space="preserve"> - </w:t>
      </w:r>
      <w:r w:rsidRPr="00882B93">
        <w:rPr>
          <w:noProof/>
        </w:rPr>
        <w:t>Niveaumeting SU501 bekken retourwater cycloontorens. Stuurt SVA507 om SU501 vol te houden.</w:t>
      </w:r>
      <w:bookmarkEnd w:id="621"/>
      <w:bookmarkEnd w:id="622"/>
    </w:p>
    <w:p w14:paraId="3B1D47C6" w14:textId="77777777" w:rsidR="00B32D65" w:rsidRPr="00D62DE3" w:rsidRDefault="00B32D65" w:rsidP="00A44A2A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Niveau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A5145D" w:rsidRPr="00D92D58" w14:paraId="3B1D47CA" w14:textId="77777777" w:rsidTr="00A51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C7" w14:textId="77777777" w:rsidR="00A5145D" w:rsidRPr="00D92D58" w:rsidRDefault="00A5145D" w:rsidP="00A44A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47C8" w14:textId="77777777" w:rsidR="00A5145D" w:rsidRPr="00D92D58" w:rsidRDefault="00A5145D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47C9" w14:textId="77777777" w:rsidR="00A5145D" w:rsidRPr="00D92D58" w:rsidRDefault="00A5145D" w:rsidP="00A44A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A5145D" w:rsidRPr="00D92D58" w14:paraId="3B1D47CE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CB" w14:textId="77777777" w:rsidR="00A5145D" w:rsidRPr="00D92D58" w:rsidRDefault="00A5145D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47CC" w14:textId="77777777" w:rsidR="00A5145D" w:rsidRPr="00D92D58" w:rsidRDefault="00A5145D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7CD" w14:textId="77777777" w:rsidR="00A5145D" w:rsidRPr="00D92D58" w:rsidRDefault="00A5145D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5145D" w:rsidRPr="00D92D58" w14:paraId="3B1D47D2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CF" w14:textId="77777777" w:rsidR="00A5145D" w:rsidRPr="00D92D58" w:rsidRDefault="00A5145D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47D0" w14:textId="77777777" w:rsidR="00A5145D" w:rsidRPr="00D92D58" w:rsidRDefault="00A5145D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969" w:type="dxa"/>
          </w:tcPr>
          <w:p w14:paraId="3B1D47D1" w14:textId="77777777" w:rsidR="00A5145D" w:rsidRPr="00D92D58" w:rsidRDefault="00A5145D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5145D" w:rsidRPr="00D92D58" w14:paraId="3B1D47D6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D3" w14:textId="77777777" w:rsidR="00A5145D" w:rsidRPr="00D92D58" w:rsidRDefault="00A5145D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47D4" w14:textId="77777777" w:rsidR="00A5145D" w:rsidRPr="00D92D58" w:rsidRDefault="00A5145D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69" w:type="dxa"/>
          </w:tcPr>
          <w:p w14:paraId="3B1D47D5" w14:textId="77777777" w:rsidR="00A5145D" w:rsidRPr="00D92D58" w:rsidRDefault="00A5145D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5145D" w:rsidRPr="00D92D58" w14:paraId="3B1D47DA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D7" w14:textId="77777777" w:rsidR="00A5145D" w:rsidRPr="00D92D58" w:rsidRDefault="00A5145D" w:rsidP="00A44A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47D8" w14:textId="77777777" w:rsidR="00A5145D" w:rsidRPr="00D92D58" w:rsidRDefault="00A5145D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7D9" w14:textId="77777777" w:rsidR="00A5145D" w:rsidRPr="00D92D58" w:rsidRDefault="00A5145D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A5145D" w:rsidRPr="00D92D58" w14:paraId="3B1D47DE" w14:textId="77777777" w:rsidTr="00A5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DB" w14:textId="77777777" w:rsidR="00A5145D" w:rsidRPr="00D92D58" w:rsidRDefault="00A5145D" w:rsidP="00A44A2A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47DC" w14:textId="77777777" w:rsidR="00A5145D" w:rsidRPr="00D92D58" w:rsidRDefault="00A5145D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47DD" w14:textId="77777777" w:rsidR="00A5145D" w:rsidRPr="00D92D58" w:rsidRDefault="00A5145D" w:rsidP="00A44A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A5145D" w:rsidRPr="00D92D58" w14:paraId="3B1D47E2" w14:textId="77777777" w:rsidTr="00A51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7DF" w14:textId="77777777" w:rsidR="00A5145D" w:rsidRPr="00D92D58" w:rsidRDefault="00A5145D" w:rsidP="00A44A2A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47E0" w14:textId="77777777" w:rsidR="00A5145D" w:rsidRPr="00D92D58" w:rsidRDefault="00A5145D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C2.0.11.307.8</w:t>
            </w:r>
          </w:p>
        </w:tc>
        <w:tc>
          <w:tcPr>
            <w:tcW w:w="3969" w:type="dxa"/>
          </w:tcPr>
          <w:p w14:paraId="3B1D47E1" w14:textId="77777777" w:rsidR="00A5145D" w:rsidRPr="00D92D58" w:rsidRDefault="00A5145D" w:rsidP="00A44A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7E3" w14:textId="77777777" w:rsidR="00B32D65" w:rsidRPr="0077218A" w:rsidRDefault="00B32D65" w:rsidP="00B32D65">
      <w:pPr>
        <w:rPr>
          <w:lang w:val="nl"/>
        </w:rPr>
      </w:pPr>
    </w:p>
    <w:p w14:paraId="3B1D47E4" w14:textId="77777777" w:rsidR="0035563B" w:rsidRPr="00E42CA7" w:rsidRDefault="0035563B" w:rsidP="00A5145D">
      <w:pPr>
        <w:pStyle w:val="Heading3"/>
        <w:keepNext/>
      </w:pPr>
      <w:bookmarkStart w:id="623" w:name="_Toc264036276"/>
      <w:bookmarkStart w:id="624" w:name="_Toc274836461"/>
      <w:bookmarkEnd w:id="425"/>
      <w:r w:rsidRPr="00882B93">
        <w:rPr>
          <w:noProof/>
        </w:rPr>
        <w:t>FO411</w:t>
      </w:r>
      <w:r w:rsidRPr="00E42CA7">
        <w:t xml:space="preserve"> - </w:t>
      </w:r>
      <w:r w:rsidRPr="00882B93">
        <w:rPr>
          <w:noProof/>
        </w:rPr>
        <w:t>Regelklep fluïdisatielucht FL401</w:t>
      </w:r>
      <w:bookmarkEnd w:id="623"/>
      <w:bookmarkEnd w:id="624"/>
    </w:p>
    <w:p w14:paraId="3B1D47E5" w14:textId="77777777" w:rsidR="0035563B" w:rsidRDefault="0035563B" w:rsidP="00A5145D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A5145D" w:rsidRPr="00D92D58" w14:paraId="3B1D47E9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E6" w14:textId="77777777" w:rsidR="00A5145D" w:rsidRPr="00D92D58" w:rsidRDefault="00A5145D" w:rsidP="00A5145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E7" w14:textId="77777777" w:rsidR="00A5145D" w:rsidRPr="00D92D58" w:rsidRDefault="00A5145D" w:rsidP="00A5145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E8" w14:textId="77777777" w:rsidR="00A5145D" w:rsidRPr="00D92D58" w:rsidRDefault="00A5145D" w:rsidP="00A5145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5145D" w:rsidRPr="00D92D58" w14:paraId="3B1D47ED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EA" w14:textId="77777777" w:rsidR="00A5145D" w:rsidRPr="00D92D58" w:rsidRDefault="00A5145D" w:rsidP="00A5145D">
            <w:pPr>
              <w:keepNext/>
            </w:pPr>
            <w:r>
              <w:t>Range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EB" w14:textId="77777777" w:rsidR="00A5145D" w:rsidRPr="00D92D58" w:rsidRDefault="00A5145D" w:rsidP="00A5145D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EC" w14:textId="77777777" w:rsidR="00A5145D" w:rsidRPr="00D92D58" w:rsidRDefault="00A5145D" w:rsidP="00A5145D">
            <w:pPr>
              <w:pStyle w:val="TableNormal0"/>
              <w:keepNext/>
              <w:rPr>
                <w:lang w:val="en-US"/>
              </w:rPr>
            </w:pPr>
          </w:p>
        </w:tc>
      </w:tr>
      <w:tr w:rsidR="00A5145D" w:rsidRPr="00D92D58" w14:paraId="3B1D47F1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EE" w14:textId="77777777" w:rsidR="00A5145D" w:rsidRPr="00D92D58" w:rsidRDefault="00A5145D" w:rsidP="00A5145D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EF" w14:textId="77777777" w:rsidR="00A5145D" w:rsidRPr="00D92D58" w:rsidRDefault="00A5145D" w:rsidP="00A5145D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F0" w14:textId="77777777" w:rsidR="00A5145D" w:rsidRPr="00D92D58" w:rsidRDefault="00A5145D" w:rsidP="00A5145D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47F2" w14:textId="77777777" w:rsidR="0035563B" w:rsidRPr="0077218A" w:rsidRDefault="0035563B" w:rsidP="0035563B">
      <w:pPr>
        <w:rPr>
          <w:lang w:val="nl"/>
        </w:rPr>
      </w:pPr>
    </w:p>
    <w:p w14:paraId="3B1D47F3" w14:textId="77777777" w:rsidR="0035563B" w:rsidRPr="00E42CA7" w:rsidRDefault="0035563B" w:rsidP="00B32D65">
      <w:pPr>
        <w:pStyle w:val="Heading3"/>
      </w:pPr>
      <w:bookmarkStart w:id="625" w:name="_Toc264036277"/>
      <w:bookmarkStart w:id="626" w:name="_Toc274836462"/>
      <w:r w:rsidRPr="00882B93">
        <w:rPr>
          <w:noProof/>
        </w:rPr>
        <w:t>FT411</w:t>
      </w:r>
      <w:r w:rsidRPr="00E42CA7">
        <w:t xml:space="preserve"> - </w:t>
      </w:r>
      <w:r w:rsidRPr="00882B93">
        <w:rPr>
          <w:noProof/>
        </w:rPr>
        <w:t>Debietmeting Lucht FL401</w:t>
      </w:r>
      <w:bookmarkEnd w:id="625"/>
      <w:bookmarkEnd w:id="626"/>
    </w:p>
    <w:p w14:paraId="3B1D47F4" w14:textId="77777777" w:rsidR="0035563B" w:rsidRDefault="0035563B" w:rsidP="00161B8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A5145D" w:rsidRPr="00D92D58" w14:paraId="3B1D47F8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F5" w14:textId="77777777" w:rsidR="00A5145D" w:rsidRPr="00D92D58" w:rsidRDefault="00A5145D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F6" w14:textId="77777777" w:rsidR="00A5145D" w:rsidRPr="00D92D58" w:rsidRDefault="00A5145D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7F7" w14:textId="77777777" w:rsidR="00A5145D" w:rsidRPr="00D92D58" w:rsidRDefault="00A5145D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5145D" w:rsidRPr="00D92D58" w14:paraId="3B1D47FC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F9" w14:textId="77777777" w:rsidR="00A5145D" w:rsidRPr="00D92D58" w:rsidRDefault="00A5145D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FA" w14:textId="77777777" w:rsidR="00A5145D" w:rsidRPr="00D92D58" w:rsidRDefault="00A5145D" w:rsidP="00161B80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7FB" w14:textId="77777777" w:rsidR="00A5145D" w:rsidRPr="00D92D58" w:rsidRDefault="00A5145D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A5145D" w:rsidRPr="00D92D58" w14:paraId="3B1D4800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FD" w14:textId="77777777" w:rsidR="00A5145D" w:rsidRPr="00D92D58" w:rsidRDefault="00A5145D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FE" w14:textId="77777777" w:rsidR="00A5145D" w:rsidRPr="00D92D58" w:rsidRDefault="00A5145D" w:rsidP="00161B80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7FF" w14:textId="77777777" w:rsidR="00A5145D" w:rsidRPr="00D92D58" w:rsidRDefault="00A5145D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A5145D" w:rsidRPr="00D92D58" w14:paraId="3B1D4804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01" w14:textId="77777777" w:rsidR="00A5145D" w:rsidRPr="00D92D58" w:rsidRDefault="00A5145D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02" w14:textId="77777777" w:rsidR="00A5145D" w:rsidRPr="00D92D58" w:rsidRDefault="00A5145D" w:rsidP="00161B80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03" w14:textId="77777777" w:rsidR="00A5145D" w:rsidRPr="00D92D58" w:rsidRDefault="00A5145D" w:rsidP="00161B80">
            <w:pPr>
              <w:pStyle w:val="TableNormal0"/>
              <w:keepNext/>
              <w:rPr>
                <w:lang w:val="en-US"/>
              </w:rPr>
            </w:pPr>
          </w:p>
        </w:tc>
      </w:tr>
      <w:tr w:rsidR="00A5145D" w:rsidRPr="00D92D58" w14:paraId="3B1D4808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05" w14:textId="77777777" w:rsidR="00A5145D" w:rsidRPr="00D92D58" w:rsidRDefault="00A5145D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06" w14:textId="77777777" w:rsidR="00A5145D" w:rsidRPr="00D92D58" w:rsidRDefault="00A5145D" w:rsidP="00161B80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07" w14:textId="77777777" w:rsidR="00A5145D" w:rsidRPr="00D92D58" w:rsidRDefault="00A5145D" w:rsidP="00161B80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809" w14:textId="77777777" w:rsidR="0035563B" w:rsidRPr="0077218A" w:rsidRDefault="0035563B" w:rsidP="00161B80">
      <w:pPr>
        <w:rPr>
          <w:lang w:val="nl"/>
        </w:rPr>
      </w:pPr>
    </w:p>
    <w:p w14:paraId="3B1D480A" w14:textId="77777777" w:rsidR="0035563B" w:rsidRPr="00E42CA7" w:rsidRDefault="0035563B" w:rsidP="00B32D65">
      <w:pPr>
        <w:pStyle w:val="Heading3"/>
      </w:pPr>
      <w:bookmarkStart w:id="627" w:name="_Toc264036278"/>
      <w:bookmarkStart w:id="628" w:name="_Toc274836463"/>
      <w:r w:rsidRPr="00882B93">
        <w:rPr>
          <w:noProof/>
        </w:rPr>
        <w:t>LIC411</w:t>
      </w:r>
      <w:r w:rsidRPr="00E42CA7">
        <w:t xml:space="preserve"> - </w:t>
      </w:r>
      <w:r w:rsidRPr="00882B93">
        <w:rPr>
          <w:noProof/>
        </w:rPr>
        <w:t>Regeling niveau FL401</w:t>
      </w:r>
      <w:bookmarkEnd w:id="627"/>
      <w:bookmarkEnd w:id="628"/>
    </w:p>
    <w:p w14:paraId="3B1D480B" w14:textId="77777777" w:rsidR="0035563B" w:rsidRDefault="0035563B" w:rsidP="00161B8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275A6" w:rsidRPr="00D92D58" w14:paraId="3B1D480F" w14:textId="77777777" w:rsidTr="00A5145D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0C" w14:textId="77777777" w:rsidR="00E275A6" w:rsidRPr="00D92D58" w:rsidRDefault="00E275A6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0D" w14:textId="77777777" w:rsidR="00E275A6" w:rsidRPr="00D92D58" w:rsidRDefault="00E275A6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0E" w14:textId="77777777" w:rsidR="00E275A6" w:rsidRPr="00D92D58" w:rsidRDefault="00E275A6" w:rsidP="00161B80">
            <w:pPr>
              <w:keepNext/>
              <w:rPr>
                <w:b/>
                <w:bCs/>
                <w:lang w:val="nl"/>
              </w:rPr>
            </w:pPr>
          </w:p>
        </w:tc>
      </w:tr>
      <w:tr w:rsidR="00E275A6" w:rsidRPr="00D92D58" w14:paraId="3B1D4813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10" w14:textId="77777777" w:rsidR="00E275A6" w:rsidRPr="00D92D58" w:rsidRDefault="00E275A6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11" w14:textId="77777777" w:rsidR="00E275A6" w:rsidRPr="00D92D58" w:rsidRDefault="00E275A6" w:rsidP="00161B8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12" w14:textId="77777777" w:rsidR="00E275A6" w:rsidRPr="00D92D58" w:rsidRDefault="00E275A6" w:rsidP="00161B80">
            <w:pPr>
              <w:keepNext/>
              <w:rPr>
                <w:lang w:val="nl"/>
              </w:rPr>
            </w:pPr>
          </w:p>
        </w:tc>
      </w:tr>
      <w:tr w:rsidR="00E275A6" w:rsidRPr="00D92D58" w14:paraId="3B1D4817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14" w14:textId="77777777" w:rsidR="00E275A6" w:rsidRPr="00D92D58" w:rsidRDefault="00E275A6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15" w14:textId="77777777" w:rsidR="00E275A6" w:rsidRPr="00D92D58" w:rsidRDefault="00E275A6" w:rsidP="00161B8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16" w14:textId="77777777" w:rsidR="00E275A6" w:rsidRPr="00D92D58" w:rsidRDefault="00E275A6" w:rsidP="00161B80">
            <w:pPr>
              <w:keepNext/>
              <w:rPr>
                <w:lang w:val="nl"/>
              </w:rPr>
            </w:pPr>
          </w:p>
        </w:tc>
      </w:tr>
      <w:tr w:rsidR="00E275A6" w:rsidRPr="00D92D58" w14:paraId="3B1D481B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18" w14:textId="77777777" w:rsidR="00E275A6" w:rsidRPr="00D92D58" w:rsidRDefault="00E275A6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19" w14:textId="77777777" w:rsidR="00E275A6" w:rsidRPr="00D92D58" w:rsidRDefault="00E275A6" w:rsidP="00161B80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1A" w14:textId="77777777" w:rsidR="00E275A6" w:rsidRPr="00D92D58" w:rsidRDefault="00E275A6" w:rsidP="00161B80">
            <w:pPr>
              <w:keepNext/>
              <w:rPr>
                <w:lang w:val="nl"/>
              </w:rPr>
            </w:pPr>
          </w:p>
        </w:tc>
      </w:tr>
      <w:tr w:rsidR="00E275A6" w:rsidRPr="00FF4590" w14:paraId="3B1D481F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1C" w14:textId="77777777" w:rsidR="00E275A6" w:rsidRPr="00D92D58" w:rsidRDefault="00E275A6" w:rsidP="00161B8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1D" w14:textId="77777777" w:rsidR="00E275A6" w:rsidRPr="00D92D58" w:rsidRDefault="00E275A6" w:rsidP="00161B80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1E" w14:textId="77777777" w:rsidR="00E275A6" w:rsidRPr="00D92D58" w:rsidRDefault="00E275A6" w:rsidP="00161B80">
            <w:pPr>
              <w:keepNext/>
              <w:rPr>
                <w:lang w:val="en-US"/>
              </w:rPr>
            </w:pPr>
          </w:p>
        </w:tc>
      </w:tr>
      <w:tr w:rsidR="00E275A6" w:rsidRPr="00D92D58" w14:paraId="3B1D4823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20" w14:textId="77777777" w:rsidR="00E275A6" w:rsidRPr="00D92D58" w:rsidRDefault="00E275A6" w:rsidP="00161B80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21" w14:textId="77777777" w:rsidR="00E275A6" w:rsidRPr="00D92D58" w:rsidRDefault="00E275A6" w:rsidP="00161B80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22" w14:textId="77777777" w:rsidR="00E275A6" w:rsidRPr="00D92D58" w:rsidRDefault="00E275A6" w:rsidP="00161B80">
            <w:pPr>
              <w:keepNext/>
              <w:rPr>
                <w:lang w:val="en-US"/>
              </w:rPr>
            </w:pPr>
          </w:p>
        </w:tc>
      </w:tr>
      <w:tr w:rsidR="00E275A6" w:rsidRPr="00D92D58" w14:paraId="3B1D4827" w14:textId="77777777" w:rsidTr="00A5145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24" w14:textId="77777777" w:rsidR="00E275A6" w:rsidRPr="00D92D58" w:rsidRDefault="00E275A6" w:rsidP="00161B80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25" w14:textId="77777777" w:rsidR="00E275A6" w:rsidRPr="00D92D58" w:rsidRDefault="00E275A6" w:rsidP="00161B80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26" w14:textId="77777777" w:rsidR="00E275A6" w:rsidRPr="00D92D58" w:rsidRDefault="00E275A6" w:rsidP="00161B80">
            <w:pPr>
              <w:keepNext/>
              <w:rPr>
                <w:lang w:val="en-US"/>
              </w:rPr>
            </w:pPr>
          </w:p>
        </w:tc>
      </w:tr>
    </w:tbl>
    <w:p w14:paraId="3B1D4828" w14:textId="77777777" w:rsidR="0035563B" w:rsidRPr="0077218A" w:rsidRDefault="0035563B" w:rsidP="00161B80">
      <w:pPr>
        <w:rPr>
          <w:lang w:val="nl"/>
        </w:rPr>
      </w:pPr>
    </w:p>
    <w:p w14:paraId="3B1D4829" w14:textId="77777777" w:rsidR="0035563B" w:rsidRPr="00E42CA7" w:rsidRDefault="0035563B" w:rsidP="00B32D65">
      <w:pPr>
        <w:pStyle w:val="Heading3"/>
      </w:pPr>
      <w:bookmarkStart w:id="629" w:name="_Toc264036279"/>
      <w:bookmarkStart w:id="630" w:name="_Toc274836464"/>
      <w:r w:rsidRPr="00882B93">
        <w:rPr>
          <w:noProof/>
        </w:rPr>
        <w:lastRenderedPageBreak/>
        <w:t>LO411a</w:t>
      </w:r>
      <w:r w:rsidRPr="00E42CA7">
        <w:t xml:space="preserve"> - </w:t>
      </w:r>
      <w:r w:rsidRPr="00882B93">
        <w:rPr>
          <w:noProof/>
        </w:rPr>
        <w:t>Klep bijregeling niveau Flotatiecel 401</w:t>
      </w:r>
      <w:bookmarkEnd w:id="629"/>
      <w:bookmarkEnd w:id="630"/>
    </w:p>
    <w:p w14:paraId="3B1D482A" w14:textId="77777777" w:rsidR="0035563B" w:rsidRDefault="0035563B" w:rsidP="00161B8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190E44" w:rsidRPr="00D92D58" w14:paraId="3B1D482F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2B" w14:textId="77777777" w:rsidR="00190E44" w:rsidRPr="00D92D58" w:rsidRDefault="00190E44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2C" w14:textId="77777777" w:rsidR="00190E44" w:rsidRPr="00D92D58" w:rsidRDefault="00190E44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2D" w14:textId="77777777" w:rsidR="00190E44" w:rsidRPr="00D92D58" w:rsidRDefault="00190E44" w:rsidP="00161B8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2E" w14:textId="77777777" w:rsidR="00190E44" w:rsidRPr="00D92D58" w:rsidRDefault="00190E44" w:rsidP="00161B80">
            <w:pPr>
              <w:keepNext/>
              <w:rPr>
                <w:b/>
                <w:bCs/>
                <w:lang w:val="nl"/>
              </w:rPr>
            </w:pPr>
          </w:p>
        </w:tc>
      </w:tr>
      <w:tr w:rsidR="00190E44" w:rsidRPr="00D92D58" w14:paraId="3B1D4834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30" w14:textId="77777777" w:rsidR="00190E44" w:rsidRPr="00D92D58" w:rsidRDefault="00190E44" w:rsidP="00161B80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31" w14:textId="77777777" w:rsidR="00190E44" w:rsidRPr="00D92D58" w:rsidRDefault="00190E44" w:rsidP="00161B80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32" w14:textId="77777777" w:rsidR="00190E44" w:rsidRPr="00D92D58" w:rsidRDefault="00190E44" w:rsidP="00161B80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33" w14:textId="77777777" w:rsidR="00190E44" w:rsidRPr="00D92D58" w:rsidRDefault="00190E44" w:rsidP="00161B80">
            <w:pPr>
              <w:keepNext/>
              <w:rPr>
                <w:lang w:val="en-US"/>
              </w:rPr>
            </w:pPr>
          </w:p>
        </w:tc>
      </w:tr>
      <w:tr w:rsidR="00190E44" w:rsidRPr="00D92D58" w14:paraId="3B1D4839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35" w14:textId="77777777" w:rsidR="00190E44" w:rsidRPr="00D92D58" w:rsidRDefault="00190E44" w:rsidP="00161B8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36" w14:textId="77777777" w:rsidR="00190E44" w:rsidRPr="00D92D58" w:rsidRDefault="00190E44" w:rsidP="00161B80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37" w14:textId="77777777" w:rsidR="00190E44" w:rsidRPr="00D92D58" w:rsidRDefault="00190E44" w:rsidP="00161B80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38" w14:textId="77777777" w:rsidR="00190E44" w:rsidRPr="00D92D58" w:rsidRDefault="00190E44" w:rsidP="00161B80">
            <w:pPr>
              <w:keepNext/>
              <w:rPr>
                <w:lang w:val="en-US"/>
              </w:rPr>
            </w:pPr>
          </w:p>
        </w:tc>
      </w:tr>
    </w:tbl>
    <w:p w14:paraId="3B1D483A" w14:textId="77777777" w:rsidR="0035563B" w:rsidRPr="0077218A" w:rsidRDefault="0035563B" w:rsidP="00161B80">
      <w:pPr>
        <w:rPr>
          <w:lang w:val="nl"/>
        </w:rPr>
      </w:pPr>
    </w:p>
    <w:p w14:paraId="3B1D483B" w14:textId="77777777" w:rsidR="0035563B" w:rsidRPr="00E42CA7" w:rsidRDefault="0035563B" w:rsidP="00B32D65">
      <w:pPr>
        <w:pStyle w:val="Heading3"/>
      </w:pPr>
      <w:bookmarkStart w:id="631" w:name="_Toc264036280"/>
      <w:bookmarkStart w:id="632" w:name="_Toc274836465"/>
      <w:r w:rsidRPr="00882B93">
        <w:rPr>
          <w:noProof/>
        </w:rPr>
        <w:t>LO411b</w:t>
      </w:r>
      <w:r w:rsidRPr="00E42CA7">
        <w:t xml:space="preserve"> - </w:t>
      </w:r>
      <w:r w:rsidRPr="00882B93">
        <w:rPr>
          <w:noProof/>
        </w:rPr>
        <w:t>Klep hoofdregeling niveau Flotatiecel 401</w:t>
      </w:r>
      <w:bookmarkEnd w:id="631"/>
      <w:bookmarkEnd w:id="632"/>
    </w:p>
    <w:p w14:paraId="3B1D483C" w14:textId="77777777" w:rsidR="0035563B" w:rsidRDefault="0035563B" w:rsidP="00B32D65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Pos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190E44" w:rsidRPr="00D92D58" w14:paraId="3B1D4841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3D" w14:textId="77777777" w:rsidR="00190E44" w:rsidRPr="00D92D58" w:rsidRDefault="00190E44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3E" w14:textId="77777777" w:rsidR="00190E44" w:rsidRPr="00D92D58" w:rsidRDefault="00190E44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3F" w14:textId="77777777" w:rsidR="00190E44" w:rsidRPr="00D92D58" w:rsidRDefault="00190E44" w:rsidP="00B32D6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40" w14:textId="77777777" w:rsidR="00190E44" w:rsidRPr="00D92D58" w:rsidRDefault="00190E44" w:rsidP="00B32D65">
            <w:pPr>
              <w:keepNext/>
              <w:rPr>
                <w:b/>
                <w:bCs/>
                <w:lang w:val="nl"/>
              </w:rPr>
            </w:pPr>
          </w:p>
        </w:tc>
      </w:tr>
      <w:tr w:rsidR="00190E44" w:rsidRPr="00D92D58" w14:paraId="3B1D4846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42" w14:textId="77777777" w:rsidR="00190E44" w:rsidRPr="00D92D58" w:rsidRDefault="00190E44" w:rsidP="00B32D65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43" w14:textId="77777777" w:rsidR="00190E44" w:rsidRPr="00D92D58" w:rsidRDefault="00190E44" w:rsidP="00B32D65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44" w14:textId="77777777" w:rsidR="00190E44" w:rsidRPr="00D92D58" w:rsidRDefault="00190E44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45" w14:textId="77777777" w:rsidR="00190E44" w:rsidRPr="00D92D58" w:rsidRDefault="00190E44" w:rsidP="00B32D65">
            <w:pPr>
              <w:keepNext/>
              <w:rPr>
                <w:lang w:val="en-US"/>
              </w:rPr>
            </w:pPr>
          </w:p>
        </w:tc>
      </w:tr>
      <w:tr w:rsidR="00190E44" w:rsidRPr="00D92D58" w14:paraId="3B1D484B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47" w14:textId="77777777" w:rsidR="00190E44" w:rsidRPr="00D92D58" w:rsidRDefault="00190E44" w:rsidP="00B32D65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48" w14:textId="77777777" w:rsidR="00190E44" w:rsidRPr="00D92D58" w:rsidRDefault="00190E44" w:rsidP="00B32D6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49" w14:textId="77777777" w:rsidR="00190E44" w:rsidRPr="00D92D58" w:rsidRDefault="00190E44" w:rsidP="00B32D6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4A" w14:textId="77777777" w:rsidR="00190E44" w:rsidRPr="00D92D58" w:rsidRDefault="00190E44" w:rsidP="00B32D65">
            <w:pPr>
              <w:keepNext/>
              <w:rPr>
                <w:lang w:val="en-US"/>
              </w:rPr>
            </w:pPr>
          </w:p>
        </w:tc>
      </w:tr>
    </w:tbl>
    <w:p w14:paraId="3B1D484C" w14:textId="77777777" w:rsidR="0035563B" w:rsidRPr="0077218A" w:rsidRDefault="0035563B" w:rsidP="00B32D65">
      <w:pPr>
        <w:rPr>
          <w:lang w:val="nl"/>
        </w:rPr>
      </w:pPr>
    </w:p>
    <w:p w14:paraId="3B1D484D" w14:textId="77777777" w:rsidR="0035563B" w:rsidRPr="00E42CA7" w:rsidRDefault="0035563B" w:rsidP="00C76F1B">
      <w:pPr>
        <w:pStyle w:val="Heading4"/>
      </w:pPr>
      <w:bookmarkStart w:id="633" w:name="_Toc264036281"/>
      <w:bookmarkStart w:id="634" w:name="_Toc274836466"/>
      <w:r w:rsidRPr="00882B93">
        <w:rPr>
          <w:noProof/>
        </w:rPr>
        <w:t>LT411</w:t>
      </w:r>
      <w:r w:rsidRPr="00E42CA7">
        <w:t xml:space="preserve"> - </w:t>
      </w:r>
      <w:r w:rsidRPr="00882B93">
        <w:rPr>
          <w:noProof/>
        </w:rPr>
        <w:t>Niveaumeting flotatiecel 401: Outotec</w:t>
      </w:r>
      <w:bookmarkEnd w:id="633"/>
      <w:bookmarkEnd w:id="634"/>
    </w:p>
    <w:p w14:paraId="3B1D484E" w14:textId="77777777" w:rsidR="0035563B" w:rsidRPr="00A249D7" w:rsidRDefault="0035563B" w:rsidP="00A249D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OUTO</w:t>
      </w:r>
      <w:r w:rsidR="00A249D7">
        <w:rPr>
          <w:lang w:val="nl"/>
        </w:rPr>
        <w:t>TEC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190E44" w:rsidRPr="00D92D58" w14:paraId="3B1D4853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4F" w14:textId="77777777" w:rsidR="00190E44" w:rsidRPr="00D92D58" w:rsidRDefault="00190E44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50" w14:textId="77777777" w:rsidR="00190E44" w:rsidRPr="00D92D58" w:rsidRDefault="00190E44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51" w14:textId="77777777" w:rsidR="00190E44" w:rsidRPr="00D92D58" w:rsidRDefault="00190E44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52" w14:textId="77777777" w:rsidR="00190E44" w:rsidRPr="00D92D58" w:rsidRDefault="00190E44" w:rsidP="00A249D7">
            <w:pPr>
              <w:keepNext/>
              <w:rPr>
                <w:b/>
                <w:bCs/>
                <w:lang w:val="nl"/>
              </w:rPr>
            </w:pPr>
          </w:p>
        </w:tc>
      </w:tr>
      <w:tr w:rsidR="00190E44" w:rsidRPr="00D92D58" w14:paraId="3B1D4858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54" w14:textId="77777777" w:rsidR="00190E44" w:rsidRPr="00D92D58" w:rsidRDefault="00190E44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55" w14:textId="77777777" w:rsidR="00190E44" w:rsidRPr="00D92D58" w:rsidRDefault="00190E44" w:rsidP="00A249D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56" w14:textId="77777777" w:rsidR="00190E44" w:rsidRPr="00D92D58" w:rsidRDefault="00190E44" w:rsidP="00A249D7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57" w14:textId="77777777" w:rsidR="00190E44" w:rsidRPr="00D92D58" w:rsidRDefault="00190E44" w:rsidP="00A249D7">
            <w:pPr>
              <w:keepNext/>
              <w:rPr>
                <w:lang w:val="en-US"/>
              </w:rPr>
            </w:pPr>
          </w:p>
        </w:tc>
      </w:tr>
      <w:tr w:rsidR="00190E44" w:rsidRPr="00D92D58" w14:paraId="3B1D485D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59" w14:textId="77777777" w:rsidR="00190E44" w:rsidRPr="00D92D58" w:rsidRDefault="00190E44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5A" w14:textId="77777777" w:rsidR="00190E44" w:rsidRPr="00D92D58" w:rsidRDefault="00A249D7" w:rsidP="00A249D7">
            <w:pPr>
              <w:pStyle w:val="TableNormal0"/>
              <w:keepNext/>
            </w:pPr>
            <w:r>
              <w:t>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5B" w14:textId="77777777" w:rsidR="00190E44" w:rsidRPr="00D92D58" w:rsidRDefault="00190E44" w:rsidP="00A249D7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5C" w14:textId="77777777" w:rsidR="00190E44" w:rsidRPr="00D92D58" w:rsidRDefault="00190E44" w:rsidP="00A249D7">
            <w:pPr>
              <w:keepNext/>
              <w:rPr>
                <w:lang w:val="en-US"/>
              </w:rPr>
            </w:pPr>
          </w:p>
        </w:tc>
      </w:tr>
      <w:tr w:rsidR="00190E44" w:rsidRPr="00D92D58" w14:paraId="3B1D4862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5E" w14:textId="77777777" w:rsidR="00190E44" w:rsidRPr="00D92D58" w:rsidRDefault="00190E44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5F" w14:textId="77777777" w:rsidR="00190E44" w:rsidRPr="00D92D58" w:rsidRDefault="00A249D7" w:rsidP="00A249D7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60" w14:textId="77777777" w:rsidR="00190E44" w:rsidRPr="00D92D58" w:rsidRDefault="00190E44" w:rsidP="00A249D7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61" w14:textId="77777777" w:rsidR="00190E44" w:rsidRPr="00D92D58" w:rsidRDefault="00190E44" w:rsidP="00A249D7">
            <w:pPr>
              <w:keepNext/>
              <w:rPr>
                <w:lang w:val="en-US"/>
              </w:rPr>
            </w:pPr>
          </w:p>
        </w:tc>
      </w:tr>
      <w:tr w:rsidR="00190E44" w:rsidRPr="00D92D58" w14:paraId="3B1D4867" w14:textId="77777777" w:rsidTr="00036C8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63" w14:textId="77777777" w:rsidR="00190E44" w:rsidRPr="00D92D58" w:rsidRDefault="00190E44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64" w14:textId="77777777" w:rsidR="00190E44" w:rsidRPr="00D92D58" w:rsidRDefault="00190E44" w:rsidP="00A249D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65" w14:textId="77777777" w:rsidR="00190E44" w:rsidRPr="00D92D58" w:rsidRDefault="00190E44" w:rsidP="00A249D7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66" w14:textId="77777777" w:rsidR="00190E44" w:rsidRPr="00D92D58" w:rsidRDefault="00190E44" w:rsidP="00A249D7">
            <w:pPr>
              <w:keepNext/>
            </w:pPr>
          </w:p>
        </w:tc>
      </w:tr>
    </w:tbl>
    <w:p w14:paraId="3B1D4868" w14:textId="77777777" w:rsidR="0035563B" w:rsidRPr="0077218A" w:rsidRDefault="0035563B" w:rsidP="00B32D65">
      <w:pPr>
        <w:rPr>
          <w:lang w:val="nl"/>
        </w:rPr>
      </w:pPr>
    </w:p>
    <w:p w14:paraId="3B1D4869" w14:textId="77777777" w:rsidR="0035563B" w:rsidRPr="0035563B" w:rsidRDefault="0035563B" w:rsidP="0035563B"/>
    <w:p w14:paraId="3B1D486A" w14:textId="77777777" w:rsidR="00373044" w:rsidRDefault="00373044">
      <w:pPr>
        <w:rPr>
          <w:b/>
          <w:color w:val="025589"/>
          <w:kern w:val="28"/>
          <w:sz w:val="28"/>
          <w:lang w:val="nl"/>
        </w:rPr>
      </w:pPr>
      <w:bookmarkStart w:id="635" w:name="_Toc264036402"/>
      <w:r>
        <w:br w:type="page"/>
      </w:r>
    </w:p>
    <w:p w14:paraId="3B1D486B" w14:textId="77777777" w:rsidR="004943EC" w:rsidRDefault="004943EC" w:rsidP="004943EC">
      <w:pPr>
        <w:pStyle w:val="Heading1"/>
      </w:pPr>
      <w:bookmarkStart w:id="636" w:name="_CPU305_-_IJzerchloride"/>
      <w:bookmarkStart w:id="637" w:name="_Toc274836467"/>
      <w:bookmarkEnd w:id="636"/>
      <w:r>
        <w:lastRenderedPageBreak/>
        <w:t>Waterbehandeling</w:t>
      </w:r>
      <w:bookmarkEnd w:id="635"/>
      <w:bookmarkEnd w:id="637"/>
    </w:p>
    <w:p w14:paraId="3B1D486C" w14:textId="77777777" w:rsidR="004943EC" w:rsidRDefault="00FA5874" w:rsidP="00FA5874">
      <w:pPr>
        <w:pStyle w:val="Heading2"/>
      </w:pPr>
      <w:bookmarkStart w:id="638" w:name="_Toc264036403"/>
      <w:bookmarkStart w:id="639" w:name="_Toc274836468"/>
      <w:r>
        <w:t>Chemicaliën opslag</w:t>
      </w:r>
      <w:bookmarkEnd w:id="638"/>
      <w:bookmarkEnd w:id="639"/>
    </w:p>
    <w:p w14:paraId="3B1D486D" w14:textId="77777777" w:rsidR="00FA5874" w:rsidRDefault="00FA5874" w:rsidP="00FA5874">
      <w:pPr>
        <w:pStyle w:val="Heading3"/>
      </w:pPr>
      <w:bookmarkStart w:id="640" w:name="_Toc264036404"/>
      <w:bookmarkStart w:id="641" w:name="_Toc274836469"/>
      <w:r>
        <w:t>FeCl</w:t>
      </w:r>
      <w:r w:rsidRPr="00AE3B35">
        <w:rPr>
          <w:vertAlign w:val="subscript"/>
        </w:rPr>
        <w:t>3</w:t>
      </w:r>
      <w:bookmarkEnd w:id="640"/>
      <w:bookmarkEnd w:id="641"/>
    </w:p>
    <w:p w14:paraId="3B1D486E" w14:textId="77777777" w:rsidR="00EB00BD" w:rsidRPr="003B1742" w:rsidRDefault="00EB00BD" w:rsidP="00EB00BD">
      <w:pPr>
        <w:pStyle w:val="Heading4"/>
        <w:rPr>
          <w:noProof/>
        </w:rPr>
      </w:pPr>
      <w:bookmarkStart w:id="642" w:name="_FT603_-_Debietmeting"/>
      <w:bookmarkStart w:id="643" w:name="_Toc274836470"/>
      <w:bookmarkStart w:id="644" w:name="_Toc264036408"/>
      <w:bookmarkEnd w:id="642"/>
      <w:r>
        <w:rPr>
          <w:noProof/>
        </w:rPr>
        <w:t>Regeling FT603 – FIC603 – CPU305</w:t>
      </w:r>
      <w:bookmarkEnd w:id="643"/>
    </w:p>
    <w:p w14:paraId="3B1D486F" w14:textId="77777777" w:rsidR="00EB00BD" w:rsidRPr="00E42CA7" w:rsidRDefault="00EB00BD" w:rsidP="00EB00BD">
      <w:pPr>
        <w:pStyle w:val="Heading5"/>
      </w:pPr>
      <w:bookmarkStart w:id="645" w:name="_Toc264036407"/>
      <w:bookmarkStart w:id="646" w:name="_Toc274836471"/>
      <w:bookmarkStart w:id="647" w:name="_Toc264036405"/>
      <w:bookmarkStart w:id="648" w:name="_Toc264036406"/>
      <w:r w:rsidRPr="00882B93">
        <w:rPr>
          <w:noProof/>
        </w:rPr>
        <w:t>FT603</w:t>
      </w:r>
      <w:r w:rsidRPr="00E42CA7">
        <w:t xml:space="preserve"> - </w:t>
      </w:r>
      <w:r w:rsidRPr="00882B93">
        <w:rPr>
          <w:noProof/>
        </w:rPr>
        <w:t>Debietmeting FeCl3 CPU305 Waterbehandeling</w:t>
      </w:r>
      <w:bookmarkEnd w:id="645"/>
      <w:bookmarkEnd w:id="646"/>
    </w:p>
    <w:p w14:paraId="3B1D4870" w14:textId="77777777" w:rsidR="00EB00BD" w:rsidRPr="000F7486" w:rsidRDefault="00EB00BD" w:rsidP="00EB00BD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EB00BD" w:rsidRPr="00D92D58" w14:paraId="3B1D4875" w14:textId="77777777" w:rsidTr="00EB00B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71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72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73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74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</w:p>
        </w:tc>
      </w:tr>
      <w:tr w:rsidR="00EB00BD" w:rsidRPr="00D92D58" w14:paraId="3B1D487A" w14:textId="77777777" w:rsidTr="00EB00B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76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77" w14:textId="77777777" w:rsidR="00EB00BD" w:rsidRPr="00D92D58" w:rsidRDefault="00EB00BD" w:rsidP="00EB00BD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78" w14:textId="77777777" w:rsidR="00EB00BD" w:rsidRPr="00D92D58" w:rsidRDefault="00EB00BD" w:rsidP="00EB00BD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79" w14:textId="77777777" w:rsidR="00EB00BD" w:rsidRPr="00D92D58" w:rsidRDefault="00EB00BD" w:rsidP="00EB00BD">
            <w:pPr>
              <w:keepNext/>
              <w:rPr>
                <w:lang w:val="en-US"/>
              </w:rPr>
            </w:pPr>
          </w:p>
        </w:tc>
      </w:tr>
      <w:tr w:rsidR="00EB00BD" w:rsidRPr="00D92D58" w14:paraId="3B1D487F" w14:textId="77777777" w:rsidTr="00EB00B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7B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7C" w14:textId="77777777" w:rsidR="00EB00BD" w:rsidRPr="00D92D58" w:rsidRDefault="00EB00BD" w:rsidP="00EB00BD">
            <w:pPr>
              <w:pStyle w:val="TableNormal0"/>
              <w:keepNext/>
            </w:pPr>
            <w:r>
              <w:t>300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7D" w14:textId="77777777" w:rsidR="00EB00BD" w:rsidRPr="00D92D58" w:rsidRDefault="00EB00BD" w:rsidP="00EB00BD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7E" w14:textId="77777777" w:rsidR="00EB00BD" w:rsidRPr="00D92D58" w:rsidRDefault="00EB00BD" w:rsidP="00EB00BD">
            <w:pPr>
              <w:keepNext/>
              <w:rPr>
                <w:lang w:val="en-US"/>
              </w:rPr>
            </w:pPr>
          </w:p>
        </w:tc>
      </w:tr>
      <w:tr w:rsidR="00EB00BD" w:rsidRPr="00D92D58" w14:paraId="3B1D4884" w14:textId="77777777" w:rsidTr="00EB00B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80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81" w14:textId="77777777" w:rsidR="00EB00BD" w:rsidRPr="00D92D58" w:rsidRDefault="00EB00BD" w:rsidP="00EB00BD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82" w14:textId="77777777" w:rsidR="00EB00BD" w:rsidRPr="00D92D58" w:rsidRDefault="00EB00BD" w:rsidP="00EB00BD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83" w14:textId="77777777" w:rsidR="00EB00BD" w:rsidRPr="00D92D58" w:rsidRDefault="00EB00BD" w:rsidP="00EB00BD">
            <w:pPr>
              <w:keepNext/>
              <w:rPr>
                <w:lang w:val="en-US"/>
              </w:rPr>
            </w:pPr>
          </w:p>
        </w:tc>
      </w:tr>
      <w:tr w:rsidR="00EB00BD" w:rsidRPr="00D92D58" w14:paraId="3B1D4889" w14:textId="77777777" w:rsidTr="00EB00B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85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86" w14:textId="77777777" w:rsidR="00EB00BD" w:rsidRPr="00D92D58" w:rsidRDefault="00EB00BD" w:rsidP="00EB00BD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87" w14:textId="77777777" w:rsidR="00EB00BD" w:rsidRPr="00D92D58" w:rsidRDefault="00EB00BD" w:rsidP="00EB00BD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88" w14:textId="77777777" w:rsidR="00EB00BD" w:rsidRPr="00D92D58" w:rsidRDefault="00EB00BD" w:rsidP="00EB00BD">
            <w:pPr>
              <w:keepNext/>
            </w:pPr>
          </w:p>
        </w:tc>
      </w:tr>
    </w:tbl>
    <w:p w14:paraId="3B1D488A" w14:textId="77777777" w:rsidR="00EB00BD" w:rsidRPr="0077218A" w:rsidRDefault="00EB00BD" w:rsidP="00EB00BD">
      <w:pPr>
        <w:rPr>
          <w:lang w:val="nl"/>
        </w:rPr>
      </w:pP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EB00BD" w:rsidRPr="00D92D58" w14:paraId="3B1D488F" w14:textId="77777777" w:rsidTr="00EB00BD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bookmarkEnd w:id="647"/>
          <w:p w14:paraId="3B1D488B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8C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8D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8E" w14:textId="77777777" w:rsidR="00EB00BD" w:rsidRDefault="00EB00BD" w:rsidP="00EB00BD">
            <w:pPr>
              <w:keepNext/>
              <w:rPr>
                <w:b/>
                <w:bCs/>
                <w:lang w:val="nl"/>
              </w:rPr>
            </w:pPr>
          </w:p>
        </w:tc>
      </w:tr>
      <w:tr w:rsidR="00EB00BD" w:rsidRPr="00D92D58" w14:paraId="3B1D4894" w14:textId="77777777" w:rsidTr="00EB00BD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90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91" w14:textId="77777777" w:rsidR="00EB00BD" w:rsidRPr="00D92D58" w:rsidRDefault="00EB00BD" w:rsidP="00EB00BD">
            <w:pPr>
              <w:pStyle w:val="TableNormal0"/>
              <w:keepNext/>
            </w:pPr>
            <w:r>
              <w:t>C2.3.10.3.1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92" w14:textId="77777777" w:rsidR="00EB00BD" w:rsidRPr="00D92D58" w:rsidRDefault="00EB00BD" w:rsidP="00EB00BD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93" w14:textId="77777777" w:rsidR="00EB00BD" w:rsidRPr="00D92D58" w:rsidRDefault="00EB00BD" w:rsidP="00EB00BD">
            <w:pPr>
              <w:pStyle w:val="TableNormal0"/>
              <w:keepNext/>
            </w:pPr>
          </w:p>
        </w:tc>
      </w:tr>
      <w:tr w:rsidR="00EB00BD" w:rsidRPr="00D92D58" w14:paraId="3B1D4899" w14:textId="77777777" w:rsidTr="00EB00BD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95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96" w14:textId="77777777" w:rsidR="00EB00BD" w:rsidRPr="00D92D58" w:rsidRDefault="00EB00BD" w:rsidP="00EB00BD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97" w14:textId="77777777" w:rsidR="00EB00BD" w:rsidRPr="00D92D58" w:rsidRDefault="00EB00BD" w:rsidP="00EB00BD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98" w14:textId="77777777" w:rsidR="00EB00BD" w:rsidRPr="00D92D58" w:rsidRDefault="00EB00BD" w:rsidP="00EB00BD">
            <w:pPr>
              <w:pStyle w:val="TableNormal0"/>
              <w:keepNext/>
            </w:pPr>
          </w:p>
        </w:tc>
      </w:tr>
    </w:tbl>
    <w:p w14:paraId="3B1D489A" w14:textId="77777777" w:rsidR="00EB00BD" w:rsidRDefault="00EB00BD" w:rsidP="00EB00BD">
      <w:pPr>
        <w:rPr>
          <w:lang w:val="nl"/>
        </w:rPr>
      </w:pPr>
    </w:p>
    <w:p w14:paraId="3B1D489B" w14:textId="77777777" w:rsidR="00EB00BD" w:rsidRPr="0077218A" w:rsidRDefault="00EB00BD" w:rsidP="00EB00BD">
      <w:pPr>
        <w:rPr>
          <w:lang w:val="nl"/>
        </w:rPr>
      </w:pPr>
    </w:p>
    <w:p w14:paraId="3B1D489C" w14:textId="77777777" w:rsidR="00EB00BD" w:rsidRPr="00E42CA7" w:rsidRDefault="00EB00BD" w:rsidP="00EB00BD">
      <w:pPr>
        <w:pStyle w:val="Heading5"/>
      </w:pPr>
      <w:bookmarkStart w:id="649" w:name="_Toc274836472"/>
      <w:r w:rsidRPr="00882B93">
        <w:rPr>
          <w:noProof/>
        </w:rPr>
        <w:t>FIC603</w:t>
      </w:r>
      <w:r w:rsidRPr="00E42CA7">
        <w:t xml:space="preserve"> - </w:t>
      </w:r>
      <w:r w:rsidRPr="00882B93">
        <w:rPr>
          <w:noProof/>
        </w:rPr>
        <w:t>Debietregeling CPU305</w:t>
      </w:r>
      <w:bookmarkEnd w:id="648"/>
      <w:bookmarkEnd w:id="649"/>
    </w:p>
    <w:p w14:paraId="3B1D489D" w14:textId="77777777" w:rsidR="00EB00BD" w:rsidRDefault="00EB00BD" w:rsidP="00EB00BD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EB00BD" w:rsidRPr="00D92D58" w14:paraId="3B1D48A1" w14:textId="77777777" w:rsidTr="00EB00BD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9E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9F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A0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</w:p>
        </w:tc>
      </w:tr>
      <w:tr w:rsidR="00EB00BD" w:rsidRPr="00D92D58" w14:paraId="3B1D48A5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A2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A3" w14:textId="77777777" w:rsidR="00EB00BD" w:rsidRPr="00D92D58" w:rsidRDefault="002178A8" w:rsidP="00EB00BD">
            <w:pPr>
              <w:pStyle w:val="TableNormal0"/>
              <w:keepNext/>
            </w:pPr>
            <w:hyperlink w:anchor="_FT603_-_Debietmeting" w:history="1">
              <w:r w:rsidR="00EB00BD" w:rsidRPr="003B1742">
                <w:rPr>
                  <w:rStyle w:val="Hyperlink"/>
                </w:rPr>
                <w:t>FT603</w:t>
              </w:r>
            </w:hyperlink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A4" w14:textId="77777777" w:rsidR="00EB00BD" w:rsidRPr="00D92D58" w:rsidRDefault="00EB00BD" w:rsidP="00EB00BD">
            <w:pPr>
              <w:keepNext/>
              <w:rPr>
                <w:lang w:val="nl"/>
              </w:rPr>
            </w:pPr>
          </w:p>
        </w:tc>
      </w:tr>
      <w:tr w:rsidR="00EB00BD" w:rsidRPr="00D92D58" w14:paraId="3B1D48A9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A6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A7" w14:textId="77777777" w:rsidR="00EB00BD" w:rsidRPr="00D92D58" w:rsidRDefault="00EB00BD" w:rsidP="00EB00BD">
            <w:pPr>
              <w:pStyle w:val="TableNormal0"/>
              <w:keepNext/>
            </w:pPr>
            <w:r>
              <w:t>CPU305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A8" w14:textId="77777777" w:rsidR="00EB00BD" w:rsidRPr="00D92D58" w:rsidRDefault="00EB00BD" w:rsidP="00EB00BD">
            <w:pPr>
              <w:keepNext/>
              <w:rPr>
                <w:lang w:val="nl"/>
              </w:rPr>
            </w:pPr>
          </w:p>
        </w:tc>
      </w:tr>
      <w:tr w:rsidR="00EB00BD" w:rsidRPr="00D92D58" w14:paraId="3B1D48AD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AA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AB" w14:textId="77777777" w:rsidR="00EB00BD" w:rsidRPr="00D92D58" w:rsidRDefault="00EB00BD" w:rsidP="00EB00BD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AC" w14:textId="77777777" w:rsidR="00EB00BD" w:rsidRPr="00D92D58" w:rsidRDefault="00EB00BD" w:rsidP="00EB00BD">
            <w:pPr>
              <w:keepNext/>
              <w:rPr>
                <w:lang w:val="nl"/>
              </w:rPr>
            </w:pPr>
          </w:p>
        </w:tc>
      </w:tr>
      <w:tr w:rsidR="00EB00BD" w:rsidRPr="00FF4590" w14:paraId="3B1D48B1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AE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AF" w14:textId="77777777" w:rsidR="00EB00BD" w:rsidRPr="00D92D58" w:rsidRDefault="00EB00BD" w:rsidP="00EB00BD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B0" w14:textId="77777777" w:rsidR="00EB00BD" w:rsidRPr="00D92D58" w:rsidRDefault="00EB00BD" w:rsidP="00EB00BD">
            <w:pPr>
              <w:keepNext/>
              <w:rPr>
                <w:lang w:val="en-US"/>
              </w:rPr>
            </w:pPr>
          </w:p>
        </w:tc>
      </w:tr>
      <w:tr w:rsidR="00EB00BD" w:rsidRPr="00D92D58" w14:paraId="3B1D48B5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B2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B3" w14:textId="77777777" w:rsidR="00EB00BD" w:rsidRPr="00D92D58" w:rsidRDefault="00EB00BD" w:rsidP="00EB00BD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B4" w14:textId="77777777" w:rsidR="00EB00BD" w:rsidRPr="00D92D58" w:rsidRDefault="00EB00BD" w:rsidP="00EB00BD">
            <w:pPr>
              <w:keepNext/>
              <w:rPr>
                <w:lang w:val="en-US"/>
              </w:rPr>
            </w:pPr>
          </w:p>
        </w:tc>
      </w:tr>
      <w:tr w:rsidR="00EB00BD" w:rsidRPr="00D92D58" w14:paraId="3B1D48B9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B6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B7" w14:textId="77777777" w:rsidR="00EB00BD" w:rsidRPr="00D92D58" w:rsidRDefault="00EB00BD" w:rsidP="00EB00BD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B8" w14:textId="77777777" w:rsidR="00EB00BD" w:rsidRPr="00D92D58" w:rsidRDefault="00EB00BD" w:rsidP="00EB00BD">
            <w:pPr>
              <w:keepNext/>
              <w:rPr>
                <w:lang w:val="en-US"/>
              </w:rPr>
            </w:pPr>
          </w:p>
        </w:tc>
      </w:tr>
    </w:tbl>
    <w:p w14:paraId="3B1D48BA" w14:textId="77777777" w:rsidR="00EB00BD" w:rsidRPr="004A57DB" w:rsidRDefault="00EB00BD" w:rsidP="00EB00BD"/>
    <w:p w14:paraId="3B1D48BB" w14:textId="77777777" w:rsidR="00EB00BD" w:rsidRPr="004A57DB" w:rsidRDefault="00EB00BD" w:rsidP="00EB00BD">
      <w:pPr>
        <w:pStyle w:val="Heading5"/>
      </w:pPr>
      <w:bookmarkStart w:id="650" w:name="_Toc274836473"/>
      <w:r w:rsidRPr="00882B93">
        <w:rPr>
          <w:noProof/>
        </w:rPr>
        <w:t>CPU305</w:t>
      </w:r>
      <w:r w:rsidRPr="00E42CA7">
        <w:t xml:space="preserve"> - </w:t>
      </w:r>
      <w:r w:rsidRPr="00882B93">
        <w:rPr>
          <w:noProof/>
        </w:rPr>
        <w:t>IJzerchloride pomp naar waterbehandeling (voeding decanter)</w:t>
      </w:r>
      <w:bookmarkEnd w:id="650"/>
    </w:p>
    <w:p w14:paraId="3B1D48BC" w14:textId="77777777" w:rsidR="00EB00BD" w:rsidRPr="00F46AAA" w:rsidRDefault="00EB00BD" w:rsidP="00EB00BD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Drive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EB00BD" w:rsidRPr="00D92D58" w14:paraId="3B1D48C0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BD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BE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BF" w14:textId="77777777" w:rsidR="00EB00BD" w:rsidRPr="00D92D58" w:rsidRDefault="00EB00BD" w:rsidP="00EB00BD">
            <w:pPr>
              <w:keepNext/>
              <w:rPr>
                <w:b/>
                <w:bCs/>
                <w:lang w:val="nl"/>
              </w:rPr>
            </w:pPr>
          </w:p>
        </w:tc>
      </w:tr>
      <w:tr w:rsidR="00EB00BD" w:rsidRPr="00D92D58" w14:paraId="3B1D48C4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C1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C2" w14:textId="77777777" w:rsidR="00EB00BD" w:rsidRPr="00D92D58" w:rsidRDefault="00EB00BD" w:rsidP="00EB00BD">
            <w:pPr>
              <w:pStyle w:val="TableNormal0"/>
              <w:keepNext/>
            </w:pPr>
            <w:r>
              <w:t>Seq. Waterbehandeling:stap15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C3" w14:textId="77777777" w:rsidR="00EB00BD" w:rsidRPr="00D92D58" w:rsidRDefault="00EB00BD" w:rsidP="00EB00BD">
            <w:pPr>
              <w:pStyle w:val="TableNormal0"/>
              <w:keepNext/>
            </w:pPr>
          </w:p>
        </w:tc>
      </w:tr>
      <w:tr w:rsidR="00EB00BD" w:rsidRPr="00D92D58" w14:paraId="3B1D48C8" w14:textId="77777777" w:rsidTr="00EB00B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C5" w14:textId="77777777" w:rsidR="00EB00BD" w:rsidRPr="00D92D58" w:rsidRDefault="00EB00BD" w:rsidP="00EB00B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C6" w14:textId="77777777" w:rsidR="00EB00BD" w:rsidRPr="00D92D58" w:rsidRDefault="00EB00BD" w:rsidP="00EB00BD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C7" w14:textId="77777777" w:rsidR="00EB00BD" w:rsidRPr="00D92D58" w:rsidRDefault="00EB00BD" w:rsidP="00EB00BD">
            <w:pPr>
              <w:pStyle w:val="TableNormal0"/>
              <w:keepNext/>
            </w:pPr>
          </w:p>
        </w:tc>
      </w:tr>
    </w:tbl>
    <w:p w14:paraId="3B1D48C9" w14:textId="77777777" w:rsidR="00EB00BD" w:rsidRDefault="00EB00BD" w:rsidP="00EB00BD">
      <w:pPr>
        <w:keepNext/>
        <w:rPr>
          <w:lang w:val="nl"/>
        </w:rPr>
      </w:pP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EB00BD" w14:paraId="3B1D48CE" w14:textId="77777777" w:rsidTr="00EB0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8CA" w14:textId="77777777" w:rsidR="00EB00BD" w:rsidRPr="00D92D58" w:rsidRDefault="00EB00BD" w:rsidP="00EB00BD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IO</w:t>
            </w:r>
          </w:p>
        </w:tc>
        <w:tc>
          <w:tcPr>
            <w:tcW w:w="2080" w:type="dxa"/>
          </w:tcPr>
          <w:p w14:paraId="3B1D48CB" w14:textId="77777777" w:rsidR="00EB00BD" w:rsidRPr="00D92D58" w:rsidRDefault="00EB00BD" w:rsidP="00EB00B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Connectie</w:t>
            </w:r>
          </w:p>
        </w:tc>
        <w:tc>
          <w:tcPr>
            <w:tcW w:w="1701" w:type="dxa"/>
          </w:tcPr>
          <w:p w14:paraId="3B1D48CC" w14:textId="77777777" w:rsidR="00EB00BD" w:rsidRPr="00D92D58" w:rsidRDefault="00EB00BD" w:rsidP="00EB00B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Tag</w:t>
            </w:r>
          </w:p>
        </w:tc>
        <w:tc>
          <w:tcPr>
            <w:tcW w:w="5623" w:type="dxa"/>
          </w:tcPr>
          <w:p w14:paraId="3B1D48CD" w14:textId="77777777" w:rsidR="00EB00BD" w:rsidRDefault="00EB00BD" w:rsidP="00EB00B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EB00BD" w:rsidRPr="00D92D58" w14:paraId="3B1D48D3" w14:textId="77777777" w:rsidTr="00EB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8CF" w14:textId="77777777" w:rsidR="00EB00BD" w:rsidRPr="00D92D58" w:rsidRDefault="00EB00BD" w:rsidP="00EB00BD">
            <w:pPr>
              <w:pStyle w:val="TableNormal0"/>
              <w:keepNext/>
              <w:rPr>
                <w:b w:val="0"/>
                <w:bCs/>
              </w:rPr>
            </w:pPr>
            <w:r>
              <w:t>PB</w:t>
            </w:r>
          </w:p>
        </w:tc>
        <w:tc>
          <w:tcPr>
            <w:tcW w:w="2080" w:type="dxa"/>
          </w:tcPr>
          <w:p w14:paraId="3B1D48D0" w14:textId="77777777" w:rsidR="00EB00BD" w:rsidRPr="00D92D58" w:rsidRDefault="00EB00BD" w:rsidP="00EB00B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C2, Net:3, Adr:36</w:t>
            </w:r>
          </w:p>
        </w:tc>
        <w:tc>
          <w:tcPr>
            <w:tcW w:w="1701" w:type="dxa"/>
          </w:tcPr>
          <w:p w14:paraId="3B1D48D1" w14:textId="77777777" w:rsidR="00EB00BD" w:rsidRPr="00D92D58" w:rsidRDefault="00EB00BD" w:rsidP="00EB00B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8D2" w14:textId="77777777" w:rsidR="00EB00BD" w:rsidRPr="00D92D58" w:rsidRDefault="00EB00BD" w:rsidP="00EB00B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00BD" w:rsidRPr="00D92D58" w14:paraId="3B1D48D8" w14:textId="77777777" w:rsidTr="00EB00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8D4" w14:textId="77777777" w:rsidR="00EB00BD" w:rsidRPr="00D92D58" w:rsidRDefault="00EB00BD" w:rsidP="00EB00BD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8D5" w14:textId="77777777" w:rsidR="00EB00BD" w:rsidRPr="00D92D58" w:rsidRDefault="00EB00BD" w:rsidP="00EB00B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C2.3.10.1.8</w:t>
            </w:r>
          </w:p>
        </w:tc>
        <w:tc>
          <w:tcPr>
            <w:tcW w:w="1701" w:type="dxa"/>
          </w:tcPr>
          <w:p w14:paraId="3B1D48D6" w14:textId="77777777" w:rsidR="00EB00BD" w:rsidRPr="00D92D58" w:rsidRDefault="00EB00BD" w:rsidP="00EB00B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WS_CPU305</w:t>
            </w:r>
          </w:p>
        </w:tc>
        <w:tc>
          <w:tcPr>
            <w:tcW w:w="5623" w:type="dxa"/>
          </w:tcPr>
          <w:p w14:paraId="3B1D48D7" w14:textId="77777777" w:rsidR="00EB00BD" w:rsidRPr="00D92D58" w:rsidRDefault="00EB00BD" w:rsidP="00EB00B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EB00BD" w:rsidRPr="00D92D58" w14:paraId="3B1D48DD" w14:textId="77777777" w:rsidTr="00EB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8D9" w14:textId="77777777" w:rsidR="00EB00BD" w:rsidRDefault="00EB00BD" w:rsidP="00EB00BD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8DA" w14:textId="77777777" w:rsidR="00EB00BD" w:rsidRDefault="00EB00BD" w:rsidP="00EB00B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B1D48DB" w14:textId="77777777" w:rsidR="00EB00BD" w:rsidRDefault="00EB00BD" w:rsidP="00EB00B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8DC" w14:textId="77777777" w:rsidR="00EB00BD" w:rsidRDefault="00EB00BD" w:rsidP="00EB00B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48DE" w14:textId="77777777" w:rsidR="00EB00BD" w:rsidRPr="000F7486" w:rsidRDefault="00EB00BD" w:rsidP="00EB00BD">
      <w:pPr>
        <w:rPr>
          <w:lang w:val="nl"/>
        </w:rPr>
      </w:pPr>
    </w:p>
    <w:p w14:paraId="3B1D48DF" w14:textId="77777777" w:rsidR="00851C7B" w:rsidRPr="00E42CA7" w:rsidRDefault="00851C7B" w:rsidP="00C76F1B">
      <w:pPr>
        <w:pStyle w:val="Heading4"/>
      </w:pPr>
      <w:bookmarkStart w:id="651" w:name="_Toc274836474"/>
      <w:r w:rsidRPr="00882B93">
        <w:rPr>
          <w:noProof/>
        </w:rPr>
        <w:t>LT305</w:t>
      </w:r>
      <w:r w:rsidRPr="00E42CA7">
        <w:t xml:space="preserve"> - </w:t>
      </w:r>
      <w:r w:rsidRPr="00882B93">
        <w:rPr>
          <w:noProof/>
        </w:rPr>
        <w:t>Niveaumeting tank FeCl3.</w:t>
      </w:r>
      <w:bookmarkEnd w:id="644"/>
      <w:bookmarkEnd w:id="651"/>
    </w:p>
    <w:p w14:paraId="3B1D48E0" w14:textId="77777777" w:rsidR="00851C7B" w:rsidRPr="00A249D7" w:rsidRDefault="00851C7B" w:rsidP="00851C7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88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6804"/>
      </w:tblGrid>
      <w:tr w:rsidR="003525E5" w:rsidRPr="00D92D58" w14:paraId="3B1D48E4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E1" w14:textId="77777777" w:rsidR="003525E5" w:rsidRPr="00D92D58" w:rsidRDefault="003525E5" w:rsidP="00851C7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E2" w14:textId="77777777" w:rsidR="003525E5" w:rsidRPr="00D92D58" w:rsidRDefault="003525E5" w:rsidP="00851C7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680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E3" w14:textId="77777777" w:rsidR="003525E5" w:rsidRPr="00D92D58" w:rsidRDefault="003525E5" w:rsidP="00851C7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8E8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E5" w14:textId="77777777" w:rsidR="003525E5" w:rsidRPr="00D92D58" w:rsidRDefault="003525E5" w:rsidP="00851C7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E6" w14:textId="77777777" w:rsidR="003525E5" w:rsidRPr="00D92D58" w:rsidRDefault="003525E5" w:rsidP="00851C7B">
            <w:pPr>
              <w:pStyle w:val="TableNormal0"/>
              <w:keepNext/>
            </w:pPr>
          </w:p>
        </w:tc>
        <w:tc>
          <w:tcPr>
            <w:tcW w:w="68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E7" w14:textId="77777777" w:rsidR="003525E5" w:rsidRPr="00D92D58" w:rsidRDefault="003525E5" w:rsidP="00851C7B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8EC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E9" w14:textId="77777777" w:rsidR="003525E5" w:rsidRPr="00D92D58" w:rsidRDefault="003525E5" w:rsidP="00851C7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EA" w14:textId="77777777" w:rsidR="003525E5" w:rsidRPr="00D92D58" w:rsidRDefault="003525E5" w:rsidP="00851C7B">
            <w:pPr>
              <w:pStyle w:val="TableNormal0"/>
              <w:keepNext/>
            </w:pPr>
            <w:r>
              <w:t>6</w:t>
            </w:r>
          </w:p>
        </w:tc>
        <w:tc>
          <w:tcPr>
            <w:tcW w:w="68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EB" w14:textId="77777777" w:rsidR="003525E5" w:rsidRPr="00D92D58" w:rsidRDefault="003525E5" w:rsidP="00851C7B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8F0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ED" w14:textId="77777777" w:rsidR="003525E5" w:rsidRPr="00D92D58" w:rsidRDefault="003525E5" w:rsidP="00851C7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EE" w14:textId="77777777" w:rsidR="003525E5" w:rsidRPr="00D92D58" w:rsidRDefault="003525E5" w:rsidP="00851C7B">
            <w:pPr>
              <w:pStyle w:val="TableNormal0"/>
              <w:keepNext/>
            </w:pPr>
            <w:r>
              <w:t>0</w:t>
            </w:r>
          </w:p>
        </w:tc>
        <w:tc>
          <w:tcPr>
            <w:tcW w:w="68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8EF" w14:textId="77777777" w:rsidR="003525E5" w:rsidRPr="00D92D58" w:rsidRDefault="003525E5" w:rsidP="00851C7B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8F4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1" w14:textId="77777777" w:rsidR="003525E5" w:rsidRPr="00D92D58" w:rsidRDefault="003525E5" w:rsidP="00851C7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2" w14:textId="77777777" w:rsidR="003525E5" w:rsidRPr="00D92D58" w:rsidRDefault="003525E5" w:rsidP="00851C7B">
            <w:pPr>
              <w:pStyle w:val="TableNormal0"/>
              <w:keepNext/>
            </w:pPr>
          </w:p>
        </w:tc>
        <w:tc>
          <w:tcPr>
            <w:tcW w:w="68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3" w14:textId="77777777" w:rsidR="003525E5" w:rsidRPr="00D92D58" w:rsidRDefault="003525E5" w:rsidP="00851C7B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8F8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5" w14:textId="77777777" w:rsidR="003525E5" w:rsidRPr="00D92D58" w:rsidRDefault="003525E5" w:rsidP="00851C7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6" w14:textId="77777777" w:rsidR="003525E5" w:rsidRPr="00D92D58" w:rsidRDefault="003525E5" w:rsidP="00851C7B">
            <w:pPr>
              <w:pStyle w:val="TableNormal0"/>
              <w:keepNext/>
            </w:pPr>
          </w:p>
        </w:tc>
        <w:tc>
          <w:tcPr>
            <w:tcW w:w="68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7" w14:textId="77777777" w:rsidR="003525E5" w:rsidRPr="00D92D58" w:rsidRDefault="003525E5" w:rsidP="00851C7B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8FC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9" w14:textId="77777777" w:rsidR="003525E5" w:rsidRPr="00D92D58" w:rsidRDefault="003525E5" w:rsidP="00851C7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 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A" w14:textId="77777777" w:rsidR="003525E5" w:rsidRPr="00D92D58" w:rsidRDefault="003525E5" w:rsidP="00851C7B">
            <w:pPr>
              <w:pStyle w:val="TableNormal0"/>
              <w:keepNext/>
            </w:pPr>
            <w:r>
              <w:t>C2.3.10.4.2</w:t>
            </w:r>
          </w:p>
        </w:tc>
        <w:tc>
          <w:tcPr>
            <w:tcW w:w="680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8FB" w14:textId="77777777" w:rsidR="003525E5" w:rsidRPr="00D92D58" w:rsidRDefault="003525E5" w:rsidP="00851C7B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8FD" w14:textId="77777777" w:rsidR="00851C7B" w:rsidRPr="00851C7B" w:rsidRDefault="00851C7B" w:rsidP="00851C7B"/>
    <w:p w14:paraId="3B1D48FE" w14:textId="77777777" w:rsidR="00FA5874" w:rsidRDefault="003D5DC5" w:rsidP="00C76F1B">
      <w:pPr>
        <w:pStyle w:val="Heading4"/>
      </w:pPr>
      <w:bookmarkStart w:id="652" w:name="_Toc264036409"/>
      <w:bookmarkStart w:id="653" w:name="_Toc274836475"/>
      <w:r>
        <w:lastRenderedPageBreak/>
        <w:t>SVA305 – Klep vullen FeCl3 tank</w:t>
      </w:r>
      <w:bookmarkEnd w:id="652"/>
      <w:bookmarkEnd w:id="653"/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7655"/>
      </w:tblGrid>
      <w:tr w:rsidR="003525E5" w:rsidRPr="00D92D58" w14:paraId="3B1D4901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8FF" w14:textId="77777777" w:rsidR="003525E5" w:rsidRPr="00D92D58" w:rsidRDefault="003525E5" w:rsidP="003D5DC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765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00" w14:textId="77777777" w:rsidR="003525E5" w:rsidRPr="00D92D58" w:rsidRDefault="003525E5" w:rsidP="003D5DC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90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02" w14:textId="77777777" w:rsidR="003525E5" w:rsidRPr="00D92D58" w:rsidRDefault="003525E5" w:rsidP="003D5DC5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76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03" w14:textId="77777777" w:rsidR="003525E5" w:rsidRPr="00D92D58" w:rsidRDefault="003525E5" w:rsidP="003D5DC5">
            <w:pPr>
              <w:pStyle w:val="TableNormal0"/>
              <w:keepNext/>
            </w:pPr>
          </w:p>
        </w:tc>
      </w:tr>
      <w:tr w:rsidR="003525E5" w:rsidRPr="00D92D58" w14:paraId="3B1D4907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05" w14:textId="77777777" w:rsidR="003525E5" w:rsidRPr="00D92D58" w:rsidRDefault="003525E5" w:rsidP="003D5DC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76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06" w14:textId="77777777" w:rsidR="003525E5" w:rsidRPr="00D92D58" w:rsidRDefault="003525E5" w:rsidP="003D5DC5">
            <w:pPr>
              <w:pStyle w:val="TableNormal0"/>
              <w:keepNext/>
            </w:pPr>
          </w:p>
        </w:tc>
      </w:tr>
    </w:tbl>
    <w:p w14:paraId="3B1D4908" w14:textId="77777777" w:rsidR="003D5DC5" w:rsidRDefault="003D5DC5" w:rsidP="003D5DC5">
      <w:pPr>
        <w:rPr>
          <w:lang w:val="nl"/>
        </w:rPr>
      </w:pP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DA0936" w:rsidRPr="00D92D58" w14:paraId="3B1D490D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09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0A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0B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0C" w14:textId="77777777" w:rsidR="00DA0936" w:rsidRDefault="00DA0936" w:rsidP="00DA0936">
            <w:pPr>
              <w:keepNext/>
              <w:rPr>
                <w:b/>
                <w:bCs/>
                <w:lang w:val="nl"/>
              </w:rPr>
            </w:pPr>
          </w:p>
        </w:tc>
      </w:tr>
      <w:tr w:rsidR="00DA0936" w:rsidRPr="00D92D58" w14:paraId="3B1D4912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0E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0F" w14:textId="77777777" w:rsidR="00DA0936" w:rsidRPr="00D92D58" w:rsidRDefault="00DA0936" w:rsidP="00DA0936">
            <w:pPr>
              <w:pStyle w:val="TableNormal0"/>
              <w:keepNext/>
            </w:pPr>
            <w:r>
              <w:t>C2.3.10.2.7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10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11" w14:textId="77777777" w:rsidR="00DA0936" w:rsidRPr="00D92D58" w:rsidRDefault="00DA0936" w:rsidP="00DA0936">
            <w:pPr>
              <w:pStyle w:val="TableNormal0"/>
              <w:keepNext/>
            </w:pPr>
          </w:p>
        </w:tc>
      </w:tr>
      <w:tr w:rsidR="00DA0936" w:rsidRPr="00D92D58" w14:paraId="3B1D4917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13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14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15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16" w14:textId="77777777" w:rsidR="00DA0936" w:rsidRPr="00D92D58" w:rsidRDefault="00DA0936" w:rsidP="00DA0936">
            <w:pPr>
              <w:pStyle w:val="TableNormal0"/>
              <w:keepNext/>
            </w:pPr>
          </w:p>
        </w:tc>
      </w:tr>
    </w:tbl>
    <w:p w14:paraId="3B1D4918" w14:textId="77777777" w:rsidR="00DA0936" w:rsidRDefault="00DA0936" w:rsidP="003D5DC5">
      <w:pPr>
        <w:rPr>
          <w:lang w:val="nl"/>
        </w:rPr>
      </w:pPr>
    </w:p>
    <w:p w14:paraId="3B1D4919" w14:textId="77777777" w:rsidR="00AB67A6" w:rsidRPr="00AB67A6" w:rsidRDefault="003D5DC5" w:rsidP="00F46AAA">
      <w:pPr>
        <w:pStyle w:val="Heading3"/>
        <w:keepNext/>
      </w:pPr>
      <w:bookmarkStart w:id="654" w:name="_Toc264036410"/>
      <w:bookmarkStart w:id="655" w:name="_Toc274836476"/>
      <w:r>
        <w:t>H</w:t>
      </w:r>
      <w:r w:rsidRPr="00AE3B35">
        <w:rPr>
          <w:vertAlign w:val="subscript"/>
        </w:rPr>
        <w:t>2</w:t>
      </w:r>
      <w:r>
        <w:t>SO</w:t>
      </w:r>
      <w:r w:rsidRPr="00AE3B35">
        <w:rPr>
          <w:vertAlign w:val="subscript"/>
        </w:rPr>
        <w:t>4</w:t>
      </w:r>
      <w:bookmarkEnd w:id="654"/>
      <w:bookmarkEnd w:id="655"/>
    </w:p>
    <w:p w14:paraId="3B1D491A" w14:textId="77777777" w:rsidR="00A94AC2" w:rsidRPr="00E42CA7" w:rsidRDefault="00A94AC2" w:rsidP="00C76F1B">
      <w:pPr>
        <w:pStyle w:val="Heading4"/>
      </w:pPr>
      <w:bookmarkStart w:id="656" w:name="_Toc264036453"/>
      <w:bookmarkStart w:id="657" w:name="_Toc274836477"/>
      <w:bookmarkStart w:id="658" w:name="_Toc264036414"/>
      <w:r w:rsidRPr="00882B93">
        <w:rPr>
          <w:noProof/>
        </w:rPr>
        <w:t>PHO604</w:t>
      </w:r>
      <w:r w:rsidRPr="00E42CA7">
        <w:t xml:space="preserve"> - </w:t>
      </w:r>
      <w:r w:rsidRPr="00882B93">
        <w:rPr>
          <w:noProof/>
        </w:rPr>
        <w:t>Sturing debiet CPU304a</w:t>
      </w:r>
      <w:bookmarkEnd w:id="656"/>
      <w:bookmarkEnd w:id="657"/>
    </w:p>
    <w:p w14:paraId="3B1D491B" w14:textId="77777777" w:rsidR="00A94AC2" w:rsidRDefault="00A94AC2" w:rsidP="00A94AC2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AO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6946"/>
      </w:tblGrid>
      <w:tr w:rsidR="003525E5" w:rsidRPr="00D92D58" w14:paraId="3B1D491F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1C" w14:textId="77777777" w:rsidR="003525E5" w:rsidRPr="00D92D58" w:rsidRDefault="003525E5" w:rsidP="00A94AC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1D" w14:textId="77777777" w:rsidR="003525E5" w:rsidRPr="00D92D58" w:rsidRDefault="003525E5" w:rsidP="00A94AC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1E" w14:textId="77777777" w:rsidR="003525E5" w:rsidRPr="00D92D58" w:rsidRDefault="003525E5" w:rsidP="00A94AC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923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20" w14:textId="77777777" w:rsidR="003525E5" w:rsidRPr="00D92D58" w:rsidRDefault="003525E5" w:rsidP="00A94AC2">
            <w:r>
              <w:t>Range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21" w14:textId="77777777" w:rsidR="003525E5" w:rsidRPr="00D92D58" w:rsidRDefault="003525E5" w:rsidP="00A94AC2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22" w14:textId="77777777" w:rsidR="003525E5" w:rsidRPr="00D92D58" w:rsidRDefault="003525E5" w:rsidP="00A94AC2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927" w14:textId="77777777" w:rsidTr="003525E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24" w14:textId="77777777" w:rsidR="003525E5" w:rsidRPr="00D92D58" w:rsidRDefault="003525E5" w:rsidP="00A94AC2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25" w14:textId="77777777" w:rsidR="003525E5" w:rsidRPr="00D92D58" w:rsidRDefault="003525E5" w:rsidP="00A94AC2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26" w14:textId="77777777" w:rsidR="003525E5" w:rsidRPr="00D92D58" w:rsidRDefault="003525E5" w:rsidP="00A94AC2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4928" w14:textId="77777777" w:rsidR="00A94AC2" w:rsidRPr="0077218A" w:rsidRDefault="00A94AC2" w:rsidP="00A94AC2">
      <w:pPr>
        <w:rPr>
          <w:lang w:val="nl"/>
        </w:rPr>
      </w:pPr>
    </w:p>
    <w:p w14:paraId="3B1D4929" w14:textId="77777777" w:rsidR="003D5DC5" w:rsidRPr="00E42CA7" w:rsidRDefault="003D5DC5" w:rsidP="00F71B8F">
      <w:pPr>
        <w:pStyle w:val="Heading4"/>
      </w:pPr>
      <w:bookmarkStart w:id="659" w:name="_Toc274836478"/>
      <w:r w:rsidRPr="00882B93">
        <w:rPr>
          <w:noProof/>
        </w:rPr>
        <w:t>LT304</w:t>
      </w:r>
      <w:r w:rsidRPr="00E42CA7">
        <w:t xml:space="preserve"> - </w:t>
      </w:r>
      <w:r w:rsidRPr="00882B93">
        <w:rPr>
          <w:noProof/>
        </w:rPr>
        <w:t>Niveaumeting H2SO4.</w:t>
      </w:r>
      <w:bookmarkEnd w:id="658"/>
      <w:bookmarkEnd w:id="659"/>
    </w:p>
    <w:p w14:paraId="3B1D492A" w14:textId="77777777" w:rsidR="003D5DC5" w:rsidRPr="00A249D7" w:rsidRDefault="003D5DC5" w:rsidP="00F71B8F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3525E5" w:rsidRPr="00D92D58" w14:paraId="3B1D492E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2B" w14:textId="77777777" w:rsidR="003525E5" w:rsidRPr="00D92D58" w:rsidRDefault="003525E5" w:rsidP="00F71B8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2C" w14:textId="77777777" w:rsidR="003525E5" w:rsidRPr="00D92D58" w:rsidRDefault="003525E5" w:rsidP="00F71B8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2D" w14:textId="77777777" w:rsidR="003525E5" w:rsidRPr="00D92D58" w:rsidRDefault="003525E5" w:rsidP="00F71B8F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932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2F" w14:textId="77777777" w:rsidR="003525E5" w:rsidRPr="00D92D58" w:rsidRDefault="003525E5" w:rsidP="00F71B8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30" w14:textId="77777777" w:rsidR="003525E5" w:rsidRPr="00D92D58" w:rsidRDefault="003525E5" w:rsidP="00F71B8F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31" w14:textId="77777777" w:rsidR="003525E5" w:rsidRPr="00D92D58" w:rsidRDefault="003525E5" w:rsidP="00F71B8F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936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33" w14:textId="77777777" w:rsidR="003525E5" w:rsidRPr="00D92D58" w:rsidRDefault="003525E5" w:rsidP="00F71B8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34" w14:textId="77777777" w:rsidR="003525E5" w:rsidRPr="00D92D58" w:rsidRDefault="003525E5" w:rsidP="00F71B8F">
            <w:pPr>
              <w:pStyle w:val="TableNormal0"/>
              <w:keepNext/>
            </w:pPr>
            <w:r>
              <w:t>6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35" w14:textId="77777777" w:rsidR="003525E5" w:rsidRPr="00D92D58" w:rsidRDefault="003525E5" w:rsidP="00F71B8F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93A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37" w14:textId="77777777" w:rsidR="003525E5" w:rsidRPr="00D92D58" w:rsidRDefault="003525E5" w:rsidP="00F71B8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38" w14:textId="77777777" w:rsidR="003525E5" w:rsidRPr="00D92D58" w:rsidRDefault="003525E5" w:rsidP="00F71B8F">
            <w:pPr>
              <w:pStyle w:val="TableNormal0"/>
              <w:keepNext/>
            </w:pPr>
            <w:r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39" w14:textId="77777777" w:rsidR="003525E5" w:rsidRPr="00D92D58" w:rsidRDefault="003525E5" w:rsidP="00F71B8F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93E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3B" w14:textId="77777777" w:rsidR="003525E5" w:rsidRPr="00D92D58" w:rsidRDefault="003525E5" w:rsidP="00F71B8F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3C" w14:textId="77777777" w:rsidR="003525E5" w:rsidRPr="00D92D58" w:rsidRDefault="003525E5" w:rsidP="00F71B8F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3D" w14:textId="77777777" w:rsidR="003525E5" w:rsidRPr="00D92D58" w:rsidRDefault="003525E5" w:rsidP="00F71B8F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942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3F" w14:textId="77777777" w:rsidR="003525E5" w:rsidRPr="00D92D58" w:rsidRDefault="003525E5" w:rsidP="00F71B8F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40" w14:textId="77777777" w:rsidR="003525E5" w:rsidRPr="00D92D58" w:rsidRDefault="003525E5" w:rsidP="00F71B8F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41" w14:textId="77777777" w:rsidR="003525E5" w:rsidRPr="00D92D58" w:rsidRDefault="003525E5" w:rsidP="00F71B8F">
            <w:pPr>
              <w:pStyle w:val="TableNormal0"/>
              <w:keepNext/>
              <w:rPr>
                <w:lang w:val="nl-BE"/>
              </w:rPr>
            </w:pPr>
          </w:p>
        </w:tc>
      </w:tr>
      <w:tr w:rsidR="003525E5" w:rsidRPr="00D92D58" w14:paraId="3B1D4946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43" w14:textId="77777777" w:rsidR="003525E5" w:rsidRPr="00D92D58" w:rsidRDefault="003525E5" w:rsidP="00F71B8F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44" w14:textId="77777777" w:rsidR="003525E5" w:rsidRPr="00D92D58" w:rsidRDefault="003525E5" w:rsidP="00F71B8F">
            <w:pPr>
              <w:pStyle w:val="TableNormal0"/>
              <w:keepNext/>
            </w:pPr>
            <w:r>
              <w:t>C2.3.10.4.1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45" w14:textId="77777777" w:rsidR="003525E5" w:rsidRPr="00D92D58" w:rsidRDefault="003525E5" w:rsidP="00F71B8F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947" w14:textId="77777777" w:rsidR="003D5DC5" w:rsidRPr="003D5DC5" w:rsidRDefault="003D5DC5" w:rsidP="003D5DC5"/>
    <w:p w14:paraId="3B1D4948" w14:textId="77777777" w:rsidR="000248D7" w:rsidRDefault="000248D7" w:rsidP="00C76F1B">
      <w:pPr>
        <w:pStyle w:val="Heading4"/>
      </w:pPr>
      <w:bookmarkStart w:id="660" w:name="_Toc274836479"/>
      <w:bookmarkStart w:id="661" w:name="_Toc264036415"/>
      <w:r>
        <w:t xml:space="preserve">Regeling FT604 – FIC304a </w:t>
      </w:r>
      <w:r w:rsidR="00136796">
        <w:t>–</w:t>
      </w:r>
      <w:r>
        <w:t xml:space="preserve"> </w:t>
      </w:r>
      <w:r w:rsidR="00136796">
        <w:t>CPU304a</w:t>
      </w:r>
      <w:bookmarkEnd w:id="660"/>
    </w:p>
    <w:p w14:paraId="3B1D4949" w14:textId="77777777" w:rsidR="00136796" w:rsidRPr="00136796" w:rsidRDefault="00136796" w:rsidP="00136796">
      <w:pPr>
        <w:rPr>
          <w:lang w:val="nl"/>
        </w:rPr>
      </w:pPr>
    </w:p>
    <w:p w14:paraId="3B1D494A" w14:textId="77777777" w:rsidR="00136796" w:rsidRPr="00E42CA7" w:rsidRDefault="00136796" w:rsidP="00136796">
      <w:pPr>
        <w:pStyle w:val="Heading5"/>
      </w:pPr>
      <w:bookmarkStart w:id="662" w:name="_Toc264036413"/>
      <w:bookmarkStart w:id="663" w:name="_Toc274836480"/>
      <w:r w:rsidRPr="00882B93">
        <w:rPr>
          <w:noProof/>
        </w:rPr>
        <w:t>FT604</w:t>
      </w:r>
      <w:r w:rsidRPr="00E42CA7">
        <w:t xml:space="preserve"> - </w:t>
      </w:r>
      <w:r w:rsidRPr="00882B93">
        <w:rPr>
          <w:noProof/>
        </w:rPr>
        <w:t>Debietmeting CPU304a zwavelzuurpomp naar waterbehandeling (voeding decanter)</w:t>
      </w:r>
      <w:bookmarkEnd w:id="662"/>
      <w:bookmarkEnd w:id="663"/>
    </w:p>
    <w:p w14:paraId="3B1D494B" w14:textId="77777777" w:rsidR="00136796" w:rsidRPr="00D62DE3" w:rsidRDefault="00136796" w:rsidP="00136796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Debiet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136796" w:rsidRPr="00D92D58" w14:paraId="3B1D4950" w14:textId="77777777" w:rsidTr="00136796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4C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4D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4E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4F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</w:p>
        </w:tc>
      </w:tr>
      <w:tr w:rsidR="00136796" w:rsidRPr="00D92D58" w14:paraId="3B1D4955" w14:textId="77777777" w:rsidTr="00136796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1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2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3" w14:textId="77777777" w:rsidR="00136796" w:rsidRPr="00D92D58" w:rsidRDefault="00136796" w:rsidP="0013679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4" w14:textId="77777777" w:rsidR="00136796" w:rsidRPr="00D92D58" w:rsidRDefault="00136796" w:rsidP="00136796">
            <w:pPr>
              <w:keepNext/>
              <w:rPr>
                <w:lang w:val="en-US"/>
              </w:rPr>
            </w:pPr>
          </w:p>
        </w:tc>
      </w:tr>
      <w:tr w:rsidR="00136796" w:rsidRPr="00D92D58" w14:paraId="3B1D495A" w14:textId="77777777" w:rsidTr="00136796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56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57" w14:textId="77777777" w:rsidR="00136796" w:rsidRPr="00D92D58" w:rsidRDefault="00136796" w:rsidP="00136796">
            <w:pPr>
              <w:pStyle w:val="TableNormal0"/>
              <w:keepNext/>
            </w:pPr>
            <w:r>
              <w:t>20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58" w14:textId="77777777" w:rsidR="00136796" w:rsidRPr="00D92D58" w:rsidRDefault="00136796" w:rsidP="0013679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59" w14:textId="77777777" w:rsidR="00136796" w:rsidRPr="00D92D58" w:rsidRDefault="00136796" w:rsidP="00136796">
            <w:pPr>
              <w:keepNext/>
              <w:rPr>
                <w:lang w:val="en-US"/>
              </w:rPr>
            </w:pPr>
          </w:p>
        </w:tc>
      </w:tr>
      <w:tr w:rsidR="00136796" w:rsidRPr="00D92D58" w14:paraId="3B1D495F" w14:textId="77777777" w:rsidTr="00136796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B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C" w14:textId="77777777" w:rsidR="00136796" w:rsidRPr="00D92D58" w:rsidRDefault="00136796" w:rsidP="00136796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D" w14:textId="77777777" w:rsidR="00136796" w:rsidRPr="00D92D58" w:rsidRDefault="00136796" w:rsidP="0013679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5E" w14:textId="77777777" w:rsidR="00136796" w:rsidRPr="00D92D58" w:rsidRDefault="00136796" w:rsidP="00136796">
            <w:pPr>
              <w:keepNext/>
              <w:rPr>
                <w:lang w:val="en-US"/>
              </w:rPr>
            </w:pPr>
          </w:p>
        </w:tc>
      </w:tr>
      <w:tr w:rsidR="00136796" w:rsidRPr="00D92D58" w14:paraId="3B1D4964" w14:textId="77777777" w:rsidTr="00136796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60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61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62" w14:textId="77777777" w:rsidR="00136796" w:rsidRPr="00D92D58" w:rsidRDefault="00136796" w:rsidP="00136796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63" w14:textId="77777777" w:rsidR="00136796" w:rsidRPr="00D92D58" w:rsidRDefault="00136796" w:rsidP="00136796">
            <w:pPr>
              <w:keepNext/>
            </w:pPr>
          </w:p>
        </w:tc>
      </w:tr>
    </w:tbl>
    <w:p w14:paraId="3B1D4965" w14:textId="77777777" w:rsidR="00136796" w:rsidRDefault="00136796" w:rsidP="00136796">
      <w:pPr>
        <w:rPr>
          <w:lang w:val="nl"/>
        </w:rPr>
      </w:pP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136796" w:rsidRPr="00D92D58" w14:paraId="3B1D496A" w14:textId="77777777" w:rsidTr="0013679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66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67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68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69" w14:textId="77777777" w:rsidR="00136796" w:rsidRDefault="00136796" w:rsidP="00136796">
            <w:pPr>
              <w:keepNext/>
              <w:rPr>
                <w:b/>
                <w:bCs/>
                <w:lang w:val="nl"/>
              </w:rPr>
            </w:pPr>
          </w:p>
        </w:tc>
      </w:tr>
      <w:tr w:rsidR="00136796" w:rsidRPr="00D92D58" w14:paraId="3B1D496F" w14:textId="77777777" w:rsidTr="0013679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6B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6C" w14:textId="77777777" w:rsidR="00136796" w:rsidRPr="00D92D58" w:rsidRDefault="00136796" w:rsidP="00136796">
            <w:pPr>
              <w:pStyle w:val="TableNormal0"/>
              <w:keepNext/>
            </w:pPr>
            <w:r>
              <w:t>C2.3.10.3.2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6D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6E" w14:textId="77777777" w:rsidR="00136796" w:rsidRPr="00D92D58" w:rsidRDefault="00136796" w:rsidP="00136796">
            <w:pPr>
              <w:pStyle w:val="TableNormal0"/>
              <w:keepNext/>
            </w:pPr>
          </w:p>
        </w:tc>
      </w:tr>
      <w:tr w:rsidR="00136796" w:rsidRPr="00D92D58" w14:paraId="3B1D4974" w14:textId="77777777" w:rsidTr="0013679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70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71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72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73" w14:textId="77777777" w:rsidR="00136796" w:rsidRPr="00D92D58" w:rsidRDefault="00136796" w:rsidP="00136796">
            <w:pPr>
              <w:pStyle w:val="TableNormal0"/>
              <w:keepNext/>
            </w:pPr>
          </w:p>
        </w:tc>
      </w:tr>
    </w:tbl>
    <w:p w14:paraId="3B1D4975" w14:textId="77777777" w:rsidR="00136796" w:rsidRDefault="00136796" w:rsidP="00136796">
      <w:pPr>
        <w:rPr>
          <w:lang w:val="nl"/>
        </w:rPr>
      </w:pPr>
    </w:p>
    <w:p w14:paraId="3B1D4976" w14:textId="77777777" w:rsidR="00136796" w:rsidRPr="0077218A" w:rsidRDefault="00136796" w:rsidP="00136796">
      <w:pPr>
        <w:rPr>
          <w:lang w:val="nl"/>
        </w:rPr>
      </w:pPr>
    </w:p>
    <w:p w14:paraId="3B1D4977" w14:textId="77777777" w:rsidR="00136796" w:rsidRPr="00E42CA7" w:rsidRDefault="00136796" w:rsidP="00136796">
      <w:pPr>
        <w:pStyle w:val="Heading5"/>
      </w:pPr>
      <w:bookmarkStart w:id="664" w:name="_Toc264036412"/>
      <w:bookmarkStart w:id="665" w:name="_Toc274836481"/>
      <w:r>
        <w:rPr>
          <w:noProof/>
        </w:rPr>
        <w:t>FIC3</w:t>
      </w:r>
      <w:r w:rsidRPr="00882B93">
        <w:rPr>
          <w:noProof/>
        </w:rPr>
        <w:t>04</w:t>
      </w:r>
      <w:r>
        <w:rPr>
          <w:noProof/>
        </w:rPr>
        <w:t>a</w:t>
      </w:r>
      <w:r w:rsidRPr="00E42CA7">
        <w:t xml:space="preserve"> - </w:t>
      </w:r>
      <w:r w:rsidRPr="00882B93">
        <w:rPr>
          <w:noProof/>
        </w:rPr>
        <w:t>Debietregeling CPU304a</w:t>
      </w:r>
      <w:bookmarkEnd w:id="664"/>
      <w:bookmarkEnd w:id="665"/>
    </w:p>
    <w:p w14:paraId="3B1D4978" w14:textId="77777777" w:rsidR="00136796" w:rsidRDefault="00136796" w:rsidP="00136796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136796" w:rsidRPr="00D92D58" w14:paraId="3B1D497C" w14:textId="77777777" w:rsidTr="00136796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79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7A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7B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</w:p>
        </w:tc>
      </w:tr>
      <w:tr w:rsidR="00136796" w:rsidRPr="00D92D58" w14:paraId="3B1D4980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7D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7E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7F" w14:textId="77777777" w:rsidR="00136796" w:rsidRPr="00D92D58" w:rsidRDefault="00136796" w:rsidP="00136796">
            <w:pPr>
              <w:keepNext/>
              <w:rPr>
                <w:lang w:val="nl"/>
              </w:rPr>
            </w:pPr>
          </w:p>
        </w:tc>
      </w:tr>
      <w:tr w:rsidR="00136796" w:rsidRPr="00D92D58" w14:paraId="3B1D4984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81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82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83" w14:textId="77777777" w:rsidR="00136796" w:rsidRPr="00D92D58" w:rsidRDefault="00136796" w:rsidP="00136796">
            <w:pPr>
              <w:keepNext/>
              <w:rPr>
                <w:lang w:val="nl"/>
              </w:rPr>
            </w:pPr>
          </w:p>
        </w:tc>
      </w:tr>
      <w:tr w:rsidR="00136796" w:rsidRPr="00D92D58" w14:paraId="3B1D4988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85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86" w14:textId="77777777" w:rsidR="00136796" w:rsidRPr="00D92D58" w:rsidRDefault="00136796" w:rsidP="00136796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87" w14:textId="77777777" w:rsidR="00136796" w:rsidRPr="00D92D58" w:rsidRDefault="00136796" w:rsidP="00136796">
            <w:pPr>
              <w:keepNext/>
              <w:rPr>
                <w:lang w:val="nl"/>
              </w:rPr>
            </w:pPr>
          </w:p>
        </w:tc>
      </w:tr>
      <w:tr w:rsidR="00136796" w:rsidRPr="00FF4590" w14:paraId="3B1D498C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89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8A" w14:textId="77777777" w:rsidR="00136796" w:rsidRPr="00D92D58" w:rsidRDefault="00136796" w:rsidP="00136796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8B" w14:textId="77777777" w:rsidR="00136796" w:rsidRPr="00D92D58" w:rsidRDefault="00136796" w:rsidP="00136796">
            <w:pPr>
              <w:keepNext/>
              <w:rPr>
                <w:lang w:val="en-US"/>
              </w:rPr>
            </w:pPr>
          </w:p>
        </w:tc>
      </w:tr>
      <w:tr w:rsidR="00136796" w:rsidRPr="00D92D58" w14:paraId="3B1D4990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8D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8E" w14:textId="77777777" w:rsidR="00136796" w:rsidRPr="00D92D58" w:rsidRDefault="00136796" w:rsidP="0013679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8F" w14:textId="77777777" w:rsidR="00136796" w:rsidRPr="00D92D58" w:rsidRDefault="00136796" w:rsidP="00136796">
            <w:pPr>
              <w:keepNext/>
              <w:rPr>
                <w:lang w:val="en-US"/>
              </w:rPr>
            </w:pPr>
          </w:p>
        </w:tc>
      </w:tr>
      <w:tr w:rsidR="00136796" w:rsidRPr="00D92D58" w14:paraId="3B1D4994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91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92" w14:textId="77777777" w:rsidR="00136796" w:rsidRPr="00D92D58" w:rsidRDefault="00136796" w:rsidP="0013679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93" w14:textId="77777777" w:rsidR="00136796" w:rsidRPr="00D92D58" w:rsidRDefault="00136796" w:rsidP="00136796">
            <w:pPr>
              <w:keepNext/>
              <w:rPr>
                <w:lang w:val="en-US"/>
              </w:rPr>
            </w:pPr>
          </w:p>
        </w:tc>
      </w:tr>
    </w:tbl>
    <w:p w14:paraId="3B1D4995" w14:textId="77777777" w:rsidR="00136796" w:rsidRPr="0077218A" w:rsidRDefault="00136796" w:rsidP="00136796">
      <w:pPr>
        <w:rPr>
          <w:lang w:val="nl"/>
        </w:rPr>
      </w:pPr>
    </w:p>
    <w:p w14:paraId="3B1D4996" w14:textId="77777777" w:rsidR="00136796" w:rsidRPr="00E42CA7" w:rsidRDefault="00136796" w:rsidP="00136796">
      <w:pPr>
        <w:pStyle w:val="Heading5"/>
      </w:pPr>
      <w:bookmarkStart w:id="666" w:name="_Toc264036411"/>
      <w:bookmarkStart w:id="667" w:name="_Toc274836482"/>
      <w:r w:rsidRPr="00882B93">
        <w:rPr>
          <w:noProof/>
        </w:rPr>
        <w:lastRenderedPageBreak/>
        <w:t>CPU304a</w:t>
      </w:r>
      <w:r w:rsidRPr="00E42CA7">
        <w:t xml:space="preserve"> - </w:t>
      </w:r>
      <w:r w:rsidRPr="00882B93">
        <w:rPr>
          <w:noProof/>
        </w:rPr>
        <w:t>Zwavelzuurpomp naar waterbehandeling (voeding decanter)</w:t>
      </w:r>
      <w:bookmarkEnd w:id="666"/>
      <w:bookmarkEnd w:id="667"/>
    </w:p>
    <w:p w14:paraId="3B1D4997" w14:textId="77777777" w:rsidR="00136796" w:rsidRDefault="00136796" w:rsidP="00136796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998" w14:textId="77777777" w:rsidR="00136796" w:rsidRDefault="00136796" w:rsidP="00136796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34</w:t>
      </w:r>
      <w:r>
        <w:tab/>
        <w:t xml:space="preserve">Type: </w:t>
      </w:r>
      <w:r>
        <w:rPr>
          <w:noProof/>
        </w:rPr>
        <w:t>FS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7655"/>
      </w:tblGrid>
      <w:tr w:rsidR="00136796" w:rsidRPr="00D92D58" w14:paraId="3B1D499B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99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765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9A" w14:textId="77777777" w:rsidR="00136796" w:rsidRPr="00D92D58" w:rsidRDefault="00136796" w:rsidP="0013679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136796" w:rsidRPr="00D92D58" w14:paraId="3B1D499E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9C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76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9D" w14:textId="77777777" w:rsidR="00136796" w:rsidRPr="00D92D58" w:rsidRDefault="00136796" w:rsidP="00136796">
            <w:pPr>
              <w:pStyle w:val="TableNormal0"/>
              <w:keepNext/>
            </w:pPr>
            <w:r>
              <w:t>Seq. Waterbehandeling:stap20</w:t>
            </w:r>
          </w:p>
        </w:tc>
      </w:tr>
      <w:tr w:rsidR="00136796" w:rsidRPr="00D92D58" w14:paraId="3B1D49A1" w14:textId="77777777" w:rsidTr="00136796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9F" w14:textId="77777777" w:rsidR="00136796" w:rsidRPr="00D92D58" w:rsidRDefault="00136796" w:rsidP="0013679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76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A0" w14:textId="77777777" w:rsidR="00136796" w:rsidRPr="00D92D58" w:rsidRDefault="00136796" w:rsidP="00136796">
            <w:pPr>
              <w:pStyle w:val="TableNormal0"/>
              <w:keepNext/>
            </w:pPr>
          </w:p>
        </w:tc>
      </w:tr>
    </w:tbl>
    <w:p w14:paraId="3B1D49A2" w14:textId="77777777" w:rsidR="00136796" w:rsidRDefault="00136796" w:rsidP="00136796">
      <w:pPr>
        <w:keepNext/>
      </w:pP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136796" w14:paraId="3B1D49A7" w14:textId="77777777" w:rsidTr="00136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9A3" w14:textId="77777777" w:rsidR="00136796" w:rsidRPr="00D92D58" w:rsidRDefault="00136796" w:rsidP="00136796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IO</w:t>
            </w:r>
          </w:p>
        </w:tc>
        <w:tc>
          <w:tcPr>
            <w:tcW w:w="2080" w:type="dxa"/>
          </w:tcPr>
          <w:p w14:paraId="3B1D49A4" w14:textId="77777777" w:rsidR="00136796" w:rsidRPr="00D92D58" w:rsidRDefault="00136796" w:rsidP="0013679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Connectie</w:t>
            </w:r>
          </w:p>
        </w:tc>
        <w:tc>
          <w:tcPr>
            <w:tcW w:w="1701" w:type="dxa"/>
          </w:tcPr>
          <w:p w14:paraId="3B1D49A5" w14:textId="77777777" w:rsidR="00136796" w:rsidRPr="00D92D58" w:rsidRDefault="00136796" w:rsidP="0013679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Tag</w:t>
            </w:r>
          </w:p>
        </w:tc>
        <w:tc>
          <w:tcPr>
            <w:tcW w:w="5623" w:type="dxa"/>
          </w:tcPr>
          <w:p w14:paraId="3B1D49A6" w14:textId="77777777" w:rsidR="00136796" w:rsidRDefault="00136796" w:rsidP="0013679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136796" w:rsidRPr="00D92D58" w14:paraId="3B1D49AC" w14:textId="77777777" w:rsidTr="00136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9A8" w14:textId="77777777" w:rsidR="00136796" w:rsidRPr="00D92D58" w:rsidRDefault="00136796" w:rsidP="00136796">
            <w:pPr>
              <w:pStyle w:val="TableNormal0"/>
              <w:keepNext/>
              <w:rPr>
                <w:b w:val="0"/>
                <w:bCs/>
              </w:rPr>
            </w:pPr>
            <w:r>
              <w:t>PB</w:t>
            </w:r>
          </w:p>
        </w:tc>
        <w:tc>
          <w:tcPr>
            <w:tcW w:w="2080" w:type="dxa"/>
          </w:tcPr>
          <w:p w14:paraId="3B1D49A9" w14:textId="77777777" w:rsidR="00136796" w:rsidRPr="00D92D58" w:rsidRDefault="00136796" w:rsidP="0013679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C2, Net:3, Adr:34</w:t>
            </w:r>
          </w:p>
        </w:tc>
        <w:tc>
          <w:tcPr>
            <w:tcW w:w="1701" w:type="dxa"/>
          </w:tcPr>
          <w:p w14:paraId="3B1D49AA" w14:textId="77777777" w:rsidR="00136796" w:rsidRPr="00D92D58" w:rsidRDefault="00136796" w:rsidP="0013679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9AB" w14:textId="77777777" w:rsidR="00136796" w:rsidRPr="00D92D58" w:rsidRDefault="00136796" w:rsidP="0013679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36796" w:rsidRPr="00D92D58" w14:paraId="3B1D49B1" w14:textId="77777777" w:rsidTr="001367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9AD" w14:textId="77777777" w:rsidR="00136796" w:rsidRPr="00D92D58" w:rsidRDefault="00136796" w:rsidP="00136796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9AE" w14:textId="77777777" w:rsidR="00136796" w:rsidRPr="00D92D58" w:rsidRDefault="00136796" w:rsidP="0013679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C2.3.10.1.6</w:t>
            </w:r>
          </w:p>
        </w:tc>
        <w:tc>
          <w:tcPr>
            <w:tcW w:w="1701" w:type="dxa"/>
          </w:tcPr>
          <w:p w14:paraId="3B1D49AF" w14:textId="77777777" w:rsidR="00136796" w:rsidRPr="00D92D58" w:rsidRDefault="00136796" w:rsidP="0013679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WS_CPU303a</w:t>
            </w:r>
          </w:p>
        </w:tc>
        <w:tc>
          <w:tcPr>
            <w:tcW w:w="5623" w:type="dxa"/>
          </w:tcPr>
          <w:p w14:paraId="3B1D49B0" w14:textId="77777777" w:rsidR="00136796" w:rsidRPr="00D92D58" w:rsidRDefault="00136796" w:rsidP="0013679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136796" w:rsidRPr="00D92D58" w14:paraId="3B1D49B6" w14:textId="77777777" w:rsidTr="00136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9B2" w14:textId="77777777" w:rsidR="00136796" w:rsidRDefault="00136796" w:rsidP="00136796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9B3" w14:textId="77777777" w:rsidR="00136796" w:rsidRDefault="00136796" w:rsidP="0013679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B1D49B4" w14:textId="77777777" w:rsidR="00136796" w:rsidRDefault="00136796" w:rsidP="0013679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9B5" w14:textId="77777777" w:rsidR="00136796" w:rsidRDefault="00136796" w:rsidP="0013679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49B7" w14:textId="77777777" w:rsidR="00136796" w:rsidRDefault="00136796" w:rsidP="00136796"/>
    <w:p w14:paraId="3B1D49B8" w14:textId="77777777" w:rsidR="004116D2" w:rsidRDefault="004116D2" w:rsidP="00C76F1B">
      <w:pPr>
        <w:pStyle w:val="Heading4"/>
      </w:pPr>
      <w:bookmarkStart w:id="668" w:name="_Toc274836483"/>
      <w:r>
        <w:rPr>
          <w:noProof/>
        </w:rPr>
        <w:t>Regeling FT401 – FIC304b – CPU304b</w:t>
      </w:r>
      <w:bookmarkEnd w:id="668"/>
      <w:r>
        <w:rPr>
          <w:noProof/>
        </w:rPr>
        <w:t xml:space="preserve"> </w:t>
      </w:r>
    </w:p>
    <w:p w14:paraId="3B1D49B9" w14:textId="77777777" w:rsidR="004116D2" w:rsidRPr="00E42CA7" w:rsidRDefault="004116D2" w:rsidP="005C60C4">
      <w:pPr>
        <w:pStyle w:val="Heading5"/>
      </w:pPr>
      <w:bookmarkStart w:id="669" w:name="_Toc264036418"/>
      <w:bookmarkStart w:id="670" w:name="_Toc274836484"/>
      <w:r w:rsidRPr="00882B93">
        <w:rPr>
          <w:noProof/>
        </w:rPr>
        <w:t>FT401</w:t>
      </w:r>
      <w:r w:rsidRPr="00E42CA7">
        <w:t xml:space="preserve"> - </w:t>
      </w:r>
      <w:r w:rsidRPr="00882B93">
        <w:rPr>
          <w:noProof/>
        </w:rPr>
        <w:t>Debietmeting CPU304b zwavelzuur conditioner flotatie</w:t>
      </w:r>
      <w:bookmarkEnd w:id="669"/>
      <w:bookmarkEnd w:id="670"/>
    </w:p>
    <w:p w14:paraId="3B1D49BA" w14:textId="77777777" w:rsidR="004116D2" w:rsidRPr="004116D2" w:rsidRDefault="004116D2" w:rsidP="004116D2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3525E5" w:rsidRPr="00D92D58" w14:paraId="3B1D49BE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BB" w14:textId="77777777" w:rsidR="003525E5" w:rsidRPr="00D92D58" w:rsidRDefault="003525E5" w:rsidP="004116D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BC" w14:textId="77777777" w:rsidR="003525E5" w:rsidRPr="00D92D58" w:rsidRDefault="003525E5" w:rsidP="004116D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BD" w14:textId="77777777" w:rsidR="003525E5" w:rsidRPr="00D92D58" w:rsidRDefault="003525E5" w:rsidP="004116D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525E5" w:rsidRPr="00D92D58" w14:paraId="3B1D49C2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BF" w14:textId="77777777" w:rsidR="003525E5" w:rsidRPr="00D92D58" w:rsidRDefault="003525E5" w:rsidP="004116D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C0" w14:textId="77777777" w:rsidR="003525E5" w:rsidRPr="00D92D58" w:rsidRDefault="003525E5" w:rsidP="004116D2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C1" w14:textId="77777777" w:rsidR="003525E5" w:rsidRPr="00D92D58" w:rsidRDefault="003525E5" w:rsidP="004116D2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9C6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C3" w14:textId="77777777" w:rsidR="003525E5" w:rsidRPr="00D92D58" w:rsidRDefault="003525E5" w:rsidP="004116D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C4" w14:textId="77777777" w:rsidR="003525E5" w:rsidRPr="00D92D58" w:rsidRDefault="003525E5" w:rsidP="004116D2">
            <w:pPr>
              <w:pStyle w:val="TableNormal0"/>
              <w:keepNext/>
            </w:pPr>
            <w:r>
              <w:t>20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C5" w14:textId="77777777" w:rsidR="003525E5" w:rsidRPr="00D92D58" w:rsidRDefault="003525E5" w:rsidP="004116D2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9CA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C7" w14:textId="77777777" w:rsidR="003525E5" w:rsidRPr="00D92D58" w:rsidRDefault="003525E5" w:rsidP="004116D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C8" w14:textId="77777777" w:rsidR="003525E5" w:rsidRPr="00D92D58" w:rsidRDefault="003525E5" w:rsidP="004116D2">
            <w:pPr>
              <w:pStyle w:val="TableNormal0"/>
              <w:keepNext/>
            </w:pPr>
            <w:r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C9" w14:textId="77777777" w:rsidR="003525E5" w:rsidRPr="00D92D58" w:rsidRDefault="003525E5" w:rsidP="004116D2">
            <w:pPr>
              <w:pStyle w:val="TableNormal0"/>
              <w:keepNext/>
              <w:rPr>
                <w:lang w:val="en-US"/>
              </w:rPr>
            </w:pPr>
          </w:p>
        </w:tc>
      </w:tr>
      <w:tr w:rsidR="003525E5" w:rsidRPr="00D92D58" w14:paraId="3B1D49CE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CB" w14:textId="77777777" w:rsidR="003525E5" w:rsidRPr="00D92D58" w:rsidRDefault="003525E5" w:rsidP="004116D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CC" w14:textId="77777777" w:rsidR="003525E5" w:rsidRPr="00D92D58" w:rsidRDefault="003525E5" w:rsidP="004116D2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CD" w14:textId="77777777" w:rsidR="003525E5" w:rsidRPr="00D92D58" w:rsidRDefault="003525E5" w:rsidP="004116D2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49D2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CF" w14:textId="77777777" w:rsidR="0052639C" w:rsidRPr="00D92D58" w:rsidRDefault="0052639C" w:rsidP="004116D2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D0" w14:textId="77777777" w:rsidR="0052639C" w:rsidRPr="00D92D58" w:rsidRDefault="0052639C" w:rsidP="004116D2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D1" w14:textId="77777777" w:rsidR="0052639C" w:rsidRPr="00D92D58" w:rsidRDefault="0052639C" w:rsidP="004116D2">
            <w:pPr>
              <w:pStyle w:val="TableNormal0"/>
              <w:keepNext/>
              <w:rPr>
                <w:lang w:val="nl-BE"/>
              </w:rPr>
            </w:pPr>
          </w:p>
        </w:tc>
      </w:tr>
      <w:tr w:rsidR="0052639C" w:rsidRPr="00D92D58" w14:paraId="3B1D49D6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D3" w14:textId="77777777" w:rsidR="0052639C" w:rsidRPr="00D92D58" w:rsidRDefault="0052639C" w:rsidP="004116D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D4" w14:textId="77777777" w:rsidR="0052639C" w:rsidRPr="00D92D58" w:rsidRDefault="0052639C" w:rsidP="004116D2">
            <w:pPr>
              <w:pStyle w:val="TableNormal0"/>
              <w:keepNext/>
            </w:pPr>
            <w:r>
              <w:t>C2.0.11.306.1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D5" w14:textId="77777777" w:rsidR="0052639C" w:rsidRPr="00D92D58" w:rsidRDefault="0052639C" w:rsidP="004116D2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9D7" w14:textId="77777777" w:rsidR="003525E5" w:rsidRPr="00A249D7" w:rsidRDefault="003525E5" w:rsidP="00A249D7">
      <w:bookmarkStart w:id="671" w:name="_Toc264036417"/>
    </w:p>
    <w:p w14:paraId="3B1D49D8" w14:textId="77777777" w:rsidR="004116D2" w:rsidRPr="00E42CA7" w:rsidRDefault="004116D2" w:rsidP="005C60C4">
      <w:pPr>
        <w:pStyle w:val="Heading5"/>
      </w:pPr>
      <w:bookmarkStart w:id="672" w:name="_Toc274836485"/>
      <w:r>
        <w:rPr>
          <w:noProof/>
        </w:rPr>
        <w:t>FIC304b</w:t>
      </w:r>
      <w:r w:rsidRPr="00E42CA7">
        <w:t xml:space="preserve"> - </w:t>
      </w:r>
      <w:r w:rsidRPr="00882B93">
        <w:rPr>
          <w:noProof/>
        </w:rPr>
        <w:t>Debietregeling CPU304b</w:t>
      </w:r>
      <w:bookmarkEnd w:id="671"/>
      <w:bookmarkEnd w:id="672"/>
    </w:p>
    <w:p w14:paraId="3B1D49D9" w14:textId="77777777" w:rsidR="004116D2" w:rsidRDefault="004116D2" w:rsidP="004116D2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4116D2" w:rsidRPr="00D92D58" w14:paraId="3B1D49DD" w14:textId="77777777" w:rsidTr="003525E5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DA" w14:textId="77777777" w:rsidR="004116D2" w:rsidRPr="00D92D58" w:rsidRDefault="004116D2" w:rsidP="004116D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DB" w14:textId="77777777" w:rsidR="004116D2" w:rsidRPr="00D92D58" w:rsidRDefault="004116D2" w:rsidP="004116D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DC" w14:textId="77777777" w:rsidR="004116D2" w:rsidRPr="00D92D58" w:rsidRDefault="004116D2" w:rsidP="004116D2">
            <w:pPr>
              <w:keepNext/>
              <w:rPr>
                <w:b/>
                <w:bCs/>
                <w:lang w:val="nl"/>
              </w:rPr>
            </w:pPr>
          </w:p>
        </w:tc>
      </w:tr>
      <w:tr w:rsidR="004116D2" w:rsidRPr="00D92D58" w14:paraId="3B1D49E1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DE" w14:textId="77777777" w:rsidR="004116D2" w:rsidRPr="00D92D58" w:rsidRDefault="004116D2" w:rsidP="004116D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DF" w14:textId="77777777" w:rsidR="004116D2" w:rsidRPr="00D92D58" w:rsidRDefault="004116D2" w:rsidP="004116D2">
            <w:pPr>
              <w:pStyle w:val="TableNormal0"/>
              <w:keepNext/>
            </w:pPr>
            <w:r>
              <w:t>FT401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E0" w14:textId="77777777" w:rsidR="004116D2" w:rsidRPr="00D92D58" w:rsidRDefault="004116D2" w:rsidP="004116D2">
            <w:pPr>
              <w:keepNext/>
              <w:rPr>
                <w:lang w:val="nl"/>
              </w:rPr>
            </w:pPr>
          </w:p>
        </w:tc>
      </w:tr>
      <w:tr w:rsidR="004116D2" w:rsidRPr="00D92D58" w14:paraId="3B1D49E5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E2" w14:textId="77777777" w:rsidR="004116D2" w:rsidRPr="00D92D58" w:rsidRDefault="004116D2" w:rsidP="004116D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Out 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E3" w14:textId="77777777" w:rsidR="004116D2" w:rsidRPr="00D92D58" w:rsidRDefault="004116D2" w:rsidP="004116D2">
            <w:pPr>
              <w:pStyle w:val="TableNormal0"/>
              <w:keepNext/>
            </w:pPr>
            <w:r>
              <w:t>CPU304b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E4" w14:textId="77777777" w:rsidR="004116D2" w:rsidRPr="00D92D58" w:rsidRDefault="004116D2" w:rsidP="004116D2">
            <w:pPr>
              <w:keepNext/>
              <w:rPr>
                <w:lang w:val="nl"/>
              </w:rPr>
            </w:pPr>
          </w:p>
        </w:tc>
      </w:tr>
      <w:tr w:rsidR="004116D2" w:rsidRPr="00D92D58" w14:paraId="3B1D49E9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E6" w14:textId="77777777" w:rsidR="004116D2" w:rsidRPr="00D92D58" w:rsidRDefault="004116D2" w:rsidP="004116D2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E7" w14:textId="77777777" w:rsidR="004116D2" w:rsidRPr="00D92D58" w:rsidRDefault="004116D2" w:rsidP="004116D2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E8" w14:textId="77777777" w:rsidR="004116D2" w:rsidRPr="00D92D58" w:rsidRDefault="004116D2" w:rsidP="004116D2">
            <w:pPr>
              <w:keepNext/>
              <w:rPr>
                <w:lang w:val="nl"/>
              </w:rPr>
            </w:pPr>
          </w:p>
        </w:tc>
      </w:tr>
      <w:tr w:rsidR="004116D2" w:rsidRPr="00FF4590" w14:paraId="3B1D49ED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EA" w14:textId="77777777" w:rsidR="004116D2" w:rsidRPr="00D92D58" w:rsidRDefault="004116D2" w:rsidP="004116D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EB" w14:textId="77777777" w:rsidR="004116D2" w:rsidRPr="004116D2" w:rsidRDefault="004116D2" w:rsidP="004116D2">
            <w:pPr>
              <w:pStyle w:val="TableNormal0"/>
              <w:keepNext/>
              <w:keepLines/>
              <w:rPr>
                <w:lang w:val="nl-BE"/>
              </w:rPr>
            </w:pPr>
            <w:r w:rsidRPr="004116D2">
              <w:rPr>
                <w:lang w:val="nl-BE"/>
              </w:rPr>
              <w:t>Regeling start als CPU304b draait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EC" w14:textId="77777777" w:rsidR="004116D2" w:rsidRPr="004116D2" w:rsidRDefault="004116D2" w:rsidP="004116D2">
            <w:pPr>
              <w:keepNext/>
            </w:pPr>
          </w:p>
        </w:tc>
      </w:tr>
      <w:tr w:rsidR="004116D2" w:rsidRPr="00D92D58" w14:paraId="3B1D49F1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EE" w14:textId="77777777" w:rsidR="004116D2" w:rsidRPr="00D92D58" w:rsidRDefault="004116D2" w:rsidP="004116D2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EF" w14:textId="77777777" w:rsidR="004116D2" w:rsidRPr="00D92D58" w:rsidRDefault="004116D2" w:rsidP="004116D2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F0" w14:textId="77777777" w:rsidR="004116D2" w:rsidRPr="00D92D58" w:rsidRDefault="004116D2" w:rsidP="004116D2">
            <w:pPr>
              <w:keepNext/>
              <w:rPr>
                <w:lang w:val="en-US"/>
              </w:rPr>
            </w:pPr>
          </w:p>
        </w:tc>
      </w:tr>
      <w:tr w:rsidR="004116D2" w:rsidRPr="00D92D58" w14:paraId="3B1D49F5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F2" w14:textId="77777777" w:rsidR="004116D2" w:rsidRPr="00D92D58" w:rsidRDefault="004116D2" w:rsidP="004116D2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F3" w14:textId="77777777" w:rsidR="004116D2" w:rsidRPr="00D92D58" w:rsidRDefault="004116D2" w:rsidP="004116D2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9F4" w14:textId="77777777" w:rsidR="004116D2" w:rsidRPr="00D92D58" w:rsidRDefault="004116D2" w:rsidP="004116D2">
            <w:pPr>
              <w:keepNext/>
              <w:rPr>
                <w:lang w:val="en-US"/>
              </w:rPr>
            </w:pPr>
          </w:p>
        </w:tc>
      </w:tr>
    </w:tbl>
    <w:p w14:paraId="3B1D49F6" w14:textId="77777777" w:rsidR="004116D2" w:rsidRPr="0077218A" w:rsidRDefault="004116D2" w:rsidP="004116D2">
      <w:pPr>
        <w:rPr>
          <w:lang w:val="nl"/>
        </w:rPr>
      </w:pPr>
    </w:p>
    <w:p w14:paraId="3B1D49F7" w14:textId="77777777" w:rsidR="003D5DC5" w:rsidRPr="00E42CA7" w:rsidRDefault="003D5DC5" w:rsidP="005C60C4">
      <w:pPr>
        <w:pStyle w:val="Heading5"/>
      </w:pPr>
      <w:bookmarkStart w:id="673" w:name="_Toc274836486"/>
      <w:r w:rsidRPr="00882B93">
        <w:rPr>
          <w:noProof/>
        </w:rPr>
        <w:t>CPU304b</w:t>
      </w:r>
      <w:r w:rsidRPr="00E42CA7">
        <w:t xml:space="preserve"> - </w:t>
      </w:r>
      <w:r w:rsidRPr="00882B93">
        <w:rPr>
          <w:noProof/>
        </w:rPr>
        <w:t>Zwavelzuurpomp naar conditioner flotatie</w:t>
      </w:r>
      <w:bookmarkEnd w:id="661"/>
      <w:bookmarkEnd w:id="673"/>
    </w:p>
    <w:p w14:paraId="3B1D49F8" w14:textId="77777777" w:rsidR="003D5DC5" w:rsidRPr="00F46AAA" w:rsidRDefault="003D5DC5" w:rsidP="00F46AAA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4116D2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4116D2">
        <w:rPr>
          <w:noProof/>
          <w:lang w:val="nl"/>
        </w:rPr>
        <w:t xml:space="preserve"> - </w:t>
      </w:r>
      <w:r w:rsidR="00F46AAA">
        <w:rPr>
          <w:noProof/>
          <w:lang w:val="nl"/>
        </w:rPr>
        <w:t>Drive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3D5DC5" w:rsidRPr="00D92D58" w14:paraId="3B1D49FC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F9" w14:textId="77777777" w:rsidR="003D5DC5" w:rsidRPr="00D92D58" w:rsidRDefault="003D5DC5" w:rsidP="00F46AA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FA" w14:textId="77777777" w:rsidR="003D5DC5" w:rsidRPr="00D92D58" w:rsidRDefault="003D5DC5" w:rsidP="00F46AA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9FB" w14:textId="77777777" w:rsidR="003D5DC5" w:rsidRPr="00D92D58" w:rsidRDefault="003D5DC5" w:rsidP="00F46AAA">
            <w:pPr>
              <w:keepNext/>
              <w:rPr>
                <w:b/>
                <w:bCs/>
                <w:lang w:val="nl"/>
              </w:rPr>
            </w:pPr>
          </w:p>
        </w:tc>
      </w:tr>
      <w:tr w:rsidR="003D5DC5" w:rsidRPr="00D92D58" w14:paraId="3B1D4A0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FD" w14:textId="77777777" w:rsidR="003D5DC5" w:rsidRPr="00D92D58" w:rsidRDefault="003D5DC5" w:rsidP="00F46AA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FE" w14:textId="77777777" w:rsidR="006D7000" w:rsidRPr="00D92D58" w:rsidRDefault="00027C4A" w:rsidP="00F46AAA">
            <w:pPr>
              <w:pStyle w:val="TableNormal0"/>
              <w:keepNext/>
            </w:pPr>
            <w:r>
              <w:t>Hoofdsequentie:stap</w:t>
            </w:r>
            <w:r w:rsidR="006D7000">
              <w:t>100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9FF" w14:textId="77777777" w:rsidR="003D5DC5" w:rsidRPr="00D92D58" w:rsidRDefault="003D5DC5" w:rsidP="00F46AAA">
            <w:pPr>
              <w:pStyle w:val="TableNormal0"/>
              <w:keepNext/>
            </w:pPr>
          </w:p>
        </w:tc>
      </w:tr>
      <w:tr w:rsidR="003D5DC5" w:rsidRPr="00D92D58" w14:paraId="3B1D4A0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1" w14:textId="77777777" w:rsidR="003D5DC5" w:rsidRPr="00D92D58" w:rsidRDefault="003D5DC5" w:rsidP="00F46AA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2" w14:textId="77777777" w:rsidR="003D5DC5" w:rsidRPr="00D92D58" w:rsidRDefault="003D5DC5" w:rsidP="00F46AA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3" w14:textId="77777777" w:rsidR="003D5DC5" w:rsidRPr="00D92D58" w:rsidRDefault="003D5DC5" w:rsidP="00F46AAA">
            <w:pPr>
              <w:pStyle w:val="TableNormal0"/>
              <w:keepNext/>
            </w:pPr>
          </w:p>
        </w:tc>
      </w:tr>
      <w:tr w:rsidR="004116D2" w:rsidRPr="00D92D58" w14:paraId="3B1D4A08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5" w14:textId="77777777" w:rsidR="004116D2" w:rsidRPr="00D92D58" w:rsidRDefault="004116D2" w:rsidP="00F46AA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Gewenste snelheid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6" w14:textId="77777777" w:rsidR="004116D2" w:rsidRPr="00D92D58" w:rsidRDefault="004116D2" w:rsidP="00F46AAA">
            <w:pPr>
              <w:pStyle w:val="TableNormal0"/>
              <w:keepNext/>
            </w:pPr>
            <w:r>
              <w:t>FIC304b:Out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7" w14:textId="77777777" w:rsidR="004116D2" w:rsidRPr="00D92D58" w:rsidRDefault="004116D2" w:rsidP="00F46AAA">
            <w:pPr>
              <w:pStyle w:val="TableNormal0"/>
              <w:keepNext/>
            </w:pPr>
          </w:p>
        </w:tc>
      </w:tr>
      <w:tr w:rsidR="003525E5" w:rsidRPr="00D92D58" w14:paraId="3B1D4A0C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9" w14:textId="77777777" w:rsidR="003525E5" w:rsidRDefault="003525E5" w:rsidP="00F46AA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A" w14:textId="77777777" w:rsidR="003525E5" w:rsidRDefault="003525E5" w:rsidP="00F46AAA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B" w14:textId="77777777" w:rsidR="003525E5" w:rsidRPr="00D92D58" w:rsidRDefault="003525E5" w:rsidP="00F46AAA">
            <w:pPr>
              <w:pStyle w:val="TableNormal0"/>
              <w:keepNext/>
            </w:pPr>
          </w:p>
        </w:tc>
      </w:tr>
      <w:tr w:rsidR="003525E5" w:rsidRPr="00D92D58" w14:paraId="3B1D4A10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D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E" w14:textId="77777777" w:rsidR="003525E5" w:rsidRPr="00D92D58" w:rsidRDefault="003525E5" w:rsidP="003525E5">
            <w:pPr>
              <w:pStyle w:val="TableNormal0"/>
              <w:keepNext/>
            </w:pPr>
            <w:r>
              <w:t>C2, Net:3, Adr:35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0F" w14:textId="77777777" w:rsidR="003525E5" w:rsidRPr="00D92D58" w:rsidRDefault="003525E5" w:rsidP="00F46AAA">
            <w:pPr>
              <w:pStyle w:val="TableNormal0"/>
              <w:keepNext/>
            </w:pPr>
          </w:p>
        </w:tc>
      </w:tr>
      <w:tr w:rsidR="003525E5" w:rsidRPr="00D92D58" w14:paraId="3B1D4A14" w14:textId="77777777" w:rsidTr="003525E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11" w14:textId="77777777" w:rsidR="003525E5" w:rsidRPr="00D92D58" w:rsidRDefault="003525E5" w:rsidP="003525E5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12" w14:textId="77777777" w:rsidR="003525E5" w:rsidRPr="00D92D58" w:rsidRDefault="003525E5" w:rsidP="003525E5">
            <w:pPr>
              <w:pStyle w:val="TableNormal0"/>
              <w:keepNext/>
            </w:pPr>
            <w:r>
              <w:t>C2.3.10.1.7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13" w14:textId="77777777" w:rsidR="003525E5" w:rsidRPr="00D92D58" w:rsidRDefault="003525E5" w:rsidP="00F46AAA">
            <w:pPr>
              <w:pStyle w:val="TableNormal0"/>
              <w:keepNext/>
            </w:pPr>
            <w:r>
              <w:t>Werkschakelaar open</w:t>
            </w:r>
          </w:p>
        </w:tc>
      </w:tr>
    </w:tbl>
    <w:p w14:paraId="3B1D4A15" w14:textId="77777777" w:rsidR="00F46AAA" w:rsidRDefault="00F46AAA" w:rsidP="00F46AAA">
      <w:pPr>
        <w:keepNext/>
      </w:pPr>
      <w:bookmarkStart w:id="674" w:name="_Toc264036419"/>
    </w:p>
    <w:p w14:paraId="3B1D4A16" w14:textId="77777777" w:rsidR="00F46AAA" w:rsidRPr="00F46AAA" w:rsidRDefault="00F46AAA" w:rsidP="00F46AAA"/>
    <w:p w14:paraId="3B1D4A17" w14:textId="77777777" w:rsidR="003D5DC5" w:rsidRDefault="00AE3B35" w:rsidP="00AE3B35">
      <w:pPr>
        <w:pStyle w:val="Heading3"/>
      </w:pPr>
      <w:bookmarkStart w:id="675" w:name="_Toc274836487"/>
      <w:r>
        <w:t>Mazout</w:t>
      </w:r>
      <w:bookmarkEnd w:id="674"/>
      <w:bookmarkEnd w:id="675"/>
    </w:p>
    <w:p w14:paraId="3B1D4A18" w14:textId="77777777" w:rsidR="00AE3B35" w:rsidRPr="00E42CA7" w:rsidRDefault="00AE3B35" w:rsidP="00C76F1B">
      <w:pPr>
        <w:pStyle w:val="Heading4"/>
      </w:pPr>
      <w:bookmarkStart w:id="676" w:name="_Toc264036420"/>
      <w:bookmarkStart w:id="677" w:name="_Toc274836488"/>
      <w:r w:rsidRPr="00882B93">
        <w:rPr>
          <w:noProof/>
        </w:rPr>
        <w:t>CPU301a</w:t>
      </w:r>
      <w:r w:rsidRPr="00E42CA7">
        <w:t xml:space="preserve"> - </w:t>
      </w:r>
      <w:r w:rsidRPr="00882B93">
        <w:rPr>
          <w:noProof/>
        </w:rPr>
        <w:t>Mazoutpomp voor voertuigen / Stopc pkz</w:t>
      </w:r>
      <w:bookmarkEnd w:id="676"/>
      <w:bookmarkEnd w:id="677"/>
    </w:p>
    <w:p w14:paraId="3B1D4A19" w14:textId="77777777" w:rsidR="00AE3B35" w:rsidRDefault="00AE3B35" w:rsidP="00AE3B35">
      <w:pPr>
        <w:rPr>
          <w:lang w:val="nl"/>
        </w:rPr>
      </w:pPr>
      <w:r w:rsidRPr="00E42CA7">
        <w:rPr>
          <w:rStyle w:val="Strong"/>
        </w:rPr>
        <w:t>Type:</w:t>
      </w:r>
      <w:r w:rsidR="00F46AAA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F46AAA">
        <w:rPr>
          <w:noProof/>
          <w:lang w:val="nl"/>
        </w:rPr>
        <w:t xml:space="preserve"> - Tesys</w:t>
      </w:r>
    </w:p>
    <w:p w14:paraId="3B1D4A1A" w14:textId="77777777" w:rsidR="00AE3B35" w:rsidRDefault="00AE3B35" w:rsidP="00AE3B35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20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E3B35" w:rsidRPr="00D92D58" w14:paraId="3B1D4A1E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1B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1C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1D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</w:p>
        </w:tc>
      </w:tr>
      <w:tr w:rsidR="00AE3B35" w:rsidRPr="00D92D58" w14:paraId="3B1D4A22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1F" w14:textId="77777777" w:rsidR="00AE3B35" w:rsidRPr="00D92D58" w:rsidRDefault="00AE3B35" w:rsidP="00AE3B3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20" w14:textId="77777777" w:rsidR="00AE3B35" w:rsidRPr="00D92D58" w:rsidRDefault="00A249D7" w:rsidP="00A249D7">
            <w:pPr>
              <w:pStyle w:val="Opmerking"/>
            </w:pPr>
            <w:r>
              <w:t>Manueel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21" w14:textId="77777777" w:rsidR="00AE3B35" w:rsidRPr="00D92D58" w:rsidRDefault="00AE3B35" w:rsidP="00AE3B35">
            <w:pPr>
              <w:pStyle w:val="TableNormal0"/>
            </w:pPr>
          </w:p>
        </w:tc>
      </w:tr>
      <w:tr w:rsidR="00AE3B35" w:rsidRPr="00D92D58" w14:paraId="3B1D4A26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23" w14:textId="77777777" w:rsidR="00AE3B35" w:rsidRPr="00D92D58" w:rsidRDefault="00AE3B35" w:rsidP="00AE3B3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24" w14:textId="77777777" w:rsidR="00AE3B35" w:rsidRPr="00D92D58" w:rsidRDefault="00AE3B35" w:rsidP="00AE3B3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25" w14:textId="77777777" w:rsidR="00AE3B35" w:rsidRPr="00D92D58" w:rsidRDefault="00AE3B35" w:rsidP="00AE3B35">
            <w:pPr>
              <w:pStyle w:val="TableNormal0"/>
            </w:pPr>
          </w:p>
        </w:tc>
      </w:tr>
    </w:tbl>
    <w:p w14:paraId="3B1D4A27" w14:textId="77777777" w:rsidR="00A249D7" w:rsidRPr="00A249D7" w:rsidRDefault="00A249D7" w:rsidP="00A249D7">
      <w:bookmarkStart w:id="678" w:name="_Toc264036421"/>
    </w:p>
    <w:p w14:paraId="3B1D4A28" w14:textId="77777777" w:rsidR="00AE3B35" w:rsidRPr="00E42CA7" w:rsidRDefault="00AE3B35" w:rsidP="00C76F1B">
      <w:pPr>
        <w:pStyle w:val="Heading4"/>
      </w:pPr>
      <w:bookmarkStart w:id="679" w:name="_Toc274836489"/>
      <w:r w:rsidRPr="00882B93">
        <w:rPr>
          <w:noProof/>
        </w:rPr>
        <w:lastRenderedPageBreak/>
        <w:t>CPU301b</w:t>
      </w:r>
      <w:r w:rsidRPr="00E42CA7">
        <w:t xml:space="preserve"> - </w:t>
      </w:r>
      <w:r w:rsidRPr="00882B93">
        <w:rPr>
          <w:noProof/>
        </w:rPr>
        <w:t>Mazoutpomp voor verwarming / Stopc pkz</w:t>
      </w:r>
      <w:bookmarkEnd w:id="678"/>
      <w:bookmarkEnd w:id="679"/>
    </w:p>
    <w:p w14:paraId="3B1D4A29" w14:textId="77777777" w:rsidR="00AE3B35" w:rsidRDefault="00AE3B35" w:rsidP="00AE3B3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A2A" w14:textId="77777777" w:rsidR="00AE3B35" w:rsidRDefault="00AE3B35" w:rsidP="00AE3B35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21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E3B35" w:rsidRPr="00D92D58" w14:paraId="3B1D4A2E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2B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2C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2D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</w:p>
        </w:tc>
      </w:tr>
      <w:tr w:rsidR="00AE3B35" w:rsidRPr="00D92D58" w14:paraId="3B1D4A32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2F" w14:textId="77777777" w:rsidR="00AE3B35" w:rsidRPr="00D92D58" w:rsidRDefault="00AE3B35" w:rsidP="00AE3B3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30" w14:textId="77777777" w:rsidR="00AE3B35" w:rsidRPr="00D92D58" w:rsidRDefault="00A249D7" w:rsidP="00A249D7">
            <w:pPr>
              <w:pStyle w:val="Opmerking"/>
            </w:pPr>
            <w:r>
              <w:t>Manueel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31" w14:textId="77777777" w:rsidR="00AE3B35" w:rsidRPr="00D92D58" w:rsidRDefault="00AE3B35" w:rsidP="00AE3B35">
            <w:pPr>
              <w:pStyle w:val="TableNormal0"/>
            </w:pPr>
          </w:p>
        </w:tc>
      </w:tr>
      <w:tr w:rsidR="00AE3B35" w:rsidRPr="00D92D58" w14:paraId="3B1D4A36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33" w14:textId="77777777" w:rsidR="00AE3B35" w:rsidRPr="00D92D58" w:rsidRDefault="00AE3B35" w:rsidP="00AE3B3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34" w14:textId="77777777" w:rsidR="00AE3B35" w:rsidRPr="00D92D58" w:rsidRDefault="00AE3B35" w:rsidP="00AE3B3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35" w14:textId="77777777" w:rsidR="00AE3B35" w:rsidRPr="00D92D58" w:rsidRDefault="00AE3B35" w:rsidP="00AE3B35">
            <w:pPr>
              <w:pStyle w:val="TableNormal0"/>
            </w:pPr>
          </w:p>
        </w:tc>
      </w:tr>
    </w:tbl>
    <w:p w14:paraId="3B1D4A37" w14:textId="77777777" w:rsidR="00A249D7" w:rsidRPr="00A249D7" w:rsidRDefault="00A249D7" w:rsidP="00A249D7">
      <w:bookmarkStart w:id="680" w:name="_Toc264036422"/>
    </w:p>
    <w:p w14:paraId="3B1D4A38" w14:textId="77777777" w:rsidR="00AE3B35" w:rsidRPr="00E42CA7" w:rsidRDefault="00AE3B35" w:rsidP="00DA0936">
      <w:pPr>
        <w:pStyle w:val="Heading4"/>
      </w:pPr>
      <w:bookmarkStart w:id="681" w:name="_Toc274836490"/>
      <w:r w:rsidRPr="00882B93">
        <w:rPr>
          <w:noProof/>
        </w:rPr>
        <w:t>LT301</w:t>
      </w:r>
      <w:r w:rsidRPr="00E42CA7">
        <w:t xml:space="preserve"> - </w:t>
      </w:r>
      <w:r w:rsidRPr="00882B93">
        <w:rPr>
          <w:noProof/>
        </w:rPr>
        <w:t>Niveaumeting mazoutketel.</w:t>
      </w:r>
      <w:bookmarkEnd w:id="680"/>
      <w:bookmarkEnd w:id="681"/>
    </w:p>
    <w:p w14:paraId="3B1D4A39" w14:textId="77777777" w:rsidR="00AE3B35" w:rsidRPr="00A249D7" w:rsidRDefault="00AE3B35" w:rsidP="00DA0936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AE3B35" w:rsidRPr="00D92D58" w14:paraId="3B1D4A3E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3A" w14:textId="77777777" w:rsidR="00AE3B35" w:rsidRPr="00D92D58" w:rsidRDefault="00AE3B35" w:rsidP="00DA09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3B" w14:textId="77777777" w:rsidR="00AE3B35" w:rsidRPr="00D92D58" w:rsidRDefault="00AE3B35" w:rsidP="00DA09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3C" w14:textId="77777777" w:rsidR="00AE3B35" w:rsidRPr="00D92D58" w:rsidRDefault="00AE3B35" w:rsidP="00DA09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3D" w14:textId="77777777" w:rsidR="00AE3B35" w:rsidRPr="00D92D58" w:rsidRDefault="00AE3B35" w:rsidP="00DA0936">
            <w:pPr>
              <w:keepNext/>
              <w:rPr>
                <w:b/>
                <w:bCs/>
                <w:lang w:val="nl"/>
              </w:rPr>
            </w:pPr>
          </w:p>
        </w:tc>
      </w:tr>
      <w:tr w:rsidR="00AE3B35" w:rsidRPr="00D92D58" w14:paraId="3B1D4A43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3F" w14:textId="77777777" w:rsidR="00AE3B35" w:rsidRPr="00D92D58" w:rsidRDefault="00AE3B35" w:rsidP="00DA09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40" w14:textId="77777777" w:rsidR="00AE3B35" w:rsidRPr="00D92D58" w:rsidRDefault="00AE3B35" w:rsidP="00DA0936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41" w14:textId="77777777" w:rsidR="00AE3B35" w:rsidRPr="00D92D58" w:rsidRDefault="00AE3B35" w:rsidP="00DA093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42" w14:textId="77777777" w:rsidR="00AE3B35" w:rsidRPr="00D92D58" w:rsidRDefault="00AE3B35" w:rsidP="00DA0936">
            <w:pPr>
              <w:keepNext/>
              <w:rPr>
                <w:lang w:val="en-US"/>
              </w:rPr>
            </w:pPr>
          </w:p>
        </w:tc>
      </w:tr>
      <w:tr w:rsidR="00AE3B35" w:rsidRPr="00D92D58" w14:paraId="3B1D4A48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44" w14:textId="77777777" w:rsidR="00AE3B35" w:rsidRPr="00D92D58" w:rsidRDefault="00AE3B35" w:rsidP="00DA09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45" w14:textId="77777777" w:rsidR="00AE3B35" w:rsidRPr="00D92D58" w:rsidRDefault="00A249D7" w:rsidP="00DA0936">
            <w:pPr>
              <w:pStyle w:val="TableNormal0"/>
              <w:keepNext/>
            </w:pPr>
            <w:r>
              <w:t>6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46" w14:textId="77777777" w:rsidR="00AE3B35" w:rsidRPr="00D92D58" w:rsidRDefault="00AE3B35" w:rsidP="00DA093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47" w14:textId="77777777" w:rsidR="00AE3B35" w:rsidRPr="00D92D58" w:rsidRDefault="00AE3B35" w:rsidP="00DA0936">
            <w:pPr>
              <w:keepNext/>
              <w:rPr>
                <w:lang w:val="en-US"/>
              </w:rPr>
            </w:pPr>
          </w:p>
        </w:tc>
      </w:tr>
      <w:tr w:rsidR="00AE3B35" w:rsidRPr="00D92D58" w14:paraId="3B1D4A4D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49" w14:textId="77777777" w:rsidR="00AE3B35" w:rsidRPr="00D92D58" w:rsidRDefault="00AE3B35" w:rsidP="00DA09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4A" w14:textId="77777777" w:rsidR="00AE3B35" w:rsidRPr="00D92D58" w:rsidRDefault="00A249D7" w:rsidP="00DA0936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4B" w14:textId="77777777" w:rsidR="00AE3B35" w:rsidRPr="00D92D58" w:rsidRDefault="00AE3B35" w:rsidP="00DA0936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4C" w14:textId="77777777" w:rsidR="00AE3B35" w:rsidRPr="00D92D58" w:rsidRDefault="00AE3B35" w:rsidP="00DA0936">
            <w:pPr>
              <w:keepNext/>
              <w:rPr>
                <w:lang w:val="en-US"/>
              </w:rPr>
            </w:pPr>
          </w:p>
        </w:tc>
      </w:tr>
      <w:tr w:rsidR="00AE3B35" w:rsidRPr="00D92D58" w14:paraId="3B1D4A52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4E" w14:textId="77777777" w:rsidR="00AE3B35" w:rsidRPr="00D92D58" w:rsidRDefault="00AE3B35" w:rsidP="00DA09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4F" w14:textId="77777777" w:rsidR="00AE3B35" w:rsidRPr="00D92D58" w:rsidRDefault="00AE3B35" w:rsidP="00DA0936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50" w14:textId="77777777" w:rsidR="00AE3B35" w:rsidRPr="00D92D58" w:rsidRDefault="00AE3B35" w:rsidP="00DA0936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51" w14:textId="77777777" w:rsidR="00AE3B35" w:rsidRPr="00D92D58" w:rsidRDefault="00AE3B35" w:rsidP="00DA0936">
            <w:pPr>
              <w:keepNext/>
            </w:pPr>
          </w:p>
        </w:tc>
      </w:tr>
    </w:tbl>
    <w:p w14:paraId="3B1D4A53" w14:textId="77777777" w:rsidR="00AE3B35" w:rsidRDefault="00AE3B35" w:rsidP="00AE3B35"/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DA0936" w:rsidRPr="00D92D58" w14:paraId="3B1D4A58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54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55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56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57" w14:textId="77777777" w:rsidR="00DA0936" w:rsidRDefault="00DA0936" w:rsidP="00DA0936">
            <w:pPr>
              <w:keepNext/>
              <w:rPr>
                <w:b/>
                <w:bCs/>
                <w:lang w:val="nl"/>
              </w:rPr>
            </w:pPr>
          </w:p>
        </w:tc>
      </w:tr>
      <w:tr w:rsidR="00DA0936" w:rsidRPr="00D92D58" w14:paraId="3B1D4A5D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59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5A" w14:textId="77777777" w:rsidR="00DA0936" w:rsidRPr="00D92D58" w:rsidRDefault="00DA0936" w:rsidP="00DA0936">
            <w:pPr>
              <w:pStyle w:val="TableNormal0"/>
              <w:keepNext/>
            </w:pPr>
            <w:r>
              <w:t>C2.3.10.3.6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5B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5C" w14:textId="77777777" w:rsidR="00DA0936" w:rsidRPr="00D92D58" w:rsidRDefault="00DA0936" w:rsidP="00DA0936">
            <w:pPr>
              <w:pStyle w:val="TableNormal0"/>
              <w:keepNext/>
            </w:pPr>
          </w:p>
        </w:tc>
      </w:tr>
      <w:tr w:rsidR="00DA0936" w:rsidRPr="00D92D58" w14:paraId="3B1D4A62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5E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5F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60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61" w14:textId="77777777" w:rsidR="00DA0936" w:rsidRPr="00D92D58" w:rsidRDefault="00DA0936" w:rsidP="00DA0936">
            <w:pPr>
              <w:pStyle w:val="TableNormal0"/>
              <w:keepNext/>
            </w:pPr>
          </w:p>
        </w:tc>
      </w:tr>
    </w:tbl>
    <w:p w14:paraId="3B1D4A63" w14:textId="77777777" w:rsidR="00DA0936" w:rsidRDefault="00DA0936" w:rsidP="00AE3B35"/>
    <w:p w14:paraId="3B1D4A64" w14:textId="77777777" w:rsidR="00DA0936" w:rsidRDefault="00DA0936" w:rsidP="00AE3B35"/>
    <w:p w14:paraId="3B1D4A65" w14:textId="77777777" w:rsidR="00AE3B35" w:rsidRDefault="00AE3B35" w:rsidP="00AE3B35">
      <w:pPr>
        <w:pStyle w:val="Heading3"/>
      </w:pPr>
      <w:bookmarkStart w:id="682" w:name="_Toc264036423"/>
      <w:bookmarkStart w:id="683" w:name="_Toc274836491"/>
      <w:r>
        <w:t>NaOH</w:t>
      </w:r>
      <w:bookmarkEnd w:id="682"/>
      <w:bookmarkEnd w:id="683"/>
    </w:p>
    <w:p w14:paraId="3B1D4A66" w14:textId="77777777" w:rsidR="00AE3B35" w:rsidRPr="00E42CA7" w:rsidRDefault="00AE3B35" w:rsidP="00C76F1B">
      <w:pPr>
        <w:pStyle w:val="Heading4"/>
      </w:pPr>
      <w:bookmarkStart w:id="684" w:name="_Toc264036424"/>
      <w:bookmarkStart w:id="685" w:name="_Toc274836492"/>
      <w:r w:rsidRPr="00882B93">
        <w:rPr>
          <w:noProof/>
        </w:rPr>
        <w:t>CPU302</w:t>
      </w:r>
      <w:r w:rsidRPr="00E42CA7">
        <w:t xml:space="preserve"> - </w:t>
      </w:r>
      <w:r w:rsidRPr="00882B93">
        <w:rPr>
          <w:noProof/>
        </w:rPr>
        <w:t>Sodapomp circulatie</w:t>
      </w:r>
      <w:bookmarkEnd w:id="684"/>
      <w:bookmarkEnd w:id="685"/>
    </w:p>
    <w:p w14:paraId="3B1D4A67" w14:textId="77777777" w:rsidR="00AE3B35" w:rsidRDefault="00AE3B35" w:rsidP="00AE3B3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A68" w14:textId="77777777" w:rsidR="00AE3B35" w:rsidRDefault="00AE3B35" w:rsidP="00AE3B35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22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E3B35" w:rsidRPr="00D92D58" w14:paraId="3B1D4A6C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69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6A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6B" w14:textId="77777777" w:rsidR="00AE3B35" w:rsidRPr="00D92D58" w:rsidRDefault="00AE3B35" w:rsidP="00AE3B35">
            <w:pPr>
              <w:rPr>
                <w:b/>
                <w:bCs/>
                <w:lang w:val="nl"/>
              </w:rPr>
            </w:pPr>
          </w:p>
        </w:tc>
      </w:tr>
      <w:tr w:rsidR="00AE3B35" w:rsidRPr="00D92D58" w14:paraId="3B1D4A70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6D" w14:textId="77777777" w:rsidR="00AE3B35" w:rsidRPr="00D92D58" w:rsidRDefault="00AE3B35" w:rsidP="00AE3B3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6E" w14:textId="77777777" w:rsidR="00AE3B35" w:rsidRPr="00D92D58" w:rsidRDefault="00AE3B35" w:rsidP="00AE3B3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6F" w14:textId="77777777" w:rsidR="00AE3B35" w:rsidRPr="00D92D58" w:rsidRDefault="00AE3B35" w:rsidP="00AE3B35">
            <w:pPr>
              <w:pStyle w:val="TableNormal0"/>
            </w:pPr>
          </w:p>
        </w:tc>
      </w:tr>
      <w:tr w:rsidR="00AE3B35" w:rsidRPr="00D92D58" w14:paraId="3B1D4A74" w14:textId="77777777" w:rsidTr="00AE3B3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71" w14:textId="77777777" w:rsidR="00AE3B35" w:rsidRPr="00D92D58" w:rsidRDefault="00AE3B35" w:rsidP="00AE3B35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72" w14:textId="77777777" w:rsidR="00AE3B35" w:rsidRPr="00D92D58" w:rsidRDefault="00AE3B35" w:rsidP="00AE3B35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73" w14:textId="77777777" w:rsidR="00AE3B35" w:rsidRPr="00D92D58" w:rsidRDefault="00AE3B35" w:rsidP="00AE3B35">
            <w:pPr>
              <w:pStyle w:val="TableNormal0"/>
            </w:pPr>
          </w:p>
        </w:tc>
      </w:tr>
    </w:tbl>
    <w:p w14:paraId="3B1D4A75" w14:textId="77777777" w:rsidR="00AE3B35" w:rsidRPr="0077218A" w:rsidRDefault="00AE3B35" w:rsidP="00AE3B35">
      <w:pPr>
        <w:rPr>
          <w:lang w:val="nl"/>
        </w:rPr>
      </w:pPr>
    </w:p>
    <w:p w14:paraId="3B1D4A76" w14:textId="77777777" w:rsidR="00AE3B35" w:rsidRPr="00E42CA7" w:rsidRDefault="00AE3B35" w:rsidP="00C76F1B">
      <w:pPr>
        <w:pStyle w:val="Heading4"/>
      </w:pPr>
      <w:bookmarkStart w:id="686" w:name="_Toc264036425"/>
      <w:bookmarkStart w:id="687" w:name="_Toc274836493"/>
      <w:r w:rsidRPr="00882B93">
        <w:rPr>
          <w:noProof/>
        </w:rPr>
        <w:t>LT302</w:t>
      </w:r>
      <w:r w:rsidRPr="00E42CA7">
        <w:t xml:space="preserve"> - </w:t>
      </w:r>
      <w:r w:rsidRPr="00882B93">
        <w:rPr>
          <w:noProof/>
        </w:rPr>
        <w:t>Niveaumeting sodaketel levering.</w:t>
      </w:r>
      <w:bookmarkEnd w:id="686"/>
      <w:bookmarkEnd w:id="687"/>
    </w:p>
    <w:p w14:paraId="3B1D4A77" w14:textId="77777777" w:rsidR="00AE3B35" w:rsidRPr="00D62DE3" w:rsidRDefault="00AE3B35" w:rsidP="00AE3B35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Niveau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AE3B35" w:rsidRPr="00D92D58" w14:paraId="3B1D4A7C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78" w14:textId="77777777" w:rsidR="00AE3B35" w:rsidRPr="00D92D58" w:rsidRDefault="00AE3B35" w:rsidP="00AE3B3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79" w14:textId="77777777" w:rsidR="00AE3B35" w:rsidRPr="00D92D58" w:rsidRDefault="00AE3B35" w:rsidP="00AE3B3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7A" w14:textId="77777777" w:rsidR="00AE3B35" w:rsidRPr="00D92D58" w:rsidRDefault="00AE3B35" w:rsidP="00AE3B35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7B" w14:textId="77777777" w:rsidR="00AE3B35" w:rsidRPr="00D92D58" w:rsidRDefault="00AE3B35" w:rsidP="00AE3B35">
            <w:pPr>
              <w:keepNext/>
              <w:rPr>
                <w:b/>
                <w:bCs/>
                <w:lang w:val="nl"/>
              </w:rPr>
            </w:pPr>
          </w:p>
        </w:tc>
      </w:tr>
      <w:tr w:rsidR="00AE3B35" w:rsidRPr="00D92D58" w14:paraId="3B1D4A81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7D" w14:textId="77777777" w:rsidR="00AE3B35" w:rsidRPr="00D92D58" w:rsidRDefault="00AE3B35" w:rsidP="00AE3B3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7E" w14:textId="77777777" w:rsidR="00AE3B35" w:rsidRPr="00D92D58" w:rsidRDefault="00AE3B35" w:rsidP="00AE3B3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7F" w14:textId="77777777" w:rsidR="00AE3B35" w:rsidRPr="00D92D58" w:rsidRDefault="00AE3B35" w:rsidP="00AE3B3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80" w14:textId="77777777" w:rsidR="00AE3B35" w:rsidRPr="00D92D58" w:rsidRDefault="00AE3B35" w:rsidP="00AE3B35">
            <w:pPr>
              <w:keepNext/>
              <w:rPr>
                <w:lang w:val="en-US"/>
              </w:rPr>
            </w:pPr>
          </w:p>
        </w:tc>
      </w:tr>
      <w:tr w:rsidR="00AE3B35" w:rsidRPr="00D92D58" w14:paraId="3B1D4A86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2" w14:textId="77777777" w:rsidR="00AE3B35" w:rsidRPr="00D92D58" w:rsidRDefault="00AE3B35" w:rsidP="00AE3B3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3" w14:textId="77777777" w:rsidR="00AE3B35" w:rsidRPr="00D92D58" w:rsidRDefault="00F71B8F" w:rsidP="00AE3B35">
            <w:pPr>
              <w:pStyle w:val="TableNormal0"/>
              <w:keepNext/>
            </w:pPr>
            <w:r>
              <w:t>6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4" w14:textId="77777777" w:rsidR="00AE3B35" w:rsidRPr="00D92D58" w:rsidRDefault="00AE3B35" w:rsidP="00AE3B3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5" w14:textId="77777777" w:rsidR="00AE3B35" w:rsidRPr="00D92D58" w:rsidRDefault="00AE3B35" w:rsidP="00AE3B35">
            <w:pPr>
              <w:keepNext/>
              <w:rPr>
                <w:lang w:val="en-US"/>
              </w:rPr>
            </w:pPr>
          </w:p>
        </w:tc>
      </w:tr>
      <w:tr w:rsidR="00AE3B35" w:rsidRPr="00D92D58" w14:paraId="3B1D4A8B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87" w14:textId="77777777" w:rsidR="00AE3B35" w:rsidRPr="00D92D58" w:rsidRDefault="00AE3B35" w:rsidP="00AE3B3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88" w14:textId="77777777" w:rsidR="00AE3B35" w:rsidRPr="00D92D58" w:rsidRDefault="00F71B8F" w:rsidP="00AE3B35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89" w14:textId="77777777" w:rsidR="00AE3B35" w:rsidRPr="00D92D58" w:rsidRDefault="00AE3B35" w:rsidP="00AE3B35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8A" w14:textId="77777777" w:rsidR="00AE3B35" w:rsidRPr="00D92D58" w:rsidRDefault="00AE3B35" w:rsidP="00AE3B35">
            <w:pPr>
              <w:keepNext/>
              <w:rPr>
                <w:lang w:val="en-US"/>
              </w:rPr>
            </w:pPr>
          </w:p>
        </w:tc>
      </w:tr>
      <w:tr w:rsidR="00AE3B35" w:rsidRPr="00D92D58" w14:paraId="3B1D4A90" w14:textId="77777777" w:rsidTr="00AE3B35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C" w14:textId="77777777" w:rsidR="00AE3B35" w:rsidRPr="00D92D58" w:rsidRDefault="00AE3B35" w:rsidP="00AE3B35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D" w14:textId="77777777" w:rsidR="00AE3B35" w:rsidRPr="00D92D58" w:rsidRDefault="00AE3B35" w:rsidP="00AE3B3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E" w14:textId="77777777" w:rsidR="00AE3B35" w:rsidRPr="00D92D58" w:rsidRDefault="00AE3B35" w:rsidP="00AE3B35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8F" w14:textId="77777777" w:rsidR="00AE3B35" w:rsidRPr="00D92D58" w:rsidRDefault="00AE3B35" w:rsidP="00AE3B35">
            <w:pPr>
              <w:keepNext/>
            </w:pPr>
          </w:p>
        </w:tc>
      </w:tr>
    </w:tbl>
    <w:p w14:paraId="3B1D4A91" w14:textId="77777777" w:rsidR="00AE3B35" w:rsidRDefault="00AE3B35" w:rsidP="00AE3B35">
      <w:pPr>
        <w:rPr>
          <w:lang w:val="nl"/>
        </w:rPr>
      </w:pP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F71B8F" w:rsidRPr="00D92D58" w14:paraId="3B1D4A96" w14:textId="77777777" w:rsidTr="000349E1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92" w14:textId="77777777" w:rsidR="00F71B8F" w:rsidRPr="00D92D58" w:rsidRDefault="00F71B8F" w:rsidP="000349E1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93" w14:textId="77777777" w:rsidR="00F71B8F" w:rsidRPr="00D92D58" w:rsidRDefault="00F71B8F" w:rsidP="000349E1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94" w14:textId="77777777" w:rsidR="00F71B8F" w:rsidRPr="00D92D58" w:rsidRDefault="00F71B8F" w:rsidP="000349E1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95" w14:textId="77777777" w:rsidR="00F71B8F" w:rsidRDefault="00F71B8F" w:rsidP="000349E1">
            <w:pPr>
              <w:keepNext/>
              <w:rPr>
                <w:b/>
                <w:bCs/>
                <w:lang w:val="nl"/>
              </w:rPr>
            </w:pPr>
          </w:p>
        </w:tc>
      </w:tr>
      <w:tr w:rsidR="00F71B8F" w:rsidRPr="00D92D58" w14:paraId="3B1D4A9B" w14:textId="77777777" w:rsidTr="000349E1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97" w14:textId="77777777" w:rsidR="00F71B8F" w:rsidRPr="00D92D58" w:rsidRDefault="00F71B8F" w:rsidP="000349E1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98" w14:textId="77777777" w:rsidR="00F71B8F" w:rsidRPr="00D92D58" w:rsidRDefault="00F71B8F" w:rsidP="000349E1">
            <w:pPr>
              <w:pStyle w:val="TableNormal0"/>
              <w:keepNext/>
            </w:pPr>
            <w:r>
              <w:t>C2.3.10.3.7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99" w14:textId="77777777" w:rsidR="00F71B8F" w:rsidRPr="00D92D58" w:rsidRDefault="00F71B8F" w:rsidP="000349E1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9A" w14:textId="77777777" w:rsidR="00F71B8F" w:rsidRPr="00D92D58" w:rsidRDefault="00F71B8F" w:rsidP="000349E1">
            <w:pPr>
              <w:pStyle w:val="TableNormal0"/>
              <w:keepNext/>
            </w:pPr>
          </w:p>
        </w:tc>
      </w:tr>
      <w:tr w:rsidR="00F71B8F" w:rsidRPr="00D92D58" w14:paraId="3B1D4AA0" w14:textId="77777777" w:rsidTr="000349E1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9C" w14:textId="77777777" w:rsidR="00F71B8F" w:rsidRPr="00D92D58" w:rsidRDefault="00F71B8F" w:rsidP="000349E1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9D" w14:textId="77777777" w:rsidR="00F71B8F" w:rsidRPr="00D92D58" w:rsidRDefault="00F71B8F" w:rsidP="000349E1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9E" w14:textId="77777777" w:rsidR="00F71B8F" w:rsidRPr="00D92D58" w:rsidRDefault="00F71B8F" w:rsidP="000349E1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9F" w14:textId="77777777" w:rsidR="00F71B8F" w:rsidRPr="00D92D58" w:rsidRDefault="00F71B8F" w:rsidP="000349E1">
            <w:pPr>
              <w:pStyle w:val="TableNormal0"/>
              <w:keepNext/>
            </w:pPr>
          </w:p>
        </w:tc>
      </w:tr>
    </w:tbl>
    <w:p w14:paraId="3B1D4AA1" w14:textId="77777777" w:rsidR="00F71B8F" w:rsidRPr="00F71B8F" w:rsidRDefault="00F71B8F" w:rsidP="00AE3B35">
      <w:pPr>
        <w:rPr>
          <w:lang w:val="nl"/>
        </w:rPr>
      </w:pPr>
    </w:p>
    <w:p w14:paraId="3B1D4AA2" w14:textId="77777777" w:rsidR="00F71B8F" w:rsidRPr="0077218A" w:rsidRDefault="00F71B8F" w:rsidP="00AE3B35">
      <w:pPr>
        <w:rPr>
          <w:lang w:val="nl"/>
        </w:rPr>
      </w:pPr>
    </w:p>
    <w:p w14:paraId="3B1D4AA3" w14:textId="77777777" w:rsidR="00AE3B35" w:rsidRPr="00E42CA7" w:rsidRDefault="00AE3B35" w:rsidP="00C76F1B">
      <w:pPr>
        <w:pStyle w:val="Heading4"/>
      </w:pPr>
      <w:bookmarkStart w:id="688" w:name="_Toc264036426"/>
      <w:bookmarkStart w:id="689" w:name="_Toc274836494"/>
      <w:r w:rsidRPr="00882B93">
        <w:rPr>
          <w:noProof/>
        </w:rPr>
        <w:t>SVA302</w:t>
      </w:r>
      <w:r>
        <w:rPr>
          <w:noProof/>
        </w:rPr>
        <w:t>a</w:t>
      </w:r>
      <w:r w:rsidRPr="00E42CA7">
        <w:t xml:space="preserve"> - </w:t>
      </w:r>
      <w:r w:rsidRPr="00882B93">
        <w:rPr>
          <w:noProof/>
        </w:rPr>
        <w:t>Klep NaOH circulatie in tank</w:t>
      </w:r>
      <w:bookmarkEnd w:id="688"/>
      <w:bookmarkEnd w:id="689"/>
    </w:p>
    <w:p w14:paraId="3B1D4AA4" w14:textId="77777777" w:rsidR="00AE3B35" w:rsidRDefault="00AE3B35" w:rsidP="00AE3B3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933C29" w:rsidRPr="00D92D58" w14:paraId="3B1D4AA8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A5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A6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A7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</w:p>
        </w:tc>
      </w:tr>
      <w:tr w:rsidR="00933C29" w:rsidRPr="00D92D58" w14:paraId="3B1D4AAC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A9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AA" w14:textId="77777777" w:rsidR="00933C29" w:rsidRPr="00D92D58" w:rsidRDefault="00933C29" w:rsidP="00933C29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AB" w14:textId="77777777" w:rsidR="00933C29" w:rsidRPr="00D92D58" w:rsidRDefault="00933C29" w:rsidP="00933C29">
            <w:pPr>
              <w:pStyle w:val="TableNormal0"/>
              <w:keepNext/>
            </w:pPr>
          </w:p>
        </w:tc>
      </w:tr>
      <w:tr w:rsidR="00933C29" w:rsidRPr="00D92D58" w14:paraId="3B1D4AB0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AD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AE" w14:textId="77777777" w:rsidR="00933C29" w:rsidRPr="00D92D58" w:rsidRDefault="00933C29" w:rsidP="00933C29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AF" w14:textId="77777777" w:rsidR="00933C29" w:rsidRPr="00D92D58" w:rsidRDefault="00933C29" w:rsidP="00933C29">
            <w:pPr>
              <w:pStyle w:val="TableNormal0"/>
              <w:keepNext/>
            </w:pPr>
          </w:p>
        </w:tc>
      </w:tr>
    </w:tbl>
    <w:p w14:paraId="3B1D4AB1" w14:textId="77777777" w:rsidR="00A249D7" w:rsidRDefault="00A249D7" w:rsidP="00A249D7">
      <w:bookmarkStart w:id="690" w:name="_Toc264036536"/>
      <w:bookmarkStart w:id="691" w:name="_Toc264036427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DA0936" w:rsidRPr="00D92D58" w14:paraId="3B1D4AB6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B2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B3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B4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B5" w14:textId="77777777" w:rsidR="00DA0936" w:rsidRDefault="00DA0936" w:rsidP="00DA0936">
            <w:pPr>
              <w:keepNext/>
              <w:rPr>
                <w:b/>
                <w:bCs/>
                <w:lang w:val="nl"/>
              </w:rPr>
            </w:pPr>
          </w:p>
        </w:tc>
      </w:tr>
      <w:tr w:rsidR="00DA0936" w:rsidRPr="00D92D58" w14:paraId="3B1D4ABB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B7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B8" w14:textId="77777777" w:rsidR="00DA0936" w:rsidRPr="00D92D58" w:rsidRDefault="00DA0936" w:rsidP="00DA0936">
            <w:pPr>
              <w:pStyle w:val="TableNormal0"/>
              <w:keepNext/>
            </w:pPr>
            <w:r>
              <w:t>C2.3.10.2.2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B9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BA" w14:textId="77777777" w:rsidR="00DA0936" w:rsidRPr="00D92D58" w:rsidRDefault="00DA0936" w:rsidP="00DA0936">
            <w:pPr>
              <w:pStyle w:val="TableNormal0"/>
              <w:keepNext/>
            </w:pPr>
          </w:p>
        </w:tc>
      </w:tr>
      <w:tr w:rsidR="00DA0936" w:rsidRPr="00D92D58" w14:paraId="3B1D4AC0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BC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BD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BE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BF" w14:textId="77777777" w:rsidR="00DA0936" w:rsidRPr="00D92D58" w:rsidRDefault="00DA0936" w:rsidP="00DA0936">
            <w:pPr>
              <w:pStyle w:val="TableNormal0"/>
              <w:keepNext/>
            </w:pPr>
          </w:p>
        </w:tc>
      </w:tr>
    </w:tbl>
    <w:p w14:paraId="3B1D4AC1" w14:textId="77777777" w:rsidR="00DA0936" w:rsidRDefault="00DA0936" w:rsidP="00A249D7"/>
    <w:p w14:paraId="3B1D4AC2" w14:textId="77777777" w:rsidR="00DA0936" w:rsidRPr="00A249D7" w:rsidRDefault="00DA0936" w:rsidP="00A249D7"/>
    <w:p w14:paraId="3B1D4AC3" w14:textId="77777777" w:rsidR="006B020F" w:rsidRPr="00E42CA7" w:rsidRDefault="006B020F" w:rsidP="00C76F1B">
      <w:pPr>
        <w:pStyle w:val="Heading4"/>
      </w:pPr>
      <w:bookmarkStart w:id="692" w:name="_Toc274836495"/>
      <w:r w:rsidRPr="00882B93">
        <w:rPr>
          <w:noProof/>
        </w:rPr>
        <w:t>SVA271</w:t>
      </w:r>
      <w:r w:rsidRPr="00E42CA7">
        <w:t xml:space="preserve"> - </w:t>
      </w:r>
      <w:r w:rsidRPr="00882B93">
        <w:rPr>
          <w:noProof/>
        </w:rPr>
        <w:t>Water op soda tank</w:t>
      </w:r>
      <w:bookmarkEnd w:id="690"/>
      <w:bookmarkEnd w:id="692"/>
    </w:p>
    <w:p w14:paraId="3B1D4AC4" w14:textId="77777777" w:rsidR="006B020F" w:rsidRPr="00A249D7" w:rsidRDefault="006B020F" w:rsidP="00A249D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6B020F" w:rsidRPr="00D92D58" w14:paraId="3B1D4AC8" w14:textId="77777777" w:rsidTr="006B02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C5" w14:textId="77777777" w:rsidR="006B020F" w:rsidRPr="00D92D58" w:rsidRDefault="006B020F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C6" w14:textId="77777777" w:rsidR="006B020F" w:rsidRPr="00D92D58" w:rsidRDefault="006B020F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C7" w14:textId="77777777" w:rsidR="006B020F" w:rsidRPr="00D92D58" w:rsidRDefault="006B020F" w:rsidP="00A249D7">
            <w:pPr>
              <w:keepNext/>
              <w:rPr>
                <w:b/>
                <w:bCs/>
                <w:lang w:val="nl"/>
              </w:rPr>
            </w:pPr>
          </w:p>
        </w:tc>
      </w:tr>
      <w:tr w:rsidR="006B020F" w:rsidRPr="00D92D58" w14:paraId="3B1D4ACC" w14:textId="77777777" w:rsidTr="006B02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C9" w14:textId="77777777" w:rsidR="006B020F" w:rsidRPr="00D92D58" w:rsidRDefault="006B020F" w:rsidP="00A249D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CA" w14:textId="77777777" w:rsidR="006B020F" w:rsidRPr="00D92D58" w:rsidRDefault="006B020F" w:rsidP="00A249D7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CB" w14:textId="77777777" w:rsidR="006B020F" w:rsidRPr="00D92D58" w:rsidRDefault="006B020F" w:rsidP="00A249D7">
            <w:pPr>
              <w:pStyle w:val="TableNormal0"/>
              <w:keepNext/>
            </w:pPr>
          </w:p>
        </w:tc>
      </w:tr>
      <w:tr w:rsidR="006B020F" w:rsidRPr="00D92D58" w14:paraId="3B1D4AD0" w14:textId="77777777" w:rsidTr="006B020F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CD" w14:textId="77777777" w:rsidR="006B020F" w:rsidRPr="00D92D58" w:rsidRDefault="006B020F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CE" w14:textId="77777777" w:rsidR="006B020F" w:rsidRPr="00D92D58" w:rsidRDefault="006B020F" w:rsidP="00A249D7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CF" w14:textId="77777777" w:rsidR="006B020F" w:rsidRPr="00D92D58" w:rsidRDefault="006B020F" w:rsidP="00A249D7">
            <w:pPr>
              <w:pStyle w:val="TableNormal0"/>
              <w:keepNext/>
            </w:pPr>
          </w:p>
        </w:tc>
      </w:tr>
    </w:tbl>
    <w:p w14:paraId="3B1D4AD1" w14:textId="77777777" w:rsidR="006B020F" w:rsidRDefault="006B020F" w:rsidP="006B020F">
      <w:pPr>
        <w:rPr>
          <w:lang w:val="nl"/>
        </w:rPr>
      </w:pP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DA0936" w:rsidRPr="00D92D58" w14:paraId="3B1D4AD6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D2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D3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D4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D5" w14:textId="77777777" w:rsidR="00DA0936" w:rsidRDefault="00DA0936" w:rsidP="00DA0936">
            <w:pPr>
              <w:keepNext/>
              <w:rPr>
                <w:b/>
                <w:bCs/>
                <w:lang w:val="nl"/>
              </w:rPr>
            </w:pPr>
          </w:p>
        </w:tc>
      </w:tr>
      <w:tr w:rsidR="00DA0936" w:rsidRPr="00D92D58" w14:paraId="3B1D4ADB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D7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D8" w14:textId="77777777" w:rsidR="00DA0936" w:rsidRPr="00D92D58" w:rsidRDefault="00DA0936" w:rsidP="00DA0936">
            <w:pPr>
              <w:pStyle w:val="TableNormal0"/>
              <w:keepNext/>
            </w:pPr>
            <w:r>
              <w:t>C2.3.10.2.1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D9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DA" w14:textId="77777777" w:rsidR="00DA0936" w:rsidRPr="00D92D58" w:rsidRDefault="00DA0936" w:rsidP="00DA0936">
            <w:pPr>
              <w:pStyle w:val="TableNormal0"/>
              <w:keepNext/>
            </w:pPr>
          </w:p>
        </w:tc>
      </w:tr>
      <w:tr w:rsidR="00DA0936" w:rsidRPr="00D92D58" w14:paraId="3B1D4AE0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DC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DD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DE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DF" w14:textId="77777777" w:rsidR="00DA0936" w:rsidRPr="00D92D58" w:rsidRDefault="00DA0936" w:rsidP="00DA0936">
            <w:pPr>
              <w:pStyle w:val="TableNormal0"/>
              <w:keepNext/>
            </w:pPr>
          </w:p>
        </w:tc>
      </w:tr>
    </w:tbl>
    <w:p w14:paraId="3B1D4AE1" w14:textId="77777777" w:rsidR="00DA0936" w:rsidRPr="0077218A" w:rsidRDefault="00DA0936" w:rsidP="006B020F">
      <w:pPr>
        <w:rPr>
          <w:lang w:val="nl"/>
        </w:rPr>
      </w:pPr>
    </w:p>
    <w:p w14:paraId="3B1D4AE2" w14:textId="77777777" w:rsidR="00AE3B35" w:rsidRPr="00E42CA7" w:rsidRDefault="00AE3B35" w:rsidP="00C76F1B">
      <w:pPr>
        <w:pStyle w:val="Heading4"/>
      </w:pPr>
      <w:bookmarkStart w:id="693" w:name="_Toc274836496"/>
      <w:r w:rsidRPr="00882B93">
        <w:rPr>
          <w:noProof/>
        </w:rPr>
        <w:t>SVA302</w:t>
      </w:r>
      <w:r w:rsidRPr="00E42CA7">
        <w:t xml:space="preserve"> - </w:t>
      </w:r>
      <w:r>
        <w:rPr>
          <w:noProof/>
        </w:rPr>
        <w:t>????? Nieuwe klep ?</w:t>
      </w:r>
      <w:bookmarkEnd w:id="691"/>
      <w:bookmarkEnd w:id="693"/>
    </w:p>
    <w:p w14:paraId="3B1D4AE3" w14:textId="77777777" w:rsidR="00AE3B35" w:rsidRDefault="00AE3B35" w:rsidP="00AE3B3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933C29" w:rsidRPr="00D92D58" w14:paraId="3B1D4AE7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E4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E5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E6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</w:p>
        </w:tc>
      </w:tr>
      <w:tr w:rsidR="00933C29" w:rsidRPr="00D92D58" w14:paraId="3B1D4AEB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E8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E9" w14:textId="77777777" w:rsidR="00933C29" w:rsidRPr="00D92D58" w:rsidRDefault="00A453F0" w:rsidP="00933C29">
            <w:pPr>
              <w:pStyle w:val="TableNormal0"/>
              <w:keepNext/>
            </w:pPr>
            <w:r>
              <w:t>manueel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EA" w14:textId="77777777" w:rsidR="00933C29" w:rsidRPr="00D92D58" w:rsidRDefault="00933C29" w:rsidP="00933C29">
            <w:pPr>
              <w:pStyle w:val="TableNormal0"/>
              <w:keepNext/>
            </w:pPr>
          </w:p>
        </w:tc>
      </w:tr>
      <w:tr w:rsidR="00933C29" w:rsidRPr="00D92D58" w14:paraId="3B1D4AEF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EC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ED" w14:textId="77777777" w:rsidR="00933C29" w:rsidRPr="00D92D58" w:rsidRDefault="00933C29" w:rsidP="00933C29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EE" w14:textId="77777777" w:rsidR="00933C29" w:rsidRPr="00D92D58" w:rsidRDefault="00933C29" w:rsidP="00933C29">
            <w:pPr>
              <w:pStyle w:val="TableNormal0"/>
              <w:keepNext/>
            </w:pPr>
          </w:p>
        </w:tc>
      </w:tr>
    </w:tbl>
    <w:p w14:paraId="3B1D4AF0" w14:textId="77777777" w:rsidR="00AE3B35" w:rsidRDefault="00AE3B35" w:rsidP="00AE3B35"/>
    <w:p w14:paraId="3B1D4AF1" w14:textId="77777777" w:rsidR="00AE3B35" w:rsidRPr="00E42CA7" w:rsidRDefault="00AE3B35" w:rsidP="00C76F1B">
      <w:pPr>
        <w:pStyle w:val="Heading4"/>
      </w:pPr>
      <w:bookmarkStart w:id="694" w:name="_Toc264036428"/>
      <w:bookmarkStart w:id="695" w:name="_Toc274836497"/>
      <w:r w:rsidRPr="00882B93">
        <w:rPr>
          <w:noProof/>
        </w:rPr>
        <w:t>SVA303</w:t>
      </w:r>
      <w:r w:rsidRPr="00E42CA7">
        <w:t xml:space="preserve"> - </w:t>
      </w:r>
      <w:r w:rsidRPr="00882B93">
        <w:rPr>
          <w:noProof/>
        </w:rPr>
        <w:t>Klep NaOH naar verdeeltank</w:t>
      </w:r>
      <w:bookmarkEnd w:id="694"/>
      <w:bookmarkEnd w:id="695"/>
    </w:p>
    <w:p w14:paraId="3B1D4AF2" w14:textId="77777777" w:rsidR="00AE3B35" w:rsidRDefault="00AE3B35" w:rsidP="00AE3B35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933C29" w:rsidRPr="00D92D58" w14:paraId="3B1D4AF6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F3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F4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AF5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</w:p>
        </w:tc>
      </w:tr>
      <w:tr w:rsidR="00933C29" w:rsidRPr="00D92D58" w14:paraId="3B1D4AFA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F7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F8" w14:textId="77777777" w:rsidR="00933C29" w:rsidRPr="00D92D58" w:rsidRDefault="00A453F0" w:rsidP="00933C29">
            <w:pPr>
              <w:pStyle w:val="TableNormal0"/>
              <w:keepNext/>
            </w:pPr>
            <w:r>
              <w:t>manueel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AF9" w14:textId="77777777" w:rsidR="00933C29" w:rsidRPr="00D92D58" w:rsidRDefault="00933C29" w:rsidP="00933C29">
            <w:pPr>
              <w:pStyle w:val="TableNormal0"/>
              <w:keepNext/>
            </w:pPr>
          </w:p>
        </w:tc>
      </w:tr>
      <w:tr w:rsidR="00933C29" w:rsidRPr="00D92D58" w14:paraId="3B1D4AFE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FB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FC" w14:textId="77777777" w:rsidR="00933C29" w:rsidRPr="00D92D58" w:rsidRDefault="00933C29" w:rsidP="00933C29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AFD" w14:textId="77777777" w:rsidR="00933C29" w:rsidRPr="00D92D58" w:rsidRDefault="00933C29" w:rsidP="00933C29">
            <w:pPr>
              <w:pStyle w:val="TableNormal0"/>
              <w:keepNext/>
            </w:pPr>
          </w:p>
        </w:tc>
      </w:tr>
    </w:tbl>
    <w:p w14:paraId="3B1D4AFF" w14:textId="77777777" w:rsidR="00A249D7" w:rsidRDefault="00A249D7" w:rsidP="00A249D7">
      <w:bookmarkStart w:id="696" w:name="_Toc264036429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DA0936" w:rsidRPr="00D92D58" w14:paraId="3B1D4B04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00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IO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01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Connectie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02" w14:textId="77777777" w:rsidR="00DA0936" w:rsidRPr="00D92D58" w:rsidRDefault="00DA0936" w:rsidP="00DA09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Tag</w:t>
            </w: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03" w14:textId="77777777" w:rsidR="00DA0936" w:rsidRDefault="00DA0936" w:rsidP="00DA0936">
            <w:pPr>
              <w:keepNext/>
              <w:rPr>
                <w:b/>
                <w:bCs/>
                <w:lang w:val="nl"/>
              </w:rPr>
            </w:pPr>
          </w:p>
        </w:tc>
      </w:tr>
      <w:tr w:rsidR="00DA0936" w:rsidRPr="00D92D58" w14:paraId="3B1D4B09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05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06" w14:textId="77777777" w:rsidR="00DA0936" w:rsidRPr="00D92D58" w:rsidRDefault="00DA0936" w:rsidP="00DA0936">
            <w:pPr>
              <w:pStyle w:val="TableNormal0"/>
              <w:keepNext/>
            </w:pPr>
            <w:r>
              <w:t>C2.3.10.2.5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07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08" w14:textId="77777777" w:rsidR="00DA0936" w:rsidRPr="00D92D58" w:rsidRDefault="00DA0936" w:rsidP="00DA0936">
            <w:pPr>
              <w:pStyle w:val="TableNormal0"/>
              <w:keepNext/>
            </w:pPr>
          </w:p>
        </w:tc>
      </w:tr>
      <w:tr w:rsidR="00DA0936" w:rsidRPr="00D92D58" w14:paraId="3B1D4B0E" w14:textId="77777777" w:rsidTr="00DA0936">
        <w:tc>
          <w:tcPr>
            <w:tcW w:w="5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0A" w14:textId="77777777" w:rsidR="00DA0936" w:rsidRPr="00D92D58" w:rsidRDefault="00DA0936" w:rsidP="00DA09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20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0B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0C" w14:textId="77777777" w:rsidR="00DA0936" w:rsidRPr="00D92D58" w:rsidRDefault="00DA0936" w:rsidP="00DA0936">
            <w:pPr>
              <w:pStyle w:val="TableNormal0"/>
              <w:keepNext/>
            </w:pPr>
          </w:p>
        </w:tc>
        <w:tc>
          <w:tcPr>
            <w:tcW w:w="56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0D" w14:textId="77777777" w:rsidR="00DA0936" w:rsidRPr="00D92D58" w:rsidRDefault="00DA0936" w:rsidP="00DA0936">
            <w:pPr>
              <w:pStyle w:val="TableNormal0"/>
              <w:keepNext/>
            </w:pPr>
          </w:p>
        </w:tc>
      </w:tr>
    </w:tbl>
    <w:p w14:paraId="3B1D4B0F" w14:textId="77777777" w:rsidR="00DA0936" w:rsidRPr="00A249D7" w:rsidRDefault="00DA0936" w:rsidP="00A249D7"/>
    <w:p w14:paraId="3B1D4B10" w14:textId="77777777" w:rsidR="00933C29" w:rsidRPr="00E42CA7" w:rsidRDefault="00933C29" w:rsidP="00C76F1B">
      <w:pPr>
        <w:pStyle w:val="Heading4"/>
      </w:pPr>
      <w:bookmarkStart w:id="697" w:name="_Toc274836498"/>
      <w:r w:rsidRPr="00882B93">
        <w:rPr>
          <w:noProof/>
        </w:rPr>
        <w:t>LT303</w:t>
      </w:r>
      <w:r w:rsidRPr="00E42CA7">
        <w:t xml:space="preserve"> - </w:t>
      </w:r>
      <w:r w:rsidRPr="00882B93">
        <w:rPr>
          <w:noProof/>
        </w:rPr>
        <w:t>Niveaumeting sodaketel 25% TAG nr. gewijzigd van LT612 nr. LT303.</w:t>
      </w:r>
      <w:bookmarkEnd w:id="696"/>
      <w:bookmarkEnd w:id="697"/>
    </w:p>
    <w:p w14:paraId="3B1D4B11" w14:textId="77777777" w:rsidR="00933C29" w:rsidRPr="002C6541" w:rsidRDefault="00933C29" w:rsidP="00933C29">
      <w:pPr>
        <w:keepNext/>
        <w:rPr>
          <w:lang w:val="en-US"/>
        </w:rPr>
      </w:pPr>
      <w:r w:rsidRPr="002C6541">
        <w:rPr>
          <w:rStyle w:val="Strong"/>
          <w:lang w:val="en-US"/>
        </w:rPr>
        <w:t>Type:</w:t>
      </w:r>
      <w:r w:rsidRPr="002C6541">
        <w:rPr>
          <w:lang w:val="en-US"/>
        </w:rPr>
        <w:t xml:space="preserve"> </w:t>
      </w:r>
      <w:r w:rsidRPr="002C6541">
        <w:rPr>
          <w:noProof/>
          <w:lang w:val="en-US"/>
        </w:rPr>
        <w:t>Niveau</w:t>
      </w:r>
      <w:r w:rsidRPr="002C6541">
        <w:rPr>
          <w:lang w:val="en-US"/>
        </w:rPr>
        <w:t xml:space="preserve"> - </w:t>
      </w:r>
      <w:r w:rsidRPr="002C6541">
        <w:rPr>
          <w:noProof/>
          <w:lang w:val="en-US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933C29" w:rsidRPr="00D92D58" w14:paraId="3B1D4B16" w14:textId="77777777" w:rsidTr="00933C2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12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13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14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15" w14:textId="77777777" w:rsidR="00933C29" w:rsidRPr="00D92D58" w:rsidRDefault="00933C29" w:rsidP="00933C29">
            <w:pPr>
              <w:keepNext/>
              <w:rPr>
                <w:b/>
                <w:bCs/>
                <w:lang w:val="nl"/>
              </w:rPr>
            </w:pPr>
          </w:p>
        </w:tc>
      </w:tr>
      <w:tr w:rsidR="00933C29" w:rsidRPr="00D92D58" w14:paraId="3B1D4B1B" w14:textId="77777777" w:rsidTr="00933C2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17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18" w14:textId="77777777" w:rsidR="00933C29" w:rsidRPr="00D92D58" w:rsidRDefault="00933C29" w:rsidP="00933C2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19" w14:textId="77777777" w:rsidR="00933C29" w:rsidRPr="00933C29" w:rsidRDefault="00933C29" w:rsidP="00933C2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1A" w14:textId="77777777" w:rsidR="00933C29" w:rsidRPr="00933C29" w:rsidRDefault="00933C29" w:rsidP="00933C29">
            <w:pPr>
              <w:keepNext/>
            </w:pPr>
          </w:p>
        </w:tc>
      </w:tr>
      <w:tr w:rsidR="00933C29" w:rsidRPr="00D92D58" w14:paraId="3B1D4B20" w14:textId="77777777" w:rsidTr="00933C2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1C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1D" w14:textId="77777777" w:rsidR="00933C29" w:rsidRPr="00D92D58" w:rsidRDefault="00A249D7" w:rsidP="00933C29">
            <w:pPr>
              <w:pStyle w:val="TableNormal0"/>
              <w:keepNext/>
            </w:pPr>
            <w:r>
              <w:t>6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1E" w14:textId="77777777" w:rsidR="00933C29" w:rsidRPr="00933C29" w:rsidRDefault="00933C29" w:rsidP="00933C2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1F" w14:textId="77777777" w:rsidR="00933C29" w:rsidRPr="00933C29" w:rsidRDefault="00933C29" w:rsidP="00933C29">
            <w:pPr>
              <w:keepNext/>
            </w:pPr>
          </w:p>
        </w:tc>
      </w:tr>
      <w:tr w:rsidR="00933C29" w:rsidRPr="00D92D58" w14:paraId="3B1D4B25" w14:textId="77777777" w:rsidTr="00933C2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21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22" w14:textId="77777777" w:rsidR="00933C29" w:rsidRPr="00D92D58" w:rsidRDefault="00A249D7" w:rsidP="00933C2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23" w14:textId="77777777" w:rsidR="00933C29" w:rsidRPr="00933C29" w:rsidRDefault="00933C29" w:rsidP="00933C2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24" w14:textId="77777777" w:rsidR="00933C29" w:rsidRPr="00933C29" w:rsidRDefault="00933C29" w:rsidP="00933C29">
            <w:pPr>
              <w:keepNext/>
            </w:pPr>
          </w:p>
        </w:tc>
      </w:tr>
      <w:tr w:rsidR="00933C29" w:rsidRPr="00D92D58" w14:paraId="3B1D4B2A" w14:textId="77777777" w:rsidTr="00933C2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6" w14:textId="77777777" w:rsidR="00933C29" w:rsidRPr="00D92D58" w:rsidRDefault="00933C29" w:rsidP="00933C2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7" w14:textId="77777777" w:rsidR="00933C29" w:rsidRPr="00D92D58" w:rsidRDefault="00933C29" w:rsidP="00933C2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8" w14:textId="77777777" w:rsidR="00933C29" w:rsidRPr="00D92D58" w:rsidRDefault="00933C29" w:rsidP="00933C2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9" w14:textId="77777777" w:rsidR="00933C29" w:rsidRPr="00D92D58" w:rsidRDefault="00933C29" w:rsidP="00933C29">
            <w:pPr>
              <w:keepNext/>
            </w:pPr>
          </w:p>
        </w:tc>
      </w:tr>
      <w:tr w:rsidR="00F71B8F" w:rsidRPr="00D92D58" w14:paraId="3B1D4B2F" w14:textId="77777777" w:rsidTr="00933C2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B" w14:textId="77777777" w:rsidR="00F71B8F" w:rsidRPr="00D92D58" w:rsidRDefault="00F71B8F" w:rsidP="00933C29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C" w14:textId="77777777" w:rsidR="00F71B8F" w:rsidRPr="00D92D58" w:rsidRDefault="00F71B8F" w:rsidP="00933C2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D" w14:textId="77777777" w:rsidR="00F71B8F" w:rsidRPr="00D92D58" w:rsidRDefault="00F71B8F" w:rsidP="00933C2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2E" w14:textId="77777777" w:rsidR="00F71B8F" w:rsidRPr="00D92D58" w:rsidRDefault="00F71B8F" w:rsidP="00933C29">
            <w:pPr>
              <w:keepNext/>
            </w:pPr>
          </w:p>
        </w:tc>
      </w:tr>
      <w:tr w:rsidR="00F71B8F" w:rsidRPr="00D92D58" w14:paraId="3B1D4B34" w14:textId="77777777" w:rsidTr="00933C2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30" w14:textId="77777777" w:rsidR="00F71B8F" w:rsidRPr="00D92D58" w:rsidRDefault="00F71B8F" w:rsidP="00933C29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 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31" w14:textId="77777777" w:rsidR="00F71B8F" w:rsidRPr="00D92D58" w:rsidRDefault="00F71B8F" w:rsidP="00933C29">
            <w:pPr>
              <w:pStyle w:val="TableNormal0"/>
              <w:keepNext/>
            </w:pPr>
            <w:r>
              <w:t>C2.3.10.3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32" w14:textId="77777777" w:rsidR="00F71B8F" w:rsidRPr="00D92D58" w:rsidRDefault="00F71B8F" w:rsidP="00933C2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33" w14:textId="77777777" w:rsidR="00F71B8F" w:rsidRPr="00D92D58" w:rsidRDefault="00F71B8F" w:rsidP="00933C29">
            <w:pPr>
              <w:keepNext/>
            </w:pPr>
          </w:p>
        </w:tc>
      </w:tr>
    </w:tbl>
    <w:p w14:paraId="3B1D4B35" w14:textId="77777777" w:rsidR="00A249D7" w:rsidRDefault="006178EB" w:rsidP="00A249D7">
      <w:bookmarkStart w:id="698" w:name="_Toc264036431"/>
      <w:r>
        <w:t>LT303: vergrendeling zetten op de pompen die eronder staan.</w:t>
      </w:r>
    </w:p>
    <w:p w14:paraId="3B1D4B36" w14:textId="77777777" w:rsidR="006178EB" w:rsidRPr="00A249D7" w:rsidRDefault="006178EB" w:rsidP="00A249D7"/>
    <w:p w14:paraId="3B1D4B37" w14:textId="77777777" w:rsidR="00E844FC" w:rsidRDefault="00E844FC" w:rsidP="00C76F1B">
      <w:pPr>
        <w:pStyle w:val="Heading4"/>
      </w:pPr>
      <w:bookmarkStart w:id="699" w:name="_Toc274836499"/>
      <w:bookmarkStart w:id="700" w:name="_Toc264036526"/>
      <w:bookmarkStart w:id="701" w:name="_Toc264036432"/>
      <w:bookmarkEnd w:id="698"/>
      <w:r>
        <w:t>Regeling FT402 – FIC303b – CPU303b</w:t>
      </w:r>
      <w:bookmarkEnd w:id="699"/>
    </w:p>
    <w:p w14:paraId="3B1D4B38" w14:textId="77777777" w:rsidR="00E844FC" w:rsidRPr="00E42CA7" w:rsidRDefault="00E844FC" w:rsidP="005C60C4">
      <w:pPr>
        <w:pStyle w:val="Heading5"/>
      </w:pPr>
      <w:bookmarkStart w:id="702" w:name="_Toc274836500"/>
      <w:r w:rsidRPr="00882B93">
        <w:rPr>
          <w:noProof/>
        </w:rPr>
        <w:t>FT402</w:t>
      </w:r>
      <w:r w:rsidRPr="00E42CA7">
        <w:t xml:space="preserve"> - </w:t>
      </w:r>
      <w:r w:rsidRPr="00882B93">
        <w:rPr>
          <w:noProof/>
        </w:rPr>
        <w:t>Debietmeting CPU303b Soda naar wastank na flotatie</w:t>
      </w:r>
      <w:bookmarkEnd w:id="702"/>
    </w:p>
    <w:p w14:paraId="3B1D4B39" w14:textId="77777777" w:rsidR="00E844FC" w:rsidRPr="00E844FC" w:rsidRDefault="00E844FC" w:rsidP="00E844FC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Debiet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  <w:r>
        <w:t xml:space="preserve">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E844FC" w:rsidRPr="00D92D58" w14:paraId="3B1D4B3E" w14:textId="77777777" w:rsidTr="004572DE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3A" w14:textId="77777777" w:rsidR="00E844FC" w:rsidRPr="00D92D58" w:rsidRDefault="00E844FC" w:rsidP="00E844F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3B" w14:textId="77777777" w:rsidR="00E844FC" w:rsidRPr="00D92D58" w:rsidRDefault="00E844FC" w:rsidP="00E844F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3C" w14:textId="77777777" w:rsidR="00E844FC" w:rsidRPr="00D92D58" w:rsidRDefault="00E844FC" w:rsidP="00E844F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3D" w14:textId="77777777" w:rsidR="00E844FC" w:rsidRPr="00D92D58" w:rsidRDefault="00E844FC" w:rsidP="00E844FC">
            <w:pPr>
              <w:keepNext/>
              <w:rPr>
                <w:b/>
                <w:bCs/>
                <w:lang w:val="nl"/>
              </w:rPr>
            </w:pPr>
          </w:p>
        </w:tc>
      </w:tr>
      <w:tr w:rsidR="00E844FC" w:rsidRPr="00D92D58" w14:paraId="3B1D4B43" w14:textId="77777777" w:rsidTr="004572DE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3F" w14:textId="77777777" w:rsidR="00E844FC" w:rsidRPr="00D92D58" w:rsidRDefault="00E844FC" w:rsidP="00E844F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40" w14:textId="77777777" w:rsidR="00E844FC" w:rsidRPr="00D92D58" w:rsidRDefault="00E844FC" w:rsidP="00E844F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41" w14:textId="77777777" w:rsidR="00E844FC" w:rsidRPr="00933C29" w:rsidRDefault="00E844FC" w:rsidP="00E844F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42" w14:textId="77777777" w:rsidR="00E844FC" w:rsidRPr="00933C29" w:rsidRDefault="00E844FC" w:rsidP="00E844FC">
            <w:pPr>
              <w:keepNext/>
            </w:pPr>
          </w:p>
        </w:tc>
      </w:tr>
      <w:tr w:rsidR="00E844FC" w:rsidRPr="00D92D58" w14:paraId="3B1D4B48" w14:textId="77777777" w:rsidTr="004572DE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44" w14:textId="77777777" w:rsidR="00E844FC" w:rsidRPr="00D92D58" w:rsidRDefault="00E844FC" w:rsidP="00E844F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45" w14:textId="77777777" w:rsidR="00E844FC" w:rsidRPr="00D92D58" w:rsidRDefault="00E844FC" w:rsidP="00E844FC">
            <w:pPr>
              <w:pStyle w:val="TableNormal0"/>
              <w:keepNext/>
            </w:pPr>
            <w:r>
              <w:t>30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46" w14:textId="77777777" w:rsidR="00E844FC" w:rsidRPr="00933C29" w:rsidRDefault="00E844FC" w:rsidP="00E844F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47" w14:textId="77777777" w:rsidR="00E844FC" w:rsidRPr="00933C29" w:rsidRDefault="00E844FC" w:rsidP="00E844FC">
            <w:pPr>
              <w:keepNext/>
            </w:pPr>
          </w:p>
        </w:tc>
      </w:tr>
      <w:tr w:rsidR="00E844FC" w:rsidRPr="00D92D58" w14:paraId="3B1D4B4D" w14:textId="77777777" w:rsidTr="004572DE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49" w14:textId="77777777" w:rsidR="00E844FC" w:rsidRPr="00D92D58" w:rsidRDefault="00E844FC" w:rsidP="00E844F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4A" w14:textId="77777777" w:rsidR="00E844FC" w:rsidRPr="00D92D58" w:rsidRDefault="00E844FC" w:rsidP="00E844FC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4B" w14:textId="77777777" w:rsidR="00E844FC" w:rsidRPr="00933C29" w:rsidRDefault="00E844FC" w:rsidP="00E844F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4C" w14:textId="77777777" w:rsidR="00E844FC" w:rsidRPr="00933C29" w:rsidRDefault="00E844FC" w:rsidP="00E844FC">
            <w:pPr>
              <w:keepNext/>
            </w:pPr>
          </w:p>
        </w:tc>
      </w:tr>
      <w:tr w:rsidR="00E844FC" w:rsidRPr="00D92D58" w14:paraId="3B1D4B52" w14:textId="77777777" w:rsidTr="004572DE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4E" w14:textId="77777777" w:rsidR="00E844FC" w:rsidRPr="00D92D58" w:rsidRDefault="00E844FC" w:rsidP="00E844F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4F" w14:textId="77777777" w:rsidR="00E844FC" w:rsidRPr="00D92D58" w:rsidRDefault="00E844FC" w:rsidP="00E844F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50" w14:textId="77777777" w:rsidR="00E844FC" w:rsidRPr="00D92D58" w:rsidRDefault="00E844FC" w:rsidP="00E844F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51" w14:textId="77777777" w:rsidR="00E844FC" w:rsidRPr="00D92D58" w:rsidRDefault="00E844FC" w:rsidP="00E844FC">
            <w:pPr>
              <w:keepNext/>
            </w:pPr>
          </w:p>
        </w:tc>
      </w:tr>
    </w:tbl>
    <w:p w14:paraId="3B1D4B53" w14:textId="77777777" w:rsidR="00C427AC" w:rsidRPr="00C427AC" w:rsidRDefault="00C427AC" w:rsidP="00C427AC"/>
    <w:p w14:paraId="3B1D4B54" w14:textId="77777777" w:rsidR="00E844FC" w:rsidRPr="00E42CA7" w:rsidRDefault="00E844FC" w:rsidP="005C60C4">
      <w:pPr>
        <w:pStyle w:val="Heading5"/>
      </w:pPr>
      <w:bookmarkStart w:id="703" w:name="_Toc274836501"/>
      <w:r>
        <w:rPr>
          <w:noProof/>
        </w:rPr>
        <w:t>FIC303b</w:t>
      </w:r>
      <w:r w:rsidRPr="00E42CA7">
        <w:t xml:space="preserve"> - </w:t>
      </w:r>
      <w:r w:rsidRPr="00882B93">
        <w:rPr>
          <w:noProof/>
        </w:rPr>
        <w:t>Debietregeling CPU303</w:t>
      </w:r>
      <w:r>
        <w:rPr>
          <w:noProof/>
        </w:rPr>
        <w:t>b</w:t>
      </w:r>
      <w:bookmarkEnd w:id="703"/>
    </w:p>
    <w:p w14:paraId="3B1D4B55" w14:textId="77777777" w:rsidR="00E844FC" w:rsidRDefault="00E844FC" w:rsidP="00E844F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E844FC" w:rsidRPr="00D92D58" w14:paraId="3B1D4B59" w14:textId="77777777" w:rsidTr="004572DE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56" w14:textId="77777777" w:rsidR="00E844FC" w:rsidRPr="00D92D58" w:rsidRDefault="00E844FC" w:rsidP="004572DE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57" w14:textId="77777777" w:rsidR="00E844FC" w:rsidRPr="00D92D58" w:rsidRDefault="00E844FC" w:rsidP="004572DE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58" w14:textId="77777777" w:rsidR="00E844FC" w:rsidRPr="00D92D58" w:rsidRDefault="00E844FC" w:rsidP="004572DE">
            <w:pPr>
              <w:keepNext/>
              <w:rPr>
                <w:b/>
                <w:bCs/>
                <w:lang w:val="nl"/>
              </w:rPr>
            </w:pPr>
          </w:p>
        </w:tc>
      </w:tr>
      <w:tr w:rsidR="00E844FC" w:rsidRPr="00D92D58" w14:paraId="3B1D4B5D" w14:textId="77777777" w:rsidTr="004572D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5A" w14:textId="77777777" w:rsidR="00E844FC" w:rsidRPr="00D92D58" w:rsidRDefault="00E844FC" w:rsidP="004572DE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5B" w14:textId="77777777" w:rsidR="00E844FC" w:rsidRPr="00D92D58" w:rsidRDefault="00E844FC" w:rsidP="004572DE">
            <w:pPr>
              <w:pStyle w:val="TableNormal0"/>
              <w:keepNext/>
            </w:pPr>
            <w:r>
              <w:t>FT402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5C" w14:textId="77777777" w:rsidR="00E844FC" w:rsidRPr="00D92D58" w:rsidRDefault="00E844FC" w:rsidP="004572DE">
            <w:pPr>
              <w:keepNext/>
              <w:rPr>
                <w:lang w:val="nl"/>
              </w:rPr>
            </w:pPr>
          </w:p>
        </w:tc>
      </w:tr>
      <w:tr w:rsidR="00E844FC" w:rsidRPr="00D92D58" w14:paraId="3B1D4B61" w14:textId="77777777" w:rsidTr="004572D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5E" w14:textId="77777777" w:rsidR="00E844FC" w:rsidRPr="00D92D58" w:rsidRDefault="00E844FC" w:rsidP="004572DE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Out 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5F" w14:textId="77777777" w:rsidR="00E844FC" w:rsidRPr="00D92D58" w:rsidRDefault="00E844FC" w:rsidP="004572DE">
            <w:pPr>
              <w:pStyle w:val="TableNormal0"/>
              <w:keepNext/>
            </w:pPr>
            <w:r>
              <w:t>CPU303b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60" w14:textId="77777777" w:rsidR="00E844FC" w:rsidRPr="00D92D58" w:rsidRDefault="00E844FC" w:rsidP="004572DE">
            <w:pPr>
              <w:keepNext/>
              <w:rPr>
                <w:lang w:val="nl"/>
              </w:rPr>
            </w:pPr>
          </w:p>
        </w:tc>
      </w:tr>
      <w:tr w:rsidR="00E844FC" w:rsidRPr="00D92D58" w14:paraId="3B1D4B65" w14:textId="77777777" w:rsidTr="004572D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62" w14:textId="77777777" w:rsidR="00E844FC" w:rsidRPr="00D92D58" w:rsidRDefault="00E844FC" w:rsidP="004572DE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63" w14:textId="77777777" w:rsidR="00E844FC" w:rsidRPr="00D92D58" w:rsidRDefault="00E844FC" w:rsidP="004572DE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64" w14:textId="77777777" w:rsidR="00E844FC" w:rsidRPr="00D92D58" w:rsidRDefault="00E844FC" w:rsidP="004572DE">
            <w:pPr>
              <w:keepNext/>
              <w:rPr>
                <w:lang w:val="nl"/>
              </w:rPr>
            </w:pPr>
          </w:p>
        </w:tc>
      </w:tr>
      <w:tr w:rsidR="00E844FC" w:rsidRPr="00FF4590" w14:paraId="3B1D4B69" w14:textId="77777777" w:rsidTr="004572D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66" w14:textId="77777777" w:rsidR="00E844FC" w:rsidRPr="00D92D58" w:rsidRDefault="00E844FC" w:rsidP="004572DE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67" w14:textId="77777777" w:rsidR="00E844FC" w:rsidRPr="00E844FC" w:rsidRDefault="00E844FC" w:rsidP="004572DE">
            <w:pPr>
              <w:pStyle w:val="TableNormal0"/>
              <w:keepNext/>
              <w:keepLines/>
              <w:rPr>
                <w:lang w:val="nl-BE"/>
              </w:rPr>
            </w:pPr>
            <w:r w:rsidRPr="00E844FC">
              <w:rPr>
                <w:lang w:val="nl-BE"/>
              </w:rPr>
              <w:t>Regeling wordt gestart als CPU303b draait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68" w14:textId="77777777" w:rsidR="00E844FC" w:rsidRPr="00E844FC" w:rsidRDefault="00E844FC" w:rsidP="004572DE">
            <w:pPr>
              <w:keepNext/>
            </w:pPr>
          </w:p>
        </w:tc>
      </w:tr>
      <w:tr w:rsidR="00E844FC" w:rsidRPr="00D92D58" w14:paraId="3B1D4B6D" w14:textId="77777777" w:rsidTr="004572D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6A" w14:textId="77777777" w:rsidR="00E844FC" w:rsidRPr="00D92D58" w:rsidRDefault="00E844FC" w:rsidP="004572DE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6B" w14:textId="77777777" w:rsidR="00E844FC" w:rsidRPr="00D92D58" w:rsidRDefault="00E844FC" w:rsidP="004572DE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6C" w14:textId="77777777" w:rsidR="00E844FC" w:rsidRPr="00D92D58" w:rsidRDefault="00E844FC" w:rsidP="004572DE">
            <w:pPr>
              <w:keepNext/>
              <w:rPr>
                <w:lang w:val="en-US"/>
              </w:rPr>
            </w:pPr>
          </w:p>
        </w:tc>
      </w:tr>
      <w:tr w:rsidR="00E844FC" w:rsidRPr="00D92D58" w14:paraId="3B1D4B71" w14:textId="77777777" w:rsidTr="004572D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6E" w14:textId="77777777" w:rsidR="00E844FC" w:rsidRPr="00D92D58" w:rsidRDefault="00E844FC" w:rsidP="004572DE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6F" w14:textId="77777777" w:rsidR="00E844FC" w:rsidRPr="00D92D58" w:rsidRDefault="00E844FC" w:rsidP="004572DE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70" w14:textId="77777777" w:rsidR="00E844FC" w:rsidRPr="00D92D58" w:rsidRDefault="00E844FC" w:rsidP="004572DE">
            <w:pPr>
              <w:keepNext/>
              <w:rPr>
                <w:lang w:val="en-US"/>
              </w:rPr>
            </w:pPr>
          </w:p>
        </w:tc>
      </w:tr>
    </w:tbl>
    <w:p w14:paraId="3B1D4B72" w14:textId="77777777" w:rsidR="00E844FC" w:rsidRPr="0077218A" w:rsidRDefault="00E844FC" w:rsidP="00E844FC">
      <w:pPr>
        <w:rPr>
          <w:lang w:val="nl"/>
        </w:rPr>
      </w:pPr>
    </w:p>
    <w:p w14:paraId="3B1D4B73" w14:textId="77777777" w:rsidR="00A71EB3" w:rsidRPr="00E42CA7" w:rsidRDefault="00A71EB3" w:rsidP="005C60C4">
      <w:pPr>
        <w:pStyle w:val="Heading5"/>
      </w:pPr>
      <w:bookmarkStart w:id="704" w:name="_Toc274836502"/>
      <w:r w:rsidRPr="00882B93">
        <w:rPr>
          <w:noProof/>
        </w:rPr>
        <w:t>CPU303b</w:t>
      </w:r>
      <w:r w:rsidRPr="00E42CA7">
        <w:t xml:space="preserve"> - </w:t>
      </w:r>
      <w:r w:rsidRPr="00882B93">
        <w:rPr>
          <w:noProof/>
        </w:rPr>
        <w:t>Sodapomp naar wastank na flotatie</w:t>
      </w:r>
      <w:bookmarkEnd w:id="700"/>
      <w:bookmarkEnd w:id="704"/>
    </w:p>
    <w:p w14:paraId="3B1D4B74" w14:textId="77777777" w:rsidR="00A71EB3" w:rsidRPr="00F46AAA" w:rsidRDefault="00A71EB3" w:rsidP="00A71EB3">
      <w:pPr>
        <w:rPr>
          <w:lang w:val="nl"/>
        </w:rPr>
      </w:pPr>
      <w:r w:rsidRPr="00E42CA7">
        <w:rPr>
          <w:rStyle w:val="Strong"/>
        </w:rPr>
        <w:t>Type:</w:t>
      </w:r>
      <w:r w:rsidR="00E844FC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E844FC">
        <w:rPr>
          <w:noProof/>
          <w:lang w:val="nl"/>
        </w:rPr>
        <w:t xml:space="preserve"> - FS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71EB3" w:rsidRPr="00D92D58" w14:paraId="3B1D4B78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75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76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77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A71EB3" w:rsidRPr="00D92D58" w14:paraId="3B1D4B7C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79" w14:textId="77777777" w:rsidR="00A71EB3" w:rsidRPr="00D92D58" w:rsidRDefault="00A71EB3" w:rsidP="00A71EB3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7A" w14:textId="77777777" w:rsidR="00A71EB3" w:rsidRPr="00D92D58" w:rsidRDefault="00A71EB3" w:rsidP="00A71EB3">
            <w:pPr>
              <w:pStyle w:val="TableNormal0"/>
              <w:keepNext/>
              <w:keepLines/>
            </w:pPr>
            <w:r>
              <w:t>Hoofdsequentie:stap</w:t>
            </w:r>
            <w:r w:rsidR="00027C4A">
              <w:t>1</w:t>
            </w:r>
            <w:r w:rsidR="006D7000">
              <w:t>10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7B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</w:tr>
      <w:tr w:rsidR="00A71EB3" w:rsidRPr="00D92D58" w14:paraId="3B1D4B80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7D" w14:textId="77777777" w:rsidR="00A71EB3" w:rsidRPr="00D92D58" w:rsidRDefault="00A71EB3" w:rsidP="00A71EB3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7E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7F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</w:tr>
      <w:tr w:rsidR="00E844FC" w:rsidRPr="00D92D58" w14:paraId="3B1D4B84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81" w14:textId="77777777" w:rsidR="00E844FC" w:rsidRPr="00D92D58" w:rsidRDefault="00E844FC" w:rsidP="00A71EB3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Gewenste snelheid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82" w14:textId="77777777" w:rsidR="00E844FC" w:rsidRPr="00D92D58" w:rsidRDefault="00E844FC" w:rsidP="00A71EB3">
            <w:pPr>
              <w:pStyle w:val="TableNormal0"/>
              <w:keepNext/>
              <w:keepLines/>
            </w:pPr>
            <w:r>
              <w:t>FIC303b:Out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83" w14:textId="77777777" w:rsidR="00E844FC" w:rsidRPr="00D92D58" w:rsidRDefault="00E844FC" w:rsidP="00A71EB3">
            <w:pPr>
              <w:pStyle w:val="TableNormal0"/>
              <w:keepNext/>
              <w:keepLines/>
            </w:pPr>
          </w:p>
        </w:tc>
      </w:tr>
    </w:tbl>
    <w:p w14:paraId="3B1D4B85" w14:textId="77777777" w:rsidR="00A71EB3" w:rsidRDefault="00A71EB3" w:rsidP="00A71EB3">
      <w:pPr>
        <w:rPr>
          <w:lang w:val="nl"/>
        </w:rPr>
      </w:pP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F46AAA" w14:paraId="3B1D4B8A" w14:textId="77777777" w:rsidTr="00F46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86" w14:textId="77777777" w:rsidR="00F46AAA" w:rsidRPr="00D92D58" w:rsidRDefault="00F46AAA" w:rsidP="00F46AAA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IO</w:t>
            </w:r>
          </w:p>
        </w:tc>
        <w:tc>
          <w:tcPr>
            <w:tcW w:w="2080" w:type="dxa"/>
          </w:tcPr>
          <w:p w14:paraId="3B1D4B87" w14:textId="77777777" w:rsidR="00F46AAA" w:rsidRPr="00D92D58" w:rsidRDefault="00F46AAA" w:rsidP="00F46AA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Connectie</w:t>
            </w:r>
          </w:p>
        </w:tc>
        <w:tc>
          <w:tcPr>
            <w:tcW w:w="1701" w:type="dxa"/>
          </w:tcPr>
          <w:p w14:paraId="3B1D4B88" w14:textId="77777777" w:rsidR="00F46AAA" w:rsidRPr="00D92D58" w:rsidRDefault="00F46AAA" w:rsidP="00F46AA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Tag</w:t>
            </w:r>
          </w:p>
        </w:tc>
        <w:tc>
          <w:tcPr>
            <w:tcW w:w="5623" w:type="dxa"/>
          </w:tcPr>
          <w:p w14:paraId="3B1D4B89" w14:textId="77777777" w:rsidR="00F46AAA" w:rsidRDefault="00F46AAA" w:rsidP="00F46AA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F46AAA" w:rsidRPr="00D92D58" w14:paraId="3B1D4B8F" w14:textId="77777777" w:rsidTr="00F46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8B" w14:textId="77777777" w:rsidR="00F46AAA" w:rsidRPr="00D92D58" w:rsidRDefault="00F46AAA" w:rsidP="00F46AAA">
            <w:pPr>
              <w:pStyle w:val="TableNormal0"/>
              <w:keepNext/>
              <w:rPr>
                <w:b w:val="0"/>
                <w:bCs/>
              </w:rPr>
            </w:pPr>
            <w:r>
              <w:t>PB</w:t>
            </w:r>
          </w:p>
        </w:tc>
        <w:tc>
          <w:tcPr>
            <w:tcW w:w="2080" w:type="dxa"/>
          </w:tcPr>
          <w:p w14:paraId="3B1D4B8C" w14:textId="77777777" w:rsidR="00F46AAA" w:rsidRPr="00D92D58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C2, Net:3, Adr:31</w:t>
            </w:r>
          </w:p>
        </w:tc>
        <w:tc>
          <w:tcPr>
            <w:tcW w:w="1701" w:type="dxa"/>
          </w:tcPr>
          <w:p w14:paraId="3B1D4B8D" w14:textId="77777777" w:rsidR="00F46AAA" w:rsidRPr="00D92D58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B8E" w14:textId="77777777" w:rsidR="00F46AAA" w:rsidRPr="00D92D58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6AAA" w:rsidRPr="00D92D58" w14:paraId="3B1D4B94" w14:textId="77777777" w:rsidTr="00F46A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90" w14:textId="77777777" w:rsidR="00F46AAA" w:rsidRPr="00D92D58" w:rsidRDefault="00F46AAA" w:rsidP="00F46AAA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B91" w14:textId="77777777" w:rsidR="00F46AAA" w:rsidRPr="00D92D58" w:rsidRDefault="00F46AAA" w:rsidP="00F46AA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C2.3.10.1.3</w:t>
            </w:r>
          </w:p>
        </w:tc>
        <w:tc>
          <w:tcPr>
            <w:tcW w:w="1701" w:type="dxa"/>
          </w:tcPr>
          <w:p w14:paraId="3B1D4B92" w14:textId="77777777" w:rsidR="00F46AAA" w:rsidRPr="00D92D58" w:rsidRDefault="00F46AAA" w:rsidP="00F46AA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WS_CPU303b</w:t>
            </w:r>
          </w:p>
        </w:tc>
        <w:tc>
          <w:tcPr>
            <w:tcW w:w="5623" w:type="dxa"/>
          </w:tcPr>
          <w:p w14:paraId="3B1D4B93" w14:textId="77777777" w:rsidR="00F46AAA" w:rsidRPr="00D92D58" w:rsidRDefault="00F46AAA" w:rsidP="00F46AA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F46AAA" w:rsidRPr="00D92D58" w14:paraId="3B1D4B99" w14:textId="77777777" w:rsidTr="00F46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95" w14:textId="77777777" w:rsidR="00F46AAA" w:rsidRDefault="00F46AAA" w:rsidP="00F46AAA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B96" w14:textId="77777777" w:rsidR="00F46AAA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B1D4B97" w14:textId="77777777" w:rsidR="00F46AAA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B98" w14:textId="77777777" w:rsidR="00F46AAA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4B9A" w14:textId="77777777" w:rsidR="00F46AAA" w:rsidRPr="0077218A" w:rsidRDefault="00F46AAA" w:rsidP="00A71EB3">
      <w:pPr>
        <w:rPr>
          <w:lang w:val="nl"/>
        </w:rPr>
      </w:pPr>
    </w:p>
    <w:p w14:paraId="3B1D4B9B" w14:textId="77777777" w:rsidR="000248D7" w:rsidRDefault="000248D7" w:rsidP="000248D7">
      <w:pPr>
        <w:pStyle w:val="Heading4"/>
      </w:pPr>
      <w:bookmarkStart w:id="705" w:name="_Toc274836503"/>
      <w:bookmarkStart w:id="706" w:name="_Toc264036433"/>
      <w:r>
        <w:t>Regeling FT231 - FIC303a – CPU303a</w:t>
      </w:r>
      <w:bookmarkEnd w:id="705"/>
    </w:p>
    <w:p w14:paraId="3B1D4B9C" w14:textId="77777777" w:rsidR="000248D7" w:rsidRPr="00E42CA7" w:rsidRDefault="000248D7" w:rsidP="000248D7">
      <w:pPr>
        <w:pStyle w:val="Heading5"/>
        <w:rPr>
          <w:lang w:val="nl-BE"/>
        </w:rPr>
      </w:pPr>
      <w:bookmarkStart w:id="707" w:name="_Toc264036522"/>
      <w:bookmarkStart w:id="708" w:name="_Toc274836504"/>
      <w:bookmarkStart w:id="709" w:name="_Toc264036434"/>
      <w:r w:rsidRPr="00170C30">
        <w:rPr>
          <w:noProof/>
          <w:lang w:val="en-US"/>
        </w:rPr>
        <w:t>FT231</w:t>
      </w:r>
      <w:r w:rsidRPr="00170C30">
        <w:rPr>
          <w:lang w:val="en-US"/>
        </w:rPr>
        <w:t xml:space="preserve"> - </w:t>
      </w:r>
      <w:r w:rsidRPr="00170C30">
        <w:rPr>
          <w:noProof/>
          <w:lang w:val="en-US"/>
        </w:rPr>
        <w:t xml:space="preserve">Debietmeting CPU303a soda naar attritie flotatie. </w:t>
      </w:r>
      <w:r w:rsidRPr="00882B93">
        <w:rPr>
          <w:noProof/>
          <w:lang w:val="nl-BE"/>
        </w:rPr>
        <w:t>Totalisator.</w:t>
      </w:r>
      <w:bookmarkEnd w:id="707"/>
      <w:bookmarkEnd w:id="708"/>
    </w:p>
    <w:p w14:paraId="3B1D4B9D" w14:textId="77777777" w:rsidR="000248D7" w:rsidRPr="00A87E73" w:rsidRDefault="000248D7" w:rsidP="000248D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  <w:r>
        <w:t xml:space="preserve"> 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26"/>
        <w:gridCol w:w="1347"/>
        <w:gridCol w:w="6858"/>
      </w:tblGrid>
      <w:tr w:rsidR="000248D7" w:rsidRPr="00D92D58" w14:paraId="3B1D4BA1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9E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9F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A0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0248D7" w:rsidRPr="00D92D58" w14:paraId="3B1D4BA5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A2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A3" w14:textId="77777777" w:rsidR="000248D7" w:rsidRPr="00D92D58" w:rsidRDefault="000248D7" w:rsidP="000248D7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A4" w14:textId="77777777" w:rsidR="000248D7" w:rsidRPr="00933C29" w:rsidRDefault="000248D7" w:rsidP="000248D7">
            <w:pPr>
              <w:pStyle w:val="TableNormal0"/>
              <w:keepNext/>
              <w:rPr>
                <w:lang w:val="nl-NL"/>
              </w:rPr>
            </w:pPr>
          </w:p>
        </w:tc>
      </w:tr>
      <w:tr w:rsidR="000248D7" w:rsidRPr="00D92D58" w14:paraId="3B1D4BA9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A6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A7" w14:textId="77777777" w:rsidR="000248D7" w:rsidRPr="00D92D58" w:rsidRDefault="000248D7" w:rsidP="000248D7">
            <w:pPr>
              <w:pStyle w:val="TableNormal0"/>
              <w:keepNext/>
            </w:pPr>
            <w:r>
              <w:t>200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A8" w14:textId="77777777" w:rsidR="000248D7" w:rsidRPr="00933C29" w:rsidRDefault="000248D7" w:rsidP="000248D7">
            <w:pPr>
              <w:pStyle w:val="TableNormal0"/>
              <w:keepNext/>
              <w:rPr>
                <w:lang w:val="nl-NL"/>
              </w:rPr>
            </w:pPr>
          </w:p>
        </w:tc>
      </w:tr>
      <w:tr w:rsidR="000248D7" w:rsidRPr="00D92D58" w14:paraId="3B1D4BAD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AA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AB" w14:textId="77777777" w:rsidR="000248D7" w:rsidRPr="00D92D58" w:rsidRDefault="000248D7" w:rsidP="000248D7">
            <w:pPr>
              <w:pStyle w:val="TableNormal0"/>
              <w:keepNext/>
            </w:pPr>
            <w:r>
              <w:t>0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AC" w14:textId="77777777" w:rsidR="000248D7" w:rsidRPr="00933C29" w:rsidRDefault="000248D7" w:rsidP="000248D7">
            <w:pPr>
              <w:pStyle w:val="TableNormal0"/>
              <w:keepNext/>
              <w:rPr>
                <w:lang w:val="nl-NL"/>
              </w:rPr>
            </w:pPr>
          </w:p>
        </w:tc>
      </w:tr>
      <w:tr w:rsidR="000248D7" w:rsidRPr="00D92D58" w14:paraId="3B1D4BB1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AE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AF" w14:textId="77777777" w:rsidR="000248D7" w:rsidRPr="00D92D58" w:rsidRDefault="000248D7" w:rsidP="000248D7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B0" w14:textId="77777777" w:rsidR="000248D7" w:rsidRPr="00D92D58" w:rsidRDefault="000248D7" w:rsidP="000248D7">
            <w:pPr>
              <w:pStyle w:val="TableNormal0"/>
              <w:keepNext/>
              <w:rPr>
                <w:lang w:val="nl-BE"/>
              </w:rPr>
            </w:pPr>
          </w:p>
        </w:tc>
      </w:tr>
      <w:tr w:rsidR="000248D7" w:rsidRPr="00D92D58" w14:paraId="3B1D4BB5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B2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B3" w14:textId="77777777" w:rsidR="000248D7" w:rsidRPr="00D92D58" w:rsidRDefault="000248D7" w:rsidP="000248D7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B4" w14:textId="77777777" w:rsidR="000248D7" w:rsidRPr="00D92D58" w:rsidRDefault="000248D7" w:rsidP="000248D7">
            <w:pPr>
              <w:pStyle w:val="TableNormal0"/>
              <w:keepNext/>
              <w:rPr>
                <w:lang w:val="nl-BE"/>
              </w:rPr>
            </w:pPr>
          </w:p>
        </w:tc>
      </w:tr>
      <w:tr w:rsidR="000248D7" w:rsidRPr="00D92D58" w14:paraId="3B1D4BB9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B6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B7" w14:textId="77777777" w:rsidR="000248D7" w:rsidRPr="00D92D58" w:rsidRDefault="000248D7" w:rsidP="000248D7">
            <w:pPr>
              <w:pStyle w:val="TableNormal0"/>
              <w:keepNext/>
            </w:pPr>
            <w:r>
              <w:t>C2.0.11.303.4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B8" w14:textId="77777777" w:rsidR="000248D7" w:rsidRPr="00D92D58" w:rsidRDefault="000248D7" w:rsidP="000248D7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BBA" w14:textId="77777777" w:rsidR="000248D7" w:rsidRPr="0077218A" w:rsidRDefault="000248D7" w:rsidP="000248D7">
      <w:pPr>
        <w:rPr>
          <w:lang w:val="nl"/>
        </w:rPr>
      </w:pPr>
    </w:p>
    <w:p w14:paraId="3B1D4BBB" w14:textId="77777777" w:rsidR="000248D7" w:rsidRPr="00E42CA7" w:rsidRDefault="000248D7" w:rsidP="000248D7">
      <w:pPr>
        <w:pStyle w:val="Heading5"/>
      </w:pPr>
      <w:bookmarkStart w:id="710" w:name="_Toc274836505"/>
      <w:bookmarkEnd w:id="709"/>
      <w:r>
        <w:rPr>
          <w:noProof/>
        </w:rPr>
        <w:t>FIC303a</w:t>
      </w:r>
      <w:r w:rsidRPr="00E42CA7">
        <w:t xml:space="preserve"> - </w:t>
      </w:r>
      <w:r w:rsidRPr="00882B93">
        <w:rPr>
          <w:noProof/>
        </w:rPr>
        <w:t>Debietregeling CPU303a</w:t>
      </w:r>
      <w:bookmarkEnd w:id="706"/>
      <w:bookmarkEnd w:id="710"/>
    </w:p>
    <w:p w14:paraId="3B1D4BBC" w14:textId="77777777" w:rsidR="000248D7" w:rsidRDefault="000248D7" w:rsidP="000248D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0248D7" w:rsidRPr="00D92D58" w14:paraId="3B1D4BC0" w14:textId="77777777" w:rsidTr="000248D7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BD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BE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BF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</w:p>
        </w:tc>
      </w:tr>
      <w:tr w:rsidR="000248D7" w:rsidRPr="00D92D58" w14:paraId="3B1D4BC4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C1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C2" w14:textId="77777777" w:rsidR="000248D7" w:rsidRPr="00D92D58" w:rsidRDefault="000248D7" w:rsidP="000248D7">
            <w:pPr>
              <w:pStyle w:val="TableNormal0"/>
              <w:keepNext/>
            </w:pPr>
            <w:r>
              <w:t>FT231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C3" w14:textId="77777777" w:rsidR="000248D7" w:rsidRPr="00D92D58" w:rsidRDefault="000248D7" w:rsidP="000248D7">
            <w:pPr>
              <w:keepNext/>
              <w:rPr>
                <w:lang w:val="nl"/>
              </w:rPr>
            </w:pPr>
          </w:p>
        </w:tc>
      </w:tr>
      <w:tr w:rsidR="000248D7" w:rsidRPr="00D92D58" w14:paraId="3B1D4BC8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C5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Out 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C6" w14:textId="77777777" w:rsidR="000248D7" w:rsidRPr="00D92D58" w:rsidRDefault="000248D7" w:rsidP="000248D7">
            <w:pPr>
              <w:pStyle w:val="TableNormal0"/>
              <w:keepNext/>
            </w:pPr>
            <w:r>
              <w:t>CPU303a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C7" w14:textId="77777777" w:rsidR="000248D7" w:rsidRPr="00D92D58" w:rsidRDefault="000248D7" w:rsidP="000248D7">
            <w:pPr>
              <w:keepNext/>
              <w:rPr>
                <w:lang w:val="nl"/>
              </w:rPr>
            </w:pPr>
          </w:p>
        </w:tc>
      </w:tr>
      <w:tr w:rsidR="000248D7" w:rsidRPr="00D92D58" w14:paraId="3B1D4BCC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C9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CA" w14:textId="77777777" w:rsidR="000248D7" w:rsidRPr="00D92D58" w:rsidRDefault="000248D7" w:rsidP="000248D7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CB" w14:textId="77777777" w:rsidR="000248D7" w:rsidRPr="00D92D58" w:rsidRDefault="000248D7" w:rsidP="000248D7">
            <w:pPr>
              <w:keepNext/>
              <w:rPr>
                <w:lang w:val="nl"/>
              </w:rPr>
            </w:pPr>
          </w:p>
        </w:tc>
      </w:tr>
      <w:tr w:rsidR="000248D7" w:rsidRPr="00FF4590" w14:paraId="3B1D4BD0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CD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CE" w14:textId="77777777" w:rsidR="000248D7" w:rsidRPr="00A87E73" w:rsidRDefault="000248D7" w:rsidP="000248D7">
            <w:pPr>
              <w:pStyle w:val="TableNormal0"/>
              <w:keepNext/>
              <w:keepLines/>
              <w:rPr>
                <w:lang w:val="nl-BE"/>
              </w:rPr>
            </w:pPr>
            <w:r w:rsidRPr="00A87E73">
              <w:rPr>
                <w:lang w:val="nl-BE"/>
              </w:rPr>
              <w:t>Regeling actief als CPU303a draait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CF" w14:textId="77777777" w:rsidR="000248D7" w:rsidRPr="00A87E73" w:rsidRDefault="000248D7" w:rsidP="000248D7">
            <w:pPr>
              <w:keepNext/>
            </w:pPr>
          </w:p>
        </w:tc>
      </w:tr>
      <w:tr w:rsidR="000248D7" w:rsidRPr="00D92D58" w14:paraId="3B1D4BD4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D1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D2" w14:textId="77777777" w:rsidR="000248D7" w:rsidRPr="00D92D58" w:rsidRDefault="000248D7" w:rsidP="000248D7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D3" w14:textId="77777777" w:rsidR="000248D7" w:rsidRPr="00D92D58" w:rsidRDefault="000248D7" w:rsidP="000248D7">
            <w:pPr>
              <w:keepNext/>
              <w:rPr>
                <w:lang w:val="en-US"/>
              </w:rPr>
            </w:pPr>
          </w:p>
        </w:tc>
      </w:tr>
      <w:tr w:rsidR="000248D7" w:rsidRPr="00D92D58" w14:paraId="3B1D4BD8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D5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D6" w14:textId="77777777" w:rsidR="000248D7" w:rsidRPr="00D92D58" w:rsidRDefault="000248D7" w:rsidP="000248D7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D7" w14:textId="77777777" w:rsidR="000248D7" w:rsidRPr="00D92D58" w:rsidRDefault="000248D7" w:rsidP="000248D7">
            <w:pPr>
              <w:keepNext/>
              <w:rPr>
                <w:lang w:val="en-US"/>
              </w:rPr>
            </w:pPr>
          </w:p>
        </w:tc>
      </w:tr>
    </w:tbl>
    <w:p w14:paraId="3B1D4BD9" w14:textId="77777777" w:rsidR="000248D7" w:rsidRPr="0077218A" w:rsidRDefault="000248D7" w:rsidP="000248D7">
      <w:pPr>
        <w:keepNext/>
        <w:rPr>
          <w:lang w:val="nl"/>
        </w:rPr>
      </w:pPr>
    </w:p>
    <w:p w14:paraId="3B1D4BDA" w14:textId="77777777" w:rsidR="000248D7" w:rsidRPr="00170C30" w:rsidRDefault="000248D7" w:rsidP="000248D7">
      <w:pPr>
        <w:pStyle w:val="Heading5"/>
        <w:rPr>
          <w:lang w:val="en-US"/>
        </w:rPr>
      </w:pPr>
      <w:bookmarkStart w:id="711" w:name="_Toc264036430"/>
      <w:bookmarkStart w:id="712" w:name="_Toc274836506"/>
      <w:bookmarkStart w:id="713" w:name="_Toc264036527"/>
      <w:bookmarkStart w:id="714" w:name="_Toc264036525"/>
      <w:bookmarkStart w:id="715" w:name="_Toc264036435"/>
      <w:r w:rsidRPr="00170C30">
        <w:rPr>
          <w:noProof/>
          <w:lang w:val="en-US"/>
        </w:rPr>
        <w:t>CPU303a</w:t>
      </w:r>
      <w:r w:rsidRPr="00170C30">
        <w:rPr>
          <w:lang w:val="en-US"/>
        </w:rPr>
        <w:t xml:space="preserve"> - </w:t>
      </w:r>
      <w:r w:rsidRPr="00170C30">
        <w:rPr>
          <w:noProof/>
          <w:lang w:val="en-US"/>
        </w:rPr>
        <w:t>Sodapomp naar attritiecel voor flotatie</w:t>
      </w:r>
      <w:bookmarkEnd w:id="711"/>
      <w:bookmarkEnd w:id="712"/>
    </w:p>
    <w:p w14:paraId="3B1D4BDB" w14:textId="77777777" w:rsidR="000248D7" w:rsidRPr="00A453F0" w:rsidRDefault="000248D7" w:rsidP="000248D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FS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0248D7" w:rsidRPr="00D92D58" w14:paraId="3B1D4BDF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DC" w14:textId="77777777" w:rsidR="000248D7" w:rsidRPr="00D92D58" w:rsidRDefault="000248D7" w:rsidP="000248D7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DD" w14:textId="77777777" w:rsidR="000248D7" w:rsidRPr="00D92D58" w:rsidRDefault="000248D7" w:rsidP="000248D7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BDE" w14:textId="77777777" w:rsidR="000248D7" w:rsidRPr="00D92D58" w:rsidRDefault="000248D7" w:rsidP="000248D7">
            <w:pPr>
              <w:rPr>
                <w:b/>
                <w:bCs/>
                <w:lang w:val="nl"/>
              </w:rPr>
            </w:pPr>
          </w:p>
        </w:tc>
      </w:tr>
      <w:tr w:rsidR="000248D7" w:rsidRPr="00D92D58" w14:paraId="3B1D4BE3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E0" w14:textId="77777777" w:rsidR="000248D7" w:rsidRPr="00D92D58" w:rsidRDefault="000248D7" w:rsidP="000248D7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E1" w14:textId="77777777" w:rsidR="000248D7" w:rsidRPr="00D92D58" w:rsidRDefault="000248D7" w:rsidP="000248D7">
            <w:pPr>
              <w:pStyle w:val="TableNormal0"/>
            </w:pPr>
            <w:r>
              <w:t>Hoofdsequentie:stap115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BE2" w14:textId="77777777" w:rsidR="000248D7" w:rsidRPr="00D92D58" w:rsidRDefault="000248D7" w:rsidP="000248D7">
            <w:pPr>
              <w:pStyle w:val="TableNormal0"/>
            </w:pPr>
          </w:p>
        </w:tc>
      </w:tr>
      <w:tr w:rsidR="000248D7" w:rsidRPr="00D92D58" w14:paraId="3B1D4BE7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E4" w14:textId="77777777" w:rsidR="000248D7" w:rsidRPr="00D92D58" w:rsidRDefault="000248D7" w:rsidP="000248D7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E5" w14:textId="77777777" w:rsidR="000248D7" w:rsidRPr="00D92D58" w:rsidRDefault="000248D7" w:rsidP="000248D7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E6" w14:textId="77777777" w:rsidR="000248D7" w:rsidRPr="00D92D58" w:rsidRDefault="000248D7" w:rsidP="000248D7">
            <w:pPr>
              <w:pStyle w:val="TableNormal0"/>
            </w:pPr>
          </w:p>
        </w:tc>
      </w:tr>
      <w:tr w:rsidR="000248D7" w:rsidRPr="00D92D58" w14:paraId="3B1D4BEB" w14:textId="77777777" w:rsidTr="00024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E8" w14:textId="77777777" w:rsidR="000248D7" w:rsidRPr="00D92D58" w:rsidRDefault="000248D7" w:rsidP="000248D7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Gewenste snelheid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E9" w14:textId="77777777" w:rsidR="000248D7" w:rsidRPr="00D92D58" w:rsidRDefault="000248D7" w:rsidP="000248D7">
            <w:pPr>
              <w:pStyle w:val="TableNormal0"/>
            </w:pPr>
            <w:r>
              <w:t>FIC303a:Out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BEA" w14:textId="77777777" w:rsidR="000248D7" w:rsidRPr="00D92D58" w:rsidRDefault="000248D7" w:rsidP="000248D7">
            <w:pPr>
              <w:pStyle w:val="TableNormal0"/>
            </w:pPr>
          </w:p>
        </w:tc>
      </w:tr>
      <w:bookmarkEnd w:id="713"/>
    </w:tbl>
    <w:p w14:paraId="3B1D4BEC" w14:textId="77777777" w:rsidR="000248D7" w:rsidRDefault="000248D7" w:rsidP="000248D7">
      <w:pPr>
        <w:rPr>
          <w:lang w:val="nl"/>
        </w:rPr>
      </w:pP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0248D7" w14:paraId="3B1D4BF1" w14:textId="77777777" w:rsidTr="00024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ED" w14:textId="77777777" w:rsidR="000248D7" w:rsidRPr="00D92D58" w:rsidRDefault="000248D7" w:rsidP="000248D7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lastRenderedPageBreak/>
              <w:t>IO</w:t>
            </w:r>
          </w:p>
        </w:tc>
        <w:tc>
          <w:tcPr>
            <w:tcW w:w="2080" w:type="dxa"/>
          </w:tcPr>
          <w:p w14:paraId="3B1D4BEE" w14:textId="77777777" w:rsidR="000248D7" w:rsidRPr="00D92D58" w:rsidRDefault="000248D7" w:rsidP="000248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Connectie</w:t>
            </w:r>
          </w:p>
        </w:tc>
        <w:tc>
          <w:tcPr>
            <w:tcW w:w="1701" w:type="dxa"/>
          </w:tcPr>
          <w:p w14:paraId="3B1D4BEF" w14:textId="77777777" w:rsidR="000248D7" w:rsidRPr="00D92D58" w:rsidRDefault="000248D7" w:rsidP="000248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Tag</w:t>
            </w:r>
          </w:p>
        </w:tc>
        <w:tc>
          <w:tcPr>
            <w:tcW w:w="5623" w:type="dxa"/>
          </w:tcPr>
          <w:p w14:paraId="3B1D4BF0" w14:textId="77777777" w:rsidR="000248D7" w:rsidRDefault="000248D7" w:rsidP="000248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248D7" w:rsidRPr="00D92D58" w14:paraId="3B1D4BF6" w14:textId="77777777" w:rsidTr="00024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F2" w14:textId="77777777" w:rsidR="000248D7" w:rsidRPr="00D92D58" w:rsidRDefault="000248D7" w:rsidP="000248D7">
            <w:pPr>
              <w:pStyle w:val="TableNormal0"/>
              <w:keepNext/>
              <w:rPr>
                <w:b w:val="0"/>
                <w:bCs/>
              </w:rPr>
            </w:pPr>
            <w:r>
              <w:t>PB</w:t>
            </w:r>
          </w:p>
        </w:tc>
        <w:tc>
          <w:tcPr>
            <w:tcW w:w="2080" w:type="dxa"/>
          </w:tcPr>
          <w:p w14:paraId="3B1D4BF3" w14:textId="77777777" w:rsidR="000248D7" w:rsidRPr="00D92D58" w:rsidRDefault="000248D7" w:rsidP="000248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C2, Net:3, Adr:30</w:t>
            </w:r>
          </w:p>
        </w:tc>
        <w:tc>
          <w:tcPr>
            <w:tcW w:w="1701" w:type="dxa"/>
          </w:tcPr>
          <w:p w14:paraId="3B1D4BF4" w14:textId="77777777" w:rsidR="000248D7" w:rsidRPr="00D92D58" w:rsidRDefault="000248D7" w:rsidP="000248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BF5" w14:textId="77777777" w:rsidR="000248D7" w:rsidRPr="00D92D58" w:rsidRDefault="000248D7" w:rsidP="000248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48D7" w:rsidRPr="00D92D58" w14:paraId="3B1D4BFB" w14:textId="77777777" w:rsidTr="00024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F7" w14:textId="77777777" w:rsidR="000248D7" w:rsidRPr="00D92D58" w:rsidRDefault="000248D7" w:rsidP="000248D7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BF8" w14:textId="77777777" w:rsidR="000248D7" w:rsidRPr="00D92D58" w:rsidRDefault="000248D7" w:rsidP="000248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C2.3.10.1.1</w:t>
            </w:r>
          </w:p>
        </w:tc>
        <w:tc>
          <w:tcPr>
            <w:tcW w:w="1701" w:type="dxa"/>
          </w:tcPr>
          <w:p w14:paraId="3B1D4BF9" w14:textId="77777777" w:rsidR="000248D7" w:rsidRPr="00D92D58" w:rsidRDefault="000248D7" w:rsidP="000248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WS_CPU303a</w:t>
            </w:r>
          </w:p>
        </w:tc>
        <w:tc>
          <w:tcPr>
            <w:tcW w:w="5623" w:type="dxa"/>
          </w:tcPr>
          <w:p w14:paraId="3B1D4BFA" w14:textId="77777777" w:rsidR="000248D7" w:rsidRPr="00D92D58" w:rsidRDefault="000248D7" w:rsidP="000248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0248D7" w:rsidRPr="00D92D58" w14:paraId="3B1D4C00" w14:textId="77777777" w:rsidTr="00024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BFC" w14:textId="77777777" w:rsidR="000248D7" w:rsidRDefault="000248D7" w:rsidP="000248D7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BFD" w14:textId="77777777" w:rsidR="000248D7" w:rsidRDefault="000248D7" w:rsidP="000248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B1D4BFE" w14:textId="77777777" w:rsidR="000248D7" w:rsidRDefault="000248D7" w:rsidP="000248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BFF" w14:textId="77777777" w:rsidR="000248D7" w:rsidRDefault="000248D7" w:rsidP="000248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4C01" w14:textId="77777777" w:rsidR="000248D7" w:rsidRPr="0077218A" w:rsidRDefault="000248D7" w:rsidP="000248D7">
      <w:pPr>
        <w:rPr>
          <w:lang w:val="nl"/>
        </w:rPr>
      </w:pPr>
    </w:p>
    <w:p w14:paraId="3B1D4C02" w14:textId="77777777" w:rsidR="000248D7" w:rsidRDefault="000248D7" w:rsidP="000248D7">
      <w:pPr>
        <w:pStyle w:val="Heading4"/>
      </w:pPr>
      <w:bookmarkStart w:id="716" w:name="_Toc274836507"/>
      <w:bookmarkEnd w:id="714"/>
      <w:bookmarkEnd w:id="715"/>
      <w:r>
        <w:t>Regeling FT605 – FIC303c – CPU303c</w:t>
      </w:r>
      <w:bookmarkEnd w:id="716"/>
    </w:p>
    <w:p w14:paraId="3B1D4C03" w14:textId="77777777" w:rsidR="000248D7" w:rsidRPr="000248D7" w:rsidRDefault="000248D7" w:rsidP="000248D7">
      <w:pPr>
        <w:rPr>
          <w:lang w:val="nl"/>
        </w:rPr>
      </w:pPr>
    </w:p>
    <w:p w14:paraId="3B1D4C04" w14:textId="77777777" w:rsidR="000248D7" w:rsidRPr="00E42CA7" w:rsidRDefault="000248D7" w:rsidP="000248D7">
      <w:pPr>
        <w:pStyle w:val="Heading5"/>
      </w:pPr>
      <w:bookmarkStart w:id="717" w:name="_Toc274836508"/>
      <w:r w:rsidRPr="00882B93">
        <w:rPr>
          <w:noProof/>
        </w:rPr>
        <w:t>FT605</w:t>
      </w:r>
      <w:r w:rsidRPr="00E42CA7">
        <w:t xml:space="preserve"> - </w:t>
      </w:r>
      <w:r w:rsidRPr="00882B93">
        <w:rPr>
          <w:noProof/>
        </w:rPr>
        <w:t>Debietmeting Sodapomp CPU303c Neutralisatie decanter</w:t>
      </w:r>
      <w:bookmarkEnd w:id="717"/>
    </w:p>
    <w:p w14:paraId="3B1D4C05" w14:textId="77777777" w:rsidR="000248D7" w:rsidRPr="004572DE" w:rsidRDefault="000248D7" w:rsidP="000248D7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Debiet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  <w:r>
        <w:t xml:space="preserve">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0248D7" w:rsidRPr="00D92D58" w14:paraId="3B1D4C0A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06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07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08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09" w14:textId="77777777" w:rsidR="000248D7" w:rsidRPr="00D92D58" w:rsidRDefault="000248D7" w:rsidP="000248D7">
            <w:pPr>
              <w:keepNext/>
              <w:rPr>
                <w:b/>
                <w:bCs/>
                <w:lang w:val="nl"/>
              </w:rPr>
            </w:pPr>
          </w:p>
        </w:tc>
      </w:tr>
      <w:tr w:rsidR="000248D7" w:rsidRPr="00D92D58" w14:paraId="3B1D4C0F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0B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0C" w14:textId="77777777" w:rsidR="000248D7" w:rsidRPr="00D92D58" w:rsidRDefault="000248D7" w:rsidP="000248D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0D" w14:textId="77777777" w:rsidR="000248D7" w:rsidRPr="00933C29" w:rsidRDefault="000248D7" w:rsidP="000248D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0E" w14:textId="77777777" w:rsidR="000248D7" w:rsidRPr="00933C29" w:rsidRDefault="000248D7" w:rsidP="000248D7">
            <w:pPr>
              <w:keepNext/>
            </w:pPr>
          </w:p>
        </w:tc>
      </w:tr>
      <w:tr w:rsidR="000248D7" w:rsidRPr="00D92D58" w14:paraId="3B1D4C14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0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1" w14:textId="77777777" w:rsidR="000248D7" w:rsidRPr="00D92D58" w:rsidRDefault="000248D7" w:rsidP="000248D7">
            <w:pPr>
              <w:pStyle w:val="TableNormal0"/>
              <w:keepNext/>
            </w:pPr>
            <w:r>
              <w:t>20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2" w14:textId="77777777" w:rsidR="000248D7" w:rsidRPr="00933C29" w:rsidRDefault="000248D7" w:rsidP="000248D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3" w14:textId="77777777" w:rsidR="000248D7" w:rsidRPr="00933C29" w:rsidRDefault="000248D7" w:rsidP="000248D7">
            <w:pPr>
              <w:keepNext/>
            </w:pPr>
          </w:p>
        </w:tc>
      </w:tr>
      <w:tr w:rsidR="000248D7" w:rsidRPr="00D92D58" w14:paraId="3B1D4C19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15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16" w14:textId="77777777" w:rsidR="000248D7" w:rsidRPr="00D92D58" w:rsidRDefault="000248D7" w:rsidP="000248D7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17" w14:textId="77777777" w:rsidR="000248D7" w:rsidRPr="00933C29" w:rsidRDefault="000248D7" w:rsidP="000248D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18" w14:textId="77777777" w:rsidR="000248D7" w:rsidRPr="00933C29" w:rsidRDefault="000248D7" w:rsidP="000248D7">
            <w:pPr>
              <w:keepNext/>
            </w:pPr>
          </w:p>
        </w:tc>
      </w:tr>
      <w:tr w:rsidR="000248D7" w:rsidRPr="00D92D58" w14:paraId="3B1D4C1E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A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B" w14:textId="77777777" w:rsidR="000248D7" w:rsidRPr="00D92D58" w:rsidRDefault="000248D7" w:rsidP="000248D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C" w14:textId="77777777" w:rsidR="000248D7" w:rsidRPr="00D92D58" w:rsidRDefault="000248D7" w:rsidP="000248D7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D" w14:textId="77777777" w:rsidR="000248D7" w:rsidRPr="00D92D58" w:rsidRDefault="000248D7" w:rsidP="000248D7">
            <w:pPr>
              <w:keepNext/>
            </w:pPr>
          </w:p>
        </w:tc>
      </w:tr>
      <w:tr w:rsidR="000248D7" w:rsidRPr="00D92D58" w14:paraId="3B1D4C23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1F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20" w14:textId="77777777" w:rsidR="000248D7" w:rsidRPr="00D92D58" w:rsidRDefault="000248D7" w:rsidP="000248D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21" w14:textId="77777777" w:rsidR="000248D7" w:rsidRPr="00D92D58" w:rsidRDefault="000248D7" w:rsidP="000248D7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22" w14:textId="77777777" w:rsidR="000248D7" w:rsidRPr="00D92D58" w:rsidRDefault="000248D7" w:rsidP="000248D7">
            <w:pPr>
              <w:keepNext/>
            </w:pPr>
          </w:p>
        </w:tc>
      </w:tr>
      <w:tr w:rsidR="000248D7" w:rsidRPr="00D92D58" w14:paraId="3B1D4C28" w14:textId="77777777" w:rsidTr="000248D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24" w14:textId="77777777" w:rsidR="000248D7" w:rsidRPr="00D92D58" w:rsidRDefault="000248D7" w:rsidP="000248D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25" w14:textId="77777777" w:rsidR="000248D7" w:rsidRPr="00D92D58" w:rsidRDefault="000248D7" w:rsidP="000248D7">
            <w:pPr>
              <w:pStyle w:val="TableNormal0"/>
              <w:keepNext/>
            </w:pPr>
            <w:r>
              <w:t>C1.1.10.6.6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26" w14:textId="77777777" w:rsidR="000248D7" w:rsidRPr="00D92D58" w:rsidRDefault="000248D7" w:rsidP="000248D7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27" w14:textId="77777777" w:rsidR="000248D7" w:rsidRPr="00D92D58" w:rsidRDefault="000248D7" w:rsidP="000248D7">
            <w:pPr>
              <w:keepNext/>
            </w:pPr>
          </w:p>
        </w:tc>
      </w:tr>
    </w:tbl>
    <w:p w14:paraId="3B1D4C29" w14:textId="77777777" w:rsidR="000248D7" w:rsidRPr="0077218A" w:rsidRDefault="000248D7" w:rsidP="000248D7">
      <w:pPr>
        <w:rPr>
          <w:lang w:val="nl"/>
        </w:rPr>
      </w:pPr>
    </w:p>
    <w:p w14:paraId="3B1D4C2A" w14:textId="77777777" w:rsidR="0030703C" w:rsidRPr="00E42CA7" w:rsidRDefault="0030703C" w:rsidP="0030703C">
      <w:pPr>
        <w:pStyle w:val="Heading5"/>
      </w:pPr>
      <w:bookmarkStart w:id="718" w:name="_Toc274836509"/>
      <w:r>
        <w:rPr>
          <w:noProof/>
        </w:rPr>
        <w:t>FIC303c</w:t>
      </w:r>
      <w:r w:rsidRPr="00E42CA7">
        <w:t xml:space="preserve"> - </w:t>
      </w:r>
      <w:r w:rsidRPr="00882B93">
        <w:rPr>
          <w:noProof/>
        </w:rPr>
        <w:t>Debietregeling CPU303</w:t>
      </w:r>
      <w:r>
        <w:rPr>
          <w:noProof/>
        </w:rPr>
        <w:t>c</w:t>
      </w:r>
      <w:bookmarkEnd w:id="718"/>
    </w:p>
    <w:p w14:paraId="3B1D4C2B" w14:textId="77777777" w:rsidR="0030703C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0703C" w:rsidRPr="00D92D58" w14:paraId="3B1D4C2F" w14:textId="77777777" w:rsidTr="0030703C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2C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2D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2E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</w:p>
        </w:tc>
      </w:tr>
      <w:tr w:rsidR="0030703C" w:rsidRPr="00D92D58" w14:paraId="3B1D4C33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30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31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32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4C37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34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35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36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4C3B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38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39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3A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FF4590" w14:paraId="3B1D4C3F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3C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3D" w14:textId="77777777" w:rsidR="0030703C" w:rsidRPr="00D92D58" w:rsidRDefault="0030703C" w:rsidP="0030703C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3E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  <w:tr w:rsidR="0030703C" w:rsidRPr="00D92D58" w14:paraId="3B1D4C43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40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41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42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  <w:tr w:rsidR="0030703C" w:rsidRPr="00D92D58" w14:paraId="3B1D4C47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44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45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46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</w:tbl>
    <w:p w14:paraId="3B1D4C48" w14:textId="77777777" w:rsidR="0030703C" w:rsidRPr="004572DE" w:rsidRDefault="0030703C" w:rsidP="0030703C">
      <w:bookmarkStart w:id="719" w:name="_Toc264036528"/>
    </w:p>
    <w:p w14:paraId="3B1D4C49" w14:textId="77777777" w:rsidR="0030703C" w:rsidRPr="00E42CA7" w:rsidRDefault="0030703C" w:rsidP="0030703C">
      <w:pPr>
        <w:pStyle w:val="Heading5"/>
      </w:pPr>
      <w:bookmarkStart w:id="720" w:name="_Toc274836510"/>
      <w:bookmarkEnd w:id="719"/>
      <w:r w:rsidRPr="00882B93">
        <w:rPr>
          <w:noProof/>
        </w:rPr>
        <w:t>CPU303c</w:t>
      </w:r>
      <w:r w:rsidRPr="00E42CA7">
        <w:t xml:space="preserve"> - </w:t>
      </w:r>
      <w:r w:rsidRPr="00882B93">
        <w:rPr>
          <w:noProof/>
        </w:rPr>
        <w:t>Sodapomp naar waterbehandeling (overloop decanter naar zuiver proceswater)</w:t>
      </w:r>
      <w:bookmarkEnd w:id="720"/>
    </w:p>
    <w:p w14:paraId="3B1D4C4A" w14:textId="77777777" w:rsidR="0030703C" w:rsidRPr="00F46AAA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lang w:val="nl"/>
        </w:rPr>
        <w:t xml:space="preserve"> - Drive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0703C" w:rsidRPr="00D92D58" w14:paraId="3B1D4C4E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4B" w14:textId="77777777" w:rsidR="0030703C" w:rsidRPr="00D92D58" w:rsidRDefault="0030703C" w:rsidP="0030703C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4C" w14:textId="77777777" w:rsidR="0030703C" w:rsidRPr="00D92D58" w:rsidRDefault="0030703C" w:rsidP="0030703C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4D" w14:textId="77777777" w:rsidR="0030703C" w:rsidRPr="00D92D58" w:rsidRDefault="0030703C" w:rsidP="0030703C">
            <w:pPr>
              <w:rPr>
                <w:b/>
                <w:bCs/>
                <w:lang w:val="nl"/>
              </w:rPr>
            </w:pPr>
          </w:p>
        </w:tc>
      </w:tr>
      <w:tr w:rsidR="0030703C" w:rsidRPr="00D92D58" w14:paraId="3B1D4C52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4F" w14:textId="77777777" w:rsidR="0030703C" w:rsidRPr="00D92D58" w:rsidRDefault="0030703C" w:rsidP="0030703C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50" w14:textId="77777777" w:rsidR="0030703C" w:rsidRPr="00D92D58" w:rsidRDefault="0030703C" w:rsidP="0030703C">
            <w:pPr>
              <w:pStyle w:val="TableNormal0"/>
            </w:pPr>
            <w:r>
              <w:t>Seq. Waterbehandeling:stap30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51" w14:textId="77777777" w:rsidR="0030703C" w:rsidRPr="00D92D58" w:rsidRDefault="0030703C" w:rsidP="0030703C">
            <w:pPr>
              <w:pStyle w:val="TableNormal0"/>
            </w:pPr>
          </w:p>
        </w:tc>
      </w:tr>
      <w:tr w:rsidR="0030703C" w:rsidRPr="00D92D58" w14:paraId="3B1D4C56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53" w14:textId="77777777" w:rsidR="0030703C" w:rsidRPr="00D92D58" w:rsidRDefault="0030703C" w:rsidP="0030703C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54" w14:textId="77777777" w:rsidR="0030703C" w:rsidRPr="00D92D58" w:rsidRDefault="0030703C" w:rsidP="0030703C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55" w14:textId="77777777" w:rsidR="0030703C" w:rsidRPr="00D92D58" w:rsidRDefault="0030703C" w:rsidP="0030703C">
            <w:pPr>
              <w:pStyle w:val="TableNormal0"/>
            </w:pPr>
          </w:p>
        </w:tc>
      </w:tr>
    </w:tbl>
    <w:p w14:paraId="3B1D4C57" w14:textId="77777777" w:rsidR="0030703C" w:rsidRDefault="0030703C" w:rsidP="0030703C"/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30703C" w14:paraId="3B1D4C5C" w14:textId="77777777" w:rsidTr="00307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58" w14:textId="77777777" w:rsidR="0030703C" w:rsidRPr="00D92D58" w:rsidRDefault="0030703C" w:rsidP="0030703C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IO</w:t>
            </w:r>
          </w:p>
        </w:tc>
        <w:tc>
          <w:tcPr>
            <w:tcW w:w="2080" w:type="dxa"/>
          </w:tcPr>
          <w:p w14:paraId="3B1D4C59" w14:textId="77777777" w:rsidR="0030703C" w:rsidRPr="00D92D58" w:rsidRDefault="0030703C" w:rsidP="0030703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Connectie</w:t>
            </w:r>
          </w:p>
        </w:tc>
        <w:tc>
          <w:tcPr>
            <w:tcW w:w="1701" w:type="dxa"/>
          </w:tcPr>
          <w:p w14:paraId="3B1D4C5A" w14:textId="77777777" w:rsidR="0030703C" w:rsidRPr="00D92D58" w:rsidRDefault="0030703C" w:rsidP="0030703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Tag</w:t>
            </w:r>
          </w:p>
        </w:tc>
        <w:tc>
          <w:tcPr>
            <w:tcW w:w="5623" w:type="dxa"/>
          </w:tcPr>
          <w:p w14:paraId="3B1D4C5B" w14:textId="77777777" w:rsidR="0030703C" w:rsidRDefault="0030703C" w:rsidP="0030703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30703C" w:rsidRPr="00D92D58" w14:paraId="3B1D4C61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5D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>
              <w:t>PB</w:t>
            </w:r>
          </w:p>
        </w:tc>
        <w:tc>
          <w:tcPr>
            <w:tcW w:w="2080" w:type="dxa"/>
          </w:tcPr>
          <w:p w14:paraId="3B1D4C5E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C2, Net:3, Adr:32</w:t>
            </w:r>
          </w:p>
        </w:tc>
        <w:tc>
          <w:tcPr>
            <w:tcW w:w="1701" w:type="dxa"/>
          </w:tcPr>
          <w:p w14:paraId="3B1D4C5F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C60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03C" w:rsidRPr="00D92D58" w14:paraId="3B1D4C66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62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C63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C2.3.10.1.4</w:t>
            </w:r>
          </w:p>
        </w:tc>
        <w:tc>
          <w:tcPr>
            <w:tcW w:w="1701" w:type="dxa"/>
          </w:tcPr>
          <w:p w14:paraId="3B1D4C64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WS_CPU303c</w:t>
            </w:r>
          </w:p>
        </w:tc>
        <w:tc>
          <w:tcPr>
            <w:tcW w:w="5623" w:type="dxa"/>
          </w:tcPr>
          <w:p w14:paraId="3B1D4C65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30703C" w:rsidRPr="00D92D58" w14:paraId="3B1D4C6B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67" w14:textId="77777777" w:rsidR="0030703C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C68" w14:textId="77777777" w:rsidR="0030703C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B1D4C69" w14:textId="77777777" w:rsidR="0030703C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C6A" w14:textId="77777777" w:rsidR="0030703C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4C6C" w14:textId="77777777" w:rsidR="0030703C" w:rsidRDefault="0030703C" w:rsidP="0030703C"/>
    <w:p w14:paraId="3B1D4C6D" w14:textId="77777777" w:rsidR="0030703C" w:rsidRDefault="0030703C" w:rsidP="0030703C">
      <w:pPr>
        <w:pStyle w:val="Heading4"/>
        <w:rPr>
          <w:noProof/>
        </w:rPr>
      </w:pPr>
      <w:bookmarkStart w:id="721" w:name="_Toc274836511"/>
      <w:r>
        <w:rPr>
          <w:noProof/>
        </w:rPr>
        <w:t>Regeling FT606 – FIC303d – CPU303d</w:t>
      </w:r>
      <w:bookmarkEnd w:id="721"/>
    </w:p>
    <w:p w14:paraId="3B1D4C6E" w14:textId="77777777" w:rsidR="0030703C" w:rsidRPr="00E42CA7" w:rsidRDefault="0030703C" w:rsidP="0030703C">
      <w:pPr>
        <w:pStyle w:val="Heading5"/>
      </w:pPr>
      <w:bookmarkStart w:id="722" w:name="_Toc264036523"/>
      <w:bookmarkStart w:id="723" w:name="_Toc274836512"/>
      <w:r w:rsidRPr="00882B93">
        <w:rPr>
          <w:noProof/>
        </w:rPr>
        <w:t>FT606</w:t>
      </w:r>
      <w:r w:rsidRPr="00E42CA7">
        <w:t xml:space="preserve"> - </w:t>
      </w:r>
      <w:r w:rsidRPr="00882B93">
        <w:rPr>
          <w:noProof/>
        </w:rPr>
        <w:t>Debietmeting NaOH. CPU303d. Neutralisatie lozing in beek</w:t>
      </w:r>
      <w:bookmarkEnd w:id="722"/>
      <w:bookmarkEnd w:id="723"/>
    </w:p>
    <w:p w14:paraId="3B1D4C6F" w14:textId="77777777" w:rsidR="0030703C" w:rsidRPr="00324013" w:rsidRDefault="0030703C" w:rsidP="0030703C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Debiet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6946"/>
      </w:tblGrid>
      <w:tr w:rsidR="0030703C" w:rsidRPr="00D92D58" w14:paraId="3B1D4C73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70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71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72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0703C" w:rsidRPr="00D92D58" w14:paraId="3B1D4C77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74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75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76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</w:tr>
      <w:tr w:rsidR="0030703C" w:rsidRPr="00D92D58" w14:paraId="3B1D4C7B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78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79" w14:textId="77777777" w:rsidR="0030703C" w:rsidRPr="00D92D58" w:rsidRDefault="0030703C" w:rsidP="0030703C">
            <w:pPr>
              <w:pStyle w:val="TableNormal0"/>
              <w:keepNext/>
            </w:pPr>
            <w:r>
              <w:t>150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7A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</w:tr>
      <w:tr w:rsidR="0030703C" w:rsidRPr="00D92D58" w14:paraId="3B1D4C7F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7C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7D" w14:textId="77777777" w:rsidR="0030703C" w:rsidRPr="00D92D58" w:rsidRDefault="0030703C" w:rsidP="0030703C">
            <w:pPr>
              <w:pStyle w:val="TableNormal0"/>
              <w:keepNext/>
            </w:pPr>
            <w:r>
              <w:t>0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7E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</w:tr>
      <w:tr w:rsidR="0030703C" w:rsidRPr="00D92D58" w14:paraId="3B1D4C83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0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1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2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</w:tr>
      <w:tr w:rsidR="0030703C" w:rsidRPr="00D92D58" w14:paraId="3B1D4C87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4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5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6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</w:tr>
      <w:tr w:rsidR="0030703C" w:rsidRPr="00D92D58" w14:paraId="3B1D4C8B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8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9" w14:textId="77777777" w:rsidR="0030703C" w:rsidRPr="00D92D58" w:rsidRDefault="0030703C" w:rsidP="0030703C">
            <w:pPr>
              <w:pStyle w:val="TableNormal0"/>
              <w:keepNext/>
            </w:pPr>
            <w:r>
              <w:t>C1.1.10.6.7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8A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4C8C" w14:textId="77777777" w:rsidR="0030703C" w:rsidRPr="0077218A" w:rsidRDefault="0030703C" w:rsidP="0030703C">
      <w:pPr>
        <w:rPr>
          <w:lang w:val="nl"/>
        </w:rPr>
      </w:pPr>
    </w:p>
    <w:p w14:paraId="3B1D4C8D" w14:textId="77777777" w:rsidR="0030703C" w:rsidRPr="00E42CA7" w:rsidRDefault="0030703C" w:rsidP="0030703C">
      <w:pPr>
        <w:pStyle w:val="Heading5"/>
      </w:pPr>
      <w:bookmarkStart w:id="724" w:name="_Toc264036436"/>
      <w:bookmarkStart w:id="725" w:name="_Toc274836513"/>
      <w:r>
        <w:rPr>
          <w:noProof/>
        </w:rPr>
        <w:t>FIC303d</w:t>
      </w:r>
      <w:r w:rsidRPr="00E42CA7">
        <w:t xml:space="preserve"> - </w:t>
      </w:r>
      <w:r w:rsidRPr="00882B93">
        <w:rPr>
          <w:noProof/>
        </w:rPr>
        <w:t>Debietregeling CPU303d</w:t>
      </w:r>
      <w:bookmarkEnd w:id="724"/>
      <w:bookmarkEnd w:id="725"/>
    </w:p>
    <w:p w14:paraId="3B1D4C8E" w14:textId="77777777" w:rsidR="0030703C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0703C" w:rsidRPr="00D92D58" w14:paraId="3B1D4C92" w14:textId="77777777" w:rsidTr="0030703C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8F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90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91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</w:p>
        </w:tc>
      </w:tr>
      <w:tr w:rsidR="0030703C" w:rsidRPr="00D92D58" w14:paraId="3B1D4C96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93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94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95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4C9A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97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98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99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4C9E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9B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9C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9D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FF4590" w14:paraId="3B1D4CA2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9F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A0" w14:textId="77777777" w:rsidR="0030703C" w:rsidRPr="00D92D58" w:rsidRDefault="0030703C" w:rsidP="0030703C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A1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  <w:tr w:rsidR="0030703C" w:rsidRPr="00D92D58" w14:paraId="3B1D4CA6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A3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A4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A5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  <w:tr w:rsidR="0030703C" w:rsidRPr="00D92D58" w14:paraId="3B1D4CAA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A7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A8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A9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</w:tbl>
    <w:p w14:paraId="3B1D4CAB" w14:textId="77777777" w:rsidR="0030703C" w:rsidRPr="0077218A" w:rsidRDefault="0030703C" w:rsidP="0030703C">
      <w:pPr>
        <w:rPr>
          <w:lang w:val="nl"/>
        </w:rPr>
      </w:pPr>
    </w:p>
    <w:p w14:paraId="3B1D4CAC" w14:textId="77777777" w:rsidR="00AE3B35" w:rsidRPr="00E42CA7" w:rsidRDefault="00AE3B35" w:rsidP="0030703C">
      <w:pPr>
        <w:pStyle w:val="Heading5"/>
      </w:pPr>
      <w:bookmarkStart w:id="726" w:name="_Toc274836514"/>
      <w:r w:rsidRPr="00882B93">
        <w:rPr>
          <w:noProof/>
        </w:rPr>
        <w:t>CPU303d</w:t>
      </w:r>
      <w:r w:rsidRPr="00E42CA7">
        <w:t xml:space="preserve"> - </w:t>
      </w:r>
      <w:r w:rsidRPr="00882B93">
        <w:rPr>
          <w:noProof/>
        </w:rPr>
        <w:t>Sodapomp naar lozingsleiding</w:t>
      </w:r>
      <w:bookmarkEnd w:id="701"/>
      <w:bookmarkEnd w:id="726"/>
    </w:p>
    <w:p w14:paraId="3B1D4CAD" w14:textId="77777777" w:rsidR="00AE3B35" w:rsidRDefault="00AE3B35" w:rsidP="00F46AA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CAE" w14:textId="77777777" w:rsidR="00AE3B35" w:rsidRDefault="00AE3B35" w:rsidP="00F46AAA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33</w:t>
      </w:r>
      <w:r>
        <w:tab/>
        <w:t xml:space="preserve">Type: </w:t>
      </w:r>
      <w:r>
        <w:rPr>
          <w:noProof/>
        </w:rPr>
        <w:t>FS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933C29" w:rsidRPr="00D92D58" w14:paraId="3B1D4CB2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AF" w14:textId="77777777" w:rsidR="00933C29" w:rsidRPr="00D92D58" w:rsidRDefault="00933C29" w:rsidP="00F46AA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B0" w14:textId="77777777" w:rsidR="00933C29" w:rsidRPr="00D92D58" w:rsidRDefault="00933C29" w:rsidP="00F46AA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CB1" w14:textId="77777777" w:rsidR="00933C29" w:rsidRPr="00D92D58" w:rsidRDefault="00933C29" w:rsidP="00F46AAA">
            <w:pPr>
              <w:keepNext/>
              <w:rPr>
                <w:b/>
                <w:bCs/>
                <w:lang w:val="nl"/>
              </w:rPr>
            </w:pPr>
          </w:p>
        </w:tc>
      </w:tr>
      <w:tr w:rsidR="00933C29" w:rsidRPr="00D92D58" w14:paraId="3B1D4CB6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B3" w14:textId="77777777" w:rsidR="00933C29" w:rsidRPr="00D92D58" w:rsidRDefault="00933C29" w:rsidP="00F46AA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B4" w14:textId="77777777" w:rsidR="00933C29" w:rsidRPr="00D92D58" w:rsidRDefault="00933C29" w:rsidP="00F46AA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CB5" w14:textId="77777777" w:rsidR="00933C29" w:rsidRPr="00D92D58" w:rsidRDefault="00933C29" w:rsidP="00F46AAA">
            <w:pPr>
              <w:pStyle w:val="TableNormal0"/>
              <w:keepNext/>
            </w:pPr>
          </w:p>
        </w:tc>
      </w:tr>
      <w:tr w:rsidR="00933C29" w:rsidRPr="00D92D58" w14:paraId="3B1D4CBA" w14:textId="77777777" w:rsidTr="00933C2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B7" w14:textId="77777777" w:rsidR="00933C29" w:rsidRPr="00D92D58" w:rsidRDefault="00933C29" w:rsidP="00F46AA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B8" w14:textId="77777777" w:rsidR="00933C29" w:rsidRPr="00D92D58" w:rsidRDefault="00933C29" w:rsidP="00F46AA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CB9" w14:textId="77777777" w:rsidR="00933C29" w:rsidRPr="00D92D58" w:rsidRDefault="00933C29" w:rsidP="00F46AAA">
            <w:pPr>
              <w:pStyle w:val="TableNormal0"/>
              <w:keepNext/>
            </w:pPr>
          </w:p>
        </w:tc>
      </w:tr>
    </w:tbl>
    <w:p w14:paraId="3B1D4CBB" w14:textId="77777777" w:rsidR="00AE3B35" w:rsidRDefault="00AE3B35" w:rsidP="00F46AAA">
      <w:pPr>
        <w:keepNext/>
        <w:rPr>
          <w:lang w:val="nl"/>
        </w:rPr>
      </w:pP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580"/>
        <w:gridCol w:w="2080"/>
        <w:gridCol w:w="1701"/>
        <w:gridCol w:w="5623"/>
      </w:tblGrid>
      <w:tr w:rsidR="00F46AAA" w14:paraId="3B1D4CC0" w14:textId="77777777" w:rsidTr="00F46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BC" w14:textId="77777777" w:rsidR="00F46AAA" w:rsidRPr="00D92D58" w:rsidRDefault="00F46AAA" w:rsidP="00F46AAA">
            <w:pPr>
              <w:keepNext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IO</w:t>
            </w:r>
          </w:p>
        </w:tc>
        <w:tc>
          <w:tcPr>
            <w:tcW w:w="2080" w:type="dxa"/>
          </w:tcPr>
          <w:p w14:paraId="3B1D4CBD" w14:textId="77777777" w:rsidR="00F46AAA" w:rsidRPr="00D92D58" w:rsidRDefault="00F46AAA" w:rsidP="00F46AA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Connectie</w:t>
            </w:r>
          </w:p>
        </w:tc>
        <w:tc>
          <w:tcPr>
            <w:tcW w:w="1701" w:type="dxa"/>
          </w:tcPr>
          <w:p w14:paraId="3B1D4CBE" w14:textId="77777777" w:rsidR="00F46AAA" w:rsidRPr="00D92D58" w:rsidRDefault="00F46AAA" w:rsidP="00F46AA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lang w:val="nl"/>
              </w:rPr>
              <w:t>Tag</w:t>
            </w:r>
          </w:p>
        </w:tc>
        <w:tc>
          <w:tcPr>
            <w:tcW w:w="5623" w:type="dxa"/>
          </w:tcPr>
          <w:p w14:paraId="3B1D4CBF" w14:textId="77777777" w:rsidR="00F46AAA" w:rsidRDefault="00F46AAA" w:rsidP="00F46AA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F46AAA" w:rsidRPr="00D92D58" w14:paraId="3B1D4CC5" w14:textId="77777777" w:rsidTr="00F46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C1" w14:textId="77777777" w:rsidR="00F46AAA" w:rsidRPr="00D92D58" w:rsidRDefault="00F46AAA" w:rsidP="00F46AAA">
            <w:pPr>
              <w:pStyle w:val="TableNormal0"/>
              <w:keepNext/>
              <w:rPr>
                <w:b w:val="0"/>
                <w:bCs/>
              </w:rPr>
            </w:pPr>
            <w:r>
              <w:t>PB</w:t>
            </w:r>
          </w:p>
        </w:tc>
        <w:tc>
          <w:tcPr>
            <w:tcW w:w="2080" w:type="dxa"/>
          </w:tcPr>
          <w:p w14:paraId="3B1D4CC2" w14:textId="77777777" w:rsidR="00F46AAA" w:rsidRPr="00D92D58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C2, Net:3, Adr:33</w:t>
            </w:r>
          </w:p>
        </w:tc>
        <w:tc>
          <w:tcPr>
            <w:tcW w:w="1701" w:type="dxa"/>
          </w:tcPr>
          <w:p w14:paraId="3B1D4CC3" w14:textId="77777777" w:rsidR="00F46AAA" w:rsidRPr="00D92D58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CC4" w14:textId="77777777" w:rsidR="00F46AAA" w:rsidRPr="00D92D58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6AAA" w:rsidRPr="00D92D58" w14:paraId="3B1D4CCA" w14:textId="77777777" w:rsidTr="00F46A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C6" w14:textId="77777777" w:rsidR="00F46AAA" w:rsidRPr="00D92D58" w:rsidRDefault="00F46AAA" w:rsidP="00F46AAA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CC7" w14:textId="77777777" w:rsidR="00F46AAA" w:rsidRPr="00D92D58" w:rsidRDefault="00F46AAA" w:rsidP="00F46AA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C2.3.10.1.5</w:t>
            </w:r>
          </w:p>
        </w:tc>
        <w:tc>
          <w:tcPr>
            <w:tcW w:w="1701" w:type="dxa"/>
          </w:tcPr>
          <w:p w14:paraId="3B1D4CC8" w14:textId="77777777" w:rsidR="00F46AAA" w:rsidRPr="00D92D58" w:rsidRDefault="00F46AAA" w:rsidP="00F46AA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WS_CPU303d</w:t>
            </w:r>
          </w:p>
        </w:tc>
        <w:tc>
          <w:tcPr>
            <w:tcW w:w="5623" w:type="dxa"/>
          </w:tcPr>
          <w:p w14:paraId="3B1D4CC9" w14:textId="77777777" w:rsidR="00F46AAA" w:rsidRPr="00D92D58" w:rsidRDefault="00F46AAA" w:rsidP="00F46AA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Werkschakelaar open</w:t>
            </w:r>
          </w:p>
        </w:tc>
      </w:tr>
      <w:tr w:rsidR="00F46AAA" w:rsidRPr="00D92D58" w14:paraId="3B1D4CCF" w14:textId="77777777" w:rsidTr="00F46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B1D4CCB" w14:textId="77777777" w:rsidR="00F46AAA" w:rsidRDefault="00F46AAA" w:rsidP="00F46AAA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2080" w:type="dxa"/>
          </w:tcPr>
          <w:p w14:paraId="3B1D4CCC" w14:textId="77777777" w:rsidR="00F46AAA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B1D4CCD" w14:textId="77777777" w:rsidR="00F46AAA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3" w:type="dxa"/>
          </w:tcPr>
          <w:p w14:paraId="3B1D4CCE" w14:textId="77777777" w:rsidR="00F46AAA" w:rsidRDefault="00F46AAA" w:rsidP="00F46AA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D4CD0" w14:textId="77777777" w:rsidR="00F46AAA" w:rsidRDefault="00F46AAA" w:rsidP="00AE3B35">
      <w:pPr>
        <w:rPr>
          <w:lang w:val="nl"/>
        </w:rPr>
      </w:pPr>
    </w:p>
    <w:p w14:paraId="3B1D4CD1" w14:textId="77777777" w:rsidR="00F46AAA" w:rsidRPr="0077218A" w:rsidRDefault="00F46AAA" w:rsidP="00AE3B35">
      <w:pPr>
        <w:rPr>
          <w:lang w:val="nl"/>
        </w:rPr>
      </w:pPr>
    </w:p>
    <w:p w14:paraId="3B1D4CD2" w14:textId="77777777" w:rsidR="008F7639" w:rsidRDefault="008F7639" w:rsidP="00D936D5">
      <w:pPr>
        <w:pStyle w:val="Heading3"/>
        <w:keepNext/>
      </w:pPr>
      <w:bookmarkStart w:id="727" w:name="_Toc274836515"/>
      <w:bookmarkStart w:id="728" w:name="_Toc264036437"/>
      <w:r>
        <w:t>Decanter</w:t>
      </w:r>
      <w:bookmarkEnd w:id="727"/>
    </w:p>
    <w:p w14:paraId="3B1D4CD3" w14:textId="77777777" w:rsidR="008F7639" w:rsidRPr="00A453F0" w:rsidRDefault="008F7639" w:rsidP="00D936D5">
      <w:pPr>
        <w:pStyle w:val="Heading4"/>
        <w:rPr>
          <w:lang w:val="en-US"/>
        </w:rPr>
      </w:pPr>
      <w:bookmarkStart w:id="729" w:name="_Toc274836516"/>
      <w:r>
        <w:rPr>
          <w:noProof/>
          <w:lang w:val="en-US"/>
        </w:rPr>
        <w:t>TH601 - Decanter</w:t>
      </w:r>
      <w:bookmarkEnd w:id="729"/>
    </w:p>
    <w:p w14:paraId="3B1D4CD4" w14:textId="77777777" w:rsidR="008F7639" w:rsidRPr="00A453F0" w:rsidRDefault="008F7639" w:rsidP="00D936D5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</w:t>
      </w:r>
      <w:r w:rsidR="00D936D5">
        <w:rPr>
          <w:noProof/>
          <w:lang w:val="nl"/>
        </w:rPr>
        <w:t>- Tesys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1701"/>
        <w:gridCol w:w="6379"/>
      </w:tblGrid>
      <w:tr w:rsidR="00B34E42" w:rsidRPr="00D92D58" w14:paraId="3B1D4CD8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D5" w14:textId="77777777" w:rsidR="00B34E42" w:rsidRPr="00D92D58" w:rsidRDefault="00B34E42" w:rsidP="00D936D5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1701" w:type="dxa"/>
          </w:tcPr>
          <w:p w14:paraId="3B1D4CD6" w14:textId="77777777" w:rsidR="00B34E42" w:rsidRPr="00D92D58" w:rsidRDefault="00B34E42" w:rsidP="00D936D5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6379" w:type="dxa"/>
          </w:tcPr>
          <w:p w14:paraId="3B1D4CD7" w14:textId="77777777" w:rsidR="00B34E42" w:rsidRPr="00D92D58" w:rsidRDefault="00B34E42" w:rsidP="00D936D5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4E42" w:rsidRPr="00D92D58" w14:paraId="3B1D4CDC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D9" w14:textId="77777777" w:rsidR="00B34E42" w:rsidRPr="00D92D58" w:rsidRDefault="00B34E42" w:rsidP="00D936D5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1701" w:type="dxa"/>
          </w:tcPr>
          <w:p w14:paraId="3B1D4CDA" w14:textId="77777777" w:rsidR="00B34E42" w:rsidRPr="00D92D58" w:rsidRDefault="00B34E42" w:rsidP="00D936D5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9" w:type="dxa"/>
          </w:tcPr>
          <w:p w14:paraId="3B1D4CDB" w14:textId="77777777" w:rsidR="00B34E42" w:rsidRPr="00D92D58" w:rsidRDefault="00B34E42" w:rsidP="00D936D5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E42" w:rsidRPr="00D92D58" w14:paraId="3B1D4CE0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DD" w14:textId="77777777" w:rsidR="00B34E42" w:rsidRPr="00D92D58" w:rsidRDefault="00B34E42" w:rsidP="00D936D5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1701" w:type="dxa"/>
          </w:tcPr>
          <w:p w14:paraId="3B1D4CDE" w14:textId="77777777" w:rsidR="00B34E42" w:rsidRPr="00D92D58" w:rsidRDefault="00B34E42" w:rsidP="00D936D5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79" w:type="dxa"/>
          </w:tcPr>
          <w:p w14:paraId="3B1D4CDF" w14:textId="77777777" w:rsidR="00B34E42" w:rsidRPr="00D92D58" w:rsidRDefault="00B34E42" w:rsidP="00D936D5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34E42" w:rsidRPr="00D92D58" w14:paraId="3B1D4CE4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E1" w14:textId="77777777" w:rsidR="00B34E42" w:rsidRPr="00D92D58" w:rsidRDefault="00B34E42" w:rsidP="00D936D5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1701" w:type="dxa"/>
          </w:tcPr>
          <w:p w14:paraId="3B1D4CE2" w14:textId="77777777" w:rsidR="00B34E42" w:rsidRPr="00D92D58" w:rsidRDefault="00B34E42" w:rsidP="00D936D5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9" w:type="dxa"/>
          </w:tcPr>
          <w:p w14:paraId="3B1D4CE3" w14:textId="77777777" w:rsidR="00B34E42" w:rsidRPr="00D92D58" w:rsidRDefault="00B34E42" w:rsidP="00D936D5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E42" w:rsidRPr="00D92D58" w14:paraId="3B1D4CE8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E5" w14:textId="77777777" w:rsidR="00B34E42" w:rsidRPr="00D92D58" w:rsidRDefault="00B34E42" w:rsidP="00D936D5">
            <w:pPr>
              <w:pStyle w:val="TableNormal0"/>
              <w:keepNext/>
              <w:rPr>
                <w:b w:val="0"/>
                <w:bCs/>
              </w:rPr>
            </w:pPr>
            <w:r>
              <w:t>PB</w:t>
            </w:r>
          </w:p>
        </w:tc>
        <w:tc>
          <w:tcPr>
            <w:tcW w:w="1701" w:type="dxa"/>
          </w:tcPr>
          <w:p w14:paraId="3B1D4CE6" w14:textId="77777777" w:rsidR="00B34E42" w:rsidRPr="00D92D58" w:rsidRDefault="00D936D5" w:rsidP="00D936D5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</w:t>
            </w:r>
            <w:r w:rsidR="00600428">
              <w:t>40</w:t>
            </w:r>
          </w:p>
        </w:tc>
        <w:tc>
          <w:tcPr>
            <w:tcW w:w="6379" w:type="dxa"/>
          </w:tcPr>
          <w:p w14:paraId="3B1D4CE7" w14:textId="77777777" w:rsidR="00B34E42" w:rsidRPr="00D92D58" w:rsidRDefault="00B34E42" w:rsidP="00D936D5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34E42" w:rsidRPr="00D92D58" w14:paraId="3B1D4CEC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E9" w14:textId="77777777" w:rsidR="00B34E42" w:rsidRPr="00D92D58" w:rsidRDefault="00B34E42" w:rsidP="00D936D5">
            <w:pPr>
              <w:pStyle w:val="TableNormal0"/>
              <w:keepNext/>
              <w:rPr>
                <w:b w:val="0"/>
                <w:bCs/>
              </w:rPr>
            </w:pPr>
            <w:r>
              <w:t>DI WS</w:t>
            </w:r>
          </w:p>
        </w:tc>
        <w:tc>
          <w:tcPr>
            <w:tcW w:w="1701" w:type="dxa"/>
          </w:tcPr>
          <w:p w14:paraId="3B1D4CEA" w14:textId="77777777" w:rsidR="00B34E42" w:rsidRPr="00D92D58" w:rsidRDefault="00B34E42" w:rsidP="00D936D5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C1.1.10.2.9</w:t>
            </w:r>
          </w:p>
        </w:tc>
        <w:tc>
          <w:tcPr>
            <w:tcW w:w="6379" w:type="dxa"/>
          </w:tcPr>
          <w:p w14:paraId="3B1D4CEB" w14:textId="77777777" w:rsidR="00B34E42" w:rsidRPr="00D92D58" w:rsidRDefault="00B34E42" w:rsidP="00D936D5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B34E42" w:rsidRPr="00D92D58" w14:paraId="3B1D4CF0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ED" w14:textId="77777777" w:rsidR="00B34E42" w:rsidRDefault="00B34E42" w:rsidP="00D936D5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1701" w:type="dxa"/>
          </w:tcPr>
          <w:p w14:paraId="3B1D4CEE" w14:textId="77777777" w:rsidR="00B34E42" w:rsidRDefault="00B34E42" w:rsidP="00D936D5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79" w:type="dxa"/>
          </w:tcPr>
          <w:p w14:paraId="3B1D4CEF" w14:textId="77777777" w:rsidR="00B34E42" w:rsidRPr="00D92D58" w:rsidRDefault="00B34E42" w:rsidP="00D936D5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CF1" w14:textId="77777777" w:rsidR="008F7639" w:rsidRDefault="008F7639" w:rsidP="008F7639">
      <w:pPr>
        <w:rPr>
          <w:lang w:val="nl"/>
        </w:rPr>
      </w:pPr>
    </w:p>
    <w:p w14:paraId="3B1D4CF2" w14:textId="77777777" w:rsidR="001B480D" w:rsidRPr="00E42CA7" w:rsidRDefault="001B480D" w:rsidP="001B480D">
      <w:pPr>
        <w:pStyle w:val="Heading4"/>
      </w:pPr>
      <w:bookmarkStart w:id="730" w:name="_Toc274836517"/>
      <w:r>
        <w:rPr>
          <w:noProof/>
        </w:rPr>
        <w:t>TW_TH601 – Toerenwachter decanter</w:t>
      </w:r>
      <w:bookmarkEnd w:id="730"/>
    </w:p>
    <w:p w14:paraId="3B1D4CF3" w14:textId="77777777" w:rsidR="001B480D" w:rsidRPr="00D62DE3" w:rsidRDefault="001B480D" w:rsidP="001B480D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1701"/>
        <w:gridCol w:w="6379"/>
      </w:tblGrid>
      <w:tr w:rsidR="00B34E42" w:rsidRPr="00D92D58" w14:paraId="3B1D4CF7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F4" w14:textId="77777777" w:rsidR="00B34E42" w:rsidRPr="00D92D58" w:rsidRDefault="00B34E42" w:rsidP="001B480D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1701" w:type="dxa"/>
          </w:tcPr>
          <w:p w14:paraId="3B1D4CF5" w14:textId="77777777" w:rsidR="00B34E42" w:rsidRPr="00D92D58" w:rsidRDefault="00B34E42" w:rsidP="001B480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6379" w:type="dxa"/>
          </w:tcPr>
          <w:p w14:paraId="3B1D4CF6" w14:textId="77777777" w:rsidR="00B34E42" w:rsidRPr="00D92D58" w:rsidRDefault="00B34E42" w:rsidP="001B480D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4E42" w:rsidRPr="00D92D58" w14:paraId="3B1D4CFB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F8" w14:textId="77777777" w:rsidR="00B34E42" w:rsidRPr="00D92D58" w:rsidRDefault="00B34E42" w:rsidP="001B480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IN</w:t>
            </w:r>
          </w:p>
        </w:tc>
        <w:tc>
          <w:tcPr>
            <w:tcW w:w="1701" w:type="dxa"/>
          </w:tcPr>
          <w:p w14:paraId="3B1D4CF9" w14:textId="77777777" w:rsidR="00B34E42" w:rsidRPr="00D92D58" w:rsidRDefault="00B34E42" w:rsidP="001B480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9" w:type="dxa"/>
          </w:tcPr>
          <w:p w14:paraId="3B1D4CFA" w14:textId="77777777" w:rsidR="00B34E42" w:rsidRPr="00933C29" w:rsidRDefault="00B34E42" w:rsidP="001B480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4CFF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CFC" w14:textId="77777777" w:rsidR="00B34E42" w:rsidRPr="00D92D58" w:rsidRDefault="00B34E42" w:rsidP="001B480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Normale waarde</w:t>
            </w:r>
          </w:p>
        </w:tc>
        <w:tc>
          <w:tcPr>
            <w:tcW w:w="1701" w:type="dxa"/>
          </w:tcPr>
          <w:p w14:paraId="3B1D4CFD" w14:textId="77777777" w:rsidR="00B34E42" w:rsidRPr="00D92D58" w:rsidRDefault="00B34E42" w:rsidP="001B480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379" w:type="dxa"/>
          </w:tcPr>
          <w:p w14:paraId="3B1D4CFE" w14:textId="77777777" w:rsidR="00B34E42" w:rsidRPr="00933C29" w:rsidRDefault="00B34E42" w:rsidP="001B480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4D03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D00" w14:textId="77777777" w:rsidR="00B34E42" w:rsidRPr="00D92D58" w:rsidRDefault="00B34E42" w:rsidP="001B480D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Nomale waarde=0</w:t>
            </w:r>
          </w:p>
        </w:tc>
        <w:tc>
          <w:tcPr>
            <w:tcW w:w="1701" w:type="dxa"/>
          </w:tcPr>
          <w:p w14:paraId="3B1D4D01" w14:textId="77777777" w:rsidR="00B34E42" w:rsidRPr="00D92D58" w:rsidRDefault="00B34E42" w:rsidP="001B480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Alarm</w:t>
            </w:r>
          </w:p>
        </w:tc>
        <w:tc>
          <w:tcPr>
            <w:tcW w:w="6379" w:type="dxa"/>
          </w:tcPr>
          <w:p w14:paraId="3B1D4D02" w14:textId="77777777" w:rsidR="00B34E42" w:rsidRPr="00933C29" w:rsidRDefault="00B34E42" w:rsidP="001B480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4D07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D04" w14:textId="77777777" w:rsidR="00B34E42" w:rsidRPr="00D92D58" w:rsidRDefault="00B34E42" w:rsidP="001B480D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1701" w:type="dxa"/>
          </w:tcPr>
          <w:p w14:paraId="3B1D4D05" w14:textId="77777777" w:rsidR="00B34E42" w:rsidRPr="00D92D58" w:rsidRDefault="00B34E42" w:rsidP="001B480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79" w:type="dxa"/>
          </w:tcPr>
          <w:p w14:paraId="3B1D4D06" w14:textId="77777777" w:rsidR="00B34E42" w:rsidRPr="00D92D58" w:rsidRDefault="00B34E42" w:rsidP="001B480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4D0B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D08" w14:textId="77777777" w:rsidR="00B34E42" w:rsidRDefault="00B34E42" w:rsidP="001B480D">
            <w:pPr>
              <w:pStyle w:val="TableNormal0"/>
              <w:keepNext/>
              <w:rPr>
                <w:b w:val="0"/>
                <w:bCs/>
              </w:rPr>
            </w:pPr>
            <w:r>
              <w:t>DI</w:t>
            </w:r>
          </w:p>
        </w:tc>
        <w:tc>
          <w:tcPr>
            <w:tcW w:w="1701" w:type="dxa"/>
          </w:tcPr>
          <w:p w14:paraId="3B1D4D09" w14:textId="77777777" w:rsidR="00B34E42" w:rsidRDefault="00B34E42" w:rsidP="001B480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C1.1.10.2.11</w:t>
            </w:r>
          </w:p>
        </w:tc>
        <w:tc>
          <w:tcPr>
            <w:tcW w:w="6379" w:type="dxa"/>
          </w:tcPr>
          <w:p w14:paraId="3B1D4D0A" w14:textId="77777777" w:rsidR="00B34E42" w:rsidRDefault="00B34E42" w:rsidP="001B480D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E42" w:rsidRPr="00D92D58" w14:paraId="3B1D4D0F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D0C" w14:textId="77777777" w:rsidR="00B34E42" w:rsidRDefault="00B34E42" w:rsidP="001B480D">
            <w:pPr>
              <w:pStyle w:val="TableNormal0"/>
              <w:keepNext/>
            </w:pPr>
            <w:r>
              <w:t>DO</w:t>
            </w:r>
          </w:p>
        </w:tc>
        <w:tc>
          <w:tcPr>
            <w:tcW w:w="1701" w:type="dxa"/>
          </w:tcPr>
          <w:p w14:paraId="3B1D4D0D" w14:textId="77777777" w:rsidR="00B34E42" w:rsidRDefault="00B34E42" w:rsidP="001B480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C1.1.10.4.1</w:t>
            </w:r>
          </w:p>
        </w:tc>
        <w:tc>
          <w:tcPr>
            <w:tcW w:w="6379" w:type="dxa"/>
          </w:tcPr>
          <w:p w14:paraId="3B1D4D0E" w14:textId="77777777" w:rsidR="00B34E42" w:rsidRDefault="00B34E42" w:rsidP="001B480D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 toerenwachter</w:t>
            </w:r>
          </w:p>
        </w:tc>
      </w:tr>
    </w:tbl>
    <w:p w14:paraId="3B1D4D10" w14:textId="77777777" w:rsidR="001B480D" w:rsidRDefault="001B480D" w:rsidP="008F7639">
      <w:pPr>
        <w:rPr>
          <w:lang w:val="nl"/>
        </w:rPr>
      </w:pPr>
    </w:p>
    <w:p w14:paraId="3B1D4D11" w14:textId="77777777" w:rsidR="001B480D" w:rsidRPr="00E42CA7" w:rsidRDefault="001B480D" w:rsidP="001B480D">
      <w:pPr>
        <w:pStyle w:val="Heading4"/>
      </w:pPr>
      <w:bookmarkStart w:id="731" w:name="_Toc274836518"/>
      <w:r>
        <w:rPr>
          <w:noProof/>
        </w:rPr>
        <w:t>NS_TH601 – Noodstop decanter</w:t>
      </w:r>
      <w:bookmarkEnd w:id="731"/>
    </w:p>
    <w:p w14:paraId="3B1D4D12" w14:textId="77777777" w:rsidR="001B480D" w:rsidRPr="00D62DE3" w:rsidRDefault="001B480D" w:rsidP="001B480D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1701"/>
        <w:gridCol w:w="5255"/>
        <w:gridCol w:w="1077"/>
      </w:tblGrid>
      <w:tr w:rsidR="001B480D" w:rsidRPr="00D92D58" w14:paraId="3B1D4D17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13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14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15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16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</w:p>
        </w:tc>
      </w:tr>
      <w:tr w:rsidR="001B480D" w:rsidRPr="00D92D58" w14:paraId="3B1D4D1C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18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19" w14:textId="77777777" w:rsidR="001B480D" w:rsidRPr="00D92D58" w:rsidRDefault="001B480D" w:rsidP="001B480D">
            <w:pPr>
              <w:pStyle w:val="TableNormal0"/>
              <w:keepNext/>
            </w:pP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1A" w14:textId="77777777" w:rsidR="001B480D" w:rsidRPr="00933C29" w:rsidRDefault="001B480D" w:rsidP="001B480D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1B" w14:textId="77777777" w:rsidR="001B480D" w:rsidRPr="00933C29" w:rsidRDefault="001B480D" w:rsidP="001B480D">
            <w:pPr>
              <w:keepNext/>
            </w:pPr>
          </w:p>
        </w:tc>
      </w:tr>
      <w:tr w:rsidR="001B480D" w:rsidRPr="00D92D58" w14:paraId="3B1D4D21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1D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1E" w14:textId="77777777" w:rsidR="001B480D" w:rsidRPr="00D92D58" w:rsidRDefault="001B480D" w:rsidP="001B480D">
            <w:pPr>
              <w:pStyle w:val="TableNormal0"/>
              <w:keepNext/>
            </w:pPr>
            <w:r>
              <w:t>1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1F" w14:textId="77777777" w:rsidR="001B480D" w:rsidRPr="00933C29" w:rsidRDefault="001B480D" w:rsidP="001B480D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0" w14:textId="77777777" w:rsidR="001B480D" w:rsidRPr="00933C29" w:rsidRDefault="001B480D" w:rsidP="001B480D">
            <w:pPr>
              <w:keepNext/>
            </w:pPr>
          </w:p>
        </w:tc>
      </w:tr>
      <w:tr w:rsidR="001B480D" w:rsidRPr="00D92D58" w14:paraId="3B1D4D26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22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23" w14:textId="77777777" w:rsidR="001B480D" w:rsidRPr="00D92D58" w:rsidRDefault="001B480D" w:rsidP="001B480D">
            <w:pPr>
              <w:pStyle w:val="TableNormal0"/>
              <w:keepNext/>
            </w:pPr>
            <w:r>
              <w:t>Alarm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24" w14:textId="77777777" w:rsidR="001B480D" w:rsidRPr="00933C29" w:rsidRDefault="001B480D" w:rsidP="001B480D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25" w14:textId="77777777" w:rsidR="001B480D" w:rsidRPr="00933C29" w:rsidRDefault="001B480D" w:rsidP="001B480D">
            <w:pPr>
              <w:keepNext/>
            </w:pPr>
          </w:p>
        </w:tc>
      </w:tr>
      <w:tr w:rsidR="001B480D" w:rsidRPr="00D92D58" w14:paraId="3B1D4D2B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7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8" w14:textId="77777777" w:rsidR="001B480D" w:rsidRPr="00D92D58" w:rsidRDefault="001B480D" w:rsidP="001B480D">
            <w:pPr>
              <w:pStyle w:val="TableNormal0"/>
              <w:keepNext/>
            </w:pP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9" w14:textId="77777777" w:rsidR="001B480D" w:rsidRPr="00D92D58" w:rsidRDefault="001B480D" w:rsidP="001B480D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A" w14:textId="77777777" w:rsidR="001B480D" w:rsidRPr="00D92D58" w:rsidRDefault="001B480D" w:rsidP="001B480D">
            <w:pPr>
              <w:keepNext/>
            </w:pPr>
          </w:p>
        </w:tc>
      </w:tr>
      <w:tr w:rsidR="001B480D" w:rsidRPr="00D92D58" w14:paraId="3B1D4D30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C" w14:textId="77777777" w:rsidR="001B480D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D" w14:textId="77777777" w:rsidR="001B480D" w:rsidRDefault="001B480D" w:rsidP="001B480D">
            <w:pPr>
              <w:pStyle w:val="TableNormal0"/>
              <w:keepNext/>
            </w:pPr>
            <w:r>
              <w:t>C1.1.10.2.10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E" w14:textId="77777777" w:rsidR="001B480D" w:rsidRDefault="001B480D" w:rsidP="001B480D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2F" w14:textId="77777777" w:rsidR="001B480D" w:rsidRPr="00D92D58" w:rsidRDefault="001B480D" w:rsidP="001B480D">
            <w:pPr>
              <w:keepNext/>
            </w:pPr>
          </w:p>
        </w:tc>
      </w:tr>
    </w:tbl>
    <w:p w14:paraId="3B1D4D31" w14:textId="77777777" w:rsidR="008F7639" w:rsidRPr="008F7639" w:rsidRDefault="008F7639" w:rsidP="008F7639">
      <w:pPr>
        <w:rPr>
          <w:lang w:val="nl"/>
        </w:rPr>
      </w:pPr>
    </w:p>
    <w:p w14:paraId="3B1D4D32" w14:textId="77777777" w:rsidR="001B480D" w:rsidRPr="00E42CA7" w:rsidRDefault="001B480D" w:rsidP="001B480D">
      <w:pPr>
        <w:pStyle w:val="Heading4"/>
      </w:pPr>
      <w:bookmarkStart w:id="732" w:name="_Toc274836519"/>
      <w:r>
        <w:rPr>
          <w:noProof/>
        </w:rPr>
        <w:lastRenderedPageBreak/>
        <w:t>OEK_TH601 – Obstakel decanter</w:t>
      </w:r>
      <w:bookmarkEnd w:id="732"/>
    </w:p>
    <w:p w14:paraId="3B1D4D33" w14:textId="77777777" w:rsidR="001B480D" w:rsidRPr="00D62DE3" w:rsidRDefault="001B480D" w:rsidP="001B480D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1701"/>
        <w:gridCol w:w="5255"/>
        <w:gridCol w:w="1077"/>
      </w:tblGrid>
      <w:tr w:rsidR="001B480D" w:rsidRPr="00D92D58" w14:paraId="3B1D4D38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34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35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36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37" w14:textId="77777777" w:rsidR="001B480D" w:rsidRPr="00D92D58" w:rsidRDefault="001B480D" w:rsidP="001B480D">
            <w:pPr>
              <w:keepNext/>
              <w:rPr>
                <w:b/>
                <w:bCs/>
                <w:lang w:val="nl"/>
              </w:rPr>
            </w:pPr>
          </w:p>
        </w:tc>
      </w:tr>
      <w:tr w:rsidR="001B480D" w:rsidRPr="00D92D58" w14:paraId="3B1D4D3D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39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3A" w14:textId="77777777" w:rsidR="001B480D" w:rsidRPr="00D92D58" w:rsidRDefault="001B480D" w:rsidP="001B480D">
            <w:pPr>
              <w:pStyle w:val="TableNormal0"/>
              <w:keepNext/>
            </w:pP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3B" w14:textId="77777777" w:rsidR="001B480D" w:rsidRPr="00933C29" w:rsidRDefault="001B480D" w:rsidP="001B480D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3C" w14:textId="77777777" w:rsidR="001B480D" w:rsidRPr="00933C29" w:rsidRDefault="001B480D" w:rsidP="001B480D">
            <w:pPr>
              <w:keepNext/>
            </w:pPr>
          </w:p>
        </w:tc>
      </w:tr>
      <w:tr w:rsidR="001B480D" w:rsidRPr="00D92D58" w14:paraId="3B1D4D42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3E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3F" w14:textId="77777777" w:rsidR="001B480D" w:rsidRPr="00D92D58" w:rsidRDefault="001B480D" w:rsidP="001B480D">
            <w:pPr>
              <w:pStyle w:val="TableNormal0"/>
              <w:keepNext/>
            </w:pPr>
            <w:r>
              <w:t>1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0" w14:textId="77777777" w:rsidR="001B480D" w:rsidRPr="00933C29" w:rsidRDefault="001B480D" w:rsidP="001B480D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1" w14:textId="77777777" w:rsidR="001B480D" w:rsidRPr="00933C29" w:rsidRDefault="001B480D" w:rsidP="001B480D">
            <w:pPr>
              <w:keepNext/>
            </w:pPr>
          </w:p>
        </w:tc>
      </w:tr>
      <w:tr w:rsidR="001B480D" w:rsidRPr="00D92D58" w14:paraId="3B1D4D47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43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44" w14:textId="77777777" w:rsidR="001B480D" w:rsidRPr="00D92D58" w:rsidRDefault="001B480D" w:rsidP="001B480D">
            <w:pPr>
              <w:pStyle w:val="TableNormal0"/>
              <w:keepNext/>
            </w:pPr>
            <w:r>
              <w:t>Alarm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45" w14:textId="77777777" w:rsidR="001B480D" w:rsidRPr="00933C29" w:rsidRDefault="001B480D" w:rsidP="001B480D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46" w14:textId="77777777" w:rsidR="001B480D" w:rsidRPr="00933C29" w:rsidRDefault="001B480D" w:rsidP="001B480D">
            <w:pPr>
              <w:keepNext/>
            </w:pPr>
          </w:p>
        </w:tc>
      </w:tr>
      <w:tr w:rsidR="001B480D" w:rsidRPr="00D92D58" w14:paraId="3B1D4D4C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8" w14:textId="77777777" w:rsidR="001B480D" w:rsidRPr="00D92D58" w:rsidRDefault="001B480D" w:rsidP="001B480D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9" w14:textId="77777777" w:rsidR="001B480D" w:rsidRPr="00D92D58" w:rsidRDefault="001B480D" w:rsidP="001B480D">
            <w:pPr>
              <w:pStyle w:val="TableNormal0"/>
              <w:keepNext/>
            </w:pP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A" w14:textId="77777777" w:rsidR="001B480D" w:rsidRPr="00D92D58" w:rsidRDefault="001B480D" w:rsidP="001B480D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B" w14:textId="77777777" w:rsidR="001B480D" w:rsidRPr="00D92D58" w:rsidRDefault="001B480D" w:rsidP="001B480D">
            <w:pPr>
              <w:keepNext/>
            </w:pPr>
          </w:p>
        </w:tc>
      </w:tr>
      <w:tr w:rsidR="001B480D" w:rsidRPr="00D92D58" w14:paraId="3B1D4D51" w14:textId="77777777" w:rsidTr="001B480D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D" w14:textId="77777777" w:rsidR="001B480D" w:rsidRDefault="001B480D" w:rsidP="001B480D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70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E" w14:textId="77777777" w:rsidR="001B480D" w:rsidRDefault="001B480D" w:rsidP="001B480D">
            <w:pPr>
              <w:pStyle w:val="TableNormal0"/>
              <w:keepNext/>
            </w:pPr>
            <w:r>
              <w:t>C1.1.10.2.11</w:t>
            </w:r>
          </w:p>
        </w:tc>
        <w:tc>
          <w:tcPr>
            <w:tcW w:w="525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4F" w14:textId="77777777" w:rsidR="001B480D" w:rsidRDefault="001B480D" w:rsidP="001B480D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50" w14:textId="77777777" w:rsidR="001B480D" w:rsidRPr="00D92D58" w:rsidRDefault="001B480D" w:rsidP="001B480D">
            <w:pPr>
              <w:keepNext/>
            </w:pPr>
          </w:p>
        </w:tc>
      </w:tr>
    </w:tbl>
    <w:p w14:paraId="3B1D4D52" w14:textId="77777777" w:rsidR="008F7639" w:rsidRPr="008F7639" w:rsidRDefault="008F7639" w:rsidP="008F7639">
      <w:pPr>
        <w:rPr>
          <w:lang w:val="nl"/>
        </w:rPr>
      </w:pPr>
    </w:p>
    <w:p w14:paraId="3B1D4D53" w14:textId="77777777" w:rsidR="00620B61" w:rsidRDefault="00620B61" w:rsidP="00620B61">
      <w:pPr>
        <w:pStyle w:val="Heading2"/>
      </w:pPr>
      <w:bookmarkStart w:id="733" w:name="_Toc274836520"/>
      <w:r>
        <w:t>Polymeer aanmaak</w:t>
      </w:r>
      <w:bookmarkEnd w:id="728"/>
      <w:bookmarkEnd w:id="733"/>
    </w:p>
    <w:p w14:paraId="3B1D4D54" w14:textId="77777777" w:rsidR="008E54AA" w:rsidRDefault="008E54AA" w:rsidP="008E54AA">
      <w:pPr>
        <w:pStyle w:val="Heading3"/>
      </w:pPr>
      <w:bookmarkStart w:id="734" w:name="_Toc274836521"/>
      <w:bookmarkStart w:id="735" w:name="_Toc264036438"/>
      <w:r>
        <w:t>Regeling PHT601 – PHIC601 – CPU601</w:t>
      </w:r>
      <w:bookmarkEnd w:id="734"/>
    </w:p>
    <w:p w14:paraId="3B1D4D55" w14:textId="77777777" w:rsidR="008E54AA" w:rsidRDefault="008E54AA" w:rsidP="008E54AA"/>
    <w:p w14:paraId="3B1D4D56" w14:textId="77777777" w:rsidR="008E54AA" w:rsidRPr="00E42CA7" w:rsidRDefault="008E54AA" w:rsidP="008E54AA">
      <w:pPr>
        <w:pStyle w:val="Heading4"/>
      </w:pPr>
      <w:bookmarkStart w:id="736" w:name="_Toc264036454"/>
      <w:bookmarkStart w:id="737" w:name="_Toc274836522"/>
      <w:bookmarkStart w:id="738" w:name="_Toc264036452"/>
      <w:bookmarkStart w:id="739" w:name="_Toc264036448"/>
      <w:r w:rsidRPr="00882B93">
        <w:rPr>
          <w:noProof/>
        </w:rPr>
        <w:t>PHT601</w:t>
      </w:r>
      <w:r w:rsidRPr="00E42CA7">
        <w:t xml:space="preserve"> - </w:t>
      </w:r>
      <w:r w:rsidRPr="00882B93">
        <w:rPr>
          <w:noProof/>
        </w:rPr>
        <w:t>PH-meting zwavelzuur voor decanter TRANSMITTER A</w:t>
      </w:r>
      <w:bookmarkEnd w:id="736"/>
      <w:bookmarkEnd w:id="737"/>
    </w:p>
    <w:p w14:paraId="3B1D4D57" w14:textId="77777777" w:rsidR="008E54AA" w:rsidRDefault="008E54AA" w:rsidP="008E54A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pH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</w:t>
      </w:r>
    </w:p>
    <w:p w14:paraId="3B1D4D58" w14:textId="77777777" w:rsidR="008E54AA" w:rsidRDefault="008E54AA" w:rsidP="008E54AA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60</w:t>
      </w:r>
      <w:r>
        <w:tab/>
        <w:t xml:space="preserve">Type: </w:t>
      </w:r>
      <w:r>
        <w:rPr>
          <w:noProof/>
        </w:rPr>
        <w:t>meting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8E54AA" w:rsidRPr="00D92D58" w14:paraId="3B1D4D5D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59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5A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5B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5C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</w:p>
        </w:tc>
      </w:tr>
      <w:tr w:rsidR="008E54AA" w:rsidRPr="00D92D58" w14:paraId="3B1D4D62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5E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5F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60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61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4D67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63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64" w14:textId="77777777" w:rsidR="008E54AA" w:rsidRPr="00D92D58" w:rsidRDefault="008E54AA" w:rsidP="00F77882">
            <w:pPr>
              <w:pStyle w:val="TableNormal0"/>
              <w:keepNext/>
            </w:pPr>
            <w:r>
              <w:t>12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65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66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4D6C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68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69" w14:textId="77777777" w:rsidR="008E54AA" w:rsidRPr="00D92D58" w:rsidRDefault="008E54AA" w:rsidP="00F77882">
            <w:pPr>
              <w:pStyle w:val="TableNormal0"/>
              <w:keepNext/>
            </w:pPr>
            <w:r>
              <w:t>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6A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6B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4D71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6D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6E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6F" w14:textId="77777777" w:rsidR="008E54AA" w:rsidRPr="00D92D58" w:rsidRDefault="008E54AA" w:rsidP="00F77882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70" w14:textId="77777777" w:rsidR="008E54AA" w:rsidRPr="00D92D58" w:rsidRDefault="008E54AA" w:rsidP="00F77882">
            <w:pPr>
              <w:keepNext/>
            </w:pPr>
          </w:p>
        </w:tc>
      </w:tr>
    </w:tbl>
    <w:p w14:paraId="3B1D4D72" w14:textId="77777777" w:rsidR="008E54AA" w:rsidRPr="0077218A" w:rsidRDefault="008E54AA" w:rsidP="008E54AA">
      <w:pPr>
        <w:rPr>
          <w:lang w:val="nl"/>
        </w:rPr>
      </w:pPr>
    </w:p>
    <w:p w14:paraId="3B1D4D73" w14:textId="77777777" w:rsidR="008E54AA" w:rsidRPr="00E42CA7" w:rsidRDefault="008E54AA" w:rsidP="008E54AA">
      <w:pPr>
        <w:pStyle w:val="Heading4"/>
      </w:pPr>
      <w:bookmarkStart w:id="740" w:name="_Toc274836523"/>
      <w:r w:rsidRPr="00882B93">
        <w:rPr>
          <w:noProof/>
        </w:rPr>
        <w:t>PHIC601</w:t>
      </w:r>
      <w:r w:rsidRPr="00E42CA7">
        <w:t xml:space="preserve"> - </w:t>
      </w:r>
      <w:r w:rsidRPr="00882B93">
        <w:rPr>
          <w:noProof/>
        </w:rPr>
        <w:t>P</w:t>
      </w:r>
      <w:r>
        <w:rPr>
          <w:noProof/>
        </w:rPr>
        <w:t>H</w:t>
      </w:r>
      <w:r w:rsidRPr="00882B93">
        <w:rPr>
          <w:noProof/>
        </w:rPr>
        <w:t>-regeling zwavelzuur voor decanter</w:t>
      </w:r>
      <w:bookmarkEnd w:id="738"/>
      <w:bookmarkEnd w:id="740"/>
    </w:p>
    <w:p w14:paraId="3B1D4D74" w14:textId="77777777" w:rsidR="008E54AA" w:rsidRDefault="008E54AA" w:rsidP="008E54A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8E54AA" w:rsidRPr="00D92D58" w14:paraId="3B1D4D78" w14:textId="77777777" w:rsidTr="00F77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D75" w14:textId="77777777" w:rsidR="008E54AA" w:rsidRPr="00D92D58" w:rsidRDefault="008E54AA" w:rsidP="00F77882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5812" w:type="dxa"/>
          </w:tcPr>
          <w:p w14:paraId="3B1D4D76" w14:textId="77777777" w:rsidR="008E54AA" w:rsidRPr="00D92D58" w:rsidRDefault="008E54AA" w:rsidP="00F7788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1796" w:type="dxa"/>
          </w:tcPr>
          <w:p w14:paraId="3B1D4D77" w14:textId="77777777" w:rsidR="008E54AA" w:rsidRPr="00D92D58" w:rsidRDefault="008E54AA" w:rsidP="00F7788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8E54AA" w:rsidRPr="00D92D58" w14:paraId="3B1D4D7C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D79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Process waarde</w:t>
            </w:r>
          </w:p>
        </w:tc>
        <w:tc>
          <w:tcPr>
            <w:tcW w:w="5812" w:type="dxa"/>
          </w:tcPr>
          <w:p w14:paraId="3B1D4D7A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D7B" w14:textId="77777777" w:rsidR="008E54AA" w:rsidRPr="00D92D58" w:rsidRDefault="008E54AA" w:rsidP="00F7788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8E54AA" w:rsidRPr="00D92D58" w14:paraId="3B1D4D80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D7D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Out open</w:t>
            </w:r>
          </w:p>
        </w:tc>
        <w:tc>
          <w:tcPr>
            <w:tcW w:w="5812" w:type="dxa"/>
          </w:tcPr>
          <w:p w14:paraId="3B1D4D7E" w14:textId="77777777" w:rsidR="008E54AA" w:rsidRPr="00D92D58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D7F" w14:textId="77777777" w:rsidR="008E54AA" w:rsidRPr="00D92D58" w:rsidRDefault="008E54AA" w:rsidP="00F7788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8E54AA" w:rsidRPr="00D92D58" w14:paraId="3B1D4D84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D81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Out dicht</w:t>
            </w:r>
          </w:p>
        </w:tc>
        <w:tc>
          <w:tcPr>
            <w:tcW w:w="5812" w:type="dxa"/>
          </w:tcPr>
          <w:p w14:paraId="3B1D4D82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D83" w14:textId="77777777" w:rsidR="008E54AA" w:rsidRPr="00D92D58" w:rsidRDefault="008E54AA" w:rsidP="00F7788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8E54AA" w:rsidRPr="00FF4590" w14:paraId="3B1D4D88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D85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Track</w:t>
            </w:r>
          </w:p>
        </w:tc>
        <w:tc>
          <w:tcPr>
            <w:tcW w:w="5812" w:type="dxa"/>
          </w:tcPr>
          <w:p w14:paraId="3B1D4D86" w14:textId="77777777" w:rsidR="008E54AA" w:rsidRPr="00D92D58" w:rsidRDefault="008E54AA" w:rsidP="00F77882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96" w:type="dxa"/>
          </w:tcPr>
          <w:p w14:paraId="3B1D4D87" w14:textId="77777777" w:rsidR="008E54AA" w:rsidRPr="00D92D58" w:rsidRDefault="008E54AA" w:rsidP="00F7788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E54AA" w:rsidRPr="00D92D58" w14:paraId="3B1D4D8C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D89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TrackValue</w:t>
            </w:r>
          </w:p>
        </w:tc>
        <w:tc>
          <w:tcPr>
            <w:tcW w:w="5812" w:type="dxa"/>
          </w:tcPr>
          <w:p w14:paraId="3B1D4D8A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96" w:type="dxa"/>
          </w:tcPr>
          <w:p w14:paraId="3B1D4D8B" w14:textId="77777777" w:rsidR="008E54AA" w:rsidRPr="00D92D58" w:rsidRDefault="008E54AA" w:rsidP="00F7788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E54AA" w:rsidRPr="00D92D58" w14:paraId="3B1D4D90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D8D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Set point</w:t>
            </w:r>
          </w:p>
        </w:tc>
        <w:tc>
          <w:tcPr>
            <w:tcW w:w="5812" w:type="dxa"/>
          </w:tcPr>
          <w:p w14:paraId="3B1D4D8E" w14:textId="77777777" w:rsidR="008E54AA" w:rsidRPr="00D92D58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96" w:type="dxa"/>
          </w:tcPr>
          <w:p w14:paraId="3B1D4D8F" w14:textId="77777777" w:rsidR="008E54AA" w:rsidRPr="00D92D58" w:rsidRDefault="008E54AA" w:rsidP="00F7788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4D91" w14:textId="77777777" w:rsidR="008E54AA" w:rsidRPr="0077218A" w:rsidRDefault="008E54AA" w:rsidP="008E54AA">
      <w:pPr>
        <w:rPr>
          <w:lang w:val="nl"/>
        </w:rPr>
      </w:pPr>
    </w:p>
    <w:p w14:paraId="3B1D4D92" w14:textId="77777777" w:rsidR="008E54AA" w:rsidRPr="00E42CA7" w:rsidRDefault="008E54AA" w:rsidP="008E54AA">
      <w:pPr>
        <w:pStyle w:val="Heading4"/>
      </w:pPr>
      <w:bookmarkStart w:id="741" w:name="_Toc274836524"/>
      <w:r w:rsidRPr="00882B93">
        <w:rPr>
          <w:noProof/>
        </w:rPr>
        <w:t>CPU601</w:t>
      </w:r>
      <w:r w:rsidRPr="00E42CA7">
        <w:t xml:space="preserve"> - </w:t>
      </w:r>
      <w:r w:rsidRPr="00882B93">
        <w:rPr>
          <w:noProof/>
        </w:rPr>
        <w:t>Polymeerpomp naar decanter</w:t>
      </w:r>
      <w:bookmarkEnd w:id="739"/>
      <w:bookmarkEnd w:id="741"/>
    </w:p>
    <w:p w14:paraId="3B1D4D93" w14:textId="77777777" w:rsidR="008E54AA" w:rsidRPr="008F7639" w:rsidRDefault="008E54AA" w:rsidP="008E54A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lang w:val="nl"/>
        </w:rPr>
        <w:t xml:space="preserve"> – Drive ACS350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000"/>
        <w:gridCol w:w="2974"/>
        <w:gridCol w:w="4013"/>
        <w:gridCol w:w="997"/>
      </w:tblGrid>
      <w:tr w:rsidR="008E54AA" w:rsidRPr="00D92D58" w14:paraId="3B1D4D98" w14:textId="77777777" w:rsidTr="00F77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D94" w14:textId="77777777" w:rsidR="008E54AA" w:rsidRPr="00D92D58" w:rsidRDefault="008E54AA" w:rsidP="00F77882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2974" w:type="dxa"/>
          </w:tcPr>
          <w:p w14:paraId="3B1D4D95" w14:textId="77777777" w:rsidR="008E54AA" w:rsidRPr="00D92D58" w:rsidRDefault="008E54AA" w:rsidP="00F7788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13" w:type="dxa"/>
          </w:tcPr>
          <w:p w14:paraId="3B1D4D96" w14:textId="77777777" w:rsidR="008E54AA" w:rsidRPr="00D92D58" w:rsidRDefault="008E54AA" w:rsidP="00F7788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997" w:type="dxa"/>
          </w:tcPr>
          <w:p w14:paraId="3B1D4D97" w14:textId="77777777" w:rsidR="008E54AA" w:rsidRPr="00D92D58" w:rsidRDefault="008E54AA" w:rsidP="00F7788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8E54AA" w:rsidRPr="00D92D58" w14:paraId="3B1D4D9D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D99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2974" w:type="dxa"/>
          </w:tcPr>
          <w:p w14:paraId="3B1D4D9A" w14:textId="77777777" w:rsidR="008E54AA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Waterbehandeling:stap25</w:t>
            </w:r>
          </w:p>
        </w:tc>
        <w:tc>
          <w:tcPr>
            <w:tcW w:w="4013" w:type="dxa"/>
          </w:tcPr>
          <w:p w14:paraId="3B1D4D9B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D9C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54AA" w:rsidRPr="00D92D58" w14:paraId="3B1D4DA2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D9E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2974" w:type="dxa"/>
          </w:tcPr>
          <w:p w14:paraId="3B1D4D9F" w14:textId="77777777" w:rsidR="008E54AA" w:rsidRPr="00D92D58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13" w:type="dxa"/>
          </w:tcPr>
          <w:p w14:paraId="3B1D4DA0" w14:textId="77777777" w:rsidR="008E54AA" w:rsidRPr="00D92D58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DA1" w14:textId="77777777" w:rsidR="008E54AA" w:rsidRPr="00D92D58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54AA" w:rsidRPr="00D92D58" w14:paraId="3B1D4DA7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DA3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2974" w:type="dxa"/>
          </w:tcPr>
          <w:p w14:paraId="3B1D4DA4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3" w:type="dxa"/>
          </w:tcPr>
          <w:p w14:paraId="3B1D4DA5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DA6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54AA" w:rsidRPr="00D92D58" w14:paraId="3B1D4DAC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DA8" w14:textId="77777777" w:rsidR="008E54AA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2974" w:type="dxa"/>
          </w:tcPr>
          <w:p w14:paraId="3B1D4DA9" w14:textId="77777777" w:rsidR="008E54AA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11</w:t>
            </w:r>
          </w:p>
        </w:tc>
        <w:tc>
          <w:tcPr>
            <w:tcW w:w="4013" w:type="dxa"/>
          </w:tcPr>
          <w:p w14:paraId="3B1D4DAA" w14:textId="77777777" w:rsidR="008E54AA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DAB" w14:textId="77777777" w:rsidR="008E54AA" w:rsidRPr="00D92D58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54AA" w:rsidRPr="00D92D58" w14:paraId="3B1D4DB1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DAD" w14:textId="77777777" w:rsidR="008E54AA" w:rsidRPr="00D92D58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2974" w:type="dxa"/>
          </w:tcPr>
          <w:p w14:paraId="3B1D4DAE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C1.1.10.1.15</w:t>
            </w:r>
          </w:p>
        </w:tc>
        <w:tc>
          <w:tcPr>
            <w:tcW w:w="4013" w:type="dxa"/>
          </w:tcPr>
          <w:p w14:paraId="3B1D4DAF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  <w:tc>
          <w:tcPr>
            <w:tcW w:w="997" w:type="dxa"/>
          </w:tcPr>
          <w:p w14:paraId="3B1D4DB0" w14:textId="77777777" w:rsidR="008E54AA" w:rsidRPr="00D92D58" w:rsidRDefault="008E54AA" w:rsidP="00F7788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54AA" w:rsidRPr="00D92D58" w14:paraId="3B1D4DB6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DB2" w14:textId="77777777" w:rsidR="008E54AA" w:rsidRDefault="008E54AA" w:rsidP="00F7788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2974" w:type="dxa"/>
          </w:tcPr>
          <w:p w14:paraId="3B1D4DB3" w14:textId="77777777" w:rsidR="008E54AA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C1.1.10.1.16</w:t>
            </w:r>
          </w:p>
        </w:tc>
        <w:tc>
          <w:tcPr>
            <w:tcW w:w="4013" w:type="dxa"/>
          </w:tcPr>
          <w:p w14:paraId="3B1D4DB4" w14:textId="77777777" w:rsidR="008E54AA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  <w:tc>
          <w:tcPr>
            <w:tcW w:w="997" w:type="dxa"/>
          </w:tcPr>
          <w:p w14:paraId="3B1D4DB5" w14:textId="77777777" w:rsidR="008E54AA" w:rsidRPr="00D92D58" w:rsidRDefault="008E54AA" w:rsidP="00F7788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DB7" w14:textId="77777777" w:rsidR="008E54AA" w:rsidRPr="0077218A" w:rsidRDefault="008E54AA" w:rsidP="008E54AA">
      <w:pPr>
        <w:rPr>
          <w:lang w:val="nl"/>
        </w:rPr>
      </w:pPr>
    </w:p>
    <w:p w14:paraId="3B1D4DB8" w14:textId="77777777" w:rsidR="008E54AA" w:rsidRDefault="008E54AA" w:rsidP="008E54AA">
      <w:pPr>
        <w:pStyle w:val="Heading3"/>
      </w:pPr>
      <w:bookmarkStart w:id="742" w:name="_Toc274836525"/>
      <w:bookmarkStart w:id="743" w:name="_Toc264036449"/>
      <w:r>
        <w:t xml:space="preserve">Regeling </w:t>
      </w:r>
      <w:r w:rsidR="00F77882">
        <w:t>FT602 – FIC602 – FO602</w:t>
      </w:r>
      <w:bookmarkEnd w:id="742"/>
    </w:p>
    <w:p w14:paraId="3B1D4DB9" w14:textId="77777777" w:rsidR="00F77882" w:rsidRPr="00F77882" w:rsidRDefault="00F77882" w:rsidP="00F77882">
      <w:pPr>
        <w:rPr>
          <w:lang w:val="nl"/>
        </w:rPr>
      </w:pPr>
    </w:p>
    <w:p w14:paraId="3B1D4DBA" w14:textId="77777777" w:rsidR="00F77882" w:rsidRPr="00E42CA7" w:rsidRDefault="00F77882" w:rsidP="00F77882">
      <w:pPr>
        <w:pStyle w:val="Heading4"/>
      </w:pPr>
      <w:bookmarkStart w:id="744" w:name="_Toc274836526"/>
      <w:r w:rsidRPr="00882B93">
        <w:rPr>
          <w:noProof/>
        </w:rPr>
        <w:t>FT602</w:t>
      </w:r>
      <w:r w:rsidRPr="00E42CA7">
        <w:t xml:space="preserve"> - </w:t>
      </w:r>
      <w:r w:rsidRPr="00882B93">
        <w:rPr>
          <w:noProof/>
        </w:rPr>
        <w:t>Debietmeting water naar polymeer</w:t>
      </w:r>
      <w:bookmarkEnd w:id="744"/>
    </w:p>
    <w:p w14:paraId="3B1D4DBB" w14:textId="77777777" w:rsidR="00F77882" w:rsidRPr="00B34E42" w:rsidRDefault="00F77882" w:rsidP="00F77882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F77882" w:rsidRPr="00D92D58" w14:paraId="3B1D4DC0" w14:textId="77777777" w:rsidTr="00F77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DBC" w14:textId="77777777" w:rsidR="00F77882" w:rsidRPr="00D92D58" w:rsidRDefault="00F77882" w:rsidP="00F77882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Parameter</w:t>
            </w:r>
          </w:p>
        </w:tc>
        <w:tc>
          <w:tcPr>
            <w:tcW w:w="1249" w:type="dxa"/>
          </w:tcPr>
          <w:p w14:paraId="3B1D4DBD" w14:textId="77777777" w:rsidR="00F77882" w:rsidRPr="00D92D58" w:rsidRDefault="00F77882" w:rsidP="00F7788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Waarde</w:t>
            </w:r>
          </w:p>
        </w:tc>
        <w:tc>
          <w:tcPr>
            <w:tcW w:w="5822" w:type="dxa"/>
          </w:tcPr>
          <w:p w14:paraId="3B1D4DBE" w14:textId="77777777" w:rsidR="00F77882" w:rsidRPr="00D92D58" w:rsidRDefault="00F77882" w:rsidP="00F7788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Commentaar</w:t>
            </w:r>
          </w:p>
        </w:tc>
        <w:tc>
          <w:tcPr>
            <w:tcW w:w="1077" w:type="dxa"/>
          </w:tcPr>
          <w:p w14:paraId="3B1D4DBF" w14:textId="77777777" w:rsidR="00F77882" w:rsidRPr="00D92D58" w:rsidRDefault="00F77882" w:rsidP="00F7788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F77882" w:rsidRPr="00D92D58" w14:paraId="3B1D4DC5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DC1" w14:textId="77777777" w:rsidR="00F77882" w:rsidRPr="00D92D58" w:rsidRDefault="00F77882" w:rsidP="00F77882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1249" w:type="dxa"/>
          </w:tcPr>
          <w:p w14:paraId="3B1D4DC2" w14:textId="77777777" w:rsidR="00F77882" w:rsidRPr="00D92D58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DC3" w14:textId="77777777" w:rsidR="00F77882" w:rsidRPr="00933C29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DC4" w14:textId="77777777" w:rsidR="00F77882" w:rsidRPr="00933C29" w:rsidRDefault="00F77882" w:rsidP="00F7788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7882" w:rsidRPr="00D92D58" w14:paraId="3B1D4DCA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DC6" w14:textId="77777777" w:rsidR="00F77882" w:rsidRPr="00D92D58" w:rsidRDefault="00F77882" w:rsidP="00F77882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1249" w:type="dxa"/>
          </w:tcPr>
          <w:p w14:paraId="3B1D4DC7" w14:textId="77777777" w:rsidR="00F77882" w:rsidRPr="00D92D58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822" w:type="dxa"/>
          </w:tcPr>
          <w:p w14:paraId="3B1D4DC8" w14:textId="77777777" w:rsidR="00F77882" w:rsidRPr="00933C29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DC9" w14:textId="77777777" w:rsidR="00F77882" w:rsidRPr="00933C29" w:rsidRDefault="00F77882" w:rsidP="00F7788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7882" w:rsidRPr="00D92D58" w14:paraId="3B1D4DCF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DCB" w14:textId="77777777" w:rsidR="00F77882" w:rsidRPr="00D92D58" w:rsidRDefault="00F77882" w:rsidP="00F77882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lastRenderedPageBreak/>
              <w:t>L</w:t>
            </w:r>
          </w:p>
        </w:tc>
        <w:tc>
          <w:tcPr>
            <w:tcW w:w="1249" w:type="dxa"/>
          </w:tcPr>
          <w:p w14:paraId="3B1D4DCC" w14:textId="77777777" w:rsidR="00F77882" w:rsidRPr="00D92D58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22" w:type="dxa"/>
          </w:tcPr>
          <w:p w14:paraId="3B1D4DCD" w14:textId="77777777" w:rsidR="00F77882" w:rsidRPr="00933C29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DCE" w14:textId="77777777" w:rsidR="00F77882" w:rsidRPr="00933C29" w:rsidRDefault="00F77882" w:rsidP="00F7788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7882" w:rsidRPr="00D92D58" w14:paraId="3B1D4DD4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DD0" w14:textId="77777777" w:rsidR="00F77882" w:rsidRPr="00D92D58" w:rsidRDefault="00F77882" w:rsidP="00F77882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1249" w:type="dxa"/>
          </w:tcPr>
          <w:p w14:paraId="3B1D4DD1" w14:textId="77777777" w:rsidR="00F77882" w:rsidRPr="00D92D58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DD2" w14:textId="77777777" w:rsidR="00F77882" w:rsidRPr="00D92D58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DD3" w14:textId="77777777" w:rsidR="00F77882" w:rsidRPr="00D92D58" w:rsidRDefault="00F77882" w:rsidP="00F7788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7882" w:rsidRPr="00D92D58" w14:paraId="3B1D4DD9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DD5" w14:textId="77777777" w:rsidR="00F77882" w:rsidRPr="00D92D58" w:rsidRDefault="00F77882" w:rsidP="00F77882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1249" w:type="dxa"/>
          </w:tcPr>
          <w:p w14:paraId="3B1D4DD6" w14:textId="77777777" w:rsidR="00F77882" w:rsidRPr="00D92D58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DD7" w14:textId="77777777" w:rsidR="00F77882" w:rsidRPr="00D92D58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DD8" w14:textId="77777777" w:rsidR="00F77882" w:rsidRPr="00D92D58" w:rsidRDefault="00F77882" w:rsidP="00F7788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7882" w:rsidRPr="00D92D58" w14:paraId="3B1D4DDE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DDA" w14:textId="77777777" w:rsidR="00F77882" w:rsidRPr="00D92D58" w:rsidRDefault="00F77882" w:rsidP="00F77882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1249" w:type="dxa"/>
          </w:tcPr>
          <w:p w14:paraId="3B1D4DDB" w14:textId="77777777" w:rsidR="00F77882" w:rsidRPr="00D92D58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C1.1.10.6.5</w:t>
            </w:r>
          </w:p>
        </w:tc>
        <w:tc>
          <w:tcPr>
            <w:tcW w:w="5822" w:type="dxa"/>
          </w:tcPr>
          <w:p w14:paraId="3B1D4DDC" w14:textId="77777777" w:rsidR="00F77882" w:rsidRPr="00D92D58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DDD" w14:textId="77777777" w:rsidR="00F77882" w:rsidRPr="00D92D58" w:rsidRDefault="00F77882" w:rsidP="00F7788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DDF" w14:textId="77777777" w:rsidR="00F77882" w:rsidRDefault="00F77882" w:rsidP="00F77882"/>
    <w:p w14:paraId="3B1D4DE0" w14:textId="77777777" w:rsidR="00F77882" w:rsidRPr="00E42CA7" w:rsidRDefault="00F77882" w:rsidP="00F77882">
      <w:pPr>
        <w:pStyle w:val="Heading4"/>
      </w:pPr>
      <w:bookmarkStart w:id="745" w:name="_Toc274836527"/>
      <w:r w:rsidRPr="00882B93">
        <w:rPr>
          <w:noProof/>
        </w:rPr>
        <w:t>FIC602</w:t>
      </w:r>
      <w:r w:rsidRPr="00E42CA7">
        <w:t xml:space="preserve"> - </w:t>
      </w:r>
      <w:r w:rsidRPr="00882B93">
        <w:rPr>
          <w:noProof/>
        </w:rPr>
        <w:t>Regeling debiet water naar polymeer</w:t>
      </w:r>
      <w:bookmarkEnd w:id="745"/>
    </w:p>
    <w:p w14:paraId="3B1D4DE1" w14:textId="77777777" w:rsidR="00F77882" w:rsidRDefault="00F77882" w:rsidP="00F77882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F77882" w:rsidRPr="00D92D58" w14:paraId="3B1D4DE5" w14:textId="77777777" w:rsidTr="00F77882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E2" w14:textId="77777777" w:rsidR="00F77882" w:rsidRPr="00D92D58" w:rsidRDefault="00F77882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E3" w14:textId="77777777" w:rsidR="00F77882" w:rsidRPr="00D92D58" w:rsidRDefault="00F77882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DE4" w14:textId="77777777" w:rsidR="00F77882" w:rsidRPr="00D92D58" w:rsidRDefault="00F77882" w:rsidP="00F77882">
            <w:pPr>
              <w:keepNext/>
              <w:rPr>
                <w:b/>
                <w:bCs/>
                <w:lang w:val="nl"/>
              </w:rPr>
            </w:pPr>
          </w:p>
        </w:tc>
      </w:tr>
      <w:tr w:rsidR="00F77882" w:rsidRPr="00D92D58" w14:paraId="3B1D4DE9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E6" w14:textId="77777777" w:rsidR="00F77882" w:rsidRPr="00D92D58" w:rsidRDefault="00F77882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E7" w14:textId="77777777" w:rsidR="00F77882" w:rsidRPr="00D92D58" w:rsidRDefault="00F77882" w:rsidP="00F77882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E8" w14:textId="77777777" w:rsidR="00F77882" w:rsidRPr="00D92D58" w:rsidRDefault="00F77882" w:rsidP="00F77882">
            <w:pPr>
              <w:keepNext/>
              <w:rPr>
                <w:lang w:val="nl"/>
              </w:rPr>
            </w:pPr>
          </w:p>
        </w:tc>
      </w:tr>
      <w:tr w:rsidR="00F77882" w:rsidRPr="00D92D58" w14:paraId="3B1D4DED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EA" w14:textId="77777777" w:rsidR="00F77882" w:rsidRPr="00D92D58" w:rsidRDefault="00F77882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EB" w14:textId="77777777" w:rsidR="00F77882" w:rsidRPr="00D92D58" w:rsidRDefault="00F77882" w:rsidP="00F77882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EC" w14:textId="77777777" w:rsidR="00F77882" w:rsidRPr="00D92D58" w:rsidRDefault="00F77882" w:rsidP="00F77882">
            <w:pPr>
              <w:keepNext/>
              <w:rPr>
                <w:lang w:val="nl"/>
              </w:rPr>
            </w:pPr>
          </w:p>
        </w:tc>
      </w:tr>
      <w:tr w:rsidR="00F77882" w:rsidRPr="00D92D58" w14:paraId="3B1D4DF1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EE" w14:textId="77777777" w:rsidR="00F77882" w:rsidRPr="00D92D58" w:rsidRDefault="00F77882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EF" w14:textId="77777777" w:rsidR="00F77882" w:rsidRPr="00D92D58" w:rsidRDefault="00F77882" w:rsidP="00F77882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F0" w14:textId="77777777" w:rsidR="00F77882" w:rsidRPr="00D92D58" w:rsidRDefault="00F77882" w:rsidP="00F77882">
            <w:pPr>
              <w:keepNext/>
              <w:rPr>
                <w:lang w:val="nl"/>
              </w:rPr>
            </w:pPr>
          </w:p>
        </w:tc>
      </w:tr>
      <w:tr w:rsidR="00F77882" w:rsidRPr="00FF4590" w14:paraId="3B1D4DF5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F2" w14:textId="77777777" w:rsidR="00F77882" w:rsidRPr="00D92D58" w:rsidRDefault="00F77882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F3" w14:textId="77777777" w:rsidR="00F77882" w:rsidRPr="00D92D58" w:rsidRDefault="00F77882" w:rsidP="00F77882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F4" w14:textId="77777777" w:rsidR="00F77882" w:rsidRPr="00D92D58" w:rsidRDefault="00F77882" w:rsidP="00F77882">
            <w:pPr>
              <w:keepNext/>
              <w:rPr>
                <w:lang w:val="en-US"/>
              </w:rPr>
            </w:pPr>
          </w:p>
        </w:tc>
      </w:tr>
      <w:tr w:rsidR="00F77882" w:rsidRPr="00D92D58" w14:paraId="3B1D4DF9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F6" w14:textId="77777777" w:rsidR="00F77882" w:rsidRPr="00D92D58" w:rsidRDefault="00F77882" w:rsidP="00F77882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F7" w14:textId="77777777" w:rsidR="00F77882" w:rsidRPr="00D92D58" w:rsidRDefault="00F77882" w:rsidP="00F77882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DF8" w14:textId="77777777" w:rsidR="00F77882" w:rsidRPr="00D92D58" w:rsidRDefault="00F77882" w:rsidP="00F77882">
            <w:pPr>
              <w:keepNext/>
              <w:rPr>
                <w:lang w:val="en-US"/>
              </w:rPr>
            </w:pPr>
          </w:p>
        </w:tc>
      </w:tr>
      <w:tr w:rsidR="00F77882" w:rsidRPr="00D92D58" w14:paraId="3B1D4DFD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FA" w14:textId="77777777" w:rsidR="00F77882" w:rsidRPr="00D92D58" w:rsidRDefault="00F77882" w:rsidP="00F77882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FB" w14:textId="77777777" w:rsidR="00F77882" w:rsidRPr="00D92D58" w:rsidRDefault="00F77882" w:rsidP="00F77882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DFC" w14:textId="77777777" w:rsidR="00F77882" w:rsidRPr="00D92D58" w:rsidRDefault="00F77882" w:rsidP="00F77882">
            <w:pPr>
              <w:keepNext/>
              <w:rPr>
                <w:lang w:val="en-US"/>
              </w:rPr>
            </w:pPr>
          </w:p>
        </w:tc>
      </w:tr>
    </w:tbl>
    <w:p w14:paraId="3B1D4DFE" w14:textId="77777777" w:rsidR="00F77882" w:rsidRPr="00A249D7" w:rsidRDefault="00F77882" w:rsidP="00F77882">
      <w:bookmarkStart w:id="746" w:name="_Toc264036439"/>
    </w:p>
    <w:p w14:paraId="3B1D4DFF" w14:textId="77777777" w:rsidR="00F77882" w:rsidRPr="00E42CA7" w:rsidRDefault="00F77882" w:rsidP="00F77882">
      <w:pPr>
        <w:pStyle w:val="Heading4"/>
      </w:pPr>
      <w:bookmarkStart w:id="747" w:name="_Toc264036440"/>
      <w:bookmarkStart w:id="748" w:name="_Toc274836528"/>
      <w:bookmarkEnd w:id="746"/>
      <w:r w:rsidRPr="00882B93">
        <w:rPr>
          <w:noProof/>
        </w:rPr>
        <w:t>FO602</w:t>
      </w:r>
      <w:r w:rsidRPr="00E42CA7">
        <w:t xml:space="preserve"> - </w:t>
      </w:r>
      <w:r w:rsidRPr="00882B93">
        <w:rPr>
          <w:noProof/>
        </w:rPr>
        <w:t>Sturing debiet water naar polymeer</w:t>
      </w:r>
      <w:bookmarkEnd w:id="747"/>
      <w:bookmarkEnd w:id="748"/>
    </w:p>
    <w:p w14:paraId="3B1D4E00" w14:textId="77777777" w:rsidR="00F77882" w:rsidRDefault="00F77882" w:rsidP="00F77882"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PB</w:t>
      </w:r>
      <w:r>
        <w:t xml:space="preserve"> Type: </w:t>
      </w:r>
      <w:r>
        <w:rPr>
          <w:noProof/>
        </w:rPr>
        <w:t>Sipart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F77882" w:rsidRPr="00D92D58" w14:paraId="3B1D4E05" w14:textId="77777777" w:rsidTr="00F77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01" w14:textId="77777777" w:rsidR="00F77882" w:rsidRPr="00D92D58" w:rsidRDefault="00F77882" w:rsidP="00F77882">
            <w:pPr>
              <w:pStyle w:val="TableNormal0"/>
              <w:rPr>
                <w:bCs/>
              </w:rPr>
            </w:pPr>
            <w:r w:rsidRPr="00D92D58">
              <w:rPr>
                <w:bCs/>
              </w:rPr>
              <w:t>Parameter</w:t>
            </w:r>
          </w:p>
        </w:tc>
        <w:tc>
          <w:tcPr>
            <w:tcW w:w="1249" w:type="dxa"/>
          </w:tcPr>
          <w:p w14:paraId="3B1D4E02" w14:textId="77777777" w:rsidR="00F77882" w:rsidRPr="00D92D58" w:rsidRDefault="00F77882" w:rsidP="00F7788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92D58">
              <w:rPr>
                <w:bCs/>
              </w:rPr>
              <w:t>Waarde</w:t>
            </w:r>
          </w:p>
        </w:tc>
        <w:tc>
          <w:tcPr>
            <w:tcW w:w="5822" w:type="dxa"/>
          </w:tcPr>
          <w:p w14:paraId="3B1D4E03" w14:textId="77777777" w:rsidR="00F77882" w:rsidRPr="00D92D58" w:rsidRDefault="00F77882" w:rsidP="00F7788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92D58">
              <w:rPr>
                <w:bCs/>
              </w:rPr>
              <w:t>Commentaar</w:t>
            </w:r>
          </w:p>
        </w:tc>
        <w:tc>
          <w:tcPr>
            <w:tcW w:w="1077" w:type="dxa"/>
          </w:tcPr>
          <w:p w14:paraId="3B1D4E04" w14:textId="77777777" w:rsidR="00F77882" w:rsidRPr="00D92D58" w:rsidRDefault="00F77882" w:rsidP="00F7788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F77882" w:rsidRPr="00D92D58" w14:paraId="3B1D4E0A" w14:textId="77777777" w:rsidTr="00F7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06" w14:textId="77777777" w:rsidR="00F77882" w:rsidRPr="00D92D58" w:rsidRDefault="00F77882" w:rsidP="00F77882">
            <w:pPr>
              <w:pStyle w:val="TableNormal0"/>
            </w:pPr>
            <w:r w:rsidRPr="00B34E42">
              <w:t>Range</w:t>
            </w:r>
          </w:p>
        </w:tc>
        <w:tc>
          <w:tcPr>
            <w:tcW w:w="1249" w:type="dxa"/>
          </w:tcPr>
          <w:p w14:paraId="3B1D4E07" w14:textId="77777777" w:rsidR="00F77882" w:rsidRPr="00D92D58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5822" w:type="dxa"/>
          </w:tcPr>
          <w:p w14:paraId="3B1D4E08" w14:textId="77777777" w:rsidR="00F77882" w:rsidRPr="00D92D58" w:rsidRDefault="00F77882" w:rsidP="00F7788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77" w:type="dxa"/>
          </w:tcPr>
          <w:p w14:paraId="3B1D4E09" w14:textId="77777777" w:rsidR="00F77882" w:rsidRPr="00D92D58" w:rsidRDefault="00F77882" w:rsidP="00F7788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77882" w:rsidRPr="00D92D58" w14:paraId="3B1D4E0F" w14:textId="77777777" w:rsidTr="00F77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0B" w14:textId="77777777" w:rsidR="00F77882" w:rsidRPr="00D92D58" w:rsidRDefault="00F77882" w:rsidP="00F77882">
            <w:pPr>
              <w:pStyle w:val="TableNormal0"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1249" w:type="dxa"/>
          </w:tcPr>
          <w:p w14:paraId="3B1D4E0C" w14:textId="77777777" w:rsidR="00F77882" w:rsidRPr="00D92D58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C1.1.81</w:t>
            </w:r>
          </w:p>
        </w:tc>
        <w:tc>
          <w:tcPr>
            <w:tcW w:w="5822" w:type="dxa"/>
          </w:tcPr>
          <w:p w14:paraId="3B1D4E0D" w14:textId="77777777" w:rsidR="00F77882" w:rsidRPr="00D92D58" w:rsidRDefault="00F77882" w:rsidP="00F7788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77" w:type="dxa"/>
          </w:tcPr>
          <w:p w14:paraId="3B1D4E0E" w14:textId="77777777" w:rsidR="00F77882" w:rsidRPr="00D92D58" w:rsidRDefault="00F77882" w:rsidP="00F77882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4E10" w14:textId="77777777" w:rsidR="00F77882" w:rsidRDefault="00F77882" w:rsidP="00F77882"/>
    <w:p w14:paraId="3B1D4E11" w14:textId="77777777" w:rsidR="008E54AA" w:rsidRPr="00E42CA7" w:rsidRDefault="008E54AA" w:rsidP="008E54AA">
      <w:pPr>
        <w:pStyle w:val="Heading3"/>
      </w:pPr>
      <w:bookmarkStart w:id="749" w:name="_Toc274836529"/>
      <w:r w:rsidRPr="00882B93">
        <w:rPr>
          <w:noProof/>
        </w:rPr>
        <w:t>CPU602</w:t>
      </w:r>
      <w:r w:rsidRPr="00E42CA7">
        <w:t xml:space="preserve"> - </w:t>
      </w:r>
      <w:r w:rsidRPr="00882B93">
        <w:rPr>
          <w:noProof/>
        </w:rPr>
        <w:t>Pomp puur polymeer</w:t>
      </w:r>
      <w:bookmarkEnd w:id="743"/>
      <w:bookmarkEnd w:id="749"/>
    </w:p>
    <w:p w14:paraId="3B1D4E12" w14:textId="77777777" w:rsidR="008E54AA" w:rsidRPr="00CA65AB" w:rsidRDefault="008E54AA" w:rsidP="008E54A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8E54AA" w:rsidRPr="00D92D58" w14:paraId="3B1D4E16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E13" w14:textId="77777777" w:rsidR="008E54AA" w:rsidRPr="00D92D58" w:rsidRDefault="008E54AA" w:rsidP="00F77882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E14" w14:textId="77777777" w:rsidR="008E54AA" w:rsidRPr="00D92D58" w:rsidRDefault="008E54AA" w:rsidP="00F77882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E15" w14:textId="77777777" w:rsidR="008E54AA" w:rsidRPr="00D92D58" w:rsidRDefault="008E54AA" w:rsidP="00F77882">
            <w:pPr>
              <w:rPr>
                <w:b/>
                <w:bCs/>
                <w:lang w:val="nl"/>
              </w:rPr>
            </w:pPr>
          </w:p>
        </w:tc>
      </w:tr>
      <w:tr w:rsidR="008E54AA" w:rsidRPr="00D92D58" w14:paraId="3B1D4E1A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E17" w14:textId="77777777" w:rsidR="008E54AA" w:rsidRPr="00D92D58" w:rsidRDefault="008E54AA" w:rsidP="00F77882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E18" w14:textId="77777777" w:rsidR="008E54AA" w:rsidRPr="00D92D58" w:rsidRDefault="008E54AA" w:rsidP="00F77882">
            <w:pPr>
              <w:pStyle w:val="TableNormal0"/>
            </w:pPr>
            <w:r>
              <w:t>Seq. PolymeerAanmaak:stap30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E19" w14:textId="77777777" w:rsidR="008E54AA" w:rsidRPr="00D92D58" w:rsidRDefault="008E54AA" w:rsidP="00F77882">
            <w:pPr>
              <w:pStyle w:val="TableNormal0"/>
            </w:pPr>
          </w:p>
        </w:tc>
      </w:tr>
      <w:tr w:rsidR="008E54AA" w:rsidRPr="00D92D58" w14:paraId="3B1D4E1E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1B" w14:textId="77777777" w:rsidR="008E54AA" w:rsidRPr="00D92D58" w:rsidRDefault="008E54AA" w:rsidP="00F77882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1C" w14:textId="77777777" w:rsidR="008E54AA" w:rsidRPr="00D92D58" w:rsidRDefault="008E54AA" w:rsidP="00F77882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1D" w14:textId="77777777" w:rsidR="008E54AA" w:rsidRPr="00D92D58" w:rsidRDefault="008E54AA" w:rsidP="00F77882">
            <w:pPr>
              <w:pStyle w:val="TableNormal0"/>
            </w:pPr>
          </w:p>
        </w:tc>
      </w:tr>
      <w:tr w:rsidR="008E54AA" w:rsidRPr="00D92D58" w14:paraId="3B1D4E22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1F" w14:textId="77777777" w:rsidR="008E54AA" w:rsidRPr="00D92D58" w:rsidRDefault="008E54AA" w:rsidP="00F77882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20" w14:textId="77777777" w:rsidR="008E54AA" w:rsidRPr="00D92D58" w:rsidRDefault="008E54AA" w:rsidP="00F77882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21" w14:textId="77777777" w:rsidR="008E54AA" w:rsidRPr="00D92D58" w:rsidRDefault="008E54AA" w:rsidP="00F77882">
            <w:pPr>
              <w:pStyle w:val="TableNormal0"/>
            </w:pPr>
          </w:p>
        </w:tc>
      </w:tr>
      <w:tr w:rsidR="008E54AA" w:rsidRPr="00D92D58" w14:paraId="3B1D4E26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23" w14:textId="77777777" w:rsidR="008E54AA" w:rsidRPr="00D92D58" w:rsidRDefault="008E54AA" w:rsidP="00F77882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24" w14:textId="77777777" w:rsidR="008E54AA" w:rsidRPr="00D92D58" w:rsidRDefault="008E54AA" w:rsidP="00F77882">
            <w:pPr>
              <w:pStyle w:val="TableNormal0"/>
            </w:pPr>
            <w:r>
              <w:t>C1.1.49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E25" w14:textId="77777777" w:rsidR="008E54AA" w:rsidRPr="00D92D58" w:rsidRDefault="008E54AA" w:rsidP="00F77882">
            <w:pPr>
              <w:pStyle w:val="TableNormal0"/>
            </w:pPr>
          </w:p>
        </w:tc>
      </w:tr>
    </w:tbl>
    <w:p w14:paraId="3B1D4E27" w14:textId="77777777" w:rsidR="008E54AA" w:rsidRPr="00A249D7" w:rsidRDefault="008E54AA" w:rsidP="008E54AA"/>
    <w:p w14:paraId="3B1D4E28" w14:textId="77777777" w:rsidR="000E12AC" w:rsidRPr="00E42CA7" w:rsidRDefault="000E12AC" w:rsidP="00541AD1">
      <w:pPr>
        <w:pStyle w:val="Heading3"/>
      </w:pPr>
      <w:bookmarkStart w:id="750" w:name="_Toc264036441"/>
      <w:bookmarkStart w:id="751" w:name="_Toc274836530"/>
      <w:bookmarkEnd w:id="735"/>
      <w:r w:rsidRPr="00882B93">
        <w:rPr>
          <w:noProof/>
        </w:rPr>
        <w:t>MI601a</w:t>
      </w:r>
      <w:r w:rsidRPr="00E42CA7">
        <w:t xml:space="preserve"> - </w:t>
      </w:r>
      <w:r w:rsidRPr="00882B93">
        <w:rPr>
          <w:noProof/>
        </w:rPr>
        <w:t>Roerwerk verdund polymeer</w:t>
      </w:r>
      <w:bookmarkEnd w:id="750"/>
      <w:bookmarkEnd w:id="751"/>
    </w:p>
    <w:p w14:paraId="3B1D4E29" w14:textId="77777777" w:rsidR="000E12AC" w:rsidRPr="00EA1F85" w:rsidRDefault="000E12AC" w:rsidP="000E12AC">
      <w:pPr>
        <w:rPr>
          <w:lang w:val="nl"/>
        </w:rPr>
      </w:pPr>
      <w:r w:rsidRPr="00E42CA7">
        <w:rPr>
          <w:rStyle w:val="Strong"/>
        </w:rPr>
        <w:t>Type:</w:t>
      </w:r>
      <w:r w:rsidR="00EA1F85">
        <w:rPr>
          <w:lang w:val="nl"/>
        </w:rPr>
        <w:t xml:space="preserve"> </w:t>
      </w:r>
      <w:r w:rsidR="00EA1F85">
        <w:rPr>
          <w:lang w:val="nl"/>
        </w:rPr>
        <w:tab/>
      </w:r>
      <w:r w:rsidRPr="00882B93">
        <w:rPr>
          <w:noProof/>
          <w:lang w:val="nl"/>
        </w:rPr>
        <w:t>Motor</w:t>
      </w:r>
      <w:r w:rsidR="00EA1F85">
        <w:rPr>
          <w:noProof/>
          <w:lang w:val="nl"/>
        </w:rPr>
        <w:t xml:space="preserve"> - Tesys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0E12AC" w:rsidRPr="00D92D58" w14:paraId="3B1D4E2D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2A" w14:textId="77777777" w:rsidR="000E12AC" w:rsidRPr="00D92D58" w:rsidRDefault="000E12AC" w:rsidP="00B34E42">
            <w:pPr>
              <w:pStyle w:val="TableNormal0"/>
              <w:rPr>
                <w:bCs/>
              </w:rPr>
            </w:pPr>
            <w:r w:rsidRPr="00D92D58">
              <w:rPr>
                <w:bCs/>
              </w:rPr>
              <w:t>Parameter</w:t>
            </w:r>
          </w:p>
        </w:tc>
        <w:tc>
          <w:tcPr>
            <w:tcW w:w="5812" w:type="dxa"/>
          </w:tcPr>
          <w:p w14:paraId="3B1D4E2B" w14:textId="77777777" w:rsidR="000E12AC" w:rsidRPr="00D92D58" w:rsidRDefault="000E12AC" w:rsidP="00B34E4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92D58">
              <w:rPr>
                <w:bCs/>
              </w:rPr>
              <w:t>Commentaar</w:t>
            </w:r>
          </w:p>
        </w:tc>
        <w:tc>
          <w:tcPr>
            <w:tcW w:w="1796" w:type="dxa"/>
          </w:tcPr>
          <w:p w14:paraId="3B1D4E2C" w14:textId="77777777" w:rsidR="000E12AC" w:rsidRPr="00D92D58" w:rsidRDefault="000E12AC" w:rsidP="000C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E12AC" w:rsidRPr="00D92D58" w14:paraId="3B1D4E31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2E" w14:textId="77777777" w:rsidR="000E12AC" w:rsidRPr="00D92D58" w:rsidRDefault="000E12AC" w:rsidP="00B34E42">
            <w:pPr>
              <w:pStyle w:val="TableNormal0"/>
              <w:rPr>
                <w:bCs/>
              </w:rPr>
            </w:pPr>
            <w:r w:rsidRPr="00D92D58">
              <w:rPr>
                <w:bCs/>
              </w:rPr>
              <w:t>Motor</w:t>
            </w:r>
            <w:r>
              <w:rPr>
                <w:bCs/>
              </w:rPr>
              <w:t xml:space="preserve"> start</w:t>
            </w:r>
          </w:p>
        </w:tc>
        <w:tc>
          <w:tcPr>
            <w:tcW w:w="5812" w:type="dxa"/>
          </w:tcPr>
          <w:p w14:paraId="3B1D4E2F" w14:textId="77777777" w:rsidR="000E12AC" w:rsidRPr="00D92D58" w:rsidRDefault="00AE7A95" w:rsidP="00B34E4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PolymeerAanmaak:stap10</w:t>
            </w:r>
          </w:p>
        </w:tc>
        <w:tc>
          <w:tcPr>
            <w:tcW w:w="1796" w:type="dxa"/>
          </w:tcPr>
          <w:p w14:paraId="3B1D4E30" w14:textId="77777777" w:rsidR="000E12AC" w:rsidRPr="00D92D58" w:rsidRDefault="000E12AC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2AC" w:rsidRPr="00D92D58" w14:paraId="3B1D4E35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32" w14:textId="77777777" w:rsidR="000E12AC" w:rsidRPr="00D92D58" w:rsidRDefault="000E12AC" w:rsidP="00B34E42">
            <w:pPr>
              <w:pStyle w:val="TableNormal0"/>
              <w:rPr>
                <w:bCs/>
              </w:rPr>
            </w:pPr>
            <w:r w:rsidRPr="00D92D58">
              <w:rPr>
                <w:bCs/>
              </w:rPr>
              <w:t>Vergrendelingen</w:t>
            </w:r>
          </w:p>
        </w:tc>
        <w:tc>
          <w:tcPr>
            <w:tcW w:w="5812" w:type="dxa"/>
          </w:tcPr>
          <w:p w14:paraId="3B1D4E33" w14:textId="77777777" w:rsidR="000E12AC" w:rsidRPr="00D92D58" w:rsidRDefault="000E12AC" w:rsidP="00B34E4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34" w14:textId="77777777" w:rsidR="000E12AC" w:rsidRPr="00D92D58" w:rsidRDefault="000E12AC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1F85" w:rsidRPr="00D92D58" w14:paraId="3B1D4E39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36" w14:textId="77777777" w:rsidR="00EA1F85" w:rsidRPr="00D92D58" w:rsidRDefault="00EA1F85" w:rsidP="00B34E42">
            <w:pPr>
              <w:pStyle w:val="TableNormal0"/>
              <w:rPr>
                <w:bCs/>
              </w:rPr>
            </w:pPr>
          </w:p>
        </w:tc>
        <w:tc>
          <w:tcPr>
            <w:tcW w:w="5812" w:type="dxa"/>
          </w:tcPr>
          <w:p w14:paraId="3B1D4E37" w14:textId="77777777" w:rsidR="00EA1F85" w:rsidRPr="00D92D58" w:rsidRDefault="00EA1F85" w:rsidP="00B34E4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38" w14:textId="77777777" w:rsidR="00EA1F85" w:rsidRPr="00D92D58" w:rsidRDefault="00EA1F85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1F85" w:rsidRPr="00D92D58" w14:paraId="3B1D4E3D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3A" w14:textId="77777777" w:rsidR="00EA1F85" w:rsidRPr="00D92D58" w:rsidRDefault="00EA1F85" w:rsidP="00B34E42">
            <w:pPr>
              <w:pStyle w:val="TableNormal0"/>
              <w:rPr>
                <w:bCs/>
              </w:rPr>
            </w:pPr>
            <w:r>
              <w:rPr>
                <w:bCs/>
              </w:rPr>
              <w:t>PB</w:t>
            </w:r>
          </w:p>
        </w:tc>
        <w:tc>
          <w:tcPr>
            <w:tcW w:w="5812" w:type="dxa"/>
          </w:tcPr>
          <w:p w14:paraId="3B1D4E3B" w14:textId="77777777" w:rsidR="00EA1F85" w:rsidRPr="00D92D58" w:rsidRDefault="00EA1F85" w:rsidP="00B34E42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C1.1.45</w:t>
            </w:r>
          </w:p>
        </w:tc>
        <w:tc>
          <w:tcPr>
            <w:tcW w:w="1796" w:type="dxa"/>
          </w:tcPr>
          <w:p w14:paraId="3B1D4E3C" w14:textId="77777777" w:rsidR="00EA1F85" w:rsidRPr="00D92D58" w:rsidRDefault="00EA1F85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E3E" w14:textId="77777777" w:rsidR="000E12AC" w:rsidRPr="0077218A" w:rsidRDefault="000E12AC" w:rsidP="000E12AC">
      <w:pPr>
        <w:rPr>
          <w:lang w:val="nl"/>
        </w:rPr>
      </w:pPr>
    </w:p>
    <w:p w14:paraId="3B1D4E3F" w14:textId="77777777" w:rsidR="000E12AC" w:rsidRPr="00E42CA7" w:rsidRDefault="000E12AC" w:rsidP="00541AD1">
      <w:pPr>
        <w:pStyle w:val="Heading3"/>
      </w:pPr>
      <w:bookmarkStart w:id="752" w:name="_Toc264036442"/>
      <w:bookmarkStart w:id="753" w:name="_Toc274836531"/>
      <w:r w:rsidRPr="00882B93">
        <w:rPr>
          <w:noProof/>
        </w:rPr>
        <w:t>MI601b</w:t>
      </w:r>
      <w:r w:rsidRPr="00E42CA7">
        <w:t xml:space="preserve"> - </w:t>
      </w:r>
      <w:r w:rsidRPr="00882B93">
        <w:rPr>
          <w:noProof/>
        </w:rPr>
        <w:t>Roerwerk verdund polymeer</w:t>
      </w:r>
      <w:bookmarkEnd w:id="752"/>
      <w:bookmarkEnd w:id="753"/>
    </w:p>
    <w:p w14:paraId="3B1D4E40" w14:textId="77777777" w:rsidR="000E12AC" w:rsidRPr="00EA1F85" w:rsidRDefault="000E12AC" w:rsidP="000E12AC">
      <w:pPr>
        <w:rPr>
          <w:lang w:val="nl"/>
        </w:rPr>
      </w:pPr>
      <w:r w:rsidRPr="00E42CA7">
        <w:rPr>
          <w:rStyle w:val="Strong"/>
        </w:rPr>
        <w:t>Type:</w:t>
      </w:r>
      <w:r w:rsidR="00EA1F85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EA1F85">
        <w:rPr>
          <w:noProof/>
          <w:lang w:val="nl"/>
        </w:rPr>
        <w:t xml:space="preserve"> - Tesys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0E12AC" w:rsidRPr="00D92D58" w14:paraId="3B1D4E44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41" w14:textId="77777777" w:rsidR="000E12AC" w:rsidRPr="00D92D58" w:rsidRDefault="000E12AC" w:rsidP="000C4DE1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5812" w:type="dxa"/>
          </w:tcPr>
          <w:p w14:paraId="3B1D4E42" w14:textId="77777777" w:rsidR="000E12AC" w:rsidRPr="00D92D58" w:rsidRDefault="000E12AC" w:rsidP="00B34E42">
            <w:pPr>
              <w:pStyle w:val="TableNormal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92D58">
              <w:rPr>
                <w:bCs/>
              </w:rPr>
              <w:t>Commentaar</w:t>
            </w:r>
          </w:p>
        </w:tc>
        <w:tc>
          <w:tcPr>
            <w:tcW w:w="1796" w:type="dxa"/>
          </w:tcPr>
          <w:p w14:paraId="3B1D4E43" w14:textId="77777777" w:rsidR="000E12AC" w:rsidRPr="00D92D58" w:rsidRDefault="000E12AC" w:rsidP="000C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E12AC" w:rsidRPr="00D92D58" w14:paraId="3B1D4E48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45" w14:textId="77777777" w:rsidR="000E12AC" w:rsidRPr="00D92D58" w:rsidRDefault="000E12AC" w:rsidP="000C4DE1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5812" w:type="dxa"/>
          </w:tcPr>
          <w:p w14:paraId="3B1D4E46" w14:textId="77777777" w:rsidR="000E12AC" w:rsidRPr="00D92D58" w:rsidRDefault="00AE7A95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PolymeerAanmaak:stap10</w:t>
            </w:r>
          </w:p>
        </w:tc>
        <w:tc>
          <w:tcPr>
            <w:tcW w:w="1796" w:type="dxa"/>
          </w:tcPr>
          <w:p w14:paraId="3B1D4E47" w14:textId="77777777" w:rsidR="000E12AC" w:rsidRPr="00D92D58" w:rsidRDefault="000E12AC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2AC" w:rsidRPr="00D92D58" w14:paraId="3B1D4E4C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49" w14:textId="77777777" w:rsidR="000E12AC" w:rsidRPr="00D92D58" w:rsidRDefault="000E12AC" w:rsidP="000C4DE1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5812" w:type="dxa"/>
          </w:tcPr>
          <w:p w14:paraId="3B1D4E4A" w14:textId="77777777" w:rsidR="000E12AC" w:rsidRPr="00D92D58" w:rsidRDefault="000E12AC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4B" w14:textId="77777777" w:rsidR="000E12AC" w:rsidRPr="00D92D58" w:rsidRDefault="000E12AC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1F85" w:rsidRPr="00D92D58" w14:paraId="3B1D4E5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4D" w14:textId="77777777" w:rsidR="00EA1F85" w:rsidRPr="00D92D58" w:rsidRDefault="00EA1F85" w:rsidP="000C4DE1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5812" w:type="dxa"/>
          </w:tcPr>
          <w:p w14:paraId="3B1D4E4E" w14:textId="77777777" w:rsidR="00EA1F85" w:rsidRPr="00D92D58" w:rsidRDefault="00EA1F85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4F" w14:textId="77777777" w:rsidR="00EA1F85" w:rsidRPr="00D92D58" w:rsidRDefault="00EA1F85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1F85" w:rsidRPr="00D92D58" w14:paraId="3B1D4E5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51" w14:textId="77777777" w:rsidR="00EA1F85" w:rsidRPr="00D92D58" w:rsidRDefault="00EA1F85" w:rsidP="000C4DE1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5812" w:type="dxa"/>
          </w:tcPr>
          <w:p w14:paraId="3B1D4E52" w14:textId="77777777" w:rsidR="00EA1F85" w:rsidRPr="00D92D58" w:rsidRDefault="00EA1F85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C1.1.46</w:t>
            </w:r>
          </w:p>
        </w:tc>
        <w:tc>
          <w:tcPr>
            <w:tcW w:w="1796" w:type="dxa"/>
          </w:tcPr>
          <w:p w14:paraId="3B1D4E53" w14:textId="77777777" w:rsidR="00EA1F85" w:rsidRPr="00D92D58" w:rsidRDefault="00EA1F85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E55" w14:textId="77777777" w:rsidR="000E12AC" w:rsidRDefault="000E12AC" w:rsidP="000E12AC"/>
    <w:p w14:paraId="3B1D4E56" w14:textId="77777777" w:rsidR="000E12AC" w:rsidRPr="0077218A" w:rsidRDefault="000E12AC" w:rsidP="000E12AC">
      <w:pPr>
        <w:rPr>
          <w:lang w:val="nl"/>
        </w:rPr>
      </w:pPr>
    </w:p>
    <w:p w14:paraId="3B1D4E57" w14:textId="77777777" w:rsidR="000E12AC" w:rsidRPr="00E42CA7" w:rsidRDefault="000E12AC" w:rsidP="00541AD1">
      <w:pPr>
        <w:pStyle w:val="Heading3"/>
      </w:pPr>
      <w:bookmarkStart w:id="754" w:name="_Toc264036443"/>
      <w:bookmarkStart w:id="755" w:name="_Toc274836532"/>
      <w:r w:rsidRPr="00882B93">
        <w:rPr>
          <w:noProof/>
        </w:rPr>
        <w:t>MI602</w:t>
      </w:r>
      <w:r w:rsidRPr="00E42CA7">
        <w:t xml:space="preserve"> - </w:t>
      </w:r>
      <w:r w:rsidRPr="00882B93">
        <w:rPr>
          <w:noProof/>
        </w:rPr>
        <w:t>Mixer verdund polymeer</w:t>
      </w:r>
      <w:bookmarkEnd w:id="754"/>
      <w:bookmarkEnd w:id="755"/>
    </w:p>
    <w:p w14:paraId="3B1D4E58" w14:textId="77777777" w:rsidR="000E12AC" w:rsidRPr="00EA1F85" w:rsidRDefault="000E12AC" w:rsidP="000E12AC">
      <w:pPr>
        <w:rPr>
          <w:lang w:val="nl"/>
        </w:rPr>
      </w:pPr>
      <w:r w:rsidRPr="00E42CA7">
        <w:rPr>
          <w:rStyle w:val="Strong"/>
        </w:rPr>
        <w:t>Type:</w:t>
      </w:r>
      <w:r w:rsidR="00EA1F85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EA1F85">
        <w:rPr>
          <w:lang w:val="nl"/>
        </w:rPr>
        <w:t xml:space="preserve"> - Tesys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0E12AC" w:rsidRPr="00D92D58" w14:paraId="3B1D4E5C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59" w14:textId="77777777" w:rsidR="000E12AC" w:rsidRPr="00D92D58" w:rsidRDefault="000E12AC" w:rsidP="000C4DE1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5812" w:type="dxa"/>
          </w:tcPr>
          <w:p w14:paraId="3B1D4E5A" w14:textId="77777777" w:rsidR="000E12AC" w:rsidRPr="00D92D58" w:rsidRDefault="000E12AC" w:rsidP="000C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796" w:type="dxa"/>
          </w:tcPr>
          <w:p w14:paraId="3B1D4E5B" w14:textId="77777777" w:rsidR="000E12AC" w:rsidRPr="00D92D58" w:rsidRDefault="000E12AC" w:rsidP="000C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E12AC" w:rsidRPr="00D92D58" w14:paraId="3B1D4E6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5D" w14:textId="77777777" w:rsidR="000E12AC" w:rsidRPr="00D92D58" w:rsidRDefault="000E12AC" w:rsidP="000C4DE1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lastRenderedPageBreak/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5812" w:type="dxa"/>
          </w:tcPr>
          <w:p w14:paraId="3B1D4E5E" w14:textId="25BBD789" w:rsidR="000E12AC" w:rsidRPr="00D92D58" w:rsidRDefault="002178A8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Om het kwartier 1 minuut laten draaien</w:t>
            </w:r>
            <w:bookmarkStart w:id="756" w:name="_GoBack"/>
            <w:bookmarkEnd w:id="756"/>
          </w:p>
        </w:tc>
        <w:tc>
          <w:tcPr>
            <w:tcW w:w="1796" w:type="dxa"/>
          </w:tcPr>
          <w:p w14:paraId="3B1D4E5F" w14:textId="77777777" w:rsidR="000E12AC" w:rsidRPr="00D92D58" w:rsidRDefault="000E12AC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2AC" w:rsidRPr="00D92D58" w14:paraId="3B1D4E6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61" w14:textId="77777777" w:rsidR="000E12AC" w:rsidRPr="00D92D58" w:rsidRDefault="000E12AC" w:rsidP="000C4DE1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5812" w:type="dxa"/>
          </w:tcPr>
          <w:p w14:paraId="3B1D4E62" w14:textId="77777777" w:rsidR="000E12AC" w:rsidRPr="00D92D58" w:rsidRDefault="000E12AC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63" w14:textId="77777777" w:rsidR="000E12AC" w:rsidRPr="00D92D58" w:rsidRDefault="000E12AC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1F85" w:rsidRPr="00D92D58" w14:paraId="3B1D4E68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65" w14:textId="77777777" w:rsidR="00EA1F85" w:rsidRPr="00D92D58" w:rsidRDefault="00EA1F85" w:rsidP="000C4DE1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5812" w:type="dxa"/>
          </w:tcPr>
          <w:p w14:paraId="3B1D4E66" w14:textId="77777777" w:rsidR="00EA1F85" w:rsidRPr="00D92D58" w:rsidRDefault="00EA1F85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67" w14:textId="77777777" w:rsidR="00EA1F85" w:rsidRPr="00D92D58" w:rsidRDefault="00EA1F85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1F85" w:rsidRPr="00D92D58" w14:paraId="3B1D4E6C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69" w14:textId="77777777" w:rsidR="00EA1F85" w:rsidRPr="00D92D58" w:rsidRDefault="00EA1F85" w:rsidP="000C4DE1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5812" w:type="dxa"/>
          </w:tcPr>
          <w:p w14:paraId="3B1D4E6A" w14:textId="77777777" w:rsidR="00EA1F85" w:rsidRPr="00D92D58" w:rsidRDefault="00EA1F85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C1.1.47</w:t>
            </w:r>
          </w:p>
        </w:tc>
        <w:tc>
          <w:tcPr>
            <w:tcW w:w="1796" w:type="dxa"/>
          </w:tcPr>
          <w:p w14:paraId="3B1D4E6B" w14:textId="77777777" w:rsidR="00EA1F85" w:rsidRPr="00D92D58" w:rsidRDefault="00EA1F85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E6D" w14:textId="77777777" w:rsidR="000E12AC" w:rsidRDefault="000E12AC" w:rsidP="000E12AC"/>
    <w:p w14:paraId="3B1D4E6E" w14:textId="77777777" w:rsidR="000E12AC" w:rsidRPr="00E42CA7" w:rsidRDefault="000E12AC" w:rsidP="00541AD1">
      <w:pPr>
        <w:pStyle w:val="Heading3"/>
      </w:pPr>
      <w:bookmarkStart w:id="757" w:name="_Toc264036444"/>
      <w:bookmarkStart w:id="758" w:name="_Toc274836533"/>
      <w:r w:rsidRPr="00882B93">
        <w:rPr>
          <w:noProof/>
        </w:rPr>
        <w:t>HE601</w:t>
      </w:r>
      <w:r w:rsidRPr="00E42CA7">
        <w:t xml:space="preserve"> - </w:t>
      </w:r>
      <w:r w:rsidRPr="00882B93">
        <w:rPr>
          <w:noProof/>
        </w:rPr>
        <w:t>Verwarming polymeer</w:t>
      </w:r>
      <w:bookmarkEnd w:id="757"/>
      <w:bookmarkEnd w:id="758"/>
    </w:p>
    <w:p w14:paraId="3B1D4E6F" w14:textId="77777777" w:rsidR="000E12AC" w:rsidRPr="00063FCA" w:rsidRDefault="000E12AC" w:rsidP="000E12AC">
      <w:pPr>
        <w:rPr>
          <w:lang w:val="nl"/>
        </w:rPr>
      </w:pPr>
      <w:r w:rsidRPr="00E42CA7">
        <w:rPr>
          <w:rStyle w:val="Strong"/>
        </w:rPr>
        <w:t>Type:</w:t>
      </w:r>
      <w:r w:rsidR="00063FCA">
        <w:rPr>
          <w:lang w:val="nl"/>
        </w:rPr>
        <w:t xml:space="preserve"> </w:t>
      </w:r>
      <w:r w:rsidRPr="00882B93">
        <w:rPr>
          <w:noProof/>
          <w:lang w:val="nl"/>
        </w:rPr>
        <w:t>Heater</w:t>
      </w:r>
      <w:r w:rsidR="00063FCA">
        <w:rPr>
          <w:lang w:val="nl"/>
        </w:rPr>
        <w:t xml:space="preserve"> - Tesys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0E12AC" w:rsidRPr="00D92D58" w14:paraId="3B1D4E73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70" w14:textId="77777777" w:rsidR="000E12AC" w:rsidRPr="00D92D58" w:rsidRDefault="000E12AC" w:rsidP="000C4DE1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5812" w:type="dxa"/>
          </w:tcPr>
          <w:p w14:paraId="3B1D4E71" w14:textId="77777777" w:rsidR="000E12AC" w:rsidRPr="00D92D58" w:rsidRDefault="000E12AC" w:rsidP="000C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796" w:type="dxa"/>
          </w:tcPr>
          <w:p w14:paraId="3B1D4E72" w14:textId="77777777" w:rsidR="000E12AC" w:rsidRPr="00D92D58" w:rsidRDefault="000E12AC" w:rsidP="000C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E12AC" w:rsidRPr="00D92D58" w14:paraId="3B1D4E77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74" w14:textId="77777777" w:rsidR="000E12AC" w:rsidRPr="00D92D58" w:rsidRDefault="000E12AC" w:rsidP="000C4DE1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Heater start</w:t>
            </w:r>
          </w:p>
        </w:tc>
        <w:tc>
          <w:tcPr>
            <w:tcW w:w="5812" w:type="dxa"/>
          </w:tcPr>
          <w:p w14:paraId="3B1D4E75" w14:textId="77777777" w:rsidR="000E12AC" w:rsidRPr="00D92D58" w:rsidRDefault="009E115C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Geregeld door TIC601</w:t>
            </w:r>
          </w:p>
        </w:tc>
        <w:tc>
          <w:tcPr>
            <w:tcW w:w="1796" w:type="dxa"/>
          </w:tcPr>
          <w:p w14:paraId="3B1D4E76" w14:textId="77777777" w:rsidR="000E12AC" w:rsidRPr="00D92D58" w:rsidRDefault="000E12AC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2AC" w:rsidRPr="00D92D58" w14:paraId="3B1D4E7B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78" w14:textId="77777777" w:rsidR="000E12AC" w:rsidRPr="00D92D58" w:rsidRDefault="000E12AC" w:rsidP="000C4DE1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5812" w:type="dxa"/>
          </w:tcPr>
          <w:p w14:paraId="3B1D4E79" w14:textId="77777777" w:rsidR="000E12AC" w:rsidRPr="00D92D58" w:rsidRDefault="000E12AC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7A" w14:textId="77777777" w:rsidR="000E12AC" w:rsidRPr="00D92D58" w:rsidRDefault="000E12AC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3FCA" w:rsidRPr="00D92D58" w14:paraId="3B1D4E7F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7C" w14:textId="77777777" w:rsidR="00063FCA" w:rsidRPr="00D92D58" w:rsidRDefault="00063FCA" w:rsidP="000C4DE1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5812" w:type="dxa"/>
          </w:tcPr>
          <w:p w14:paraId="3B1D4E7D" w14:textId="77777777" w:rsidR="00063FCA" w:rsidRPr="00D92D58" w:rsidRDefault="00063FCA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7E" w14:textId="77777777" w:rsidR="00063FCA" w:rsidRPr="00D92D58" w:rsidRDefault="00063FCA" w:rsidP="000C4DE1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3FCA" w:rsidRPr="00D92D58" w14:paraId="3B1D4E83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80" w14:textId="77777777" w:rsidR="00063FCA" w:rsidRPr="00D92D58" w:rsidRDefault="00063FCA" w:rsidP="000C4DE1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5812" w:type="dxa"/>
          </w:tcPr>
          <w:p w14:paraId="3B1D4E81" w14:textId="77777777" w:rsidR="00063FCA" w:rsidRPr="00D92D58" w:rsidRDefault="00063FCA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C1.1.48</w:t>
            </w:r>
          </w:p>
        </w:tc>
        <w:tc>
          <w:tcPr>
            <w:tcW w:w="1796" w:type="dxa"/>
          </w:tcPr>
          <w:p w14:paraId="3B1D4E82" w14:textId="77777777" w:rsidR="00063FCA" w:rsidRPr="00D92D58" w:rsidRDefault="00063FCA" w:rsidP="000C4DE1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E84" w14:textId="77777777" w:rsidR="000E12AC" w:rsidRDefault="000E12AC" w:rsidP="000E12AC"/>
    <w:p w14:paraId="3B1D4E85" w14:textId="77777777" w:rsidR="000E12AC" w:rsidRPr="00E42CA7" w:rsidRDefault="000E12AC" w:rsidP="00541AD1">
      <w:pPr>
        <w:pStyle w:val="Heading3"/>
      </w:pPr>
      <w:bookmarkStart w:id="759" w:name="_Toc264036445"/>
      <w:bookmarkStart w:id="760" w:name="_Toc274836534"/>
      <w:r w:rsidRPr="00882B93">
        <w:rPr>
          <w:noProof/>
        </w:rPr>
        <w:t>TIC601</w:t>
      </w:r>
      <w:r w:rsidRPr="00E42CA7">
        <w:t xml:space="preserve"> - </w:t>
      </w:r>
      <w:r w:rsidRPr="00882B93">
        <w:rPr>
          <w:noProof/>
        </w:rPr>
        <w:t>Temperatuurregeling water polymeer</w:t>
      </w:r>
      <w:bookmarkEnd w:id="759"/>
      <w:bookmarkEnd w:id="760"/>
    </w:p>
    <w:p w14:paraId="3B1D4E86" w14:textId="77777777" w:rsidR="000E12AC" w:rsidRDefault="000E12AC" w:rsidP="00A249D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0E12AC" w:rsidRPr="00D92D58" w14:paraId="3B1D4E8A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87" w14:textId="77777777" w:rsidR="000E12AC" w:rsidRPr="00D92D58" w:rsidRDefault="000E12AC" w:rsidP="00A249D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5812" w:type="dxa"/>
          </w:tcPr>
          <w:p w14:paraId="3B1D4E88" w14:textId="77777777" w:rsidR="000E12AC" w:rsidRPr="00D92D58" w:rsidRDefault="000E12AC" w:rsidP="00A249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1796" w:type="dxa"/>
          </w:tcPr>
          <w:p w14:paraId="3B1D4E89" w14:textId="77777777" w:rsidR="000E12AC" w:rsidRPr="00D92D58" w:rsidRDefault="000E12AC" w:rsidP="00A249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E12AC" w:rsidRPr="00D92D58" w14:paraId="3B1D4E8E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8B" w14:textId="77777777" w:rsidR="000E12AC" w:rsidRPr="00D92D58" w:rsidRDefault="000E12AC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Process waarde</w:t>
            </w:r>
          </w:p>
        </w:tc>
        <w:tc>
          <w:tcPr>
            <w:tcW w:w="5812" w:type="dxa"/>
          </w:tcPr>
          <w:p w14:paraId="3B1D4E8C" w14:textId="77777777" w:rsidR="000E12AC" w:rsidRPr="00D92D58" w:rsidRDefault="000E12AC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8D" w14:textId="77777777" w:rsidR="000E12AC" w:rsidRPr="00D92D58" w:rsidRDefault="000E12AC" w:rsidP="00A249D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0E12AC" w:rsidRPr="00D92D58" w14:paraId="3B1D4E92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8F" w14:textId="77777777" w:rsidR="000E12AC" w:rsidRPr="00D92D58" w:rsidRDefault="000E12AC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Out open</w:t>
            </w:r>
          </w:p>
        </w:tc>
        <w:tc>
          <w:tcPr>
            <w:tcW w:w="5812" w:type="dxa"/>
          </w:tcPr>
          <w:p w14:paraId="3B1D4E90" w14:textId="77777777" w:rsidR="000E12AC" w:rsidRPr="00D92D58" w:rsidRDefault="000E12AC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91" w14:textId="77777777" w:rsidR="000E12AC" w:rsidRPr="00D92D58" w:rsidRDefault="000E12AC" w:rsidP="00A249D7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0E12AC" w:rsidRPr="00D92D58" w14:paraId="3B1D4E96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93" w14:textId="77777777" w:rsidR="000E12AC" w:rsidRPr="00D92D58" w:rsidRDefault="000E12AC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Out dicht</w:t>
            </w:r>
          </w:p>
        </w:tc>
        <w:tc>
          <w:tcPr>
            <w:tcW w:w="5812" w:type="dxa"/>
          </w:tcPr>
          <w:p w14:paraId="3B1D4E94" w14:textId="77777777" w:rsidR="000E12AC" w:rsidRPr="00D92D58" w:rsidRDefault="000E12AC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E95" w14:textId="77777777" w:rsidR="000E12AC" w:rsidRPr="00D92D58" w:rsidRDefault="000E12AC" w:rsidP="00A249D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0E12AC" w:rsidRPr="00FF4590" w14:paraId="3B1D4E9A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97" w14:textId="77777777" w:rsidR="000E12AC" w:rsidRPr="00D92D58" w:rsidRDefault="000E12AC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Track</w:t>
            </w:r>
          </w:p>
        </w:tc>
        <w:tc>
          <w:tcPr>
            <w:tcW w:w="5812" w:type="dxa"/>
          </w:tcPr>
          <w:p w14:paraId="3B1D4E98" w14:textId="77777777" w:rsidR="000E12AC" w:rsidRPr="00D92D58" w:rsidRDefault="00AE7A95" w:rsidP="00A249D7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t>Seq. PolymeerAanmaak:stap</w:t>
            </w:r>
          </w:p>
        </w:tc>
        <w:tc>
          <w:tcPr>
            <w:tcW w:w="1796" w:type="dxa"/>
          </w:tcPr>
          <w:p w14:paraId="3B1D4E99" w14:textId="77777777" w:rsidR="000E12AC" w:rsidRPr="00D92D58" w:rsidRDefault="000E12AC" w:rsidP="00A249D7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E12AC" w:rsidRPr="00D92D58" w14:paraId="3B1D4E9E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9B" w14:textId="77777777" w:rsidR="000E12AC" w:rsidRPr="00D92D58" w:rsidRDefault="000E12AC" w:rsidP="00A249D7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TrackValue</w:t>
            </w:r>
          </w:p>
        </w:tc>
        <w:tc>
          <w:tcPr>
            <w:tcW w:w="5812" w:type="dxa"/>
          </w:tcPr>
          <w:p w14:paraId="3B1D4E9C" w14:textId="77777777" w:rsidR="000E12AC" w:rsidRPr="00D92D58" w:rsidRDefault="000E12AC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96" w:type="dxa"/>
          </w:tcPr>
          <w:p w14:paraId="3B1D4E9D" w14:textId="77777777" w:rsidR="000E12AC" w:rsidRPr="00D92D58" w:rsidRDefault="000E12AC" w:rsidP="00A249D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E12AC" w:rsidRPr="00D92D58" w14:paraId="3B1D4EA2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E9F" w14:textId="77777777" w:rsidR="000E12AC" w:rsidRPr="00D92D58" w:rsidRDefault="000E12AC" w:rsidP="00A249D7">
            <w:pPr>
              <w:pStyle w:val="TableNormal0"/>
              <w:keepNext/>
              <w:rPr>
                <w:b w:val="0"/>
                <w:bCs/>
                <w:lang w:val="en-US"/>
              </w:rPr>
            </w:pPr>
            <w:r w:rsidRPr="00D92D58">
              <w:rPr>
                <w:b w:val="0"/>
                <w:bCs/>
                <w:lang w:val="en-US"/>
              </w:rPr>
              <w:t>Set point</w:t>
            </w:r>
          </w:p>
        </w:tc>
        <w:tc>
          <w:tcPr>
            <w:tcW w:w="5812" w:type="dxa"/>
          </w:tcPr>
          <w:p w14:paraId="3B1D4EA0" w14:textId="77777777" w:rsidR="000E12AC" w:rsidRPr="00D92D58" w:rsidRDefault="000E12AC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96" w:type="dxa"/>
          </w:tcPr>
          <w:p w14:paraId="3B1D4EA1" w14:textId="77777777" w:rsidR="000E12AC" w:rsidRPr="00D92D58" w:rsidRDefault="000E12AC" w:rsidP="00A249D7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4EA3" w14:textId="77777777" w:rsidR="000E12AC" w:rsidRPr="0077218A" w:rsidRDefault="000E12AC" w:rsidP="000E12AC">
      <w:pPr>
        <w:rPr>
          <w:lang w:val="nl"/>
        </w:rPr>
      </w:pPr>
    </w:p>
    <w:p w14:paraId="3B1D4EA4" w14:textId="77777777" w:rsidR="000E12AC" w:rsidRPr="00E42CA7" w:rsidRDefault="000E12AC" w:rsidP="00541AD1">
      <w:pPr>
        <w:pStyle w:val="Heading3"/>
      </w:pPr>
      <w:bookmarkStart w:id="761" w:name="_Toc264036446"/>
      <w:bookmarkStart w:id="762" w:name="_Toc274836535"/>
      <w:r w:rsidRPr="00882B93">
        <w:rPr>
          <w:noProof/>
        </w:rPr>
        <w:t>TO601</w:t>
      </w:r>
      <w:r w:rsidRPr="00E42CA7">
        <w:t xml:space="preserve"> - </w:t>
      </w:r>
      <w:r w:rsidRPr="00882B93">
        <w:rPr>
          <w:noProof/>
        </w:rPr>
        <w:t>Driewegklep regeling water polymeer</w:t>
      </w:r>
      <w:bookmarkEnd w:id="761"/>
      <w:bookmarkEnd w:id="762"/>
    </w:p>
    <w:p w14:paraId="3B1D4EA5" w14:textId="77777777" w:rsidR="000E12AC" w:rsidRDefault="000E12AC" w:rsidP="000E12A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AO</w:t>
      </w:r>
    </w:p>
    <w:p w14:paraId="3B1D4EA6" w14:textId="77777777" w:rsidR="000E12AC" w:rsidRDefault="000E12AC" w:rsidP="000E12AC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80</w:t>
      </w:r>
      <w:r>
        <w:tab/>
        <w:t xml:space="preserve">Type: </w:t>
      </w:r>
      <w:r>
        <w:rPr>
          <w:noProof/>
        </w:rPr>
        <w:t>regeling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0E12AC" w:rsidRPr="00D92D58" w14:paraId="3B1D4EAB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A7" w14:textId="77777777" w:rsidR="000E12AC" w:rsidRPr="00D92D58" w:rsidRDefault="000E12AC" w:rsidP="000C4DE1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1249" w:type="dxa"/>
          </w:tcPr>
          <w:p w14:paraId="3B1D4EA8" w14:textId="77777777" w:rsidR="000E12AC" w:rsidRPr="00D92D58" w:rsidRDefault="000E12AC" w:rsidP="000C4DE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5822" w:type="dxa"/>
          </w:tcPr>
          <w:p w14:paraId="3B1D4EA9" w14:textId="77777777" w:rsidR="000E12AC" w:rsidRPr="00D92D58" w:rsidRDefault="000E12AC" w:rsidP="000C4DE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077" w:type="dxa"/>
          </w:tcPr>
          <w:p w14:paraId="3B1D4EAA" w14:textId="77777777" w:rsidR="000E12AC" w:rsidRPr="00D92D58" w:rsidRDefault="000E12AC" w:rsidP="000C4DE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E12AC" w:rsidRPr="00D92D58" w14:paraId="3B1D4EB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AC" w14:textId="77777777" w:rsidR="000E12AC" w:rsidRPr="00D92D58" w:rsidRDefault="000E12AC" w:rsidP="000C4DE1">
            <w:r w:rsidRPr="00B34E42">
              <w:rPr>
                <w:b w:val="0"/>
              </w:rPr>
              <w:t>Range</w:t>
            </w:r>
          </w:p>
        </w:tc>
        <w:tc>
          <w:tcPr>
            <w:tcW w:w="1249" w:type="dxa"/>
          </w:tcPr>
          <w:p w14:paraId="3B1D4EAD" w14:textId="77777777" w:rsidR="000E12AC" w:rsidRPr="00D92D58" w:rsidRDefault="000E12AC" w:rsidP="000C4DE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0..100%</w:t>
            </w:r>
          </w:p>
        </w:tc>
        <w:tc>
          <w:tcPr>
            <w:tcW w:w="5822" w:type="dxa"/>
          </w:tcPr>
          <w:p w14:paraId="3B1D4EAE" w14:textId="77777777" w:rsidR="000E12AC" w:rsidRPr="00D92D58" w:rsidRDefault="000E12AC" w:rsidP="000C4DE1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77" w:type="dxa"/>
          </w:tcPr>
          <w:p w14:paraId="3B1D4EAF" w14:textId="77777777" w:rsidR="000E12AC" w:rsidRPr="00D92D58" w:rsidRDefault="000E12AC" w:rsidP="000C4DE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E12AC" w:rsidRPr="00D92D58" w14:paraId="3B1D4EB5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B1" w14:textId="77777777" w:rsidR="000E12AC" w:rsidRPr="00D92D58" w:rsidRDefault="000E12AC" w:rsidP="000C4DE1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1249" w:type="dxa"/>
          </w:tcPr>
          <w:p w14:paraId="3B1D4EB2" w14:textId="77777777" w:rsidR="000E12AC" w:rsidRPr="00D92D58" w:rsidRDefault="000E12AC" w:rsidP="000C4DE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B3" w14:textId="77777777" w:rsidR="000E12AC" w:rsidRPr="00D92D58" w:rsidRDefault="000E12AC" w:rsidP="000C4DE1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77" w:type="dxa"/>
          </w:tcPr>
          <w:p w14:paraId="3B1D4EB4" w14:textId="77777777" w:rsidR="000E12AC" w:rsidRPr="00D92D58" w:rsidRDefault="000E12AC" w:rsidP="000C4DE1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B1D4EB6" w14:textId="77777777" w:rsidR="000E12AC" w:rsidRPr="0077218A" w:rsidRDefault="000E12AC" w:rsidP="000E12AC">
      <w:pPr>
        <w:rPr>
          <w:lang w:val="nl"/>
        </w:rPr>
      </w:pPr>
    </w:p>
    <w:p w14:paraId="3B1D4EB7" w14:textId="77777777" w:rsidR="000E12AC" w:rsidRPr="00E42CA7" w:rsidRDefault="000E12AC" w:rsidP="00541AD1">
      <w:pPr>
        <w:pStyle w:val="Heading3"/>
      </w:pPr>
      <w:bookmarkStart w:id="763" w:name="_Toc264036447"/>
      <w:bookmarkStart w:id="764" w:name="_Toc274836536"/>
      <w:r w:rsidRPr="00882B93">
        <w:rPr>
          <w:noProof/>
        </w:rPr>
        <w:t>TT601</w:t>
      </w:r>
      <w:r w:rsidRPr="00E42CA7">
        <w:t xml:space="preserve"> - </w:t>
      </w:r>
      <w:r w:rsidRPr="00882B93">
        <w:rPr>
          <w:noProof/>
        </w:rPr>
        <w:t>Temperatuur water polymeer</w:t>
      </w:r>
      <w:bookmarkEnd w:id="763"/>
      <w:bookmarkEnd w:id="764"/>
    </w:p>
    <w:p w14:paraId="3B1D4EB8" w14:textId="77777777" w:rsidR="000E12AC" w:rsidRDefault="000E12AC" w:rsidP="006F2C9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Temp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p w14:paraId="3B1D4EB9" w14:textId="77777777" w:rsidR="000E12AC" w:rsidRDefault="000E12AC" w:rsidP="006F2C97">
      <w:pPr>
        <w:keepNext/>
        <w:rPr>
          <w:lang w:val="nl"/>
        </w:rPr>
      </w:pPr>
      <w:r>
        <w:rPr>
          <w:noProof/>
        </w:rPr>
        <w:t xml:space="preserve">Low: </w:t>
      </w:r>
      <w:r w:rsidRPr="00882B93">
        <w:rPr>
          <w:noProof/>
          <w:lang w:val="nl"/>
        </w:rPr>
        <w:t>0</w:t>
      </w:r>
    </w:p>
    <w:p w14:paraId="3B1D4EBA" w14:textId="77777777" w:rsidR="000E12AC" w:rsidRDefault="000E12AC" w:rsidP="006F2C97">
      <w:pPr>
        <w:keepNext/>
      </w:pPr>
      <w:r>
        <w:rPr>
          <w:noProof/>
        </w:rPr>
        <w:t>High: 100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0E12AC" w:rsidRPr="00D92D58" w14:paraId="3B1D4EBF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BB" w14:textId="77777777" w:rsidR="000E12AC" w:rsidRPr="00D92D58" w:rsidRDefault="000E12AC" w:rsidP="006F2C9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1249" w:type="dxa"/>
          </w:tcPr>
          <w:p w14:paraId="3B1D4EBC" w14:textId="77777777" w:rsidR="000E12AC" w:rsidRPr="00D92D58" w:rsidRDefault="000E12AC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5822" w:type="dxa"/>
          </w:tcPr>
          <w:p w14:paraId="3B1D4EBD" w14:textId="77777777" w:rsidR="000E12AC" w:rsidRPr="00D92D58" w:rsidRDefault="000E12AC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077" w:type="dxa"/>
          </w:tcPr>
          <w:p w14:paraId="3B1D4EBE" w14:textId="77777777" w:rsidR="000E12AC" w:rsidRPr="00D92D58" w:rsidRDefault="000E12AC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0E12AC" w:rsidRPr="00D92D58" w14:paraId="3B1D4EC4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C0" w14:textId="77777777" w:rsidR="000E12AC" w:rsidRPr="00D92D58" w:rsidRDefault="000E12AC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1249" w:type="dxa"/>
          </w:tcPr>
          <w:p w14:paraId="3B1D4EC1" w14:textId="77777777" w:rsidR="000E12AC" w:rsidRPr="00D92D58" w:rsidRDefault="000E12AC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C2" w14:textId="77777777" w:rsidR="000E12AC" w:rsidRPr="00933C29" w:rsidRDefault="000E12AC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EC3" w14:textId="77777777" w:rsidR="000E12AC" w:rsidRPr="00933C29" w:rsidRDefault="000E12AC" w:rsidP="006F2C9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2AC" w:rsidRPr="00D92D58" w14:paraId="3B1D4EC9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C5" w14:textId="77777777" w:rsidR="000E12AC" w:rsidRPr="00D92D58" w:rsidRDefault="000E12AC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1249" w:type="dxa"/>
          </w:tcPr>
          <w:p w14:paraId="3B1D4EC6" w14:textId="77777777" w:rsidR="000E12AC" w:rsidRPr="00D92D58" w:rsidRDefault="000E12AC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C7" w14:textId="77777777" w:rsidR="000E12AC" w:rsidRPr="00933C29" w:rsidRDefault="000E12AC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EC8" w14:textId="77777777" w:rsidR="000E12AC" w:rsidRPr="00933C29" w:rsidRDefault="000E12AC" w:rsidP="006F2C97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12AC" w:rsidRPr="00D92D58" w14:paraId="3B1D4ECE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CA" w14:textId="77777777" w:rsidR="000E12AC" w:rsidRPr="00D92D58" w:rsidRDefault="000E12AC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1249" w:type="dxa"/>
          </w:tcPr>
          <w:p w14:paraId="3B1D4ECB" w14:textId="77777777" w:rsidR="000E12AC" w:rsidRPr="00D92D58" w:rsidRDefault="000E12AC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CC" w14:textId="77777777" w:rsidR="000E12AC" w:rsidRPr="00933C29" w:rsidRDefault="000E12AC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ECD" w14:textId="77777777" w:rsidR="000E12AC" w:rsidRPr="00933C29" w:rsidRDefault="000E12AC" w:rsidP="006F2C9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2AC" w:rsidRPr="00D92D58" w14:paraId="3B1D4ED3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CF" w14:textId="77777777" w:rsidR="000E12AC" w:rsidRPr="00D92D58" w:rsidRDefault="000E12AC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1249" w:type="dxa"/>
          </w:tcPr>
          <w:p w14:paraId="3B1D4ED0" w14:textId="77777777" w:rsidR="000E12AC" w:rsidRPr="00D92D58" w:rsidRDefault="000E12AC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D1" w14:textId="77777777" w:rsidR="000E12AC" w:rsidRPr="00D92D58" w:rsidRDefault="000E12AC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ED2" w14:textId="77777777" w:rsidR="000E12AC" w:rsidRPr="00D92D58" w:rsidRDefault="000E12AC" w:rsidP="006F2C97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6D2" w:rsidRPr="00D92D58" w14:paraId="3B1D4ED8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D4" w14:textId="77777777" w:rsidR="006526D2" w:rsidRPr="00D92D58" w:rsidRDefault="006526D2" w:rsidP="006F2C9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1249" w:type="dxa"/>
          </w:tcPr>
          <w:p w14:paraId="3B1D4ED5" w14:textId="77777777" w:rsidR="006526D2" w:rsidRPr="00D92D58" w:rsidRDefault="006526D2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D6" w14:textId="77777777" w:rsidR="006526D2" w:rsidRPr="00D92D58" w:rsidRDefault="006526D2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ED7" w14:textId="77777777" w:rsidR="006526D2" w:rsidRPr="00D92D58" w:rsidRDefault="006526D2" w:rsidP="006F2C9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4EDD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D9" w14:textId="77777777" w:rsidR="006526D2" w:rsidRPr="00D92D58" w:rsidRDefault="006526D2" w:rsidP="006F2C9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1249" w:type="dxa"/>
          </w:tcPr>
          <w:p w14:paraId="3B1D4EDA" w14:textId="77777777" w:rsidR="006526D2" w:rsidRPr="00D92D58" w:rsidRDefault="006526D2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C1.1.10.5.2</w:t>
            </w:r>
          </w:p>
        </w:tc>
        <w:tc>
          <w:tcPr>
            <w:tcW w:w="5822" w:type="dxa"/>
          </w:tcPr>
          <w:p w14:paraId="3B1D4EDB" w14:textId="77777777" w:rsidR="006526D2" w:rsidRPr="00D92D58" w:rsidRDefault="006526D2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EDC" w14:textId="77777777" w:rsidR="006526D2" w:rsidRPr="00D92D58" w:rsidRDefault="006526D2" w:rsidP="006F2C97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EDE" w14:textId="77777777" w:rsidR="00AE3B35" w:rsidRDefault="00AE3B35" w:rsidP="003D5DC5"/>
    <w:p w14:paraId="3B1D4EDF" w14:textId="77777777" w:rsidR="0017141B" w:rsidRPr="00E42CA7" w:rsidRDefault="0017141B" w:rsidP="00441D36">
      <w:pPr>
        <w:pStyle w:val="Heading3"/>
        <w:keepNext/>
      </w:pPr>
      <w:bookmarkStart w:id="765" w:name="_Toc264036450"/>
      <w:bookmarkStart w:id="766" w:name="_Toc274836537"/>
      <w:r w:rsidRPr="00882B93">
        <w:rPr>
          <w:noProof/>
        </w:rPr>
        <w:lastRenderedPageBreak/>
        <w:t>LT604</w:t>
      </w:r>
      <w:r w:rsidRPr="00E42CA7">
        <w:t xml:space="preserve"> - </w:t>
      </w:r>
      <w:r w:rsidRPr="00882B93">
        <w:rPr>
          <w:noProof/>
        </w:rPr>
        <w:t>Niveaumeting verdund polymeer</w:t>
      </w:r>
      <w:bookmarkEnd w:id="765"/>
      <w:bookmarkEnd w:id="766"/>
    </w:p>
    <w:p w14:paraId="3B1D4EE0" w14:textId="77777777" w:rsidR="0017141B" w:rsidRPr="006526D2" w:rsidRDefault="0017141B" w:rsidP="00441D36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17141B" w:rsidRPr="00D92D58" w14:paraId="3B1D4EE5" w14:textId="77777777" w:rsidTr="00D52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E1" w14:textId="77777777" w:rsidR="0017141B" w:rsidRPr="00D92D58" w:rsidRDefault="0017141B" w:rsidP="00441D36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1249" w:type="dxa"/>
          </w:tcPr>
          <w:p w14:paraId="3B1D4EE2" w14:textId="77777777" w:rsidR="0017141B" w:rsidRPr="00D92D58" w:rsidRDefault="0017141B" w:rsidP="00441D3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5822" w:type="dxa"/>
          </w:tcPr>
          <w:p w14:paraId="3B1D4EE3" w14:textId="77777777" w:rsidR="0017141B" w:rsidRPr="00D92D58" w:rsidRDefault="0017141B" w:rsidP="00441D3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077" w:type="dxa"/>
          </w:tcPr>
          <w:p w14:paraId="3B1D4EE4" w14:textId="77777777" w:rsidR="0017141B" w:rsidRPr="00D92D58" w:rsidRDefault="0017141B" w:rsidP="00441D3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17141B" w:rsidRPr="00D92D58" w14:paraId="3B1D4EEA" w14:textId="77777777" w:rsidTr="00D5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E6" w14:textId="77777777" w:rsidR="0017141B" w:rsidRPr="00D92D58" w:rsidRDefault="0017141B" w:rsidP="00441D36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1249" w:type="dxa"/>
          </w:tcPr>
          <w:p w14:paraId="3B1D4EE7" w14:textId="77777777" w:rsidR="0017141B" w:rsidRPr="00D92D58" w:rsidRDefault="0017141B" w:rsidP="00441D3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E8" w14:textId="77777777" w:rsidR="0017141B" w:rsidRPr="00933C29" w:rsidRDefault="0017141B" w:rsidP="00441D3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EE9" w14:textId="77777777" w:rsidR="0017141B" w:rsidRPr="00933C29" w:rsidRDefault="0017141B" w:rsidP="00441D3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141B" w:rsidRPr="00D92D58" w14:paraId="3B1D4EEF" w14:textId="77777777" w:rsidTr="00D52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EB" w14:textId="77777777" w:rsidR="0017141B" w:rsidRPr="00D92D58" w:rsidRDefault="0017141B" w:rsidP="00441D36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1249" w:type="dxa"/>
          </w:tcPr>
          <w:p w14:paraId="3B1D4EEC" w14:textId="77777777" w:rsidR="0017141B" w:rsidRPr="00D92D58" w:rsidRDefault="006526D2" w:rsidP="00441D3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822" w:type="dxa"/>
          </w:tcPr>
          <w:p w14:paraId="3B1D4EED" w14:textId="77777777" w:rsidR="0017141B" w:rsidRPr="00933C29" w:rsidRDefault="0017141B" w:rsidP="00441D3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EEE" w14:textId="77777777" w:rsidR="0017141B" w:rsidRPr="00933C29" w:rsidRDefault="0017141B" w:rsidP="00441D36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7141B" w:rsidRPr="00D92D58" w14:paraId="3B1D4EF4" w14:textId="77777777" w:rsidTr="00D5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F0" w14:textId="77777777" w:rsidR="0017141B" w:rsidRPr="00D92D58" w:rsidRDefault="0017141B" w:rsidP="00441D36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1249" w:type="dxa"/>
          </w:tcPr>
          <w:p w14:paraId="3B1D4EF1" w14:textId="77777777" w:rsidR="0017141B" w:rsidRPr="00D92D58" w:rsidRDefault="006526D2" w:rsidP="00441D3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22" w:type="dxa"/>
          </w:tcPr>
          <w:p w14:paraId="3B1D4EF2" w14:textId="77777777" w:rsidR="0017141B" w:rsidRPr="00933C29" w:rsidRDefault="0017141B" w:rsidP="00441D3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EF3" w14:textId="77777777" w:rsidR="0017141B" w:rsidRPr="00933C29" w:rsidRDefault="0017141B" w:rsidP="00441D3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141B" w:rsidRPr="00D92D58" w14:paraId="3B1D4EF9" w14:textId="77777777" w:rsidTr="00D52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F5" w14:textId="77777777" w:rsidR="0017141B" w:rsidRPr="00D92D58" w:rsidRDefault="0017141B" w:rsidP="00441D36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1249" w:type="dxa"/>
          </w:tcPr>
          <w:p w14:paraId="3B1D4EF6" w14:textId="77777777" w:rsidR="0017141B" w:rsidRPr="00D92D58" w:rsidRDefault="0017141B" w:rsidP="00441D3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F7" w14:textId="77777777" w:rsidR="0017141B" w:rsidRPr="00D92D58" w:rsidRDefault="0017141B" w:rsidP="00441D3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EF8" w14:textId="77777777" w:rsidR="0017141B" w:rsidRPr="00D92D58" w:rsidRDefault="0017141B" w:rsidP="00441D36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6D2" w:rsidRPr="00D92D58" w14:paraId="3B1D4EFE" w14:textId="77777777" w:rsidTr="00D5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FA" w14:textId="77777777" w:rsidR="006526D2" w:rsidRPr="00D92D58" w:rsidRDefault="006526D2" w:rsidP="00441D36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1249" w:type="dxa"/>
          </w:tcPr>
          <w:p w14:paraId="3B1D4EFB" w14:textId="77777777" w:rsidR="006526D2" w:rsidRPr="00D92D58" w:rsidRDefault="006526D2" w:rsidP="00441D3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EFC" w14:textId="77777777" w:rsidR="006526D2" w:rsidRPr="00D92D58" w:rsidRDefault="006526D2" w:rsidP="00441D36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EFD" w14:textId="77777777" w:rsidR="006526D2" w:rsidRPr="00D92D58" w:rsidRDefault="006526D2" w:rsidP="00441D3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4F03" w14:textId="77777777" w:rsidTr="00D52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EFF" w14:textId="77777777" w:rsidR="006526D2" w:rsidRPr="00D92D58" w:rsidRDefault="006526D2" w:rsidP="00441D36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1249" w:type="dxa"/>
          </w:tcPr>
          <w:p w14:paraId="3B1D4F00" w14:textId="77777777" w:rsidR="006526D2" w:rsidRPr="00D92D58" w:rsidRDefault="006526D2" w:rsidP="00441D3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C1.1.10.5</w:t>
            </w:r>
          </w:p>
        </w:tc>
        <w:tc>
          <w:tcPr>
            <w:tcW w:w="5822" w:type="dxa"/>
          </w:tcPr>
          <w:p w14:paraId="3B1D4F01" w14:textId="77777777" w:rsidR="006526D2" w:rsidRPr="00D92D58" w:rsidRDefault="006526D2" w:rsidP="00441D36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F02" w14:textId="77777777" w:rsidR="006526D2" w:rsidRPr="00D92D58" w:rsidRDefault="006526D2" w:rsidP="00441D36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F04" w14:textId="77777777" w:rsidR="000C4DE1" w:rsidRDefault="000C4DE1" w:rsidP="003D5DC5"/>
    <w:p w14:paraId="3B1D4F05" w14:textId="77777777" w:rsidR="0017141B" w:rsidRPr="00E42CA7" w:rsidRDefault="0017141B" w:rsidP="00541AD1">
      <w:pPr>
        <w:pStyle w:val="Heading3"/>
      </w:pPr>
      <w:bookmarkStart w:id="767" w:name="_Toc264036451"/>
      <w:bookmarkStart w:id="768" w:name="_Toc274836538"/>
      <w:r w:rsidRPr="00882B93">
        <w:rPr>
          <w:noProof/>
        </w:rPr>
        <w:t>WPU602</w:t>
      </w:r>
      <w:r w:rsidRPr="00E42CA7">
        <w:t xml:space="preserve"> - </w:t>
      </w:r>
      <w:r w:rsidRPr="00882B93">
        <w:rPr>
          <w:noProof/>
        </w:rPr>
        <w:t>Waterpomp naar decanter</w:t>
      </w:r>
      <w:bookmarkEnd w:id="767"/>
      <w:bookmarkEnd w:id="768"/>
    </w:p>
    <w:p w14:paraId="3B1D4F06" w14:textId="77777777" w:rsidR="0017141B" w:rsidRPr="00D525DC" w:rsidRDefault="0017141B" w:rsidP="0017141B">
      <w:pPr>
        <w:rPr>
          <w:lang w:val="nl"/>
        </w:rPr>
      </w:pPr>
      <w:r w:rsidRPr="00E42CA7">
        <w:rPr>
          <w:rStyle w:val="Strong"/>
        </w:rPr>
        <w:t>Type:</w:t>
      </w:r>
      <w:r w:rsidR="00D525DC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 w:rsidR="00D525DC">
        <w:rPr>
          <w:lang w:val="nl"/>
        </w:rPr>
        <w:t xml:space="preserve"> </w:t>
      </w:r>
      <w:r w:rsidR="00054AF9">
        <w:rPr>
          <w:lang w:val="nl"/>
        </w:rPr>
        <w:t>–</w:t>
      </w:r>
      <w:r w:rsidR="00D525DC">
        <w:rPr>
          <w:lang w:val="nl"/>
        </w:rPr>
        <w:t xml:space="preserve"> </w:t>
      </w:r>
      <w:r w:rsidR="00054AF9">
        <w:rPr>
          <w:lang w:val="nl"/>
        </w:rPr>
        <w:t>Sirius SS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000"/>
        <w:gridCol w:w="2974"/>
        <w:gridCol w:w="4013"/>
        <w:gridCol w:w="997"/>
      </w:tblGrid>
      <w:tr w:rsidR="00D525DC" w:rsidRPr="00D92D58" w14:paraId="3B1D4F0B" w14:textId="77777777" w:rsidTr="00D52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07" w14:textId="77777777" w:rsidR="00D525DC" w:rsidRPr="00D92D58" w:rsidRDefault="00D525DC" w:rsidP="0017141B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2974" w:type="dxa"/>
          </w:tcPr>
          <w:p w14:paraId="3B1D4F08" w14:textId="77777777" w:rsidR="00D525DC" w:rsidRPr="00D92D58" w:rsidRDefault="00D525DC" w:rsidP="001714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013" w:type="dxa"/>
          </w:tcPr>
          <w:p w14:paraId="3B1D4F09" w14:textId="77777777" w:rsidR="00D525DC" w:rsidRPr="00D92D58" w:rsidRDefault="00D525DC" w:rsidP="001714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997" w:type="dxa"/>
          </w:tcPr>
          <w:p w14:paraId="3B1D4F0A" w14:textId="77777777" w:rsidR="00D525DC" w:rsidRPr="00D92D58" w:rsidRDefault="00D525DC" w:rsidP="001714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6526D2" w:rsidRPr="00D92D58" w14:paraId="3B1D4F10" w14:textId="77777777" w:rsidTr="00D5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0C" w14:textId="77777777" w:rsidR="006526D2" w:rsidRPr="00D525DC" w:rsidRDefault="006526D2" w:rsidP="0017141B">
            <w:pPr>
              <w:pStyle w:val="TableNormal0"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>Motor start</w:t>
            </w:r>
          </w:p>
        </w:tc>
        <w:tc>
          <w:tcPr>
            <w:tcW w:w="2974" w:type="dxa"/>
          </w:tcPr>
          <w:p w14:paraId="3B1D4F0D" w14:textId="77777777" w:rsidR="006526D2" w:rsidRPr="00D92D58" w:rsidRDefault="006526D2" w:rsidP="006526D2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Waterbehandeling:stap10</w:t>
            </w:r>
          </w:p>
        </w:tc>
        <w:tc>
          <w:tcPr>
            <w:tcW w:w="4013" w:type="dxa"/>
          </w:tcPr>
          <w:p w14:paraId="3B1D4F0E" w14:textId="77777777" w:rsidR="006526D2" w:rsidRPr="00D92D58" w:rsidRDefault="006526D2" w:rsidP="0017141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F0F" w14:textId="77777777" w:rsidR="006526D2" w:rsidRPr="00D92D58" w:rsidRDefault="006526D2" w:rsidP="0017141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4F15" w14:textId="77777777" w:rsidTr="00D52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11" w14:textId="77777777" w:rsidR="006526D2" w:rsidRPr="00D525DC" w:rsidRDefault="006526D2" w:rsidP="0017141B">
            <w:pPr>
              <w:pStyle w:val="TableNormal0"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>Vergrendelingen</w:t>
            </w:r>
          </w:p>
        </w:tc>
        <w:tc>
          <w:tcPr>
            <w:tcW w:w="2974" w:type="dxa"/>
          </w:tcPr>
          <w:p w14:paraId="3B1D4F12" w14:textId="77777777" w:rsidR="006526D2" w:rsidRPr="00D92D58" w:rsidRDefault="006526D2" w:rsidP="0017141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13" w:type="dxa"/>
          </w:tcPr>
          <w:p w14:paraId="3B1D4F13" w14:textId="77777777" w:rsidR="006526D2" w:rsidRPr="00D92D58" w:rsidRDefault="006526D2" w:rsidP="0017141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F14" w14:textId="77777777" w:rsidR="006526D2" w:rsidRPr="00D92D58" w:rsidRDefault="006526D2" w:rsidP="0017141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6D2" w:rsidRPr="00D92D58" w14:paraId="3B1D4F1A" w14:textId="77777777" w:rsidTr="00D5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16" w14:textId="77777777" w:rsidR="006526D2" w:rsidRPr="00D525DC" w:rsidRDefault="006526D2" w:rsidP="0017141B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2974" w:type="dxa"/>
          </w:tcPr>
          <w:p w14:paraId="3B1D4F17" w14:textId="77777777" w:rsidR="006526D2" w:rsidRPr="00D92D58" w:rsidRDefault="006526D2" w:rsidP="0017141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3" w:type="dxa"/>
          </w:tcPr>
          <w:p w14:paraId="3B1D4F18" w14:textId="77777777" w:rsidR="006526D2" w:rsidRPr="00D92D58" w:rsidRDefault="006526D2" w:rsidP="0017141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F19" w14:textId="77777777" w:rsidR="006526D2" w:rsidRPr="00D92D58" w:rsidRDefault="006526D2" w:rsidP="0017141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4F1F" w14:textId="77777777" w:rsidTr="00D52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1B" w14:textId="77777777" w:rsidR="006526D2" w:rsidRPr="00D525DC" w:rsidRDefault="006526D2" w:rsidP="00D525DC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>PB</w:t>
            </w:r>
          </w:p>
        </w:tc>
        <w:tc>
          <w:tcPr>
            <w:tcW w:w="2974" w:type="dxa"/>
          </w:tcPr>
          <w:p w14:paraId="3B1D4F1C" w14:textId="77777777" w:rsidR="006526D2" w:rsidRDefault="006526D2" w:rsidP="00D525D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23</w:t>
            </w:r>
          </w:p>
        </w:tc>
        <w:tc>
          <w:tcPr>
            <w:tcW w:w="4013" w:type="dxa"/>
          </w:tcPr>
          <w:p w14:paraId="3B1D4F1D" w14:textId="77777777" w:rsidR="006526D2" w:rsidRPr="00D92D58" w:rsidRDefault="006526D2" w:rsidP="00D525D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7" w:type="dxa"/>
          </w:tcPr>
          <w:p w14:paraId="3B1D4F1E" w14:textId="77777777" w:rsidR="006526D2" w:rsidRPr="00D92D58" w:rsidRDefault="006526D2" w:rsidP="0017141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6D2" w:rsidRPr="00D92D58" w14:paraId="3B1D4F24" w14:textId="77777777" w:rsidTr="00D5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20" w14:textId="77777777" w:rsidR="006526D2" w:rsidRPr="00D525DC" w:rsidRDefault="006526D2" w:rsidP="00D525DC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>DI W</w:t>
            </w:r>
            <w:r>
              <w:rPr>
                <w:b w:val="0"/>
                <w:bCs/>
              </w:rPr>
              <w:t>S</w:t>
            </w:r>
          </w:p>
        </w:tc>
        <w:tc>
          <w:tcPr>
            <w:tcW w:w="2974" w:type="dxa"/>
          </w:tcPr>
          <w:p w14:paraId="3B1D4F21" w14:textId="77777777" w:rsidR="006526D2" w:rsidRDefault="006526D2" w:rsidP="00D525D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>C1.1.10.1.6</w:t>
            </w:r>
          </w:p>
        </w:tc>
        <w:tc>
          <w:tcPr>
            <w:tcW w:w="4013" w:type="dxa"/>
          </w:tcPr>
          <w:p w14:paraId="3B1D4F22" w14:textId="77777777" w:rsidR="006526D2" w:rsidRPr="00D92D58" w:rsidRDefault="006526D2" w:rsidP="00D525D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  <w:tc>
          <w:tcPr>
            <w:tcW w:w="997" w:type="dxa"/>
          </w:tcPr>
          <w:p w14:paraId="3B1D4F23" w14:textId="77777777" w:rsidR="006526D2" w:rsidRPr="00D92D58" w:rsidRDefault="006526D2" w:rsidP="0017141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4F29" w14:textId="77777777" w:rsidTr="00D52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25" w14:textId="77777777" w:rsidR="006526D2" w:rsidRPr="00D525DC" w:rsidRDefault="006526D2" w:rsidP="00D525DC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 xml:space="preserve">DI </w:t>
            </w:r>
            <w:r>
              <w:rPr>
                <w:b w:val="0"/>
                <w:bCs/>
              </w:rPr>
              <w:t>CI</w:t>
            </w:r>
          </w:p>
        </w:tc>
        <w:tc>
          <w:tcPr>
            <w:tcW w:w="2974" w:type="dxa"/>
          </w:tcPr>
          <w:p w14:paraId="3B1D4F26" w14:textId="77777777" w:rsidR="006526D2" w:rsidRDefault="006526D2" w:rsidP="00D525D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C1.1.10.1.7</w:t>
            </w:r>
          </w:p>
        </w:tc>
        <w:tc>
          <w:tcPr>
            <w:tcW w:w="4013" w:type="dxa"/>
          </w:tcPr>
          <w:p w14:paraId="3B1D4F27" w14:textId="77777777" w:rsidR="006526D2" w:rsidRDefault="006526D2" w:rsidP="00D525D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  <w:tc>
          <w:tcPr>
            <w:tcW w:w="997" w:type="dxa"/>
          </w:tcPr>
          <w:p w14:paraId="3B1D4F28" w14:textId="77777777" w:rsidR="006526D2" w:rsidRPr="00D92D58" w:rsidRDefault="006526D2" w:rsidP="0017141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6D2" w:rsidRPr="00D92D58" w14:paraId="3B1D4F2E" w14:textId="77777777" w:rsidTr="00D5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2A" w14:textId="77777777" w:rsidR="006526D2" w:rsidRPr="00D525DC" w:rsidRDefault="006526D2" w:rsidP="00D525DC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>DI B</w:t>
            </w:r>
            <w:r>
              <w:rPr>
                <w:b w:val="0"/>
                <w:bCs/>
              </w:rPr>
              <w:t>OB</w:t>
            </w:r>
          </w:p>
        </w:tc>
        <w:tc>
          <w:tcPr>
            <w:tcW w:w="2974" w:type="dxa"/>
          </w:tcPr>
          <w:p w14:paraId="3B1D4F2B" w14:textId="77777777" w:rsidR="006526D2" w:rsidRDefault="006526D2" w:rsidP="00D525D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C1.1.10.1.8</w:t>
            </w:r>
          </w:p>
        </w:tc>
        <w:tc>
          <w:tcPr>
            <w:tcW w:w="4013" w:type="dxa"/>
          </w:tcPr>
          <w:p w14:paraId="3B1D4F2C" w14:textId="77777777" w:rsidR="006526D2" w:rsidRDefault="006526D2" w:rsidP="00D525D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Bliksem overspanningsbev. fout</w:t>
            </w:r>
          </w:p>
        </w:tc>
        <w:tc>
          <w:tcPr>
            <w:tcW w:w="997" w:type="dxa"/>
          </w:tcPr>
          <w:p w14:paraId="3B1D4F2D" w14:textId="77777777" w:rsidR="006526D2" w:rsidRPr="00D92D58" w:rsidRDefault="006526D2" w:rsidP="0017141B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6D2" w:rsidRPr="00D92D58" w14:paraId="3B1D4F33" w14:textId="77777777" w:rsidTr="00D52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1D4F2F" w14:textId="77777777" w:rsidR="006526D2" w:rsidRPr="00D525DC" w:rsidRDefault="006526D2" w:rsidP="00D525DC">
            <w:pPr>
              <w:pStyle w:val="TableNormal0"/>
              <w:keepNext/>
              <w:keepLines/>
              <w:rPr>
                <w:b w:val="0"/>
                <w:bCs/>
              </w:rPr>
            </w:pPr>
            <w:r>
              <w:rPr>
                <w:b w:val="0"/>
                <w:bCs/>
              </w:rPr>
              <w:t>DO Con</w:t>
            </w:r>
          </w:p>
        </w:tc>
        <w:tc>
          <w:tcPr>
            <w:tcW w:w="2974" w:type="dxa"/>
          </w:tcPr>
          <w:p w14:paraId="3B1D4F30" w14:textId="77777777" w:rsidR="006526D2" w:rsidRDefault="006526D2" w:rsidP="00D525D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C1.1.10.4.2</w:t>
            </w:r>
          </w:p>
        </w:tc>
        <w:tc>
          <w:tcPr>
            <w:tcW w:w="4013" w:type="dxa"/>
          </w:tcPr>
          <w:p w14:paraId="3B1D4F31" w14:textId="77777777" w:rsidR="006526D2" w:rsidRDefault="006526D2" w:rsidP="00D525D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Inschakelen condensator</w:t>
            </w:r>
          </w:p>
        </w:tc>
        <w:tc>
          <w:tcPr>
            <w:tcW w:w="997" w:type="dxa"/>
          </w:tcPr>
          <w:p w14:paraId="3B1D4F32" w14:textId="77777777" w:rsidR="006526D2" w:rsidRPr="00D92D58" w:rsidRDefault="006526D2" w:rsidP="0017141B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F34" w14:textId="77777777" w:rsidR="0017141B" w:rsidRDefault="0017141B" w:rsidP="003D5DC5"/>
    <w:p w14:paraId="3B1D4F35" w14:textId="77777777" w:rsidR="0017141B" w:rsidRPr="00E42CA7" w:rsidRDefault="0017141B" w:rsidP="00541AD1">
      <w:pPr>
        <w:pStyle w:val="Heading3"/>
      </w:pPr>
      <w:bookmarkStart w:id="769" w:name="_Toc264036455"/>
      <w:bookmarkStart w:id="770" w:name="_Toc274836539"/>
      <w:r w:rsidRPr="00882B93">
        <w:rPr>
          <w:noProof/>
        </w:rPr>
        <w:t>PHIC602</w:t>
      </w:r>
      <w:r w:rsidRPr="00E42CA7">
        <w:t xml:space="preserve"> - </w:t>
      </w:r>
      <w:r w:rsidRPr="00882B93">
        <w:rPr>
          <w:noProof/>
        </w:rPr>
        <w:t>Ph-regeling FeCl3 voor decanter</w:t>
      </w:r>
      <w:bookmarkEnd w:id="769"/>
      <w:bookmarkEnd w:id="770"/>
    </w:p>
    <w:p w14:paraId="3B1D4F36" w14:textId="77777777" w:rsidR="0017141B" w:rsidRDefault="0017141B" w:rsidP="0017141B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CF4CDB" w:rsidRPr="00D92D58" w14:paraId="3B1D4F3A" w14:textId="77777777" w:rsidTr="00CF4CDB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37" w14:textId="77777777" w:rsidR="00CF4CDB" w:rsidRPr="00D92D58" w:rsidRDefault="00CF4CDB" w:rsidP="00CF4CD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38" w14:textId="77777777" w:rsidR="00CF4CDB" w:rsidRPr="00D92D58" w:rsidRDefault="00CF4CDB" w:rsidP="00CF4CD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39" w14:textId="77777777" w:rsidR="00CF4CDB" w:rsidRPr="00D92D58" w:rsidRDefault="00CF4CDB" w:rsidP="00CF4CDB">
            <w:pPr>
              <w:keepNext/>
              <w:rPr>
                <w:b/>
                <w:bCs/>
                <w:lang w:val="nl"/>
              </w:rPr>
            </w:pPr>
          </w:p>
        </w:tc>
      </w:tr>
      <w:tr w:rsidR="00CF4CDB" w:rsidRPr="00D92D58" w14:paraId="3B1D4F3E" w14:textId="77777777" w:rsidTr="00CF4C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3B" w14:textId="77777777" w:rsidR="00CF4CDB" w:rsidRPr="00D92D58" w:rsidRDefault="00CF4CDB" w:rsidP="00CF4CD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3C" w14:textId="77777777" w:rsidR="00CF4CDB" w:rsidRPr="00D92D58" w:rsidRDefault="00CF4CDB" w:rsidP="00CF4CD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3D" w14:textId="77777777" w:rsidR="00CF4CDB" w:rsidRPr="00D92D58" w:rsidRDefault="00CF4CDB" w:rsidP="00CF4CDB">
            <w:pPr>
              <w:keepNext/>
              <w:rPr>
                <w:lang w:val="nl"/>
              </w:rPr>
            </w:pPr>
          </w:p>
        </w:tc>
      </w:tr>
      <w:tr w:rsidR="00CF4CDB" w:rsidRPr="00D92D58" w14:paraId="3B1D4F42" w14:textId="77777777" w:rsidTr="00CF4C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3F" w14:textId="77777777" w:rsidR="00CF4CDB" w:rsidRPr="00D92D58" w:rsidRDefault="00CF4CDB" w:rsidP="00CF4CD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40" w14:textId="77777777" w:rsidR="00CF4CDB" w:rsidRPr="00D92D58" w:rsidRDefault="00CF4CDB" w:rsidP="00CF4CD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41" w14:textId="77777777" w:rsidR="00CF4CDB" w:rsidRPr="00D92D58" w:rsidRDefault="00CF4CDB" w:rsidP="00CF4CDB">
            <w:pPr>
              <w:keepNext/>
              <w:rPr>
                <w:lang w:val="nl"/>
              </w:rPr>
            </w:pPr>
          </w:p>
        </w:tc>
      </w:tr>
      <w:tr w:rsidR="00CF4CDB" w:rsidRPr="00D92D58" w14:paraId="3B1D4F46" w14:textId="77777777" w:rsidTr="00CF4C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43" w14:textId="77777777" w:rsidR="00CF4CDB" w:rsidRPr="00D92D58" w:rsidRDefault="00CF4CDB" w:rsidP="00CF4CD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44" w14:textId="77777777" w:rsidR="00CF4CDB" w:rsidRPr="00D92D58" w:rsidRDefault="00CF4CDB" w:rsidP="00CF4CDB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45" w14:textId="77777777" w:rsidR="00CF4CDB" w:rsidRPr="00D92D58" w:rsidRDefault="00CF4CDB" w:rsidP="00CF4CDB">
            <w:pPr>
              <w:keepNext/>
              <w:rPr>
                <w:lang w:val="nl"/>
              </w:rPr>
            </w:pPr>
          </w:p>
        </w:tc>
      </w:tr>
      <w:tr w:rsidR="00CF4CDB" w:rsidRPr="00FF4590" w14:paraId="3B1D4F4A" w14:textId="77777777" w:rsidTr="00CF4C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47" w14:textId="77777777" w:rsidR="00CF4CDB" w:rsidRPr="00D92D58" w:rsidRDefault="00CF4CDB" w:rsidP="00CF4CD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48" w14:textId="77777777" w:rsidR="00CF4CDB" w:rsidRPr="00D92D58" w:rsidRDefault="00CF4CDB" w:rsidP="00CF4CDB">
            <w:pPr>
              <w:pStyle w:val="TableNormal0"/>
              <w:keepNext/>
              <w:keepLines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49" w14:textId="77777777" w:rsidR="00CF4CDB" w:rsidRPr="00D92D58" w:rsidRDefault="00CF4CDB" w:rsidP="00CF4CDB">
            <w:pPr>
              <w:keepNext/>
              <w:rPr>
                <w:lang w:val="en-US"/>
              </w:rPr>
            </w:pPr>
          </w:p>
        </w:tc>
      </w:tr>
      <w:tr w:rsidR="00CF4CDB" w:rsidRPr="00D92D58" w14:paraId="3B1D4F4E" w14:textId="77777777" w:rsidTr="00CF4C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4B" w14:textId="77777777" w:rsidR="00CF4CDB" w:rsidRPr="00D92D58" w:rsidRDefault="00CF4CDB" w:rsidP="00CF4CDB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4C" w14:textId="77777777" w:rsidR="00CF4CDB" w:rsidRPr="00D92D58" w:rsidRDefault="00CF4CDB" w:rsidP="00CF4CD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4D" w14:textId="77777777" w:rsidR="00CF4CDB" w:rsidRPr="00D92D58" w:rsidRDefault="00CF4CDB" w:rsidP="00CF4CDB">
            <w:pPr>
              <w:keepNext/>
              <w:rPr>
                <w:lang w:val="en-US"/>
              </w:rPr>
            </w:pPr>
          </w:p>
        </w:tc>
      </w:tr>
      <w:tr w:rsidR="00CF4CDB" w:rsidRPr="00D92D58" w14:paraId="3B1D4F52" w14:textId="77777777" w:rsidTr="00CF4CD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4F" w14:textId="77777777" w:rsidR="00CF4CDB" w:rsidRPr="00D92D58" w:rsidRDefault="00CF4CDB" w:rsidP="00CF4CDB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50" w14:textId="77777777" w:rsidR="00CF4CDB" w:rsidRPr="00D92D58" w:rsidRDefault="00CF4CDB" w:rsidP="00CF4CDB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51" w14:textId="77777777" w:rsidR="00CF4CDB" w:rsidRPr="00D92D58" w:rsidRDefault="00CF4CDB" w:rsidP="00CF4CDB">
            <w:pPr>
              <w:keepNext/>
              <w:rPr>
                <w:lang w:val="en-US"/>
              </w:rPr>
            </w:pPr>
          </w:p>
        </w:tc>
      </w:tr>
    </w:tbl>
    <w:p w14:paraId="3B1D4F53" w14:textId="77777777" w:rsidR="0017141B" w:rsidRPr="0077218A" w:rsidRDefault="0017141B" w:rsidP="0017141B">
      <w:pPr>
        <w:rPr>
          <w:lang w:val="nl"/>
        </w:rPr>
      </w:pPr>
    </w:p>
    <w:p w14:paraId="3B1D4F54" w14:textId="77777777" w:rsidR="00CF4CDB" w:rsidRPr="00A453F0" w:rsidRDefault="00CF4CDB" w:rsidP="00541AD1">
      <w:pPr>
        <w:pStyle w:val="Heading3"/>
        <w:rPr>
          <w:lang w:val="en-US"/>
        </w:rPr>
      </w:pPr>
      <w:bookmarkStart w:id="771" w:name="_Toc264036457"/>
      <w:bookmarkStart w:id="772" w:name="_Toc274836540"/>
      <w:r w:rsidRPr="00A453F0">
        <w:rPr>
          <w:noProof/>
          <w:lang w:val="en-US"/>
        </w:rPr>
        <w:t>PHT602</w:t>
      </w:r>
      <w:r w:rsidRPr="00A453F0">
        <w:rPr>
          <w:lang w:val="en-US"/>
        </w:rPr>
        <w:t xml:space="preserve"> - </w:t>
      </w:r>
      <w:r w:rsidRPr="00A453F0">
        <w:rPr>
          <w:noProof/>
          <w:lang w:val="en-US"/>
        </w:rPr>
        <w:t>PH-meting FeCl3 voor decanter TRANSMITTER A</w:t>
      </w:r>
      <w:bookmarkEnd w:id="771"/>
      <w:bookmarkEnd w:id="772"/>
    </w:p>
    <w:p w14:paraId="3B1D4F55" w14:textId="77777777" w:rsidR="00CF4CDB" w:rsidRPr="00D362AF" w:rsidRDefault="00CF4CDB" w:rsidP="00A249D7">
      <w:pPr>
        <w:keepNext/>
      </w:pPr>
      <w:r w:rsidRPr="00D362AF">
        <w:rPr>
          <w:rStyle w:val="Strong"/>
        </w:rPr>
        <w:t>Type:</w:t>
      </w:r>
      <w:r w:rsidRPr="00D362AF">
        <w:t xml:space="preserve"> </w:t>
      </w:r>
      <w:r w:rsidRPr="00D362AF">
        <w:rPr>
          <w:noProof/>
        </w:rPr>
        <w:t>pH</w:t>
      </w:r>
      <w:r w:rsidRPr="00D362AF">
        <w:t xml:space="preserve"> - </w:t>
      </w:r>
      <w:r w:rsidRPr="00D362AF">
        <w:rPr>
          <w:noProof/>
        </w:rPr>
        <w:t>PB</w:t>
      </w:r>
    </w:p>
    <w:p w14:paraId="3B1D4F56" w14:textId="77777777" w:rsidR="00CF4CDB" w:rsidRDefault="00CF4CDB" w:rsidP="00A249D7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61</w:t>
      </w:r>
      <w:r>
        <w:tab/>
        <w:t xml:space="preserve">Type: </w:t>
      </w:r>
      <w:r>
        <w:rPr>
          <w:noProof/>
        </w:rPr>
        <w:t>meting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AD562A" w:rsidRPr="00D92D58" w14:paraId="3B1D4F5B" w14:textId="77777777" w:rsidTr="00AD562A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57" w14:textId="77777777" w:rsidR="00AD562A" w:rsidRPr="00D92D58" w:rsidRDefault="00AD562A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58" w14:textId="77777777" w:rsidR="00AD562A" w:rsidRPr="00D92D58" w:rsidRDefault="00AD562A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59" w14:textId="77777777" w:rsidR="00AD562A" w:rsidRPr="00D92D58" w:rsidRDefault="00AD562A" w:rsidP="00A249D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5A" w14:textId="77777777" w:rsidR="00AD562A" w:rsidRPr="00D92D58" w:rsidRDefault="00AD562A" w:rsidP="00A249D7">
            <w:pPr>
              <w:keepNext/>
              <w:rPr>
                <w:b/>
                <w:bCs/>
                <w:lang w:val="nl"/>
              </w:rPr>
            </w:pPr>
          </w:p>
        </w:tc>
      </w:tr>
      <w:tr w:rsidR="00AD562A" w:rsidRPr="00D92D58" w14:paraId="3B1D4F60" w14:textId="77777777" w:rsidTr="00AD562A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5C" w14:textId="77777777" w:rsidR="00AD562A" w:rsidRPr="00D92D58" w:rsidRDefault="00AD562A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5D" w14:textId="77777777" w:rsidR="00AD562A" w:rsidRPr="00D92D58" w:rsidRDefault="00AD562A" w:rsidP="00A249D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5E" w14:textId="77777777" w:rsidR="00AD562A" w:rsidRPr="00933C29" w:rsidRDefault="00AD562A" w:rsidP="00A249D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5F" w14:textId="77777777" w:rsidR="00AD562A" w:rsidRPr="00933C29" w:rsidRDefault="00AD562A" w:rsidP="00A249D7">
            <w:pPr>
              <w:keepNext/>
            </w:pPr>
          </w:p>
        </w:tc>
      </w:tr>
      <w:tr w:rsidR="00AD562A" w:rsidRPr="00D92D58" w14:paraId="3B1D4F65" w14:textId="77777777" w:rsidTr="00AD562A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1" w14:textId="77777777" w:rsidR="00AD562A" w:rsidRPr="00D92D58" w:rsidRDefault="00AD562A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2" w14:textId="77777777" w:rsidR="00AD562A" w:rsidRPr="00D92D58" w:rsidRDefault="00A249D7" w:rsidP="00A249D7">
            <w:pPr>
              <w:pStyle w:val="TableNormal0"/>
              <w:keepNext/>
            </w:pPr>
            <w:r>
              <w:t>12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3" w14:textId="77777777" w:rsidR="00AD562A" w:rsidRPr="00933C29" w:rsidRDefault="00AD562A" w:rsidP="00A249D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4" w14:textId="77777777" w:rsidR="00AD562A" w:rsidRPr="00933C29" w:rsidRDefault="00AD562A" w:rsidP="00A249D7">
            <w:pPr>
              <w:keepNext/>
            </w:pPr>
          </w:p>
        </w:tc>
      </w:tr>
      <w:tr w:rsidR="00AD562A" w:rsidRPr="00D92D58" w14:paraId="3B1D4F6A" w14:textId="77777777" w:rsidTr="00AD562A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66" w14:textId="77777777" w:rsidR="00AD562A" w:rsidRPr="00D92D58" w:rsidRDefault="00AD562A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67" w14:textId="77777777" w:rsidR="00AD562A" w:rsidRPr="00D92D58" w:rsidRDefault="00A249D7" w:rsidP="00A249D7">
            <w:pPr>
              <w:pStyle w:val="TableNormal0"/>
              <w:keepNext/>
            </w:pPr>
            <w:r>
              <w:t>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68" w14:textId="77777777" w:rsidR="00AD562A" w:rsidRPr="00933C29" w:rsidRDefault="00AD562A" w:rsidP="00A249D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69" w14:textId="77777777" w:rsidR="00AD562A" w:rsidRPr="00933C29" w:rsidRDefault="00AD562A" w:rsidP="00A249D7">
            <w:pPr>
              <w:keepNext/>
            </w:pPr>
          </w:p>
        </w:tc>
      </w:tr>
      <w:tr w:rsidR="00AD562A" w:rsidRPr="00D92D58" w14:paraId="3B1D4F6F" w14:textId="77777777" w:rsidTr="00AD562A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B" w14:textId="77777777" w:rsidR="00AD562A" w:rsidRPr="00D92D58" w:rsidRDefault="00AD562A" w:rsidP="00A249D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C" w14:textId="77777777" w:rsidR="00AD562A" w:rsidRPr="00D92D58" w:rsidRDefault="00AD562A" w:rsidP="00A249D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D" w14:textId="77777777" w:rsidR="00AD562A" w:rsidRPr="00D92D58" w:rsidRDefault="00AD562A" w:rsidP="00A249D7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6E" w14:textId="77777777" w:rsidR="00AD562A" w:rsidRPr="00D92D58" w:rsidRDefault="00AD562A" w:rsidP="00A249D7">
            <w:pPr>
              <w:keepNext/>
            </w:pPr>
          </w:p>
        </w:tc>
      </w:tr>
    </w:tbl>
    <w:p w14:paraId="3B1D4F70" w14:textId="77777777" w:rsidR="00AD562A" w:rsidRDefault="00AD562A" w:rsidP="00CF4CDB"/>
    <w:p w14:paraId="3B1D4F71" w14:textId="77777777" w:rsidR="00AD562A" w:rsidRPr="00E42CA7" w:rsidRDefault="00AD562A" w:rsidP="00541AD1">
      <w:pPr>
        <w:pStyle w:val="Heading3"/>
      </w:pPr>
      <w:bookmarkStart w:id="773" w:name="_Toc264036458"/>
      <w:bookmarkStart w:id="774" w:name="_Toc274836541"/>
      <w:r w:rsidRPr="00882B93">
        <w:rPr>
          <w:noProof/>
        </w:rPr>
        <w:t>LT404</w:t>
      </w:r>
      <w:r w:rsidRPr="00E42CA7">
        <w:t xml:space="preserve"> - </w:t>
      </w:r>
      <w:r w:rsidRPr="00882B93">
        <w:rPr>
          <w:noProof/>
        </w:rPr>
        <w:t>Niveaumeting waterbekken flotatie</w:t>
      </w:r>
      <w:bookmarkEnd w:id="773"/>
      <w:bookmarkEnd w:id="774"/>
    </w:p>
    <w:p w14:paraId="3B1D4F72" w14:textId="77777777" w:rsidR="00AD562A" w:rsidRPr="006F2C97" w:rsidRDefault="00AD562A" w:rsidP="00AD562A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AD562A" w:rsidRPr="00D92D58" w14:paraId="3B1D4F77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73" w14:textId="77777777" w:rsidR="00AD562A" w:rsidRPr="00D92D58" w:rsidRDefault="00AD562A" w:rsidP="00AD562A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1249" w:type="dxa"/>
          </w:tcPr>
          <w:p w14:paraId="3B1D4F74" w14:textId="77777777" w:rsidR="00AD562A" w:rsidRPr="00D92D58" w:rsidRDefault="00AD562A" w:rsidP="00AD56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5822" w:type="dxa"/>
          </w:tcPr>
          <w:p w14:paraId="3B1D4F75" w14:textId="77777777" w:rsidR="00AD562A" w:rsidRPr="00D92D58" w:rsidRDefault="00AD562A" w:rsidP="00AD56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077" w:type="dxa"/>
          </w:tcPr>
          <w:p w14:paraId="3B1D4F76" w14:textId="77777777" w:rsidR="00AD562A" w:rsidRPr="00D92D58" w:rsidRDefault="00AD562A" w:rsidP="00AD562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AD562A" w:rsidRPr="00D92D58" w14:paraId="3B1D4F7C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78" w14:textId="77777777" w:rsidR="00AD562A" w:rsidRPr="00D92D58" w:rsidRDefault="00AD562A" w:rsidP="00AD56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1249" w:type="dxa"/>
          </w:tcPr>
          <w:p w14:paraId="3B1D4F79" w14:textId="77777777" w:rsidR="00AD562A" w:rsidRPr="00D92D58" w:rsidRDefault="00AD562A" w:rsidP="00AD56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F7A" w14:textId="77777777" w:rsidR="00AD562A" w:rsidRPr="00933C29" w:rsidRDefault="00AD562A" w:rsidP="00AD56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F7B" w14:textId="77777777" w:rsidR="00AD562A" w:rsidRPr="00933C29" w:rsidRDefault="00AD562A" w:rsidP="00AD562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562A" w:rsidRPr="00D92D58" w14:paraId="3B1D4F81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7D" w14:textId="77777777" w:rsidR="00AD562A" w:rsidRPr="00D92D58" w:rsidRDefault="00AD562A" w:rsidP="00AD56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1249" w:type="dxa"/>
          </w:tcPr>
          <w:p w14:paraId="3B1D4F7E" w14:textId="77777777" w:rsidR="00AD562A" w:rsidRPr="00D92D58" w:rsidRDefault="006F2C97" w:rsidP="00AD56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822" w:type="dxa"/>
          </w:tcPr>
          <w:p w14:paraId="3B1D4F7F" w14:textId="77777777" w:rsidR="00AD562A" w:rsidRPr="00933C29" w:rsidRDefault="00AD562A" w:rsidP="00AD56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F80" w14:textId="77777777" w:rsidR="00AD562A" w:rsidRPr="00933C29" w:rsidRDefault="00AD562A" w:rsidP="00AD562A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D562A" w:rsidRPr="00D92D58" w14:paraId="3B1D4F86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82" w14:textId="77777777" w:rsidR="00AD562A" w:rsidRPr="00D92D58" w:rsidRDefault="00AD562A" w:rsidP="00AD56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1249" w:type="dxa"/>
          </w:tcPr>
          <w:p w14:paraId="3B1D4F83" w14:textId="77777777" w:rsidR="00AD562A" w:rsidRPr="00D92D58" w:rsidRDefault="006F2C97" w:rsidP="00AD56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22" w:type="dxa"/>
          </w:tcPr>
          <w:p w14:paraId="3B1D4F84" w14:textId="77777777" w:rsidR="00AD562A" w:rsidRPr="00933C29" w:rsidRDefault="00AD562A" w:rsidP="00AD562A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1077" w:type="dxa"/>
          </w:tcPr>
          <w:p w14:paraId="3B1D4F85" w14:textId="77777777" w:rsidR="00AD562A" w:rsidRPr="00933C29" w:rsidRDefault="00AD562A" w:rsidP="00AD562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562A" w:rsidRPr="00D92D58" w14:paraId="3B1D4F8B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87" w14:textId="77777777" w:rsidR="00AD562A" w:rsidRPr="00D92D58" w:rsidRDefault="00AD562A" w:rsidP="00AD562A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1249" w:type="dxa"/>
          </w:tcPr>
          <w:p w14:paraId="3B1D4F88" w14:textId="77777777" w:rsidR="00AD562A" w:rsidRPr="00D92D58" w:rsidRDefault="00AD562A" w:rsidP="00AD56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2" w:type="dxa"/>
          </w:tcPr>
          <w:p w14:paraId="3B1D4F89" w14:textId="77777777" w:rsidR="00AD562A" w:rsidRPr="00D92D58" w:rsidRDefault="00AD562A" w:rsidP="00AD562A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1077" w:type="dxa"/>
          </w:tcPr>
          <w:p w14:paraId="3B1D4F8A" w14:textId="77777777" w:rsidR="00AD562A" w:rsidRPr="00D92D58" w:rsidRDefault="00AD562A" w:rsidP="00AD562A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F8C" w14:textId="77777777" w:rsidR="00CF4CDB" w:rsidRDefault="00CF4CDB" w:rsidP="0017141B"/>
    <w:p w14:paraId="3B1D4F8D" w14:textId="77777777" w:rsidR="00A71EB3" w:rsidRPr="00E42CA7" w:rsidRDefault="00A71EB3" w:rsidP="00541AD1">
      <w:pPr>
        <w:pStyle w:val="Heading3"/>
      </w:pPr>
      <w:bookmarkStart w:id="775" w:name="_Toc264036530"/>
      <w:bookmarkStart w:id="776" w:name="_Toc274836542"/>
      <w:bookmarkStart w:id="777" w:name="_Toc264036460"/>
      <w:r w:rsidRPr="00882B93">
        <w:rPr>
          <w:noProof/>
        </w:rPr>
        <w:lastRenderedPageBreak/>
        <w:t>LT603</w:t>
      </w:r>
      <w:r w:rsidRPr="00E42CA7">
        <w:t xml:space="preserve"> - </w:t>
      </w:r>
      <w:r w:rsidRPr="00882B93">
        <w:rPr>
          <w:noProof/>
        </w:rPr>
        <w:t>Niveaumeting puur polymeer</w:t>
      </w:r>
      <w:bookmarkEnd w:id="775"/>
      <w:bookmarkEnd w:id="776"/>
    </w:p>
    <w:p w14:paraId="3B1D4F8E" w14:textId="77777777" w:rsidR="00A71EB3" w:rsidRDefault="00A71EB3" w:rsidP="006F2C9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p w14:paraId="3B1D4F8F" w14:textId="77777777" w:rsidR="00A71EB3" w:rsidRDefault="00A71EB3" w:rsidP="006F2C97">
      <w:pPr>
        <w:keepNext/>
      </w:pPr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836"/>
        <w:gridCol w:w="1249"/>
        <w:gridCol w:w="6946"/>
      </w:tblGrid>
      <w:tr w:rsidR="00B34E42" w:rsidRPr="00D92D58" w14:paraId="3B1D4F93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90" w14:textId="77777777" w:rsidR="00B34E42" w:rsidRPr="00D92D58" w:rsidRDefault="00B34E42" w:rsidP="006F2C9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1249" w:type="dxa"/>
          </w:tcPr>
          <w:p w14:paraId="3B1D4F91" w14:textId="77777777" w:rsidR="00B34E42" w:rsidRPr="00D92D58" w:rsidRDefault="00B34E42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6946" w:type="dxa"/>
          </w:tcPr>
          <w:p w14:paraId="3B1D4F92" w14:textId="77777777" w:rsidR="00B34E42" w:rsidRPr="00D92D58" w:rsidRDefault="00B34E42" w:rsidP="006F2C9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4E42" w:rsidRPr="00D92D58" w14:paraId="3B1D4F97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94" w14:textId="77777777" w:rsidR="00B34E42" w:rsidRPr="00D92D58" w:rsidRDefault="00B34E42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1249" w:type="dxa"/>
          </w:tcPr>
          <w:p w14:paraId="3B1D4F95" w14:textId="77777777" w:rsidR="00B34E42" w:rsidRPr="00D92D58" w:rsidRDefault="00B34E42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6" w:type="dxa"/>
          </w:tcPr>
          <w:p w14:paraId="3B1D4F96" w14:textId="77777777" w:rsidR="00B34E42" w:rsidRPr="00933C29" w:rsidRDefault="00B34E42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4F9B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98" w14:textId="77777777" w:rsidR="00B34E42" w:rsidRPr="00D92D58" w:rsidRDefault="00B34E42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1249" w:type="dxa"/>
          </w:tcPr>
          <w:p w14:paraId="3B1D4F99" w14:textId="77777777" w:rsidR="00B34E42" w:rsidRPr="00D92D58" w:rsidRDefault="00B34E42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946" w:type="dxa"/>
          </w:tcPr>
          <w:p w14:paraId="3B1D4F9A" w14:textId="77777777" w:rsidR="00B34E42" w:rsidRPr="00933C29" w:rsidRDefault="00B34E42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4F9F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9C" w14:textId="77777777" w:rsidR="00B34E42" w:rsidRPr="00D92D58" w:rsidRDefault="00B34E42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1249" w:type="dxa"/>
          </w:tcPr>
          <w:p w14:paraId="3B1D4F9D" w14:textId="77777777" w:rsidR="00B34E42" w:rsidRPr="00D92D58" w:rsidRDefault="00B34E42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46" w:type="dxa"/>
          </w:tcPr>
          <w:p w14:paraId="3B1D4F9E" w14:textId="77777777" w:rsidR="00B34E42" w:rsidRPr="00933C29" w:rsidRDefault="00B34E42" w:rsidP="006F2C9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4FA3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A0" w14:textId="77777777" w:rsidR="00B34E42" w:rsidRPr="00D92D58" w:rsidRDefault="00B34E42" w:rsidP="006F2C9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1249" w:type="dxa"/>
          </w:tcPr>
          <w:p w14:paraId="3B1D4FA1" w14:textId="77777777" w:rsidR="00B34E42" w:rsidRPr="00D92D58" w:rsidRDefault="00B34E42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6" w:type="dxa"/>
          </w:tcPr>
          <w:p w14:paraId="3B1D4FA2" w14:textId="77777777" w:rsidR="00B34E42" w:rsidRPr="00D92D58" w:rsidRDefault="00B34E42" w:rsidP="006F2C9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FA4" w14:textId="77777777" w:rsidR="00A71EB3" w:rsidRPr="0077218A" w:rsidRDefault="00A71EB3" w:rsidP="00A71EB3">
      <w:pPr>
        <w:rPr>
          <w:lang w:val="nl"/>
        </w:rPr>
      </w:pPr>
    </w:p>
    <w:p w14:paraId="3B1D4FA5" w14:textId="77777777" w:rsidR="00A71EB3" w:rsidRPr="00E42CA7" w:rsidRDefault="00A71EB3" w:rsidP="00541AD1">
      <w:pPr>
        <w:pStyle w:val="Heading3"/>
      </w:pPr>
      <w:bookmarkStart w:id="778" w:name="_Toc264036531"/>
      <w:bookmarkStart w:id="779" w:name="_Toc274836543"/>
      <w:r w:rsidRPr="00882B93">
        <w:rPr>
          <w:noProof/>
        </w:rPr>
        <w:t>SVA601</w:t>
      </w:r>
      <w:r w:rsidRPr="00E42CA7">
        <w:t xml:space="preserve"> - </w:t>
      </w:r>
      <w:r w:rsidRPr="00882B93">
        <w:rPr>
          <w:noProof/>
        </w:rPr>
        <w:t>Klep puur polymeer naar verdunningstank</w:t>
      </w:r>
      <w:bookmarkEnd w:id="778"/>
      <w:bookmarkEnd w:id="779"/>
    </w:p>
    <w:p w14:paraId="3B1D4FA6" w14:textId="77777777" w:rsidR="00A71EB3" w:rsidRDefault="00A71EB3" w:rsidP="00A71EB3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p w14:paraId="3B1D4FA7" w14:textId="77777777" w:rsidR="00A71EB3" w:rsidRDefault="00A71EB3" w:rsidP="00A71EB3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71EB3" w:rsidRPr="00D92D58" w14:paraId="3B1D4FAB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A8" w14:textId="77777777" w:rsidR="00A71EB3" w:rsidRPr="00D92D58" w:rsidRDefault="00A71EB3" w:rsidP="00A71EB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A9" w14:textId="77777777" w:rsidR="00A71EB3" w:rsidRPr="00D92D58" w:rsidRDefault="00A71EB3" w:rsidP="00A71EB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4FAA" w14:textId="77777777" w:rsidR="00A71EB3" w:rsidRPr="00D92D58" w:rsidRDefault="00A71EB3" w:rsidP="00A71EB3">
            <w:pPr>
              <w:keepNext/>
              <w:rPr>
                <w:b/>
                <w:bCs/>
                <w:lang w:val="nl"/>
              </w:rPr>
            </w:pPr>
          </w:p>
        </w:tc>
      </w:tr>
      <w:tr w:rsidR="00A71EB3" w:rsidRPr="00D92D58" w14:paraId="3B1D4FAF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AC" w14:textId="77777777" w:rsidR="00A71EB3" w:rsidRPr="00D92D58" w:rsidRDefault="00A71EB3" w:rsidP="00A71EB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AD" w14:textId="77777777" w:rsidR="00A71EB3" w:rsidRPr="00D92D58" w:rsidRDefault="00A71EB3" w:rsidP="00A71EB3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4FAE" w14:textId="77777777" w:rsidR="00A71EB3" w:rsidRPr="00D92D58" w:rsidRDefault="00A71EB3" w:rsidP="00A71EB3">
            <w:pPr>
              <w:pStyle w:val="TableNormal0"/>
              <w:keepNext/>
            </w:pPr>
          </w:p>
        </w:tc>
      </w:tr>
      <w:tr w:rsidR="00A71EB3" w:rsidRPr="00D92D58" w14:paraId="3B1D4FB3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B0" w14:textId="77777777" w:rsidR="00A71EB3" w:rsidRPr="00D92D58" w:rsidRDefault="00A71EB3" w:rsidP="00A71EB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B1" w14:textId="77777777" w:rsidR="00A71EB3" w:rsidRPr="00D92D58" w:rsidRDefault="00A71EB3" w:rsidP="00A71EB3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4FB2" w14:textId="77777777" w:rsidR="00A71EB3" w:rsidRPr="00D92D58" w:rsidRDefault="00A71EB3" w:rsidP="00A71EB3">
            <w:pPr>
              <w:pStyle w:val="TableNormal0"/>
              <w:keepNext/>
            </w:pPr>
          </w:p>
        </w:tc>
      </w:tr>
    </w:tbl>
    <w:p w14:paraId="3B1D4FB4" w14:textId="77777777" w:rsidR="00A71EB3" w:rsidRPr="0077218A" w:rsidRDefault="00A71EB3" w:rsidP="00A71EB3">
      <w:pPr>
        <w:rPr>
          <w:lang w:val="nl"/>
        </w:rPr>
      </w:pPr>
    </w:p>
    <w:p w14:paraId="3B1D4FB5" w14:textId="77777777" w:rsidR="00A71EB3" w:rsidRPr="00E42CA7" w:rsidRDefault="00A71EB3" w:rsidP="00541AD1">
      <w:pPr>
        <w:pStyle w:val="Heading3"/>
      </w:pPr>
      <w:bookmarkStart w:id="780" w:name="_Toc264036532"/>
      <w:bookmarkStart w:id="781" w:name="_Toc274836544"/>
      <w:r w:rsidRPr="00882B93">
        <w:rPr>
          <w:noProof/>
        </w:rPr>
        <w:t>SVA602</w:t>
      </w:r>
      <w:r w:rsidRPr="00E42CA7">
        <w:t xml:space="preserve"> - </w:t>
      </w:r>
      <w:r w:rsidRPr="00882B93">
        <w:rPr>
          <w:noProof/>
        </w:rPr>
        <w:t>Klep water naar verdunningstank</w:t>
      </w:r>
      <w:bookmarkEnd w:id="780"/>
      <w:bookmarkEnd w:id="781"/>
    </w:p>
    <w:p w14:paraId="3B1D4FB6" w14:textId="77777777" w:rsidR="00A71EB3" w:rsidRDefault="00A71EB3" w:rsidP="00A71EB3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p w14:paraId="3B1D4FB7" w14:textId="77777777" w:rsidR="00A71EB3" w:rsidRDefault="00A71EB3" w:rsidP="00A71EB3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71EB3" w:rsidRPr="00D92D58" w14:paraId="3B1D4FBB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FB8" w14:textId="77777777" w:rsidR="00A71EB3" w:rsidRPr="00D92D58" w:rsidRDefault="00A71EB3" w:rsidP="00A71EB3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5812" w:type="dxa"/>
          </w:tcPr>
          <w:p w14:paraId="3B1D4FB9" w14:textId="77777777" w:rsidR="00A71EB3" w:rsidRPr="00D92D58" w:rsidRDefault="00A71EB3" w:rsidP="00A71EB3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796" w:type="dxa"/>
          </w:tcPr>
          <w:p w14:paraId="3B1D4FBA" w14:textId="77777777" w:rsidR="00A71EB3" w:rsidRPr="00D92D58" w:rsidRDefault="00A71EB3" w:rsidP="00A71EB3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A71EB3" w:rsidRPr="00D92D58" w14:paraId="3B1D4FBF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FBC" w14:textId="77777777" w:rsidR="00A71EB3" w:rsidRPr="00D92D58" w:rsidRDefault="00A71EB3" w:rsidP="00A71EB3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Klep open</w:t>
            </w:r>
          </w:p>
        </w:tc>
        <w:tc>
          <w:tcPr>
            <w:tcW w:w="5812" w:type="dxa"/>
          </w:tcPr>
          <w:p w14:paraId="3B1D4FBD" w14:textId="77777777" w:rsidR="00A71EB3" w:rsidRPr="00D92D58" w:rsidRDefault="00A71EB3" w:rsidP="00A71EB3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FBE" w14:textId="77777777" w:rsidR="00A71EB3" w:rsidRPr="00D92D58" w:rsidRDefault="00A71EB3" w:rsidP="00A71EB3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71EB3" w:rsidRPr="00D92D58" w14:paraId="3B1D4FC3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4FC0" w14:textId="77777777" w:rsidR="00A71EB3" w:rsidRPr="00D92D58" w:rsidRDefault="00A71EB3" w:rsidP="00A71EB3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5812" w:type="dxa"/>
          </w:tcPr>
          <w:p w14:paraId="3B1D4FC1" w14:textId="77777777" w:rsidR="00A71EB3" w:rsidRPr="00D92D58" w:rsidRDefault="00A71EB3" w:rsidP="00A71EB3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6" w:type="dxa"/>
          </w:tcPr>
          <w:p w14:paraId="3B1D4FC2" w14:textId="77777777" w:rsidR="00A71EB3" w:rsidRPr="00D92D58" w:rsidRDefault="00A71EB3" w:rsidP="00A71EB3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FC4" w14:textId="77777777" w:rsidR="00A71EB3" w:rsidRPr="0077218A" w:rsidRDefault="00A71EB3" w:rsidP="00A71EB3">
      <w:pPr>
        <w:rPr>
          <w:lang w:val="nl"/>
        </w:rPr>
      </w:pPr>
    </w:p>
    <w:p w14:paraId="3B1D4FC5" w14:textId="77777777" w:rsidR="009C137B" w:rsidRDefault="009C137B" w:rsidP="00A249D7">
      <w:pPr>
        <w:pStyle w:val="Heading2"/>
      </w:pPr>
      <w:bookmarkStart w:id="782" w:name="_Toc274836545"/>
      <w:r>
        <w:t>Decanter</w:t>
      </w:r>
      <w:bookmarkEnd w:id="782"/>
    </w:p>
    <w:p w14:paraId="3B1D4FC6" w14:textId="77777777" w:rsidR="002768EF" w:rsidRPr="00E42CA7" w:rsidRDefault="002768EF" w:rsidP="002768EF">
      <w:pPr>
        <w:pStyle w:val="Heading4"/>
      </w:pPr>
      <w:bookmarkStart w:id="783" w:name="_Toc274836546"/>
      <w:bookmarkStart w:id="784" w:name="_Toc264036459"/>
      <w:r>
        <w:rPr>
          <w:noProof/>
        </w:rPr>
        <w:t>FT608 – Debietmeting water decanter</w:t>
      </w:r>
      <w:bookmarkEnd w:id="783"/>
    </w:p>
    <w:p w14:paraId="3B1D4FC7" w14:textId="77777777" w:rsidR="002768EF" w:rsidRPr="00D62DE3" w:rsidRDefault="002768EF" w:rsidP="002768EF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Flowtransmitter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3119"/>
        <w:gridCol w:w="4961"/>
      </w:tblGrid>
      <w:tr w:rsidR="002768EF" w:rsidRPr="00D92D58" w14:paraId="3B1D4FCB" w14:textId="77777777" w:rsidTr="00DB6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FC8" w14:textId="77777777" w:rsidR="002768EF" w:rsidRPr="00D92D58" w:rsidRDefault="002768EF" w:rsidP="00DB6C3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119" w:type="dxa"/>
          </w:tcPr>
          <w:p w14:paraId="3B1D4FC9" w14:textId="77777777" w:rsidR="002768EF" w:rsidRPr="00D92D58" w:rsidRDefault="002768EF" w:rsidP="00DB6C3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961" w:type="dxa"/>
          </w:tcPr>
          <w:p w14:paraId="3B1D4FCA" w14:textId="77777777" w:rsidR="002768EF" w:rsidRPr="00D92D58" w:rsidRDefault="002768EF" w:rsidP="00DB6C3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2768EF" w:rsidRPr="00D92D58" w14:paraId="3B1D4FCF" w14:textId="77777777" w:rsidTr="00DB6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FCC" w14:textId="77777777" w:rsidR="002768EF" w:rsidRPr="00D92D58" w:rsidRDefault="002768EF" w:rsidP="00DB6C3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119" w:type="dxa"/>
          </w:tcPr>
          <w:p w14:paraId="3B1D4FCD" w14:textId="77777777" w:rsidR="002768EF" w:rsidRPr="00D92D58" w:rsidRDefault="002768EF" w:rsidP="00DB6C3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4FCE" w14:textId="77777777" w:rsidR="002768EF" w:rsidRPr="00933C29" w:rsidRDefault="002768EF" w:rsidP="00DB6C3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2768EF" w:rsidRPr="00D92D58" w14:paraId="3B1D4FD3" w14:textId="77777777" w:rsidTr="00DB6C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FD0" w14:textId="77777777" w:rsidR="002768EF" w:rsidRPr="00D92D58" w:rsidRDefault="002768EF" w:rsidP="00DB6C3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119" w:type="dxa"/>
          </w:tcPr>
          <w:p w14:paraId="3B1D4FD1" w14:textId="77777777" w:rsidR="002768EF" w:rsidRPr="00D92D58" w:rsidRDefault="002768EF" w:rsidP="00DB6C3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4961" w:type="dxa"/>
          </w:tcPr>
          <w:p w14:paraId="3B1D4FD2" w14:textId="77777777" w:rsidR="002768EF" w:rsidRPr="00933C29" w:rsidRDefault="002768EF" w:rsidP="00DB6C3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2768EF" w:rsidRPr="00D92D58" w14:paraId="3B1D4FD7" w14:textId="77777777" w:rsidTr="00DB6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FD4" w14:textId="77777777" w:rsidR="002768EF" w:rsidRPr="00D92D58" w:rsidRDefault="002768EF" w:rsidP="00DB6C3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119" w:type="dxa"/>
          </w:tcPr>
          <w:p w14:paraId="3B1D4FD5" w14:textId="77777777" w:rsidR="002768EF" w:rsidRPr="00D92D58" w:rsidRDefault="002768EF" w:rsidP="00DB6C3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61" w:type="dxa"/>
          </w:tcPr>
          <w:p w14:paraId="3B1D4FD6" w14:textId="77777777" w:rsidR="002768EF" w:rsidRPr="00933C29" w:rsidRDefault="002768EF" w:rsidP="00DB6C3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2768EF" w:rsidRPr="00D92D58" w14:paraId="3B1D4FDB" w14:textId="77777777" w:rsidTr="00DB6C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FD8" w14:textId="77777777" w:rsidR="002768EF" w:rsidRPr="00D92D58" w:rsidRDefault="002768EF" w:rsidP="00DB6C3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119" w:type="dxa"/>
          </w:tcPr>
          <w:p w14:paraId="3B1D4FD9" w14:textId="77777777" w:rsidR="002768EF" w:rsidRPr="00D92D58" w:rsidRDefault="002768EF" w:rsidP="00DB6C3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4FDA" w14:textId="77777777" w:rsidR="002768EF" w:rsidRPr="00D92D58" w:rsidRDefault="002768EF" w:rsidP="00DB6C3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2768EF" w:rsidRPr="00D92D58" w14:paraId="3B1D4FDF" w14:textId="77777777" w:rsidTr="00DB6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FDC" w14:textId="77777777" w:rsidR="002768EF" w:rsidRPr="00D92D58" w:rsidRDefault="002768EF" w:rsidP="00DB6C3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119" w:type="dxa"/>
          </w:tcPr>
          <w:p w14:paraId="3B1D4FDD" w14:textId="77777777" w:rsidR="002768EF" w:rsidRPr="00D92D58" w:rsidRDefault="002768EF" w:rsidP="00DB6C3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4FDE" w14:textId="77777777" w:rsidR="002768EF" w:rsidRPr="00D92D58" w:rsidRDefault="002768EF" w:rsidP="00DB6C3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2768EF" w:rsidRPr="00D92D58" w14:paraId="3B1D4FE3" w14:textId="77777777" w:rsidTr="00DB6C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4FE0" w14:textId="77777777" w:rsidR="002768EF" w:rsidRPr="00D92D58" w:rsidRDefault="002768EF" w:rsidP="00DB6C3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119" w:type="dxa"/>
          </w:tcPr>
          <w:p w14:paraId="3B1D4FE1" w14:textId="77777777" w:rsidR="002768EF" w:rsidRPr="00D92D58" w:rsidRDefault="002768EF" w:rsidP="00DB6C3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C1.1.10.5.8</w:t>
            </w:r>
          </w:p>
        </w:tc>
        <w:tc>
          <w:tcPr>
            <w:tcW w:w="4961" w:type="dxa"/>
          </w:tcPr>
          <w:p w14:paraId="3B1D4FE2" w14:textId="77777777" w:rsidR="002768EF" w:rsidRPr="00D92D58" w:rsidRDefault="002768EF" w:rsidP="00DB6C3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4FE4" w14:textId="77777777" w:rsidR="002768EF" w:rsidRPr="0077218A" w:rsidRDefault="002768EF" w:rsidP="002768EF">
      <w:pPr>
        <w:rPr>
          <w:lang w:val="nl"/>
        </w:rPr>
      </w:pPr>
    </w:p>
    <w:p w14:paraId="3B1D4FE5" w14:textId="77777777" w:rsidR="002768EF" w:rsidRDefault="002768EF" w:rsidP="002768EF">
      <w:pPr>
        <w:rPr>
          <w:lang w:val="nl"/>
        </w:rPr>
      </w:pPr>
    </w:p>
    <w:p w14:paraId="3B1D4FE6" w14:textId="77777777" w:rsidR="002768EF" w:rsidRPr="0077218A" w:rsidRDefault="002768EF" w:rsidP="002768EF">
      <w:pPr>
        <w:rPr>
          <w:lang w:val="nl"/>
        </w:rPr>
      </w:pPr>
    </w:p>
    <w:p w14:paraId="3B1D4FE7" w14:textId="77777777" w:rsidR="009C137B" w:rsidRPr="00E42CA7" w:rsidRDefault="009C137B" w:rsidP="00C76F1B">
      <w:pPr>
        <w:pStyle w:val="Heading4"/>
      </w:pPr>
      <w:bookmarkStart w:id="785" w:name="_Toc274836547"/>
      <w:r w:rsidRPr="00882B93">
        <w:rPr>
          <w:noProof/>
        </w:rPr>
        <w:t>TH601</w:t>
      </w:r>
      <w:r w:rsidRPr="00E42CA7">
        <w:t xml:space="preserve"> - </w:t>
      </w:r>
      <w:r w:rsidRPr="00882B93">
        <w:rPr>
          <w:noProof/>
        </w:rPr>
        <w:t>Rakel decanter</w:t>
      </w:r>
      <w:bookmarkEnd w:id="784"/>
      <w:bookmarkEnd w:id="785"/>
    </w:p>
    <w:p w14:paraId="3B1D4FE8" w14:textId="77777777" w:rsidR="009C137B" w:rsidRDefault="009C137B" w:rsidP="00A249D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4FE9" w14:textId="77777777" w:rsidR="009C137B" w:rsidRDefault="009C137B" w:rsidP="00A249D7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40</w:t>
      </w:r>
      <w:r>
        <w:tab/>
        <w:t xml:space="preserve">Type: </w:t>
      </w:r>
      <w:r>
        <w:rPr>
          <w:noProof/>
        </w:rPr>
        <w:t>0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1809"/>
        <w:gridCol w:w="3261"/>
        <w:gridCol w:w="4914"/>
      </w:tblGrid>
      <w:tr w:rsidR="009C137B" w:rsidRPr="00D92D58" w14:paraId="3B1D4FED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4FEA" w14:textId="77777777" w:rsidR="009C137B" w:rsidRPr="00D92D58" w:rsidRDefault="009C137B" w:rsidP="00A249D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261" w:type="dxa"/>
          </w:tcPr>
          <w:p w14:paraId="3B1D4FEB" w14:textId="77777777" w:rsidR="009C137B" w:rsidRPr="00D92D58" w:rsidRDefault="009C137B" w:rsidP="00A249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4914" w:type="dxa"/>
          </w:tcPr>
          <w:p w14:paraId="3B1D4FEC" w14:textId="77777777" w:rsidR="009C137B" w:rsidRPr="00D92D58" w:rsidRDefault="009C137B" w:rsidP="00A249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9C137B" w:rsidRPr="00D92D58" w14:paraId="3B1D4FF1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4FEE" w14:textId="77777777" w:rsidR="009C137B" w:rsidRPr="00D92D58" w:rsidRDefault="009C137B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261" w:type="dxa"/>
          </w:tcPr>
          <w:p w14:paraId="3B1D4FEF" w14:textId="77777777" w:rsidR="009C137B" w:rsidRPr="00D92D58" w:rsidRDefault="009C137B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14" w:type="dxa"/>
          </w:tcPr>
          <w:p w14:paraId="3B1D4FF0" w14:textId="77777777" w:rsidR="009C137B" w:rsidRPr="00D92D58" w:rsidRDefault="009C137B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137B" w:rsidRPr="00D92D58" w14:paraId="3B1D4FF5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1D4FF2" w14:textId="77777777" w:rsidR="009C137B" w:rsidRPr="00D92D58" w:rsidRDefault="009C137B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261" w:type="dxa"/>
          </w:tcPr>
          <w:p w14:paraId="3B1D4FF3" w14:textId="77777777" w:rsidR="009C137B" w:rsidRPr="00D92D58" w:rsidRDefault="009C137B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914" w:type="dxa"/>
          </w:tcPr>
          <w:p w14:paraId="3B1D4FF4" w14:textId="77777777" w:rsidR="009C137B" w:rsidRPr="00D92D58" w:rsidRDefault="009C137B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4FF6" w14:textId="77777777" w:rsidR="009C137B" w:rsidRDefault="009C137B" w:rsidP="009C137B"/>
    <w:p w14:paraId="3B1D4FF7" w14:textId="77777777" w:rsidR="009C137B" w:rsidRPr="00E42CA7" w:rsidRDefault="009C137B" w:rsidP="00B34E42">
      <w:pPr>
        <w:pStyle w:val="Heading4"/>
      </w:pPr>
      <w:bookmarkStart w:id="786" w:name="_Toc264036551"/>
      <w:bookmarkStart w:id="787" w:name="_Toc274836548"/>
      <w:r w:rsidRPr="00882B93">
        <w:rPr>
          <w:noProof/>
        </w:rPr>
        <w:lastRenderedPageBreak/>
        <w:t>LT605</w:t>
      </w:r>
      <w:r w:rsidRPr="00E42CA7">
        <w:t xml:space="preserve"> - </w:t>
      </w:r>
      <w:r w:rsidRPr="00882B93">
        <w:rPr>
          <w:noProof/>
        </w:rPr>
        <w:t>Niveau slibdeken decanter (Wireless verbinding)</w:t>
      </w:r>
      <w:bookmarkEnd w:id="786"/>
      <w:bookmarkEnd w:id="787"/>
    </w:p>
    <w:p w14:paraId="3B1D4FF8" w14:textId="77777777" w:rsidR="009C137B" w:rsidRPr="00D62DE3" w:rsidRDefault="009C137B" w:rsidP="00B34E42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Niveau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836"/>
        <w:gridCol w:w="3234"/>
        <w:gridCol w:w="4961"/>
      </w:tblGrid>
      <w:tr w:rsidR="00B34E42" w:rsidRPr="00D92D58" w14:paraId="3B1D4FFC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F9" w14:textId="77777777" w:rsidR="00B34E42" w:rsidRPr="00D92D58" w:rsidRDefault="00B34E42" w:rsidP="00B34E42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234" w:type="dxa"/>
          </w:tcPr>
          <w:p w14:paraId="3B1D4FFA" w14:textId="77777777" w:rsidR="00B34E42" w:rsidRPr="00D92D58" w:rsidRDefault="00B34E42" w:rsidP="00B34E4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961" w:type="dxa"/>
          </w:tcPr>
          <w:p w14:paraId="3B1D4FFB" w14:textId="77777777" w:rsidR="00B34E42" w:rsidRPr="00D92D58" w:rsidRDefault="00B34E42" w:rsidP="00B34E4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4E42" w:rsidRPr="00D92D58" w14:paraId="3B1D500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4FFD" w14:textId="77777777" w:rsidR="00B34E42" w:rsidRPr="00D92D58" w:rsidRDefault="00B34E42" w:rsidP="00B34E4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234" w:type="dxa"/>
          </w:tcPr>
          <w:p w14:paraId="3B1D4FFE" w14:textId="77777777" w:rsidR="00B34E42" w:rsidRPr="00D92D58" w:rsidRDefault="00B34E42" w:rsidP="00B34E4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4FFF" w14:textId="77777777" w:rsidR="00B34E42" w:rsidRPr="00933C29" w:rsidRDefault="00B34E42" w:rsidP="00B34E4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0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01" w14:textId="77777777" w:rsidR="00B34E42" w:rsidRPr="00D92D58" w:rsidRDefault="00B34E42" w:rsidP="00B34E4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234" w:type="dxa"/>
          </w:tcPr>
          <w:p w14:paraId="3B1D5002" w14:textId="77777777" w:rsidR="00B34E42" w:rsidRPr="00D92D58" w:rsidRDefault="00B34E42" w:rsidP="00B34E4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61" w:type="dxa"/>
          </w:tcPr>
          <w:p w14:paraId="3B1D5003" w14:textId="77777777" w:rsidR="00B34E42" w:rsidRPr="00933C29" w:rsidRDefault="00B34E42" w:rsidP="00B34E4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08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05" w14:textId="77777777" w:rsidR="00B34E42" w:rsidRPr="00D92D58" w:rsidRDefault="00B34E42" w:rsidP="00B34E4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234" w:type="dxa"/>
          </w:tcPr>
          <w:p w14:paraId="3B1D5006" w14:textId="77777777" w:rsidR="00B34E42" w:rsidRPr="00D92D58" w:rsidRDefault="00B34E42" w:rsidP="00B34E4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61" w:type="dxa"/>
          </w:tcPr>
          <w:p w14:paraId="3B1D5007" w14:textId="77777777" w:rsidR="00B34E42" w:rsidRPr="00933C29" w:rsidRDefault="00B34E42" w:rsidP="00B34E4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0C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09" w14:textId="77777777" w:rsidR="00B34E42" w:rsidRPr="00D92D58" w:rsidRDefault="00B34E42" w:rsidP="00B34E42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234" w:type="dxa"/>
          </w:tcPr>
          <w:p w14:paraId="3B1D500A" w14:textId="77777777" w:rsidR="00B34E42" w:rsidRPr="00D92D58" w:rsidRDefault="00B34E42" w:rsidP="00B34E4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0B" w14:textId="77777777" w:rsidR="00B34E42" w:rsidRPr="00D92D58" w:rsidRDefault="00B34E42" w:rsidP="00B34E4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01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0D" w14:textId="77777777" w:rsidR="00B34E42" w:rsidRPr="00D92D58" w:rsidRDefault="00B34E42" w:rsidP="00B34E42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234" w:type="dxa"/>
          </w:tcPr>
          <w:p w14:paraId="3B1D500E" w14:textId="77777777" w:rsidR="00B34E42" w:rsidRPr="00D92D58" w:rsidRDefault="00B34E42" w:rsidP="00B34E4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0F" w14:textId="77777777" w:rsidR="00B34E42" w:rsidRPr="00D92D58" w:rsidRDefault="00B34E42" w:rsidP="00B34E42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01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11" w14:textId="77777777" w:rsidR="00B34E42" w:rsidRPr="00D92D58" w:rsidRDefault="00B34E42" w:rsidP="00B34E42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234" w:type="dxa"/>
          </w:tcPr>
          <w:p w14:paraId="3B1D5012" w14:textId="77777777" w:rsidR="00B34E42" w:rsidRPr="00D92D58" w:rsidRDefault="00B34E42" w:rsidP="00B34E4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C1.1.10.6.4</w:t>
            </w:r>
          </w:p>
        </w:tc>
        <w:tc>
          <w:tcPr>
            <w:tcW w:w="4961" w:type="dxa"/>
          </w:tcPr>
          <w:p w14:paraId="3B1D5013" w14:textId="77777777" w:rsidR="00B34E42" w:rsidRPr="00D92D58" w:rsidRDefault="00B34E42" w:rsidP="00B34E42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5015" w14:textId="77777777" w:rsidR="009C137B" w:rsidRPr="0077218A" w:rsidRDefault="009C137B" w:rsidP="009C137B">
      <w:pPr>
        <w:rPr>
          <w:lang w:val="nl"/>
        </w:rPr>
      </w:pPr>
    </w:p>
    <w:p w14:paraId="3B1D5016" w14:textId="77777777" w:rsidR="009C137B" w:rsidRPr="00E42CA7" w:rsidRDefault="009C137B" w:rsidP="00C76F1B">
      <w:pPr>
        <w:pStyle w:val="Heading4"/>
      </w:pPr>
      <w:bookmarkStart w:id="788" w:name="_Toc264036552"/>
      <w:bookmarkStart w:id="789" w:name="_Toc274836549"/>
      <w:r w:rsidRPr="00882B93">
        <w:rPr>
          <w:noProof/>
        </w:rPr>
        <w:t>NTU601</w:t>
      </w:r>
      <w:r w:rsidRPr="00E42CA7">
        <w:t xml:space="preserve"> - </w:t>
      </w:r>
      <w:r w:rsidRPr="00882B93">
        <w:rPr>
          <w:noProof/>
        </w:rPr>
        <w:t>Troebelheidsmeting overloop decanter TRANSMITTER E</w:t>
      </w:r>
      <w:bookmarkEnd w:id="788"/>
      <w:bookmarkEnd w:id="789"/>
    </w:p>
    <w:p w14:paraId="3B1D5017" w14:textId="77777777" w:rsidR="009C137B" w:rsidRPr="00D62DE3" w:rsidRDefault="009C137B" w:rsidP="009C137B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NTU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PB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836"/>
        <w:gridCol w:w="3234"/>
        <w:gridCol w:w="4961"/>
      </w:tblGrid>
      <w:tr w:rsidR="00B34E42" w:rsidRPr="00D92D58" w14:paraId="3B1D501B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18" w14:textId="77777777" w:rsidR="00B34E42" w:rsidRPr="00D92D58" w:rsidRDefault="00B34E42" w:rsidP="00A249D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234" w:type="dxa"/>
          </w:tcPr>
          <w:p w14:paraId="3B1D5019" w14:textId="77777777" w:rsidR="00B34E42" w:rsidRPr="00D92D58" w:rsidRDefault="00B34E42" w:rsidP="00A249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961" w:type="dxa"/>
          </w:tcPr>
          <w:p w14:paraId="3B1D501A" w14:textId="77777777" w:rsidR="00B34E42" w:rsidRPr="00D92D58" w:rsidRDefault="00B34E42" w:rsidP="00A249D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4E42" w:rsidRPr="00D92D58" w14:paraId="3B1D501F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1C" w14:textId="77777777" w:rsidR="00B34E42" w:rsidRPr="00D92D58" w:rsidRDefault="00B34E42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234" w:type="dxa"/>
          </w:tcPr>
          <w:p w14:paraId="3B1D501D" w14:textId="77777777" w:rsidR="00B34E42" w:rsidRPr="00D92D58" w:rsidRDefault="00B34E42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1E" w14:textId="77777777" w:rsidR="00B34E42" w:rsidRPr="00933C29" w:rsidRDefault="00B34E42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23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20" w14:textId="77777777" w:rsidR="00B34E42" w:rsidRPr="00D92D58" w:rsidRDefault="00B34E42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234" w:type="dxa"/>
          </w:tcPr>
          <w:p w14:paraId="3B1D5021" w14:textId="77777777" w:rsidR="00B34E42" w:rsidRPr="00D92D58" w:rsidRDefault="00B34E42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4961" w:type="dxa"/>
          </w:tcPr>
          <w:p w14:paraId="3B1D5022" w14:textId="77777777" w:rsidR="00B34E42" w:rsidRPr="00933C29" w:rsidRDefault="00B34E42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27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24" w14:textId="77777777" w:rsidR="00B34E42" w:rsidRPr="00D92D58" w:rsidRDefault="00B34E42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234" w:type="dxa"/>
          </w:tcPr>
          <w:p w14:paraId="3B1D5025" w14:textId="77777777" w:rsidR="00B34E42" w:rsidRPr="00D92D58" w:rsidRDefault="00B34E42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61" w:type="dxa"/>
          </w:tcPr>
          <w:p w14:paraId="3B1D5026" w14:textId="77777777" w:rsidR="00B34E42" w:rsidRPr="00933C29" w:rsidRDefault="00B34E42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2B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28" w14:textId="77777777" w:rsidR="00B34E42" w:rsidRPr="00D92D58" w:rsidRDefault="00B34E42" w:rsidP="00A249D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234" w:type="dxa"/>
          </w:tcPr>
          <w:p w14:paraId="3B1D5029" w14:textId="77777777" w:rsidR="00B34E42" w:rsidRPr="00D92D58" w:rsidRDefault="00B34E42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2A" w14:textId="77777777" w:rsidR="00B34E42" w:rsidRPr="00D92D58" w:rsidRDefault="00B34E42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02F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2C" w14:textId="77777777" w:rsidR="00B34E42" w:rsidRPr="00D92D58" w:rsidRDefault="00B34E42" w:rsidP="00A249D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234" w:type="dxa"/>
          </w:tcPr>
          <w:p w14:paraId="3B1D502D" w14:textId="77777777" w:rsidR="00B34E42" w:rsidRPr="00D92D58" w:rsidRDefault="00B34E42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2E" w14:textId="77777777" w:rsidR="00B34E42" w:rsidRPr="00D92D58" w:rsidRDefault="00B34E42" w:rsidP="00A249D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033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B1D5030" w14:textId="77777777" w:rsidR="00B34E42" w:rsidRPr="00D92D58" w:rsidRDefault="00B34E42" w:rsidP="00A249D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234" w:type="dxa"/>
          </w:tcPr>
          <w:p w14:paraId="3B1D5031" w14:textId="77777777" w:rsidR="00B34E42" w:rsidRPr="00D92D58" w:rsidRDefault="00B34E42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C1.1.10.5.5</w:t>
            </w:r>
          </w:p>
        </w:tc>
        <w:tc>
          <w:tcPr>
            <w:tcW w:w="4961" w:type="dxa"/>
          </w:tcPr>
          <w:p w14:paraId="3B1D5032" w14:textId="77777777" w:rsidR="00B34E42" w:rsidRPr="00D92D58" w:rsidRDefault="00B34E42" w:rsidP="00A249D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5034" w14:textId="77777777" w:rsidR="009C137B" w:rsidRPr="0077218A" w:rsidRDefault="009C137B" w:rsidP="009C137B">
      <w:pPr>
        <w:rPr>
          <w:lang w:val="nl"/>
        </w:rPr>
      </w:pPr>
    </w:p>
    <w:p w14:paraId="3B1D5035" w14:textId="77777777" w:rsidR="009C137B" w:rsidRPr="00E42CA7" w:rsidRDefault="009C137B" w:rsidP="00C76F1B">
      <w:pPr>
        <w:pStyle w:val="Heading4"/>
      </w:pPr>
      <w:bookmarkStart w:id="790" w:name="_Toc264036553"/>
      <w:bookmarkStart w:id="791" w:name="_Toc274836550"/>
      <w:r w:rsidRPr="00882B93">
        <w:rPr>
          <w:noProof/>
        </w:rPr>
        <w:t>PHT603</w:t>
      </w:r>
      <w:r w:rsidRPr="00E42CA7">
        <w:t xml:space="preserve"> - </w:t>
      </w:r>
      <w:r w:rsidRPr="00882B93">
        <w:rPr>
          <w:noProof/>
        </w:rPr>
        <w:t>PH-meting lozing overloop decanter TRANSMITTER F</w:t>
      </w:r>
      <w:bookmarkEnd w:id="790"/>
      <w:bookmarkEnd w:id="791"/>
    </w:p>
    <w:p w14:paraId="3B1D5036" w14:textId="77777777" w:rsidR="009C137B" w:rsidRPr="000131F0" w:rsidRDefault="009C137B" w:rsidP="006F2C9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pH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3234"/>
        <w:gridCol w:w="4961"/>
      </w:tblGrid>
      <w:tr w:rsidR="00B34E42" w:rsidRPr="00D92D58" w14:paraId="3B1D503A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37" w14:textId="77777777" w:rsidR="00B34E42" w:rsidRPr="00D92D58" w:rsidRDefault="00B34E42" w:rsidP="006F2C9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38" w14:textId="77777777" w:rsidR="00B34E42" w:rsidRPr="00D92D58" w:rsidRDefault="00B34E42" w:rsidP="006F2C9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49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39" w14:textId="77777777" w:rsidR="00B34E42" w:rsidRPr="00D92D58" w:rsidRDefault="00B34E42" w:rsidP="006F2C9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34E42" w:rsidRPr="00D92D58" w14:paraId="3B1D503E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3B" w14:textId="77777777" w:rsidR="00B34E42" w:rsidRPr="00D92D58" w:rsidRDefault="00B34E42" w:rsidP="006F2C9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3C" w14:textId="77777777" w:rsidR="00B34E42" w:rsidRPr="00D92D58" w:rsidRDefault="00B34E42" w:rsidP="006F2C97">
            <w:pPr>
              <w:pStyle w:val="TableNormal0"/>
              <w:keepNext/>
            </w:pPr>
          </w:p>
        </w:tc>
        <w:tc>
          <w:tcPr>
            <w:tcW w:w="49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3D" w14:textId="77777777" w:rsidR="00B34E42" w:rsidRPr="00933C29" w:rsidRDefault="00B34E42" w:rsidP="006F2C97">
            <w:pPr>
              <w:pStyle w:val="TableNormal0"/>
              <w:keepNext/>
              <w:rPr>
                <w:lang w:val="nl-NL"/>
              </w:rPr>
            </w:pPr>
          </w:p>
        </w:tc>
      </w:tr>
      <w:tr w:rsidR="00B34E42" w:rsidRPr="00D92D58" w14:paraId="3B1D5042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3F" w14:textId="77777777" w:rsidR="00B34E42" w:rsidRPr="00D92D58" w:rsidRDefault="00B34E42" w:rsidP="006F2C9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40" w14:textId="77777777" w:rsidR="00B34E42" w:rsidRPr="00D92D58" w:rsidRDefault="00B34E42" w:rsidP="006F2C97">
            <w:pPr>
              <w:pStyle w:val="TableNormal0"/>
              <w:keepNext/>
            </w:pPr>
            <w:r>
              <w:t>12</w:t>
            </w:r>
          </w:p>
        </w:tc>
        <w:tc>
          <w:tcPr>
            <w:tcW w:w="49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41" w14:textId="77777777" w:rsidR="00B34E42" w:rsidRPr="00933C29" w:rsidRDefault="00B34E42" w:rsidP="006F2C97">
            <w:pPr>
              <w:pStyle w:val="TableNormal0"/>
              <w:keepNext/>
              <w:rPr>
                <w:lang w:val="nl-NL"/>
              </w:rPr>
            </w:pPr>
          </w:p>
        </w:tc>
      </w:tr>
      <w:tr w:rsidR="00B34E42" w:rsidRPr="00D92D58" w14:paraId="3B1D5046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43" w14:textId="77777777" w:rsidR="00B34E42" w:rsidRPr="00D92D58" w:rsidRDefault="00B34E42" w:rsidP="006F2C9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44" w14:textId="77777777" w:rsidR="00B34E42" w:rsidRPr="00D92D58" w:rsidRDefault="00B34E42" w:rsidP="006F2C97">
            <w:pPr>
              <w:pStyle w:val="TableNormal0"/>
              <w:keepNext/>
            </w:pPr>
            <w:r>
              <w:t>2</w:t>
            </w:r>
          </w:p>
        </w:tc>
        <w:tc>
          <w:tcPr>
            <w:tcW w:w="49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45" w14:textId="77777777" w:rsidR="00B34E42" w:rsidRPr="00933C29" w:rsidRDefault="00B34E42" w:rsidP="006F2C97">
            <w:pPr>
              <w:pStyle w:val="TableNormal0"/>
              <w:keepNext/>
              <w:rPr>
                <w:lang w:val="nl-NL"/>
              </w:rPr>
            </w:pPr>
          </w:p>
        </w:tc>
      </w:tr>
      <w:tr w:rsidR="00B34E42" w:rsidRPr="00D92D58" w14:paraId="3B1D504A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47" w14:textId="77777777" w:rsidR="00B34E42" w:rsidRPr="00D92D58" w:rsidRDefault="00B34E42" w:rsidP="006F2C9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48" w14:textId="77777777" w:rsidR="00B34E42" w:rsidRPr="00D92D58" w:rsidRDefault="00B34E42" w:rsidP="006F2C97">
            <w:pPr>
              <w:pStyle w:val="TableNormal0"/>
              <w:keepNext/>
            </w:pPr>
          </w:p>
        </w:tc>
        <w:tc>
          <w:tcPr>
            <w:tcW w:w="49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49" w14:textId="77777777" w:rsidR="00B34E42" w:rsidRPr="00D92D58" w:rsidRDefault="00B34E42" w:rsidP="006F2C97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504B" w14:textId="77777777" w:rsidR="009C137B" w:rsidRPr="0077218A" w:rsidRDefault="009C137B" w:rsidP="009C137B">
      <w:pPr>
        <w:rPr>
          <w:lang w:val="nl"/>
        </w:rPr>
      </w:pPr>
    </w:p>
    <w:p w14:paraId="3B1D504C" w14:textId="77777777" w:rsidR="00BC58D3" w:rsidRPr="00E42CA7" w:rsidRDefault="00BC58D3" w:rsidP="00C76F1B">
      <w:pPr>
        <w:pStyle w:val="Heading4"/>
      </w:pPr>
      <w:bookmarkStart w:id="792" w:name="_Toc264036579"/>
      <w:bookmarkStart w:id="793" w:name="_Toc274836551"/>
      <w:r w:rsidRPr="00882B93">
        <w:rPr>
          <w:noProof/>
        </w:rPr>
        <w:t>WPU607</w:t>
      </w:r>
      <w:r w:rsidRPr="00E42CA7">
        <w:t xml:space="preserve"> - </w:t>
      </w:r>
      <w:r w:rsidRPr="00882B93">
        <w:rPr>
          <w:noProof/>
        </w:rPr>
        <w:t>Pomp overloop decanter</w:t>
      </w:r>
      <w:bookmarkEnd w:id="792"/>
      <w:bookmarkEnd w:id="793"/>
    </w:p>
    <w:p w14:paraId="3B1D504D" w14:textId="77777777" w:rsidR="00BC58D3" w:rsidRDefault="00BC58D3" w:rsidP="00BC58D3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04E" w14:textId="77777777" w:rsidR="00BC58D3" w:rsidRDefault="00BC58D3" w:rsidP="00BC58D3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44</w:t>
      </w:r>
      <w:r>
        <w:tab/>
        <w:t xml:space="preserve">Type: </w:t>
      </w:r>
      <w:r>
        <w:rPr>
          <w:noProof/>
        </w:rPr>
        <w:t>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3119"/>
        <w:gridCol w:w="4914"/>
      </w:tblGrid>
      <w:tr w:rsidR="00BC58D3" w:rsidRPr="00D92D58" w14:paraId="3B1D5052" w14:textId="77777777" w:rsidTr="00B34E4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4F" w14:textId="77777777" w:rsidR="00BC58D3" w:rsidRPr="00D92D58" w:rsidRDefault="00BC58D3" w:rsidP="00421279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11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50" w14:textId="77777777" w:rsidR="00BC58D3" w:rsidRPr="00D92D58" w:rsidRDefault="00BC58D3" w:rsidP="00421279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491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51" w14:textId="77777777" w:rsidR="00BC58D3" w:rsidRPr="00D92D58" w:rsidRDefault="00BC58D3" w:rsidP="00421279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BC58D3" w:rsidRPr="00D92D58" w14:paraId="3B1D5056" w14:textId="77777777" w:rsidTr="00B34E4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53" w14:textId="77777777" w:rsidR="00BC58D3" w:rsidRPr="00D92D58" w:rsidRDefault="00BC58D3" w:rsidP="00421279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1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54" w14:textId="77777777" w:rsidR="00BC58D3" w:rsidRPr="00D92D58" w:rsidRDefault="00BC58D3" w:rsidP="00421279">
            <w:pPr>
              <w:pStyle w:val="TableNormal0"/>
              <w:keepNext/>
              <w:keepLines/>
            </w:pPr>
          </w:p>
        </w:tc>
        <w:tc>
          <w:tcPr>
            <w:tcW w:w="49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55" w14:textId="77777777" w:rsidR="00BC58D3" w:rsidRPr="00D92D58" w:rsidRDefault="00BC58D3" w:rsidP="00421279">
            <w:pPr>
              <w:pStyle w:val="TableNormal0"/>
              <w:keepNext/>
              <w:keepLines/>
            </w:pPr>
          </w:p>
        </w:tc>
      </w:tr>
      <w:tr w:rsidR="00BC58D3" w:rsidRPr="00D92D58" w14:paraId="3B1D505A" w14:textId="77777777" w:rsidTr="00B34E4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57" w14:textId="77777777" w:rsidR="00BC58D3" w:rsidRPr="00D92D58" w:rsidRDefault="00BC58D3" w:rsidP="00421279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1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58" w14:textId="77777777" w:rsidR="00BC58D3" w:rsidRPr="00D92D58" w:rsidRDefault="00BC58D3" w:rsidP="00421279">
            <w:pPr>
              <w:pStyle w:val="TableNormal0"/>
              <w:keepNext/>
              <w:keepLines/>
            </w:pPr>
          </w:p>
        </w:tc>
        <w:tc>
          <w:tcPr>
            <w:tcW w:w="49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59" w14:textId="77777777" w:rsidR="00BC58D3" w:rsidRPr="00D92D58" w:rsidRDefault="00BC58D3" w:rsidP="00421279">
            <w:pPr>
              <w:pStyle w:val="TableNormal0"/>
              <w:keepNext/>
              <w:keepLines/>
            </w:pPr>
          </w:p>
        </w:tc>
      </w:tr>
      <w:tr w:rsidR="00EA1F85" w:rsidRPr="00D92D58" w14:paraId="3B1D505E" w14:textId="77777777" w:rsidTr="00B34E4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5B" w14:textId="77777777" w:rsidR="00EA1F85" w:rsidRPr="00D92D58" w:rsidRDefault="00EA1F85" w:rsidP="00421279">
            <w:pPr>
              <w:pStyle w:val="TableNormal0"/>
              <w:keepNext/>
              <w:keepLines/>
              <w:rPr>
                <w:b/>
                <w:bCs w:val="0"/>
              </w:rPr>
            </w:pPr>
          </w:p>
        </w:tc>
        <w:tc>
          <w:tcPr>
            <w:tcW w:w="31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5C" w14:textId="77777777" w:rsidR="00EA1F85" w:rsidRPr="00D92D58" w:rsidRDefault="00EA1F85" w:rsidP="00421279">
            <w:pPr>
              <w:pStyle w:val="TableNormal0"/>
              <w:keepNext/>
              <w:keepLines/>
            </w:pPr>
          </w:p>
        </w:tc>
        <w:tc>
          <w:tcPr>
            <w:tcW w:w="49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5D" w14:textId="77777777" w:rsidR="00EA1F85" w:rsidRPr="00D92D58" w:rsidRDefault="00EA1F85" w:rsidP="00421279">
            <w:pPr>
              <w:pStyle w:val="TableNormal0"/>
              <w:keepNext/>
              <w:keepLines/>
            </w:pPr>
          </w:p>
        </w:tc>
      </w:tr>
      <w:tr w:rsidR="00EA1F85" w:rsidRPr="00D92D58" w14:paraId="3B1D5062" w14:textId="77777777" w:rsidTr="00B34E42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5F" w14:textId="77777777" w:rsidR="00EA1F85" w:rsidRPr="00D92D58" w:rsidRDefault="00EA1F85" w:rsidP="00421279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1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60" w14:textId="77777777" w:rsidR="00EA1F85" w:rsidRPr="00D92D58" w:rsidRDefault="00EA1F85" w:rsidP="00421279">
            <w:pPr>
              <w:pStyle w:val="TableNormal0"/>
              <w:keepNext/>
              <w:keepLines/>
            </w:pPr>
            <w:r>
              <w:t>C1.1.44</w:t>
            </w:r>
          </w:p>
        </w:tc>
        <w:tc>
          <w:tcPr>
            <w:tcW w:w="49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61" w14:textId="77777777" w:rsidR="00EA1F85" w:rsidRPr="00D92D58" w:rsidRDefault="00EA1F85" w:rsidP="00421279">
            <w:pPr>
              <w:pStyle w:val="TableNormal0"/>
              <w:keepNext/>
              <w:keepLines/>
            </w:pPr>
          </w:p>
        </w:tc>
      </w:tr>
    </w:tbl>
    <w:p w14:paraId="3B1D5063" w14:textId="77777777" w:rsidR="00BC58D3" w:rsidRDefault="00BC58D3" w:rsidP="00BC58D3">
      <w:pPr>
        <w:rPr>
          <w:lang w:val="nl"/>
        </w:rPr>
      </w:pPr>
    </w:p>
    <w:p w14:paraId="3B1D5064" w14:textId="77777777" w:rsidR="0017141B" w:rsidRDefault="0026280D" w:rsidP="00DE68A7">
      <w:pPr>
        <w:pStyle w:val="Heading2"/>
      </w:pPr>
      <w:bookmarkStart w:id="794" w:name="_Toc274836552"/>
      <w:r>
        <w:t>Zeefbandpers</w:t>
      </w:r>
      <w:bookmarkEnd w:id="777"/>
      <w:bookmarkEnd w:id="794"/>
    </w:p>
    <w:p w14:paraId="3B1D5065" w14:textId="77777777" w:rsidR="00DE68A7" w:rsidRPr="00E42CA7" w:rsidRDefault="00DE68A7" w:rsidP="00DE68A7">
      <w:pPr>
        <w:pStyle w:val="Heading3"/>
      </w:pPr>
      <w:bookmarkStart w:id="795" w:name="_Toc264036469"/>
      <w:bookmarkStart w:id="796" w:name="_Toc274836553"/>
      <w:bookmarkStart w:id="797" w:name="_Toc264036461"/>
      <w:r w:rsidRPr="00882B93">
        <w:rPr>
          <w:noProof/>
        </w:rPr>
        <w:t>FT651</w:t>
      </w:r>
      <w:r w:rsidRPr="00E42CA7">
        <w:t xml:space="preserve"> - </w:t>
      </w:r>
      <w:r w:rsidRPr="00882B93">
        <w:rPr>
          <w:noProof/>
        </w:rPr>
        <w:t>Debietmeting water op dosering poeder polymeer</w:t>
      </w:r>
      <w:bookmarkEnd w:id="795"/>
      <w:bookmarkEnd w:id="796"/>
    </w:p>
    <w:p w14:paraId="3B1D5066" w14:textId="77777777" w:rsidR="00DE68A7" w:rsidRPr="00DE68A7" w:rsidRDefault="00DE68A7" w:rsidP="00DE68A7">
      <w:pPr>
        <w:rPr>
          <w:noProof/>
        </w:rPr>
      </w:pPr>
      <w:r w:rsidRPr="00DE68A7">
        <w:rPr>
          <w:rStyle w:val="Strong"/>
        </w:rPr>
        <w:t>Type:</w:t>
      </w:r>
      <w:r w:rsidRPr="00DE68A7">
        <w:t xml:space="preserve"> </w:t>
      </w:r>
      <w:r w:rsidRPr="00DE68A7">
        <w:rPr>
          <w:noProof/>
        </w:rPr>
        <w:t>Debiet</w:t>
      </w:r>
      <w:r w:rsidRPr="00DE68A7">
        <w:t xml:space="preserve"> – </w:t>
      </w:r>
      <w:r w:rsidRPr="00DE68A7">
        <w:rPr>
          <w:noProof/>
        </w:rPr>
        <w:t>AI</w:t>
      </w:r>
    </w:p>
    <w:p w14:paraId="3B1D5067" w14:textId="77777777" w:rsidR="00DE68A7" w:rsidRPr="00D62DE3" w:rsidRDefault="00DE68A7" w:rsidP="00DE68A7">
      <w:pPr>
        <w:pStyle w:val="Opmerking"/>
      </w:pPr>
      <w:r>
        <w:t>Hoe wordt deze geregeld ?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DE68A7" w:rsidRPr="00D92D58" w14:paraId="3B1D506B" w14:textId="77777777" w:rsidTr="00DE6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68" w14:textId="77777777" w:rsidR="00DE68A7" w:rsidRPr="00D92D58" w:rsidRDefault="00DE68A7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5069" w14:textId="77777777" w:rsidR="00DE68A7" w:rsidRPr="00D92D58" w:rsidRDefault="00DE68A7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506A" w14:textId="77777777" w:rsidR="00DE68A7" w:rsidRPr="00D92D58" w:rsidRDefault="00DE68A7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DE68A7" w:rsidRPr="00D92D58" w14:paraId="3B1D506F" w14:textId="77777777" w:rsidTr="00DE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6C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506D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6E" w14:textId="77777777" w:rsidR="00DE68A7" w:rsidRPr="00933C29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DE68A7" w:rsidRPr="00D92D58" w14:paraId="3B1D5073" w14:textId="77777777" w:rsidTr="00DE6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70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5071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72" w14:textId="77777777" w:rsidR="00DE68A7" w:rsidRPr="00933C29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DE68A7" w:rsidRPr="00D92D58" w14:paraId="3B1D5077" w14:textId="77777777" w:rsidTr="00DE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74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5075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76" w14:textId="77777777" w:rsidR="00DE68A7" w:rsidRPr="00933C29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DE68A7" w:rsidRPr="00D92D58" w14:paraId="3B1D507B" w14:textId="77777777" w:rsidTr="00DE6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78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5079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7A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DE68A7" w:rsidRPr="00D92D58" w14:paraId="3B1D507F" w14:textId="77777777" w:rsidTr="00DE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7C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507D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7E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DE68A7" w:rsidRPr="00D92D58" w14:paraId="3B1D5083" w14:textId="77777777" w:rsidTr="00DE6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80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5081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C2.0.11.309.1</w:t>
            </w:r>
          </w:p>
        </w:tc>
        <w:tc>
          <w:tcPr>
            <w:tcW w:w="3969" w:type="dxa"/>
          </w:tcPr>
          <w:p w14:paraId="3B1D5082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5084" w14:textId="77777777" w:rsidR="00DE68A7" w:rsidRPr="0077218A" w:rsidRDefault="00DE68A7" w:rsidP="00DE68A7">
      <w:pPr>
        <w:rPr>
          <w:lang w:val="nl"/>
        </w:rPr>
      </w:pPr>
    </w:p>
    <w:p w14:paraId="3B1D5085" w14:textId="77777777" w:rsidR="00DE68A7" w:rsidRPr="00E42CA7" w:rsidRDefault="00DE68A7" w:rsidP="00DE68A7">
      <w:pPr>
        <w:pStyle w:val="Heading3"/>
      </w:pPr>
      <w:bookmarkStart w:id="798" w:name="_Toc264036470"/>
      <w:bookmarkStart w:id="799" w:name="_Toc274836554"/>
      <w:r w:rsidRPr="00882B93">
        <w:rPr>
          <w:noProof/>
        </w:rPr>
        <w:t>FT652</w:t>
      </w:r>
      <w:r w:rsidRPr="00E42CA7">
        <w:t xml:space="preserve"> - </w:t>
      </w:r>
      <w:r w:rsidRPr="00882B93">
        <w:rPr>
          <w:noProof/>
        </w:rPr>
        <w:t>Debietmeting water op leiding verdund polymeer</w:t>
      </w:r>
      <w:bookmarkEnd w:id="798"/>
      <w:bookmarkEnd w:id="799"/>
    </w:p>
    <w:p w14:paraId="3B1D5086" w14:textId="77777777" w:rsidR="00DE68A7" w:rsidRPr="00D62DE3" w:rsidRDefault="00DE68A7" w:rsidP="00DE68A7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Debiet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DE68A7" w:rsidRPr="00D92D58" w14:paraId="3B1D508A" w14:textId="77777777" w:rsidTr="00DE6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87" w14:textId="77777777" w:rsidR="00DE68A7" w:rsidRPr="00D92D58" w:rsidRDefault="00DE68A7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lastRenderedPageBreak/>
              <w:t>Parameter</w:t>
            </w:r>
          </w:p>
        </w:tc>
        <w:tc>
          <w:tcPr>
            <w:tcW w:w="3686" w:type="dxa"/>
          </w:tcPr>
          <w:p w14:paraId="3B1D5088" w14:textId="77777777" w:rsidR="00DE68A7" w:rsidRPr="00D92D58" w:rsidRDefault="00DE68A7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5089" w14:textId="77777777" w:rsidR="00DE68A7" w:rsidRPr="00D92D58" w:rsidRDefault="00DE68A7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DE68A7" w:rsidRPr="00D92D58" w14:paraId="3B1D508E" w14:textId="77777777" w:rsidTr="00DE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8B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508C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8D" w14:textId="77777777" w:rsidR="00DE68A7" w:rsidRPr="00933C29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DE68A7" w:rsidRPr="00D92D58" w14:paraId="3B1D5092" w14:textId="77777777" w:rsidTr="00DE6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8F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5090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91" w14:textId="77777777" w:rsidR="00DE68A7" w:rsidRPr="00933C29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DE68A7" w:rsidRPr="00D92D58" w14:paraId="3B1D5096" w14:textId="77777777" w:rsidTr="00DE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93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5094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95" w14:textId="77777777" w:rsidR="00DE68A7" w:rsidRPr="00933C29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DE68A7" w:rsidRPr="00D92D58" w14:paraId="3B1D509A" w14:textId="77777777" w:rsidTr="00DE6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97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5098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99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DE68A7" w:rsidRPr="00D92D58" w14:paraId="3B1D509E" w14:textId="77777777" w:rsidTr="00DE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9B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509C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09D" w14:textId="77777777" w:rsidR="00DE68A7" w:rsidRPr="00D92D58" w:rsidRDefault="00DE68A7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DE68A7" w:rsidRPr="00D92D58" w14:paraId="3B1D50A2" w14:textId="77777777" w:rsidTr="00DE6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9F" w14:textId="77777777" w:rsidR="00DE68A7" w:rsidRPr="00D92D58" w:rsidRDefault="00DE68A7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50A0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C2.0.11.309.2</w:t>
            </w:r>
          </w:p>
        </w:tc>
        <w:tc>
          <w:tcPr>
            <w:tcW w:w="3969" w:type="dxa"/>
          </w:tcPr>
          <w:p w14:paraId="3B1D50A1" w14:textId="77777777" w:rsidR="00DE68A7" w:rsidRPr="00D92D58" w:rsidRDefault="00DE68A7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50A3" w14:textId="77777777" w:rsidR="00DE68A7" w:rsidRPr="0077218A" w:rsidRDefault="00DE68A7" w:rsidP="00DE68A7">
      <w:pPr>
        <w:rPr>
          <w:lang w:val="nl"/>
        </w:rPr>
      </w:pPr>
    </w:p>
    <w:p w14:paraId="3B1D50A4" w14:textId="77777777" w:rsidR="0026280D" w:rsidRPr="00E42CA7" w:rsidRDefault="0026280D" w:rsidP="00DE68A7">
      <w:pPr>
        <w:pStyle w:val="Heading3"/>
      </w:pPr>
      <w:bookmarkStart w:id="800" w:name="_Toc274836555"/>
      <w:r w:rsidRPr="00882B93">
        <w:rPr>
          <w:noProof/>
        </w:rPr>
        <w:t>PU603</w:t>
      </w:r>
      <w:r w:rsidRPr="00E42CA7">
        <w:t xml:space="preserve"> - </w:t>
      </w:r>
      <w:r w:rsidRPr="00882B93">
        <w:rPr>
          <w:noProof/>
        </w:rPr>
        <w:t>Wormpomp slib onder decanter</w:t>
      </w:r>
      <w:bookmarkEnd w:id="797"/>
      <w:bookmarkEnd w:id="800"/>
    </w:p>
    <w:p w14:paraId="3B1D50A5" w14:textId="77777777" w:rsidR="0026280D" w:rsidRPr="00B41138" w:rsidRDefault="0026280D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B41138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 w:rsidR="00B41138">
        <w:rPr>
          <w:lang w:val="nl"/>
        </w:rPr>
        <w:t xml:space="preserve"> - Drive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012"/>
        <w:gridCol w:w="3063"/>
        <w:gridCol w:w="4956"/>
      </w:tblGrid>
      <w:tr w:rsidR="00B34E42" w:rsidRPr="00D92D58" w14:paraId="3B1D50A9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" w:type="dxa"/>
          </w:tcPr>
          <w:p w14:paraId="3B1D50A6" w14:textId="77777777" w:rsidR="00B34E42" w:rsidRPr="00D92D58" w:rsidRDefault="00B34E42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063" w:type="dxa"/>
          </w:tcPr>
          <w:p w14:paraId="3B1D50A7" w14:textId="77777777" w:rsidR="00B34E42" w:rsidRPr="00D92D58" w:rsidRDefault="00B34E42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956" w:type="dxa"/>
          </w:tcPr>
          <w:p w14:paraId="3B1D50A8" w14:textId="77777777" w:rsidR="00B34E42" w:rsidRPr="00D92D58" w:rsidRDefault="00B34E42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4E42" w:rsidRPr="00D92D58" w14:paraId="3B1D50AD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" w:type="dxa"/>
          </w:tcPr>
          <w:p w14:paraId="3B1D50AA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063" w:type="dxa"/>
          </w:tcPr>
          <w:p w14:paraId="3B1D50AB" w14:textId="77777777" w:rsidR="00B34E42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56" w:type="dxa"/>
          </w:tcPr>
          <w:p w14:paraId="3B1D50AC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 filterbandpers:stap60</w:t>
            </w:r>
          </w:p>
        </w:tc>
      </w:tr>
      <w:tr w:rsidR="00B34E42" w:rsidRPr="00D92D58" w14:paraId="3B1D50B1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" w:type="dxa"/>
          </w:tcPr>
          <w:p w14:paraId="3B1D50AE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063" w:type="dxa"/>
          </w:tcPr>
          <w:p w14:paraId="3B1D50AF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956" w:type="dxa"/>
          </w:tcPr>
          <w:p w14:paraId="3B1D50B0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34E42" w:rsidRPr="00D92D58" w14:paraId="3B1D50B5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" w:type="dxa"/>
          </w:tcPr>
          <w:p w14:paraId="3B1D50B2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063" w:type="dxa"/>
          </w:tcPr>
          <w:p w14:paraId="3B1D50B3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56" w:type="dxa"/>
          </w:tcPr>
          <w:p w14:paraId="3B1D50B4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E42" w:rsidRPr="00D92D58" w14:paraId="3B1D50B9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" w:type="dxa"/>
          </w:tcPr>
          <w:p w14:paraId="3B1D50B6" w14:textId="77777777" w:rsidR="00B34E42" w:rsidRPr="00D525DC" w:rsidRDefault="00B34E42" w:rsidP="00DE68A7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>PB</w:t>
            </w:r>
          </w:p>
        </w:tc>
        <w:tc>
          <w:tcPr>
            <w:tcW w:w="3063" w:type="dxa"/>
          </w:tcPr>
          <w:p w14:paraId="3B1D50B7" w14:textId="7E735064" w:rsidR="00441D36" w:rsidRDefault="00B34E42" w:rsidP="00DE68A7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26</w:t>
            </w:r>
          </w:p>
        </w:tc>
        <w:tc>
          <w:tcPr>
            <w:tcW w:w="4956" w:type="dxa"/>
          </w:tcPr>
          <w:p w14:paraId="3B1D50B8" w14:textId="77777777" w:rsidR="00B34E42" w:rsidRPr="00D92D58" w:rsidRDefault="00B34E42" w:rsidP="00DE68A7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34E42" w:rsidRPr="00D92D58" w14:paraId="3B1D50BD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" w:type="dxa"/>
          </w:tcPr>
          <w:p w14:paraId="3B1D50BA" w14:textId="77777777" w:rsidR="00B34E42" w:rsidRPr="00D525DC" w:rsidRDefault="00B34E42" w:rsidP="00DE68A7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>DI W</w:t>
            </w:r>
            <w:r>
              <w:rPr>
                <w:b w:val="0"/>
                <w:bCs/>
              </w:rPr>
              <w:t>S</w:t>
            </w:r>
          </w:p>
        </w:tc>
        <w:tc>
          <w:tcPr>
            <w:tcW w:w="3063" w:type="dxa"/>
          </w:tcPr>
          <w:p w14:paraId="3B1D50BB" w14:textId="77777777" w:rsidR="00B34E42" w:rsidRDefault="00B34E42" w:rsidP="00DE68A7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>C1.1.10.1.9</w:t>
            </w:r>
          </w:p>
        </w:tc>
        <w:tc>
          <w:tcPr>
            <w:tcW w:w="4956" w:type="dxa"/>
          </w:tcPr>
          <w:p w14:paraId="3B1D50BC" w14:textId="77777777" w:rsidR="00B34E42" w:rsidRPr="00D92D58" w:rsidRDefault="00B34E42" w:rsidP="00DE68A7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B34E42" w:rsidRPr="00D92D58" w14:paraId="3B1D50C1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" w:type="dxa"/>
          </w:tcPr>
          <w:p w14:paraId="3B1D50BE" w14:textId="77777777" w:rsidR="00B34E42" w:rsidRPr="00D525DC" w:rsidRDefault="00B34E42" w:rsidP="00DE68A7">
            <w:pPr>
              <w:pStyle w:val="TableNormal0"/>
              <w:keepNext/>
              <w:keepLines/>
              <w:rPr>
                <w:b w:val="0"/>
                <w:bCs/>
              </w:rPr>
            </w:pPr>
            <w:r w:rsidRPr="00D525DC">
              <w:rPr>
                <w:b w:val="0"/>
                <w:bCs/>
              </w:rPr>
              <w:t xml:space="preserve">DI </w:t>
            </w:r>
            <w:r>
              <w:rPr>
                <w:b w:val="0"/>
                <w:bCs/>
              </w:rPr>
              <w:t>CI</w:t>
            </w:r>
          </w:p>
        </w:tc>
        <w:tc>
          <w:tcPr>
            <w:tcW w:w="3063" w:type="dxa"/>
          </w:tcPr>
          <w:p w14:paraId="3B1D50BF" w14:textId="77777777" w:rsidR="00B34E42" w:rsidRDefault="00B34E42" w:rsidP="00DE68A7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C1.1.10.1.10</w:t>
            </w:r>
          </w:p>
        </w:tc>
        <w:tc>
          <w:tcPr>
            <w:tcW w:w="4956" w:type="dxa"/>
          </w:tcPr>
          <w:p w14:paraId="3B1D50C0" w14:textId="77777777" w:rsidR="00B34E42" w:rsidRDefault="00B34E42" w:rsidP="00DE68A7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50C2" w14:textId="77777777" w:rsidR="0026280D" w:rsidRPr="0026280D" w:rsidRDefault="0026280D" w:rsidP="00DE68A7"/>
    <w:p w14:paraId="3B1D50C3" w14:textId="77777777" w:rsidR="0026280D" w:rsidRDefault="0026280D" w:rsidP="00DE68A7">
      <w:pPr>
        <w:pStyle w:val="Heading3"/>
      </w:pPr>
      <w:bookmarkStart w:id="801" w:name="_Toc264036462"/>
      <w:bookmarkStart w:id="802" w:name="_Toc274836556"/>
      <w:r>
        <w:t>NT</w:t>
      </w:r>
      <w:r w:rsidR="00547D0C">
        <w:t>U</w:t>
      </w:r>
      <w:r>
        <w:t xml:space="preserve">651 – </w:t>
      </w:r>
      <w:bookmarkEnd w:id="801"/>
      <w:r w:rsidR="00547D0C">
        <w:t>Troebelheidsmeting naar filterbandpers</w:t>
      </w:r>
      <w:bookmarkEnd w:id="802"/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3119"/>
        <w:gridCol w:w="4961"/>
      </w:tblGrid>
      <w:tr w:rsidR="00B34E42" w:rsidRPr="00D92D58" w14:paraId="3B1D50C7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0C4" w14:textId="77777777" w:rsidR="00B34E42" w:rsidRPr="00D92D58" w:rsidRDefault="00B34E42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119" w:type="dxa"/>
          </w:tcPr>
          <w:p w14:paraId="3B1D50C5" w14:textId="77777777" w:rsidR="00B34E42" w:rsidRPr="00D92D58" w:rsidRDefault="00B34E42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4961" w:type="dxa"/>
          </w:tcPr>
          <w:p w14:paraId="3B1D50C6" w14:textId="77777777" w:rsidR="00B34E42" w:rsidRPr="00D92D58" w:rsidRDefault="00B34E42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B34E42" w:rsidRPr="00D92D58" w14:paraId="3B1D50CB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0C8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119" w:type="dxa"/>
          </w:tcPr>
          <w:p w14:paraId="3B1D50C9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CA" w14:textId="77777777" w:rsidR="00B34E42" w:rsidRPr="00933C29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CF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0CC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119" w:type="dxa"/>
          </w:tcPr>
          <w:p w14:paraId="3B1D50CD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CE" w14:textId="77777777" w:rsidR="00B34E42" w:rsidRPr="00933C29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D3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0D0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119" w:type="dxa"/>
          </w:tcPr>
          <w:p w14:paraId="3B1D50D1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D2" w14:textId="77777777" w:rsidR="00B34E42" w:rsidRPr="00933C29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B34E42" w:rsidRPr="00D92D58" w14:paraId="3B1D50D7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0D4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119" w:type="dxa"/>
          </w:tcPr>
          <w:p w14:paraId="3B1D50D5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D6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0DB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0D8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119" w:type="dxa"/>
          </w:tcPr>
          <w:p w14:paraId="3B1D50D9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</w:tcPr>
          <w:p w14:paraId="3B1D50DA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0DF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0DC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119" w:type="dxa"/>
          </w:tcPr>
          <w:p w14:paraId="3B1D50DD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C2.0.11.309.3</w:t>
            </w:r>
          </w:p>
        </w:tc>
        <w:tc>
          <w:tcPr>
            <w:tcW w:w="4961" w:type="dxa"/>
          </w:tcPr>
          <w:p w14:paraId="3B1D50DE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50E0" w14:textId="77777777" w:rsidR="0026280D" w:rsidRPr="0026280D" w:rsidRDefault="0026280D" w:rsidP="00DE68A7">
      <w:pPr>
        <w:rPr>
          <w:lang w:val="nl"/>
        </w:rPr>
      </w:pPr>
    </w:p>
    <w:p w14:paraId="3B1D50E1" w14:textId="77777777" w:rsidR="0026280D" w:rsidRDefault="0026280D" w:rsidP="00DE68A7">
      <w:pPr>
        <w:pStyle w:val="Heading3"/>
      </w:pPr>
      <w:bookmarkStart w:id="803" w:name="_Toc264036463"/>
      <w:bookmarkStart w:id="804" w:name="_Toc274836557"/>
      <w:r>
        <w:t>NIC651 – Regeling</w:t>
      </w:r>
      <w:bookmarkEnd w:id="803"/>
      <w:bookmarkEnd w:id="804"/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6946"/>
      </w:tblGrid>
      <w:tr w:rsidR="00B34E42" w:rsidRPr="00D92D58" w14:paraId="3B1D50E5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E2" w14:textId="77777777" w:rsidR="00B34E42" w:rsidRPr="00D92D58" w:rsidRDefault="00B34E42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E3" w14:textId="77777777" w:rsidR="00B34E42" w:rsidRPr="00D92D58" w:rsidRDefault="00B34E42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0E4" w14:textId="77777777" w:rsidR="00B34E42" w:rsidRPr="00D92D58" w:rsidRDefault="00B34E42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34E42" w:rsidRPr="00D92D58" w14:paraId="3B1D50E9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E6" w14:textId="77777777" w:rsidR="00B34E42" w:rsidRPr="00D92D58" w:rsidRDefault="00B34E42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E7" w14:textId="77777777" w:rsidR="00B34E42" w:rsidRPr="00D92D58" w:rsidRDefault="00B34E42" w:rsidP="00DE68A7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E8" w14:textId="77777777" w:rsidR="00B34E42" w:rsidRPr="00933C29" w:rsidRDefault="00B34E42" w:rsidP="00DE68A7">
            <w:pPr>
              <w:pStyle w:val="TableNormal0"/>
              <w:keepNext/>
              <w:rPr>
                <w:lang w:val="nl-NL"/>
              </w:rPr>
            </w:pPr>
          </w:p>
        </w:tc>
      </w:tr>
      <w:tr w:rsidR="00B34E42" w:rsidRPr="00D92D58" w14:paraId="3B1D50ED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EA" w14:textId="77777777" w:rsidR="00B34E42" w:rsidRPr="00D92D58" w:rsidRDefault="00B34E42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EB" w14:textId="77777777" w:rsidR="00B34E42" w:rsidRPr="00D92D58" w:rsidRDefault="00B34E42" w:rsidP="00DE68A7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EC" w14:textId="77777777" w:rsidR="00B34E42" w:rsidRPr="00933C29" w:rsidRDefault="00B34E42" w:rsidP="00DE68A7">
            <w:pPr>
              <w:pStyle w:val="TableNormal0"/>
              <w:keepNext/>
              <w:rPr>
                <w:lang w:val="nl-NL"/>
              </w:rPr>
            </w:pPr>
          </w:p>
        </w:tc>
      </w:tr>
      <w:tr w:rsidR="00B34E42" w:rsidRPr="00D92D58" w14:paraId="3B1D50F1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EE" w14:textId="77777777" w:rsidR="00B34E42" w:rsidRPr="00D92D58" w:rsidRDefault="00B34E42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EF" w14:textId="77777777" w:rsidR="00B34E42" w:rsidRPr="00D92D58" w:rsidRDefault="00B34E42" w:rsidP="00DE68A7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0F0" w14:textId="77777777" w:rsidR="00B34E42" w:rsidRPr="00933C29" w:rsidRDefault="00B34E42" w:rsidP="00DE68A7">
            <w:pPr>
              <w:pStyle w:val="TableNormal0"/>
              <w:keepNext/>
              <w:rPr>
                <w:lang w:val="nl-NL"/>
              </w:rPr>
            </w:pPr>
          </w:p>
        </w:tc>
      </w:tr>
      <w:tr w:rsidR="00B34E42" w:rsidRPr="00D92D58" w14:paraId="3B1D50F5" w14:textId="77777777" w:rsidTr="00B34E4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F2" w14:textId="77777777" w:rsidR="00B34E42" w:rsidRPr="00D92D58" w:rsidRDefault="00B34E42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F3" w14:textId="77777777" w:rsidR="00B34E42" w:rsidRPr="00D92D58" w:rsidRDefault="00B34E42" w:rsidP="00DE68A7">
            <w:pPr>
              <w:pStyle w:val="TableNormal0"/>
              <w:keepNext/>
            </w:pPr>
          </w:p>
        </w:tc>
        <w:tc>
          <w:tcPr>
            <w:tcW w:w="69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0F4" w14:textId="77777777" w:rsidR="00B34E42" w:rsidRPr="00D92D58" w:rsidRDefault="00B34E42" w:rsidP="00DE68A7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50F6" w14:textId="77777777" w:rsidR="0026280D" w:rsidRDefault="0026280D" w:rsidP="00DE68A7">
      <w:pPr>
        <w:rPr>
          <w:lang w:val="nl"/>
        </w:rPr>
      </w:pPr>
    </w:p>
    <w:p w14:paraId="3B1D50F7" w14:textId="77777777" w:rsidR="00E64B28" w:rsidRPr="00E42CA7" w:rsidRDefault="00E64B28" w:rsidP="00DE68A7">
      <w:pPr>
        <w:pStyle w:val="Heading3"/>
      </w:pPr>
      <w:bookmarkStart w:id="805" w:name="_Toc264036464"/>
      <w:bookmarkStart w:id="806" w:name="_Toc274836558"/>
      <w:r w:rsidRPr="00882B93">
        <w:rPr>
          <w:noProof/>
        </w:rPr>
        <w:t>CPU651</w:t>
      </w:r>
      <w:r w:rsidRPr="00E42CA7">
        <w:t xml:space="preserve"> - </w:t>
      </w:r>
      <w:r w:rsidRPr="00882B93">
        <w:rPr>
          <w:noProof/>
        </w:rPr>
        <w:t>Polymeerpomp naar filterpers + Installatie</w:t>
      </w:r>
      <w:bookmarkEnd w:id="805"/>
      <w:bookmarkEnd w:id="806"/>
    </w:p>
    <w:p w14:paraId="3B1D50F8" w14:textId="77777777" w:rsidR="00E64B28" w:rsidRPr="00E0565E" w:rsidRDefault="00E64B28" w:rsidP="00DE68A7">
      <w:pPr>
        <w:rPr>
          <w:lang w:val="nl"/>
        </w:rPr>
      </w:pPr>
      <w:r w:rsidRPr="00E42CA7">
        <w:rPr>
          <w:rStyle w:val="Strong"/>
        </w:rPr>
        <w:t>Type:</w:t>
      </w:r>
      <w:r w:rsidR="00E0565E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E0565E">
        <w:rPr>
          <w:noProof/>
          <w:lang w:val="nl"/>
        </w:rPr>
        <w:t xml:space="preserve"> - Drive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64B28" w:rsidRPr="00D92D58" w14:paraId="3B1D50FC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F9" w14:textId="77777777" w:rsidR="00E64B28" w:rsidRPr="00D92D58" w:rsidRDefault="00E64B28" w:rsidP="00DE68A7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50FA" w14:textId="77777777" w:rsidR="00E64B28" w:rsidRPr="00D92D58" w:rsidRDefault="00E64B28" w:rsidP="00DE6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3922" w:type="dxa"/>
          </w:tcPr>
          <w:p w14:paraId="3B1D50FB" w14:textId="77777777" w:rsidR="00E64B28" w:rsidRPr="00D92D58" w:rsidRDefault="00E64B28" w:rsidP="00DE6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E64B28" w:rsidRPr="00D92D58" w14:paraId="3B1D510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0FD" w14:textId="77777777" w:rsidR="00E64B28" w:rsidRPr="00D92D58" w:rsidRDefault="00E64B28" w:rsidP="00DE68A7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Motor</w:t>
            </w:r>
            <w:r>
              <w:rPr>
                <w:b w:val="0"/>
                <w:bCs/>
              </w:rPr>
              <w:t xml:space="preserve"> start</w:t>
            </w:r>
          </w:p>
        </w:tc>
        <w:tc>
          <w:tcPr>
            <w:tcW w:w="3686" w:type="dxa"/>
          </w:tcPr>
          <w:p w14:paraId="3B1D50FE" w14:textId="77777777" w:rsidR="00E64B28" w:rsidRPr="00D92D58" w:rsidRDefault="00F058C3" w:rsidP="00DE68A7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8C3">
              <w:rPr>
                <w:color w:val="FF0000"/>
              </w:rPr>
              <w:t>????</w:t>
            </w:r>
          </w:p>
        </w:tc>
        <w:tc>
          <w:tcPr>
            <w:tcW w:w="3922" w:type="dxa"/>
          </w:tcPr>
          <w:p w14:paraId="3B1D50FF" w14:textId="77777777" w:rsidR="00E64B28" w:rsidRPr="00D92D58" w:rsidRDefault="00E64B28" w:rsidP="00DE68A7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4B28" w:rsidRPr="00D92D58" w14:paraId="3B1D510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01" w14:textId="77777777" w:rsidR="00E64B28" w:rsidRPr="00D92D58" w:rsidRDefault="00E64B28" w:rsidP="00DE68A7">
            <w:pPr>
              <w:pStyle w:val="TableNormal0"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Vergrendelingen</w:t>
            </w:r>
          </w:p>
        </w:tc>
        <w:tc>
          <w:tcPr>
            <w:tcW w:w="3686" w:type="dxa"/>
          </w:tcPr>
          <w:p w14:paraId="3B1D5102" w14:textId="77777777" w:rsidR="00E64B28" w:rsidRPr="00D92D58" w:rsidRDefault="00E64B28" w:rsidP="00DE68A7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5103" w14:textId="77777777" w:rsidR="00E64B28" w:rsidRPr="00D92D58" w:rsidRDefault="00E64B28" w:rsidP="00DE68A7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0565E" w:rsidRPr="00D92D58" w14:paraId="3B1D5108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05" w14:textId="77777777" w:rsidR="00E0565E" w:rsidRPr="00D92D58" w:rsidRDefault="00E0565E" w:rsidP="00DE68A7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5106" w14:textId="77777777" w:rsidR="00E0565E" w:rsidRPr="00D92D58" w:rsidRDefault="00E0565E" w:rsidP="00DE68A7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5107" w14:textId="77777777" w:rsidR="00E0565E" w:rsidRPr="00D92D58" w:rsidRDefault="00E0565E" w:rsidP="00DE68A7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65E" w:rsidRPr="00D92D58" w14:paraId="3B1D510C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09" w14:textId="77777777" w:rsidR="00E0565E" w:rsidRDefault="00E0565E" w:rsidP="00DE68A7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PB</w:t>
            </w:r>
          </w:p>
        </w:tc>
        <w:tc>
          <w:tcPr>
            <w:tcW w:w="3686" w:type="dxa"/>
          </w:tcPr>
          <w:p w14:paraId="3B1D510A" w14:textId="77777777" w:rsidR="00E0565E" w:rsidRDefault="00E0565E" w:rsidP="00DE68A7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86</w:t>
            </w:r>
          </w:p>
        </w:tc>
        <w:tc>
          <w:tcPr>
            <w:tcW w:w="3922" w:type="dxa"/>
          </w:tcPr>
          <w:p w14:paraId="3B1D510B" w14:textId="77777777" w:rsidR="00E0565E" w:rsidRDefault="00E0565E" w:rsidP="00DE68A7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0565E" w:rsidRPr="00D92D58" w14:paraId="3B1D511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0D" w14:textId="77777777" w:rsidR="00E0565E" w:rsidRDefault="00E0565E" w:rsidP="00DE68A7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DI WS</w:t>
            </w:r>
          </w:p>
        </w:tc>
        <w:tc>
          <w:tcPr>
            <w:tcW w:w="3686" w:type="dxa"/>
          </w:tcPr>
          <w:p w14:paraId="3B1D510E" w14:textId="77777777" w:rsidR="00E0565E" w:rsidRDefault="00E0565E" w:rsidP="00DE68A7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C2.0.11.105.1</w:t>
            </w:r>
          </w:p>
        </w:tc>
        <w:tc>
          <w:tcPr>
            <w:tcW w:w="3922" w:type="dxa"/>
          </w:tcPr>
          <w:p w14:paraId="3B1D510F" w14:textId="77777777" w:rsidR="00E0565E" w:rsidRPr="00D92D58" w:rsidRDefault="00E0565E" w:rsidP="00DE68A7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Werkschakelaar open</w:t>
            </w:r>
          </w:p>
        </w:tc>
      </w:tr>
      <w:tr w:rsidR="00E0565E" w:rsidRPr="00D92D58" w14:paraId="3B1D511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11" w14:textId="77777777" w:rsidR="00E0565E" w:rsidRDefault="00E0565E" w:rsidP="00DE68A7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DI CI</w:t>
            </w:r>
          </w:p>
        </w:tc>
        <w:tc>
          <w:tcPr>
            <w:tcW w:w="3686" w:type="dxa"/>
          </w:tcPr>
          <w:p w14:paraId="3B1D5112" w14:textId="77777777" w:rsidR="00E0565E" w:rsidRDefault="00E0565E" w:rsidP="00DE68A7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C2.0.11.105.2</w:t>
            </w:r>
          </w:p>
        </w:tc>
        <w:tc>
          <w:tcPr>
            <w:tcW w:w="3922" w:type="dxa"/>
          </w:tcPr>
          <w:p w14:paraId="3B1D5113" w14:textId="77777777" w:rsidR="00E0565E" w:rsidRDefault="00E0565E" w:rsidP="00DE68A7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Contactor in</w:t>
            </w:r>
          </w:p>
        </w:tc>
      </w:tr>
    </w:tbl>
    <w:p w14:paraId="3B1D5115" w14:textId="77777777" w:rsidR="00E0565E" w:rsidRPr="0077218A" w:rsidRDefault="00E0565E" w:rsidP="00DE68A7">
      <w:pPr>
        <w:rPr>
          <w:lang w:val="nl"/>
        </w:rPr>
      </w:pPr>
    </w:p>
    <w:p w14:paraId="3B1D5116" w14:textId="77777777" w:rsidR="00E64B28" w:rsidRPr="00E42CA7" w:rsidRDefault="00E64B28" w:rsidP="00441D36">
      <w:pPr>
        <w:pStyle w:val="Heading3"/>
        <w:keepNext/>
      </w:pPr>
      <w:bookmarkStart w:id="807" w:name="_Toc264036465"/>
      <w:bookmarkStart w:id="808" w:name="_Toc274836559"/>
      <w:r w:rsidRPr="00882B93">
        <w:rPr>
          <w:noProof/>
        </w:rPr>
        <w:lastRenderedPageBreak/>
        <w:t>FO651</w:t>
      </w:r>
      <w:r w:rsidRPr="00E42CA7">
        <w:t xml:space="preserve"> - </w:t>
      </w:r>
      <w:r w:rsidRPr="00882B93">
        <w:rPr>
          <w:noProof/>
        </w:rPr>
        <w:t>Regelklep water op dosering poeder polymeer</w:t>
      </w:r>
      <w:bookmarkEnd w:id="807"/>
      <w:bookmarkEnd w:id="808"/>
    </w:p>
    <w:p w14:paraId="3B1D5117" w14:textId="77777777" w:rsidR="00E64B28" w:rsidRPr="001328D7" w:rsidRDefault="00E64B28" w:rsidP="00441D36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 PA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1328D7" w:rsidRPr="00D92D58" w14:paraId="3B1D511B" w14:textId="77777777" w:rsidTr="00132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18" w14:textId="77777777" w:rsidR="001328D7" w:rsidRPr="00D92D58" w:rsidRDefault="001328D7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19" w14:textId="77777777" w:rsidR="001328D7" w:rsidRPr="00D92D58" w:rsidRDefault="001328D7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1A" w14:textId="77777777" w:rsidR="001328D7" w:rsidRPr="00D92D58" w:rsidRDefault="001328D7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1328D7" w:rsidRPr="00D92D58" w14:paraId="3B1D511F" w14:textId="77777777" w:rsidTr="00132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1C" w14:textId="77777777" w:rsidR="001328D7" w:rsidRPr="00D92D58" w:rsidRDefault="001328D7" w:rsidP="00441D36">
            <w:pPr>
              <w:keepNext/>
            </w:pPr>
            <w:r>
              <w:t>Range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1D" w14:textId="77777777" w:rsidR="001328D7" w:rsidRPr="00D92D58" w:rsidRDefault="001328D7" w:rsidP="00441D36">
            <w:pPr>
              <w:pStyle w:val="TableNormal0"/>
              <w:keepNext/>
            </w:pPr>
            <w:r>
              <w:t>0..100%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1E" w14:textId="77777777" w:rsidR="001328D7" w:rsidRPr="00D92D58" w:rsidRDefault="001328D7" w:rsidP="00441D36">
            <w:pPr>
              <w:pStyle w:val="TableNormal0"/>
              <w:keepNext/>
              <w:rPr>
                <w:lang w:val="en-US"/>
              </w:rPr>
            </w:pPr>
          </w:p>
        </w:tc>
      </w:tr>
      <w:tr w:rsidR="001328D7" w:rsidRPr="00D92D58" w14:paraId="3B1D5123" w14:textId="77777777" w:rsidTr="00132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0" w14:textId="77777777" w:rsidR="001328D7" w:rsidRPr="00D92D58" w:rsidRDefault="001328D7" w:rsidP="00441D3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1" w14:textId="77777777" w:rsidR="001328D7" w:rsidRPr="00D92D58" w:rsidRDefault="001328D7" w:rsidP="00441D36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2" w14:textId="77777777" w:rsidR="001328D7" w:rsidRPr="00D92D58" w:rsidRDefault="001328D7" w:rsidP="00441D36">
            <w:pPr>
              <w:pStyle w:val="TableNormal0"/>
              <w:keepNext/>
              <w:rPr>
                <w:lang w:val="en-US"/>
              </w:rPr>
            </w:pPr>
          </w:p>
        </w:tc>
      </w:tr>
      <w:tr w:rsidR="001328D7" w:rsidRPr="00D92D58" w14:paraId="3B1D5127" w14:textId="77777777" w:rsidTr="00132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4" w14:textId="77777777" w:rsidR="001328D7" w:rsidRPr="00D92D58" w:rsidRDefault="001328D7" w:rsidP="00441D3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5" w14:textId="77777777" w:rsidR="001328D7" w:rsidRPr="00D92D58" w:rsidRDefault="001328D7" w:rsidP="00441D36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6" w14:textId="77777777" w:rsidR="001328D7" w:rsidRPr="00D92D58" w:rsidRDefault="001328D7" w:rsidP="00441D36">
            <w:pPr>
              <w:pStyle w:val="TableNormal0"/>
              <w:keepNext/>
              <w:rPr>
                <w:lang w:val="en-US"/>
              </w:rPr>
            </w:pPr>
          </w:p>
        </w:tc>
      </w:tr>
      <w:tr w:rsidR="001328D7" w:rsidRPr="00D92D58" w14:paraId="3B1D512B" w14:textId="77777777" w:rsidTr="001328D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8" w14:textId="77777777" w:rsidR="001328D7" w:rsidRDefault="001328D7" w:rsidP="00441D36">
            <w:pPr>
              <w:pStyle w:val="TableNormal0"/>
              <w:keepNext/>
              <w:rPr>
                <w:bCs w:val="0"/>
              </w:rPr>
            </w:pPr>
            <w:r>
              <w:rPr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9" w14:textId="77777777" w:rsidR="001328D7" w:rsidRPr="00D92D58" w:rsidRDefault="001328D7" w:rsidP="00441D36">
            <w:pPr>
              <w:pStyle w:val="TableNormal0"/>
              <w:keepNext/>
            </w:pPr>
            <w:r>
              <w:t>C2.2.25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2A" w14:textId="77777777" w:rsidR="001328D7" w:rsidRPr="00D92D58" w:rsidRDefault="001328D7" w:rsidP="00441D36">
            <w:pPr>
              <w:pStyle w:val="TableNormal0"/>
              <w:keepNext/>
              <w:rPr>
                <w:lang w:val="en-US"/>
              </w:rPr>
            </w:pPr>
          </w:p>
        </w:tc>
      </w:tr>
    </w:tbl>
    <w:p w14:paraId="3B1D512C" w14:textId="77777777" w:rsidR="00E64B28" w:rsidRPr="0077218A" w:rsidRDefault="00E64B28" w:rsidP="00DE68A7">
      <w:pPr>
        <w:rPr>
          <w:lang w:val="nl"/>
        </w:rPr>
      </w:pPr>
    </w:p>
    <w:p w14:paraId="3B1D512D" w14:textId="77777777" w:rsidR="00E64B28" w:rsidRPr="00E42CA7" w:rsidRDefault="00E64B28" w:rsidP="00DE68A7">
      <w:pPr>
        <w:pStyle w:val="Heading3"/>
      </w:pPr>
      <w:bookmarkStart w:id="809" w:name="_Toc264036466"/>
      <w:bookmarkStart w:id="810" w:name="_Toc274836560"/>
      <w:r w:rsidRPr="00882B93">
        <w:rPr>
          <w:noProof/>
        </w:rPr>
        <w:t>FP651</w:t>
      </w:r>
      <w:r w:rsidRPr="00E42CA7">
        <w:t xml:space="preserve"> - </w:t>
      </w:r>
      <w:r w:rsidRPr="00882B93">
        <w:rPr>
          <w:noProof/>
        </w:rPr>
        <w:t>Aandrijving band voorontwatering</w:t>
      </w:r>
      <w:bookmarkEnd w:id="809"/>
      <w:bookmarkEnd w:id="810"/>
    </w:p>
    <w:p w14:paraId="3B1D512E" w14:textId="77777777" w:rsidR="00E64B28" w:rsidRPr="00E0565E" w:rsidRDefault="00E64B28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E0565E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E0565E">
        <w:rPr>
          <w:noProof/>
          <w:lang w:val="nl"/>
        </w:rPr>
        <w:t xml:space="preserve"> - Drive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64B28" w:rsidRPr="00D92D58" w14:paraId="3B1D5132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2F" w14:textId="77777777" w:rsidR="00E64B28" w:rsidRPr="00D92D58" w:rsidRDefault="00E64B2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30" w14:textId="77777777" w:rsidR="00E64B28" w:rsidRPr="00D92D58" w:rsidRDefault="00E64B2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31" w14:textId="77777777" w:rsidR="00E64B28" w:rsidRPr="00D92D58" w:rsidRDefault="00E64B28" w:rsidP="00DE68A7">
            <w:pPr>
              <w:keepNext/>
              <w:rPr>
                <w:b/>
                <w:bCs/>
                <w:lang w:val="nl"/>
              </w:rPr>
            </w:pPr>
          </w:p>
        </w:tc>
      </w:tr>
      <w:tr w:rsidR="00E64B28" w:rsidRPr="00D92D58" w14:paraId="3B1D5136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33" w14:textId="77777777" w:rsidR="00E64B28" w:rsidRPr="00D92D58" w:rsidRDefault="00E64B2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34" w14:textId="77777777" w:rsidR="00E64B28" w:rsidRPr="00D92D58" w:rsidRDefault="001F332C" w:rsidP="00DE68A7">
            <w:pPr>
              <w:pStyle w:val="TableNormal0"/>
              <w:keepNext/>
            </w:pPr>
            <w:r>
              <w:t>Seq. filterbandpers:stap40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35" w14:textId="77777777" w:rsidR="00E64B28" w:rsidRPr="00D92D58" w:rsidRDefault="00E64B28" w:rsidP="00DE68A7">
            <w:pPr>
              <w:pStyle w:val="TableNormal0"/>
              <w:keepNext/>
            </w:pPr>
          </w:p>
        </w:tc>
      </w:tr>
      <w:tr w:rsidR="00E64B28" w:rsidRPr="00D92D58" w14:paraId="3B1D513A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37" w14:textId="77777777" w:rsidR="00E64B28" w:rsidRPr="00D92D58" w:rsidRDefault="00E64B2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38" w14:textId="77777777" w:rsidR="00E64B28" w:rsidRPr="00D92D58" w:rsidRDefault="00E64B28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39" w14:textId="77777777" w:rsidR="00E64B28" w:rsidRPr="00D92D58" w:rsidRDefault="00E64B28" w:rsidP="00DE68A7">
            <w:pPr>
              <w:pStyle w:val="TableNormal0"/>
              <w:keepNext/>
            </w:pPr>
          </w:p>
        </w:tc>
      </w:tr>
      <w:tr w:rsidR="00E0565E" w:rsidRPr="00D92D58" w14:paraId="3B1D513E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3B" w14:textId="77777777" w:rsidR="00E0565E" w:rsidRPr="00D92D58" w:rsidRDefault="00E0565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3C" w14:textId="77777777" w:rsidR="00E0565E" w:rsidRPr="00D92D58" w:rsidRDefault="00E0565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3D" w14:textId="77777777" w:rsidR="00E0565E" w:rsidRPr="00D92D58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42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3F" w14:textId="77777777" w:rsidR="00E0565E" w:rsidRDefault="00E0565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0" w14:textId="77777777" w:rsidR="00E0565E" w:rsidRDefault="00E0565E" w:rsidP="00DE68A7">
            <w:pPr>
              <w:pStyle w:val="TableNormal0"/>
              <w:keepNext/>
              <w:rPr>
                <w:noProof/>
              </w:rPr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87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1" w14:textId="77777777" w:rsidR="00E0565E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46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3" w14:textId="77777777" w:rsidR="00E0565E" w:rsidRDefault="00E0565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WS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4" w14:textId="77777777" w:rsidR="00E0565E" w:rsidRDefault="00E0565E" w:rsidP="00DE68A7">
            <w:pPr>
              <w:pStyle w:val="TableNormal0"/>
              <w:keepNext/>
              <w:rPr>
                <w:noProof/>
              </w:rPr>
            </w:pPr>
            <w:r>
              <w:rPr>
                <w:noProof/>
              </w:rPr>
              <w:t>C2.0.11.105.3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5" w14:textId="77777777" w:rsidR="00E0565E" w:rsidRPr="00D92D58" w:rsidRDefault="00E0565E" w:rsidP="00DE68A7">
            <w:pPr>
              <w:pStyle w:val="TableNormal0"/>
              <w:keepNext/>
            </w:pPr>
            <w:r>
              <w:t>Werkschakelaar open</w:t>
            </w:r>
          </w:p>
        </w:tc>
      </w:tr>
      <w:tr w:rsidR="00E0565E" w:rsidRPr="00D92D58" w14:paraId="3B1D514A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7" w14:textId="77777777" w:rsidR="00E0565E" w:rsidRDefault="00E0565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8" w14:textId="77777777" w:rsidR="00E0565E" w:rsidRDefault="00E0565E" w:rsidP="00DE68A7">
            <w:pPr>
              <w:pStyle w:val="TableNormal0"/>
              <w:keepNext/>
              <w:rPr>
                <w:noProof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49" w14:textId="77777777" w:rsidR="00E0565E" w:rsidRDefault="00E0565E" w:rsidP="00DE68A7">
            <w:pPr>
              <w:pStyle w:val="TableNormal0"/>
              <w:keepNext/>
            </w:pPr>
          </w:p>
        </w:tc>
      </w:tr>
    </w:tbl>
    <w:p w14:paraId="3B1D514B" w14:textId="77777777" w:rsidR="00E0565E" w:rsidRPr="00E0565E" w:rsidRDefault="00E0565E" w:rsidP="00DE68A7">
      <w:bookmarkStart w:id="811" w:name="_Toc264036467"/>
    </w:p>
    <w:p w14:paraId="3B1D514C" w14:textId="77777777" w:rsidR="000131F0" w:rsidRDefault="00A66E60" w:rsidP="00DE68A7">
      <w:pPr>
        <w:pStyle w:val="Heading3"/>
      </w:pPr>
      <w:bookmarkStart w:id="812" w:name="_Toc274836561"/>
      <w:r>
        <w:t>PSL651 – Vetdruk smering FP</w:t>
      </w:r>
      <w:bookmarkEnd w:id="812"/>
    </w:p>
    <w:p w14:paraId="3B1D514D" w14:textId="77777777" w:rsidR="005C60C4" w:rsidRPr="00E0565E" w:rsidRDefault="005C60C4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5C60C4" w:rsidRPr="00D92D58" w14:paraId="3B1D5151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4E" w14:textId="77777777" w:rsidR="005C60C4" w:rsidRPr="00D92D58" w:rsidRDefault="005C60C4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4F" w14:textId="77777777" w:rsidR="005C60C4" w:rsidRPr="00D92D58" w:rsidRDefault="005C60C4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50" w14:textId="77777777" w:rsidR="005C60C4" w:rsidRPr="00D92D58" w:rsidRDefault="005C60C4" w:rsidP="00DE68A7">
            <w:pPr>
              <w:keepNext/>
              <w:rPr>
                <w:b/>
                <w:bCs/>
                <w:lang w:val="nl"/>
              </w:rPr>
            </w:pPr>
          </w:p>
        </w:tc>
      </w:tr>
      <w:tr w:rsidR="005C60C4" w:rsidRPr="00D92D58" w14:paraId="3B1D5155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52" w14:textId="77777777" w:rsidR="005C60C4" w:rsidRPr="00D92D58" w:rsidRDefault="005C60C4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53" w14:textId="77777777" w:rsidR="005C60C4" w:rsidRPr="00D92D58" w:rsidRDefault="005C60C4" w:rsidP="00DE68A7">
            <w:pPr>
              <w:pStyle w:val="TableNormal0"/>
              <w:keepNext/>
            </w:pPr>
            <w:r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54" w14:textId="77777777" w:rsidR="005C60C4" w:rsidRPr="00D92D58" w:rsidRDefault="005C60C4" w:rsidP="00DE68A7">
            <w:pPr>
              <w:pStyle w:val="TableNormal0"/>
              <w:keepNext/>
            </w:pPr>
          </w:p>
        </w:tc>
      </w:tr>
      <w:tr w:rsidR="005C60C4" w:rsidRPr="00D92D58" w14:paraId="3B1D5159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6" w14:textId="77777777" w:rsidR="005C60C4" w:rsidRPr="00D92D58" w:rsidRDefault="005C60C4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7" w14:textId="77777777" w:rsidR="005C60C4" w:rsidRPr="00D92D58" w:rsidRDefault="005C60C4" w:rsidP="00DE68A7">
            <w:pPr>
              <w:pStyle w:val="TableNormal0"/>
              <w:keepNext/>
            </w:pPr>
            <w:r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8" w14:textId="77777777" w:rsidR="005C60C4" w:rsidRPr="00D92D58" w:rsidRDefault="005C60C4" w:rsidP="00DE68A7">
            <w:pPr>
              <w:pStyle w:val="TableNormal0"/>
              <w:keepNext/>
            </w:pPr>
          </w:p>
        </w:tc>
      </w:tr>
      <w:tr w:rsidR="005C60C4" w:rsidRPr="00D92D58" w14:paraId="3B1D515D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A" w14:textId="77777777" w:rsidR="005C60C4" w:rsidRPr="00D92D58" w:rsidRDefault="005C60C4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B" w14:textId="77777777" w:rsidR="005C60C4" w:rsidRPr="00D92D58" w:rsidRDefault="005C60C4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C" w14:textId="77777777" w:rsidR="005C60C4" w:rsidRPr="00D92D58" w:rsidRDefault="005C60C4" w:rsidP="00DE68A7">
            <w:pPr>
              <w:pStyle w:val="TableNormal0"/>
              <w:keepNext/>
            </w:pPr>
          </w:p>
        </w:tc>
      </w:tr>
      <w:tr w:rsidR="005C60C4" w:rsidRPr="00D92D58" w14:paraId="3B1D5161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E" w14:textId="77777777" w:rsidR="005C60C4" w:rsidRDefault="005C60C4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5F" w14:textId="77777777" w:rsidR="005C60C4" w:rsidRDefault="005C60C4" w:rsidP="00DE68A7">
            <w:pPr>
              <w:pStyle w:val="TableNormal0"/>
              <w:keepNext/>
              <w:rPr>
                <w:noProof/>
              </w:rPr>
            </w:pPr>
            <w:r>
              <w:rPr>
                <w:noProof/>
              </w:rPr>
              <w:t>C2.0.11.105.9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60" w14:textId="77777777" w:rsidR="005C60C4" w:rsidRPr="00D92D58" w:rsidRDefault="005C60C4" w:rsidP="00DE68A7">
            <w:pPr>
              <w:pStyle w:val="TableNormal0"/>
              <w:keepNext/>
            </w:pPr>
          </w:p>
        </w:tc>
      </w:tr>
    </w:tbl>
    <w:p w14:paraId="3B1D5162" w14:textId="77777777" w:rsidR="005C60C4" w:rsidRDefault="005C60C4" w:rsidP="00DE68A7">
      <w:pPr>
        <w:rPr>
          <w:lang w:val="nl"/>
        </w:rPr>
      </w:pPr>
    </w:p>
    <w:p w14:paraId="3B1D5163" w14:textId="77777777" w:rsidR="005C60C4" w:rsidRDefault="005C60C4" w:rsidP="00DE68A7">
      <w:pPr>
        <w:pStyle w:val="Heading3"/>
      </w:pPr>
      <w:bookmarkStart w:id="813" w:name="_Toc274836562"/>
      <w:r>
        <w:t>LSL651 – Vetniveau smering</w:t>
      </w:r>
      <w:bookmarkEnd w:id="813"/>
    </w:p>
    <w:p w14:paraId="3B1D5164" w14:textId="77777777" w:rsidR="005C60C4" w:rsidRPr="00E0565E" w:rsidRDefault="005C60C4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5C60C4" w:rsidRPr="00D92D58" w14:paraId="3B1D5168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65" w14:textId="77777777" w:rsidR="005C60C4" w:rsidRPr="00D92D58" w:rsidRDefault="005C60C4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66" w14:textId="77777777" w:rsidR="005C60C4" w:rsidRPr="00D92D58" w:rsidRDefault="005C60C4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67" w14:textId="77777777" w:rsidR="005C60C4" w:rsidRPr="00D92D58" w:rsidRDefault="005C60C4" w:rsidP="00DE68A7">
            <w:pPr>
              <w:keepNext/>
              <w:rPr>
                <w:b/>
                <w:bCs/>
                <w:lang w:val="nl"/>
              </w:rPr>
            </w:pPr>
          </w:p>
        </w:tc>
      </w:tr>
      <w:tr w:rsidR="005C60C4" w:rsidRPr="00D92D58" w14:paraId="3B1D516C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69" w14:textId="77777777" w:rsidR="005C60C4" w:rsidRPr="00D92D58" w:rsidRDefault="005C60C4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6A" w14:textId="77777777" w:rsidR="005C60C4" w:rsidRPr="00D92D58" w:rsidRDefault="005C60C4" w:rsidP="00DE68A7">
            <w:pPr>
              <w:pStyle w:val="TableNormal0"/>
              <w:keepNext/>
            </w:pPr>
            <w:r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6B" w14:textId="77777777" w:rsidR="005C60C4" w:rsidRPr="00D92D58" w:rsidRDefault="005C60C4" w:rsidP="00DE68A7">
            <w:pPr>
              <w:pStyle w:val="TableNormal0"/>
              <w:keepNext/>
            </w:pPr>
          </w:p>
        </w:tc>
      </w:tr>
      <w:tr w:rsidR="005C60C4" w:rsidRPr="00D92D58" w14:paraId="3B1D5170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6D" w14:textId="77777777" w:rsidR="005C60C4" w:rsidRPr="00D92D58" w:rsidRDefault="005C60C4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6E" w14:textId="77777777" w:rsidR="005C60C4" w:rsidRPr="00D92D58" w:rsidRDefault="005C60C4" w:rsidP="00DE68A7">
            <w:pPr>
              <w:pStyle w:val="TableNormal0"/>
              <w:keepNext/>
            </w:pPr>
            <w:r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6F" w14:textId="77777777" w:rsidR="005C60C4" w:rsidRPr="00D92D58" w:rsidRDefault="005C60C4" w:rsidP="00DE68A7">
            <w:pPr>
              <w:pStyle w:val="TableNormal0"/>
              <w:keepNext/>
            </w:pPr>
          </w:p>
        </w:tc>
      </w:tr>
      <w:tr w:rsidR="005C60C4" w:rsidRPr="00D92D58" w14:paraId="3B1D5174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71" w14:textId="77777777" w:rsidR="005C60C4" w:rsidRPr="00D92D58" w:rsidRDefault="005C60C4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72" w14:textId="77777777" w:rsidR="005C60C4" w:rsidRPr="00D92D58" w:rsidRDefault="005C60C4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73" w14:textId="77777777" w:rsidR="005C60C4" w:rsidRPr="00D92D58" w:rsidRDefault="005C60C4" w:rsidP="00DE68A7">
            <w:pPr>
              <w:pStyle w:val="TableNormal0"/>
              <w:keepNext/>
            </w:pPr>
          </w:p>
        </w:tc>
      </w:tr>
      <w:tr w:rsidR="005C60C4" w:rsidRPr="00D92D58" w14:paraId="3B1D5178" w14:textId="77777777" w:rsidTr="005C60C4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75" w14:textId="77777777" w:rsidR="005C60C4" w:rsidRDefault="005C60C4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76" w14:textId="77777777" w:rsidR="005C60C4" w:rsidRDefault="005C60C4" w:rsidP="00DE68A7">
            <w:pPr>
              <w:pStyle w:val="TableNormal0"/>
              <w:keepNext/>
              <w:rPr>
                <w:noProof/>
              </w:rPr>
            </w:pPr>
            <w:r>
              <w:rPr>
                <w:noProof/>
              </w:rPr>
              <w:t>C2.0.11.105.10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77" w14:textId="77777777" w:rsidR="005C60C4" w:rsidRPr="00D92D58" w:rsidRDefault="005C60C4" w:rsidP="00DE68A7">
            <w:pPr>
              <w:pStyle w:val="TableNormal0"/>
              <w:keepNext/>
            </w:pPr>
          </w:p>
        </w:tc>
      </w:tr>
    </w:tbl>
    <w:p w14:paraId="3B1D5179" w14:textId="77777777" w:rsidR="00A66E60" w:rsidRPr="000131F0" w:rsidRDefault="00A66E60" w:rsidP="00DE68A7"/>
    <w:p w14:paraId="3B1D517A" w14:textId="77777777" w:rsidR="00E64B28" w:rsidRDefault="00991023" w:rsidP="00DE68A7">
      <w:pPr>
        <w:pStyle w:val="Heading3"/>
      </w:pPr>
      <w:bookmarkStart w:id="814" w:name="_Toc274836563"/>
      <w:r>
        <w:t>FIC651 – Regeling FO651</w:t>
      </w:r>
      <w:bookmarkEnd w:id="811"/>
      <w:bookmarkEnd w:id="814"/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991023" w:rsidRPr="00D92D58" w14:paraId="3B1D517E" w14:textId="77777777" w:rsidTr="00991023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7B" w14:textId="77777777" w:rsidR="00991023" w:rsidRPr="00D92D58" w:rsidRDefault="00991023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7C" w14:textId="77777777" w:rsidR="00991023" w:rsidRPr="00D92D58" w:rsidRDefault="00991023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7D" w14:textId="77777777" w:rsidR="00991023" w:rsidRPr="00D92D58" w:rsidRDefault="00991023" w:rsidP="00DE68A7">
            <w:pPr>
              <w:keepNext/>
              <w:rPr>
                <w:b/>
                <w:bCs/>
                <w:lang w:val="nl"/>
              </w:rPr>
            </w:pPr>
          </w:p>
        </w:tc>
      </w:tr>
      <w:tr w:rsidR="00991023" w:rsidRPr="00D92D58" w14:paraId="3B1D5182" w14:textId="77777777" w:rsidTr="0099102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7F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80" w14:textId="77777777" w:rsidR="00991023" w:rsidRPr="00D92D58" w:rsidRDefault="00991023" w:rsidP="00DE68A7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81" w14:textId="77777777" w:rsidR="00991023" w:rsidRPr="00D92D58" w:rsidRDefault="00991023" w:rsidP="00DE68A7">
            <w:pPr>
              <w:keepNext/>
              <w:rPr>
                <w:lang w:val="nl"/>
              </w:rPr>
            </w:pPr>
          </w:p>
        </w:tc>
      </w:tr>
      <w:tr w:rsidR="00991023" w:rsidRPr="00D92D58" w14:paraId="3B1D5186" w14:textId="77777777" w:rsidTr="0099102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83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84" w14:textId="77777777" w:rsidR="00991023" w:rsidRPr="00D92D58" w:rsidRDefault="00991023" w:rsidP="00DE68A7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85" w14:textId="77777777" w:rsidR="00991023" w:rsidRPr="00D92D58" w:rsidRDefault="00991023" w:rsidP="00DE68A7">
            <w:pPr>
              <w:keepNext/>
              <w:rPr>
                <w:lang w:val="nl"/>
              </w:rPr>
            </w:pPr>
          </w:p>
        </w:tc>
      </w:tr>
      <w:tr w:rsidR="00991023" w:rsidRPr="00D92D58" w14:paraId="3B1D518A" w14:textId="77777777" w:rsidTr="0099102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87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Out dicht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88" w14:textId="77777777" w:rsidR="00991023" w:rsidRPr="00D92D58" w:rsidRDefault="00991023" w:rsidP="00DE68A7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89" w14:textId="77777777" w:rsidR="00991023" w:rsidRPr="00D92D58" w:rsidRDefault="00991023" w:rsidP="00DE68A7">
            <w:pPr>
              <w:keepNext/>
              <w:rPr>
                <w:lang w:val="nl"/>
              </w:rPr>
            </w:pPr>
          </w:p>
        </w:tc>
      </w:tr>
      <w:tr w:rsidR="00991023" w:rsidRPr="00A60BA6" w14:paraId="3B1D518E" w14:textId="77777777" w:rsidTr="0099102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8B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8C" w14:textId="77777777" w:rsidR="00991023" w:rsidRPr="00A60BA6" w:rsidRDefault="00A60BA6" w:rsidP="00DE68A7">
            <w:pPr>
              <w:pStyle w:val="TableNormal0"/>
              <w:keepNext/>
              <w:keepLines/>
              <w:rPr>
                <w:lang w:val="nl-BE"/>
              </w:rPr>
            </w:pPr>
            <w:r>
              <w:t xml:space="preserve">Niet in </w:t>
            </w:r>
            <w:r w:rsidRPr="00A60BA6">
              <w:rPr>
                <w:lang w:val="nl-BE"/>
              </w:rPr>
              <w:t>Seq. PolymeerZeefbandpers:stap25 of stap30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8D" w14:textId="77777777" w:rsidR="00991023" w:rsidRPr="00A60BA6" w:rsidRDefault="00991023" w:rsidP="00DE68A7">
            <w:pPr>
              <w:keepNext/>
            </w:pPr>
          </w:p>
        </w:tc>
      </w:tr>
      <w:tr w:rsidR="00991023" w:rsidRPr="00A60BA6" w14:paraId="3B1D5192" w14:textId="77777777" w:rsidTr="0099102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8F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90" w14:textId="77777777" w:rsidR="00991023" w:rsidRPr="00D92D58" w:rsidRDefault="00991023" w:rsidP="00DE68A7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91" w14:textId="77777777" w:rsidR="00991023" w:rsidRPr="00D92D58" w:rsidRDefault="00991023" w:rsidP="00DE68A7">
            <w:pPr>
              <w:keepNext/>
              <w:rPr>
                <w:lang w:val="en-US"/>
              </w:rPr>
            </w:pPr>
          </w:p>
        </w:tc>
      </w:tr>
      <w:tr w:rsidR="00991023" w:rsidRPr="00A60BA6" w14:paraId="3B1D5196" w14:textId="77777777" w:rsidTr="0099102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93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94" w14:textId="77777777" w:rsidR="00991023" w:rsidRPr="00D92D58" w:rsidRDefault="00991023" w:rsidP="00DE68A7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95" w14:textId="77777777" w:rsidR="00991023" w:rsidRPr="00D92D58" w:rsidRDefault="00991023" w:rsidP="00DE68A7">
            <w:pPr>
              <w:keepNext/>
              <w:rPr>
                <w:lang w:val="en-US"/>
              </w:rPr>
            </w:pPr>
          </w:p>
        </w:tc>
      </w:tr>
    </w:tbl>
    <w:p w14:paraId="3B1D5197" w14:textId="77777777" w:rsidR="00991023" w:rsidRDefault="00991023" w:rsidP="00DE68A7"/>
    <w:p w14:paraId="3B1D5198" w14:textId="77777777" w:rsidR="00E64B28" w:rsidRPr="00E42CA7" w:rsidRDefault="00E64B28" w:rsidP="00441D36">
      <w:pPr>
        <w:pStyle w:val="Heading3"/>
        <w:keepNext/>
      </w:pPr>
      <w:bookmarkStart w:id="815" w:name="_Toc264036468"/>
      <w:bookmarkStart w:id="816" w:name="_Toc274836564"/>
      <w:r w:rsidRPr="00882B93">
        <w:rPr>
          <w:noProof/>
        </w:rPr>
        <w:lastRenderedPageBreak/>
        <w:t>FP652</w:t>
      </w:r>
      <w:r w:rsidRPr="00E42CA7">
        <w:t xml:space="preserve"> - </w:t>
      </w:r>
      <w:r w:rsidRPr="00882B93">
        <w:rPr>
          <w:noProof/>
        </w:rPr>
        <w:t>Aandrijving band zeefbandpers</w:t>
      </w:r>
      <w:bookmarkEnd w:id="815"/>
      <w:bookmarkEnd w:id="816"/>
    </w:p>
    <w:p w14:paraId="3B1D5199" w14:textId="77777777" w:rsidR="00E64B28" w:rsidRPr="00E0565E" w:rsidRDefault="00E64B28" w:rsidP="00441D36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0131F0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E0565E">
        <w:rPr>
          <w:noProof/>
          <w:lang w:val="nl"/>
        </w:rPr>
        <w:t xml:space="preserve"> - Drive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64B28" w:rsidRPr="00D92D58" w14:paraId="3B1D519D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9A" w14:textId="77777777" w:rsidR="00E64B28" w:rsidRPr="00D92D58" w:rsidRDefault="00E64B28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9B" w14:textId="77777777" w:rsidR="00E64B28" w:rsidRPr="00D92D58" w:rsidRDefault="00E64B28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9C" w14:textId="77777777" w:rsidR="00E64B28" w:rsidRPr="00D92D58" w:rsidRDefault="00E64B28" w:rsidP="00441D36">
            <w:pPr>
              <w:keepNext/>
              <w:rPr>
                <w:b/>
                <w:bCs/>
                <w:lang w:val="nl"/>
              </w:rPr>
            </w:pPr>
          </w:p>
        </w:tc>
      </w:tr>
      <w:tr w:rsidR="00E64B28" w:rsidRPr="00D92D58" w14:paraId="3B1D51A1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9E" w14:textId="77777777" w:rsidR="00E64B28" w:rsidRPr="00D92D58" w:rsidRDefault="00E64B28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9F" w14:textId="77777777" w:rsidR="00E64B28" w:rsidRPr="00D92D58" w:rsidRDefault="001F332C" w:rsidP="00441D36">
            <w:pPr>
              <w:pStyle w:val="TableNormal0"/>
              <w:keepNext/>
            </w:pPr>
            <w:r>
              <w:t>Seq. filterbandpers:stap45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A0" w14:textId="77777777" w:rsidR="00E64B28" w:rsidRPr="00D92D58" w:rsidRDefault="00E64B28" w:rsidP="00441D36">
            <w:pPr>
              <w:pStyle w:val="TableNormal0"/>
              <w:keepNext/>
            </w:pPr>
          </w:p>
        </w:tc>
      </w:tr>
      <w:tr w:rsidR="00E64B28" w:rsidRPr="00D92D58" w14:paraId="3B1D51A5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2" w14:textId="77777777" w:rsidR="00E64B28" w:rsidRPr="00D92D58" w:rsidRDefault="00E64B28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3" w14:textId="77777777" w:rsidR="00E64B28" w:rsidRPr="00D92D58" w:rsidRDefault="00E64B28" w:rsidP="00441D36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4" w14:textId="77777777" w:rsidR="00E64B28" w:rsidRPr="00D92D58" w:rsidRDefault="00E64B28" w:rsidP="00441D36">
            <w:pPr>
              <w:pStyle w:val="TableNormal0"/>
              <w:keepNext/>
            </w:pPr>
          </w:p>
        </w:tc>
      </w:tr>
      <w:tr w:rsidR="00E0565E" w:rsidRPr="00D92D58" w14:paraId="3B1D51A9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6" w14:textId="77777777" w:rsidR="00E0565E" w:rsidRPr="00D92D58" w:rsidRDefault="00E0565E" w:rsidP="00441D3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7" w14:textId="77777777" w:rsidR="00E0565E" w:rsidRPr="00D92D58" w:rsidRDefault="00E0565E" w:rsidP="00441D36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8" w14:textId="77777777" w:rsidR="00E0565E" w:rsidRPr="00D92D58" w:rsidRDefault="00E0565E" w:rsidP="00441D36">
            <w:pPr>
              <w:pStyle w:val="TableNormal0"/>
              <w:keepNext/>
            </w:pPr>
          </w:p>
        </w:tc>
      </w:tr>
      <w:tr w:rsidR="00E0565E" w:rsidRPr="00D92D58" w14:paraId="3B1D51AD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A" w14:textId="77777777" w:rsidR="00E0565E" w:rsidRPr="00D92D58" w:rsidRDefault="00E0565E" w:rsidP="00441D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B" w14:textId="77777777" w:rsidR="00E0565E" w:rsidRPr="00D92D58" w:rsidRDefault="00E0565E" w:rsidP="00441D36">
            <w:pPr>
              <w:pStyle w:val="TableNormal0"/>
              <w:keepNext/>
            </w:pPr>
            <w:r>
              <w:rPr>
                <w:noProof/>
              </w:rPr>
              <w:t>BU2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88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C" w14:textId="77777777" w:rsidR="00E0565E" w:rsidRPr="00D92D58" w:rsidRDefault="00E0565E" w:rsidP="00441D36">
            <w:pPr>
              <w:pStyle w:val="TableNormal0"/>
              <w:keepNext/>
            </w:pPr>
          </w:p>
        </w:tc>
      </w:tr>
      <w:tr w:rsidR="00E0565E" w:rsidRPr="00D92D58" w14:paraId="3B1D51B1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E" w14:textId="77777777" w:rsidR="00E0565E" w:rsidRDefault="00E0565E" w:rsidP="00441D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WS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AF" w14:textId="77777777" w:rsidR="00E0565E" w:rsidRDefault="00E0565E" w:rsidP="00441D36">
            <w:pPr>
              <w:pStyle w:val="TableNormal0"/>
              <w:keepNext/>
              <w:rPr>
                <w:noProof/>
              </w:rPr>
            </w:pPr>
            <w:r>
              <w:rPr>
                <w:noProof/>
              </w:rPr>
              <w:t>C2.0.11.105.4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B0" w14:textId="77777777" w:rsidR="00E0565E" w:rsidRPr="00D92D58" w:rsidRDefault="00E0565E" w:rsidP="00441D36">
            <w:pPr>
              <w:pStyle w:val="TableNormal0"/>
              <w:keepNext/>
            </w:pPr>
            <w:r>
              <w:t>Werkschakelaar open</w:t>
            </w:r>
          </w:p>
        </w:tc>
      </w:tr>
    </w:tbl>
    <w:p w14:paraId="3B1D51B2" w14:textId="77777777" w:rsidR="00E0565E" w:rsidRPr="00E0565E" w:rsidRDefault="00E0565E" w:rsidP="00DE68A7"/>
    <w:p w14:paraId="3B1D51B3" w14:textId="77777777" w:rsidR="00E64B28" w:rsidRDefault="00D1165D" w:rsidP="00DE68A7">
      <w:pPr>
        <w:pStyle w:val="Heading4"/>
      </w:pPr>
      <w:bookmarkStart w:id="817" w:name="_Toc274836565"/>
      <w:r>
        <w:t>FP652_DB – Deflection belt</w:t>
      </w:r>
      <w:bookmarkEnd w:id="817"/>
    </w:p>
    <w:p w14:paraId="3B1D51B4" w14:textId="77777777" w:rsidR="00E0565E" w:rsidRPr="00E0565E" w:rsidRDefault="00E0565E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0565E" w:rsidRPr="00D92D58" w14:paraId="3B1D51B8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B5" w14:textId="77777777" w:rsidR="00E0565E" w:rsidRPr="00D92D58" w:rsidRDefault="00E0565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B6" w14:textId="77777777" w:rsidR="00E0565E" w:rsidRPr="00D92D58" w:rsidRDefault="00E0565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B7" w14:textId="77777777" w:rsidR="00E0565E" w:rsidRPr="00D92D58" w:rsidRDefault="00E0565E" w:rsidP="00DE68A7">
            <w:pPr>
              <w:keepNext/>
              <w:rPr>
                <w:b/>
                <w:bCs/>
                <w:lang w:val="nl"/>
              </w:rPr>
            </w:pPr>
          </w:p>
        </w:tc>
      </w:tr>
      <w:tr w:rsidR="00E0565E" w:rsidRPr="00D92D58" w14:paraId="3B1D51BC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B9" w14:textId="77777777" w:rsidR="00E0565E" w:rsidRPr="00D92D58" w:rsidRDefault="00E0565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BA" w14:textId="77777777" w:rsidR="00E0565E" w:rsidRPr="00D92D58" w:rsidRDefault="00E0565E" w:rsidP="00DE68A7">
            <w:pPr>
              <w:pStyle w:val="TableNormal0"/>
              <w:keepNext/>
            </w:pPr>
            <w:r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BB" w14:textId="77777777" w:rsidR="00E0565E" w:rsidRPr="00D92D58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C0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BD" w14:textId="77777777" w:rsidR="00E0565E" w:rsidRPr="00D92D58" w:rsidRDefault="00E0565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BE" w14:textId="77777777" w:rsidR="00E0565E" w:rsidRPr="00D92D58" w:rsidRDefault="00E0565E" w:rsidP="00DE68A7">
            <w:pPr>
              <w:pStyle w:val="TableNormal0"/>
              <w:keepNext/>
            </w:pPr>
            <w:r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BF" w14:textId="77777777" w:rsidR="00E0565E" w:rsidRPr="00D92D58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C4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C1" w14:textId="77777777" w:rsidR="00E0565E" w:rsidRPr="00D92D58" w:rsidRDefault="00E0565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C2" w14:textId="77777777" w:rsidR="00E0565E" w:rsidRPr="00D92D58" w:rsidRDefault="00E0565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C3" w14:textId="77777777" w:rsidR="00E0565E" w:rsidRPr="00D92D58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C8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C5" w14:textId="77777777" w:rsidR="00E0565E" w:rsidRDefault="00E0565E" w:rsidP="00DE68A7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C6" w14:textId="77777777" w:rsidR="00E0565E" w:rsidRDefault="00E0565E" w:rsidP="00DE68A7">
            <w:pPr>
              <w:pStyle w:val="TableNormal0"/>
              <w:rPr>
                <w:noProof/>
              </w:rPr>
            </w:pPr>
            <w:r>
              <w:rPr>
                <w:noProof/>
              </w:rPr>
              <w:t>C2.0.11.105.5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C7" w14:textId="77777777" w:rsidR="00E0565E" w:rsidRPr="00D92D58" w:rsidRDefault="00E0565E" w:rsidP="00DE68A7">
            <w:pPr>
              <w:pStyle w:val="TableNormal0"/>
            </w:pPr>
          </w:p>
        </w:tc>
      </w:tr>
    </w:tbl>
    <w:p w14:paraId="3B1D51C9" w14:textId="77777777" w:rsidR="00E0565E" w:rsidRPr="00E0565E" w:rsidRDefault="00E0565E" w:rsidP="00DE68A7">
      <w:pPr>
        <w:rPr>
          <w:lang w:val="nl"/>
        </w:rPr>
      </w:pPr>
    </w:p>
    <w:p w14:paraId="3B1D51CA" w14:textId="77777777" w:rsidR="00D1165D" w:rsidRDefault="00D1165D" w:rsidP="00DE68A7">
      <w:pPr>
        <w:pStyle w:val="Heading4"/>
      </w:pPr>
      <w:bookmarkStart w:id="818" w:name="_Toc274836566"/>
      <w:r>
        <w:t>FP652_BB – Belt brake</w:t>
      </w:r>
      <w:bookmarkEnd w:id="818"/>
    </w:p>
    <w:p w14:paraId="3B1D51CB" w14:textId="77777777" w:rsidR="00E0565E" w:rsidRPr="00E0565E" w:rsidRDefault="00E0565E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0565E" w:rsidRPr="00D92D58" w14:paraId="3B1D51CF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CC" w14:textId="77777777" w:rsidR="00E0565E" w:rsidRPr="00D92D58" w:rsidRDefault="00E0565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CD" w14:textId="77777777" w:rsidR="00E0565E" w:rsidRPr="00D92D58" w:rsidRDefault="00E0565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1CE" w14:textId="77777777" w:rsidR="00E0565E" w:rsidRPr="00D92D58" w:rsidRDefault="00E0565E" w:rsidP="00DE68A7">
            <w:pPr>
              <w:keepNext/>
              <w:rPr>
                <w:b/>
                <w:bCs/>
                <w:lang w:val="nl"/>
              </w:rPr>
            </w:pPr>
          </w:p>
        </w:tc>
      </w:tr>
      <w:tr w:rsidR="00E0565E" w:rsidRPr="00D92D58" w14:paraId="3B1D51D3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D0" w14:textId="77777777" w:rsidR="00E0565E" w:rsidRPr="00D92D58" w:rsidRDefault="00E0565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D1" w14:textId="77777777" w:rsidR="00E0565E" w:rsidRPr="00D92D58" w:rsidRDefault="00E0565E" w:rsidP="00DE68A7">
            <w:pPr>
              <w:pStyle w:val="TableNormal0"/>
              <w:keepNext/>
            </w:pPr>
            <w:r>
              <w:t>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1D2" w14:textId="77777777" w:rsidR="00E0565E" w:rsidRPr="00D92D58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D7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4" w14:textId="77777777" w:rsidR="00E0565E" w:rsidRPr="00D92D58" w:rsidRDefault="00E0565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5" w14:textId="77777777" w:rsidR="00E0565E" w:rsidRPr="00D92D58" w:rsidRDefault="00E0565E" w:rsidP="00DE68A7">
            <w:pPr>
              <w:pStyle w:val="TableNormal0"/>
              <w:keepNext/>
            </w:pPr>
            <w:r>
              <w:t>Alarm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6" w14:textId="77777777" w:rsidR="00E0565E" w:rsidRPr="00D92D58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DB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8" w14:textId="77777777" w:rsidR="00E0565E" w:rsidRPr="00D92D58" w:rsidRDefault="00E0565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9" w14:textId="77777777" w:rsidR="00E0565E" w:rsidRPr="00D92D58" w:rsidRDefault="00E0565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A" w14:textId="77777777" w:rsidR="00E0565E" w:rsidRPr="00D92D58" w:rsidRDefault="00E0565E" w:rsidP="00DE68A7">
            <w:pPr>
              <w:pStyle w:val="TableNormal0"/>
              <w:keepNext/>
            </w:pPr>
          </w:p>
        </w:tc>
      </w:tr>
      <w:tr w:rsidR="00E0565E" w:rsidRPr="00D92D58" w14:paraId="3B1D51DF" w14:textId="77777777" w:rsidTr="00E0565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C" w14:textId="77777777" w:rsidR="00E0565E" w:rsidRDefault="00E0565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D" w14:textId="77777777" w:rsidR="00E0565E" w:rsidRDefault="00E0565E" w:rsidP="00DE68A7">
            <w:pPr>
              <w:pStyle w:val="TableNormal0"/>
              <w:keepNext/>
              <w:rPr>
                <w:noProof/>
              </w:rPr>
            </w:pPr>
            <w:r>
              <w:rPr>
                <w:noProof/>
              </w:rPr>
              <w:t>C2.0.11.105.6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1DE" w14:textId="77777777" w:rsidR="00E0565E" w:rsidRPr="00D92D58" w:rsidRDefault="00E0565E" w:rsidP="00DE68A7">
            <w:pPr>
              <w:pStyle w:val="TableNormal0"/>
              <w:keepNext/>
            </w:pPr>
          </w:p>
        </w:tc>
      </w:tr>
    </w:tbl>
    <w:p w14:paraId="3B1D51E0" w14:textId="77777777" w:rsidR="00E0565E" w:rsidRPr="00E0565E" w:rsidRDefault="00E0565E" w:rsidP="00DE68A7">
      <w:pPr>
        <w:rPr>
          <w:lang w:val="nl"/>
        </w:rPr>
      </w:pPr>
    </w:p>
    <w:p w14:paraId="3B1D51E1" w14:textId="77777777" w:rsidR="00D1165D" w:rsidRDefault="00D1165D" w:rsidP="00DE68A7">
      <w:pPr>
        <w:pStyle w:val="Heading4"/>
      </w:pPr>
      <w:bookmarkStart w:id="819" w:name="_Toc274836567"/>
      <w:r>
        <w:t>FP652_BO – Belt overload</w:t>
      </w:r>
      <w:bookmarkEnd w:id="819"/>
    </w:p>
    <w:p w14:paraId="3B1D51E2" w14:textId="77777777" w:rsidR="00E0565E" w:rsidRPr="00E0565E" w:rsidRDefault="00E0565E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0565E" w:rsidRPr="00D92D58" w14:paraId="3B1D51E6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E3" w14:textId="77777777" w:rsidR="00E0565E" w:rsidRPr="00D92D58" w:rsidRDefault="00E0565E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51E4" w14:textId="77777777" w:rsidR="00E0565E" w:rsidRPr="00D92D58" w:rsidRDefault="00E0565E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3922" w:type="dxa"/>
          </w:tcPr>
          <w:p w14:paraId="3B1D51E5" w14:textId="77777777" w:rsidR="00E0565E" w:rsidRPr="00D92D58" w:rsidRDefault="00E0565E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E0565E" w:rsidRPr="00D92D58" w14:paraId="3B1D51EA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E7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Normale waarde</w:t>
            </w:r>
          </w:p>
        </w:tc>
        <w:tc>
          <w:tcPr>
            <w:tcW w:w="3686" w:type="dxa"/>
          </w:tcPr>
          <w:p w14:paraId="3B1D51E8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22" w:type="dxa"/>
          </w:tcPr>
          <w:p w14:paraId="3B1D51E9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65E" w:rsidRPr="00D92D58" w14:paraId="3B1D51EE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EB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Normale waarde = 1</w:t>
            </w:r>
          </w:p>
        </w:tc>
        <w:tc>
          <w:tcPr>
            <w:tcW w:w="3686" w:type="dxa"/>
          </w:tcPr>
          <w:p w14:paraId="3B1D51EC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Alarm</w:t>
            </w:r>
          </w:p>
        </w:tc>
        <w:tc>
          <w:tcPr>
            <w:tcW w:w="3922" w:type="dxa"/>
          </w:tcPr>
          <w:p w14:paraId="3B1D51ED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0565E" w:rsidRPr="00D92D58" w14:paraId="3B1D51F2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EF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51F0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51F1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65E" w:rsidRPr="00D92D58" w14:paraId="3B1D51F6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F3" w14:textId="77777777" w:rsidR="00E0565E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</w:t>
            </w:r>
          </w:p>
        </w:tc>
        <w:tc>
          <w:tcPr>
            <w:tcW w:w="3686" w:type="dxa"/>
          </w:tcPr>
          <w:p w14:paraId="3B1D51F4" w14:textId="77777777" w:rsidR="00E0565E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C2.0.11.105.7</w:t>
            </w:r>
          </w:p>
        </w:tc>
        <w:tc>
          <w:tcPr>
            <w:tcW w:w="3922" w:type="dxa"/>
          </w:tcPr>
          <w:p w14:paraId="3B1D51F5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51F7" w14:textId="77777777" w:rsidR="00E0565E" w:rsidRPr="00E0565E" w:rsidRDefault="00E0565E" w:rsidP="00DE68A7">
      <w:pPr>
        <w:rPr>
          <w:lang w:val="nl"/>
        </w:rPr>
      </w:pPr>
    </w:p>
    <w:p w14:paraId="3B1D51F8" w14:textId="77777777" w:rsidR="00D1165D" w:rsidRDefault="00D1165D" w:rsidP="00DE68A7">
      <w:pPr>
        <w:pStyle w:val="Heading4"/>
      </w:pPr>
      <w:bookmarkStart w:id="820" w:name="_Toc274836568"/>
      <w:r>
        <w:t>FP652_RS – Treknoodstop</w:t>
      </w:r>
      <w:bookmarkEnd w:id="820"/>
    </w:p>
    <w:p w14:paraId="3B1D51F9" w14:textId="77777777" w:rsidR="00E0565E" w:rsidRPr="00E0565E" w:rsidRDefault="00E0565E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0565E" w:rsidRPr="00D92D58" w14:paraId="3B1D51FD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FA" w14:textId="77777777" w:rsidR="00E0565E" w:rsidRPr="00D92D58" w:rsidRDefault="00E0565E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51FB" w14:textId="77777777" w:rsidR="00E0565E" w:rsidRPr="00D92D58" w:rsidRDefault="00E0565E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3922" w:type="dxa"/>
          </w:tcPr>
          <w:p w14:paraId="3B1D51FC" w14:textId="77777777" w:rsidR="00E0565E" w:rsidRPr="00D92D58" w:rsidRDefault="00E0565E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E0565E" w:rsidRPr="00D92D58" w14:paraId="3B1D5201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1FE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Normale waarde</w:t>
            </w:r>
          </w:p>
        </w:tc>
        <w:tc>
          <w:tcPr>
            <w:tcW w:w="3686" w:type="dxa"/>
          </w:tcPr>
          <w:p w14:paraId="3B1D51FF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22" w:type="dxa"/>
          </w:tcPr>
          <w:p w14:paraId="3B1D5200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65E" w:rsidRPr="00D92D58" w14:paraId="3B1D5205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02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Normale waarde = 1</w:t>
            </w:r>
          </w:p>
        </w:tc>
        <w:tc>
          <w:tcPr>
            <w:tcW w:w="3686" w:type="dxa"/>
          </w:tcPr>
          <w:p w14:paraId="3B1D5203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Alarm</w:t>
            </w:r>
          </w:p>
        </w:tc>
        <w:tc>
          <w:tcPr>
            <w:tcW w:w="3922" w:type="dxa"/>
          </w:tcPr>
          <w:p w14:paraId="3B1D5204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0565E" w:rsidRPr="00D92D58" w14:paraId="3B1D5209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06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5207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5208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65E" w:rsidRPr="00D92D58" w14:paraId="3B1D520D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0A" w14:textId="77777777" w:rsidR="00E0565E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</w:t>
            </w:r>
          </w:p>
        </w:tc>
        <w:tc>
          <w:tcPr>
            <w:tcW w:w="3686" w:type="dxa"/>
          </w:tcPr>
          <w:p w14:paraId="3B1D520B" w14:textId="77777777" w:rsidR="00E0565E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C2.0.11.105.8</w:t>
            </w:r>
          </w:p>
        </w:tc>
        <w:tc>
          <w:tcPr>
            <w:tcW w:w="3922" w:type="dxa"/>
          </w:tcPr>
          <w:p w14:paraId="3B1D520C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520E" w14:textId="77777777" w:rsidR="00E0565E" w:rsidRPr="00E0565E" w:rsidRDefault="00E0565E" w:rsidP="00DE68A7">
      <w:pPr>
        <w:rPr>
          <w:lang w:val="nl"/>
        </w:rPr>
      </w:pPr>
    </w:p>
    <w:p w14:paraId="3B1D520F" w14:textId="77777777" w:rsidR="00A66E60" w:rsidRDefault="00A66E60" w:rsidP="00DE68A7">
      <w:pPr>
        <w:pStyle w:val="Heading4"/>
      </w:pPr>
      <w:bookmarkStart w:id="821" w:name="_Toc274836569"/>
      <w:r>
        <w:t>LSL652 – Laagniveau polymeer</w:t>
      </w:r>
      <w:bookmarkEnd w:id="821"/>
    </w:p>
    <w:p w14:paraId="3B1D5210" w14:textId="77777777" w:rsidR="00E0565E" w:rsidRPr="00E0565E" w:rsidRDefault="00E0565E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Detectie - DI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0565E" w:rsidRPr="00D92D58" w14:paraId="3B1D5214" w14:textId="77777777" w:rsidTr="006D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11" w14:textId="77777777" w:rsidR="00E0565E" w:rsidRPr="00D92D58" w:rsidRDefault="00E0565E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5212" w14:textId="77777777" w:rsidR="00E0565E" w:rsidRPr="00D92D58" w:rsidRDefault="00E0565E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3922" w:type="dxa"/>
          </w:tcPr>
          <w:p w14:paraId="3B1D5213" w14:textId="77777777" w:rsidR="00E0565E" w:rsidRPr="00D92D58" w:rsidRDefault="00E0565E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E0565E" w:rsidRPr="00D92D58" w14:paraId="3B1D5218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15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Normale waarde</w:t>
            </w:r>
          </w:p>
        </w:tc>
        <w:tc>
          <w:tcPr>
            <w:tcW w:w="3686" w:type="dxa"/>
          </w:tcPr>
          <w:p w14:paraId="3B1D5216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922" w:type="dxa"/>
          </w:tcPr>
          <w:p w14:paraId="3B1D5217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65E" w:rsidRPr="00D92D58" w14:paraId="3B1D521C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19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Normale waarde = 1</w:t>
            </w:r>
          </w:p>
        </w:tc>
        <w:tc>
          <w:tcPr>
            <w:tcW w:w="3686" w:type="dxa"/>
          </w:tcPr>
          <w:p w14:paraId="3B1D521A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Alarm</w:t>
            </w:r>
          </w:p>
        </w:tc>
        <w:tc>
          <w:tcPr>
            <w:tcW w:w="3922" w:type="dxa"/>
          </w:tcPr>
          <w:p w14:paraId="3B1D521B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0565E" w:rsidRPr="00D92D58" w14:paraId="3B1D5220" w14:textId="77777777" w:rsidTr="006D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1D" w14:textId="77777777" w:rsidR="00E0565E" w:rsidRPr="00D92D58" w:rsidRDefault="00E0565E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521E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22" w:type="dxa"/>
          </w:tcPr>
          <w:p w14:paraId="3B1D521F" w14:textId="77777777" w:rsidR="00E0565E" w:rsidRPr="00D92D58" w:rsidRDefault="00E0565E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65E" w:rsidRPr="00D92D58" w14:paraId="3B1D5224" w14:textId="77777777" w:rsidTr="006D4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21" w14:textId="77777777" w:rsidR="00E0565E" w:rsidRDefault="00E0565E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DI</w:t>
            </w:r>
          </w:p>
        </w:tc>
        <w:tc>
          <w:tcPr>
            <w:tcW w:w="3686" w:type="dxa"/>
          </w:tcPr>
          <w:p w14:paraId="3B1D5222" w14:textId="77777777" w:rsidR="00E0565E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C2.0.11.105.</w:t>
            </w:r>
            <w:r w:rsidR="005C60C4">
              <w:rPr>
                <w:noProof/>
              </w:rPr>
              <w:t>11</w:t>
            </w:r>
          </w:p>
        </w:tc>
        <w:tc>
          <w:tcPr>
            <w:tcW w:w="3922" w:type="dxa"/>
          </w:tcPr>
          <w:p w14:paraId="3B1D5223" w14:textId="77777777" w:rsidR="00E0565E" w:rsidRPr="00D92D58" w:rsidRDefault="00E0565E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D5225" w14:textId="77777777" w:rsidR="00D1165D" w:rsidRPr="00D1165D" w:rsidRDefault="00D1165D" w:rsidP="00DE68A7">
      <w:pPr>
        <w:rPr>
          <w:lang w:val="nl"/>
        </w:rPr>
      </w:pPr>
    </w:p>
    <w:p w14:paraId="3B1D5226" w14:textId="77777777" w:rsidR="00E64B28" w:rsidRPr="00E42CA7" w:rsidRDefault="00E64B28" w:rsidP="00441D36">
      <w:pPr>
        <w:pStyle w:val="Heading3"/>
        <w:keepNext/>
      </w:pPr>
      <w:bookmarkStart w:id="822" w:name="_Toc264036471"/>
      <w:bookmarkStart w:id="823" w:name="_Toc274836570"/>
      <w:r w:rsidRPr="00882B93">
        <w:rPr>
          <w:noProof/>
        </w:rPr>
        <w:lastRenderedPageBreak/>
        <w:t>LT651</w:t>
      </w:r>
      <w:r w:rsidRPr="00E42CA7">
        <w:t xml:space="preserve"> - </w:t>
      </w:r>
      <w:r w:rsidRPr="00882B93">
        <w:rPr>
          <w:noProof/>
        </w:rPr>
        <w:t>Niveaumeting tank puur polymeer</w:t>
      </w:r>
      <w:bookmarkEnd w:id="822"/>
      <w:bookmarkEnd w:id="823"/>
    </w:p>
    <w:p w14:paraId="3B1D5227" w14:textId="77777777" w:rsidR="00E64B28" w:rsidRDefault="00E64B28" w:rsidP="00441D36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6D4EF2" w:rsidRPr="00D92D58" w14:paraId="3B1D522B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28" w14:textId="77777777" w:rsidR="006D4EF2" w:rsidRPr="00D92D58" w:rsidRDefault="006D4EF2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29" w14:textId="77777777" w:rsidR="006D4EF2" w:rsidRPr="00D92D58" w:rsidRDefault="006D4EF2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2A" w14:textId="77777777" w:rsidR="006D4EF2" w:rsidRPr="00D92D58" w:rsidRDefault="006D4EF2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6D4EF2" w:rsidRPr="00D92D58" w14:paraId="3B1D522F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2C" w14:textId="77777777" w:rsidR="006D4EF2" w:rsidRPr="00D92D58" w:rsidRDefault="006D4EF2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2D" w14:textId="77777777" w:rsidR="006D4EF2" w:rsidRPr="00D92D58" w:rsidRDefault="006D4EF2" w:rsidP="00441D36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2E" w14:textId="77777777" w:rsidR="006D4EF2" w:rsidRPr="00933C29" w:rsidRDefault="006D4EF2" w:rsidP="00441D36">
            <w:pPr>
              <w:pStyle w:val="TableNormal0"/>
              <w:keepNext/>
              <w:rPr>
                <w:lang w:val="nl-NL"/>
              </w:rPr>
            </w:pPr>
          </w:p>
        </w:tc>
      </w:tr>
      <w:tr w:rsidR="006D4EF2" w:rsidRPr="00D92D58" w14:paraId="3B1D5233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0" w14:textId="77777777" w:rsidR="006D4EF2" w:rsidRPr="00D92D58" w:rsidRDefault="006D4EF2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1" w14:textId="77777777" w:rsidR="006D4EF2" w:rsidRPr="00D92D58" w:rsidRDefault="006D4EF2" w:rsidP="00441D36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2" w14:textId="77777777" w:rsidR="006D4EF2" w:rsidRPr="00933C29" w:rsidRDefault="006D4EF2" w:rsidP="00441D36">
            <w:pPr>
              <w:pStyle w:val="TableNormal0"/>
              <w:keepNext/>
              <w:rPr>
                <w:lang w:val="nl-NL"/>
              </w:rPr>
            </w:pPr>
          </w:p>
        </w:tc>
      </w:tr>
      <w:tr w:rsidR="006D4EF2" w:rsidRPr="00D92D58" w14:paraId="3B1D5237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34" w14:textId="77777777" w:rsidR="006D4EF2" w:rsidRPr="00D92D58" w:rsidRDefault="006D4EF2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35" w14:textId="77777777" w:rsidR="006D4EF2" w:rsidRPr="00D92D58" w:rsidRDefault="006D4EF2" w:rsidP="00441D36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36" w14:textId="77777777" w:rsidR="006D4EF2" w:rsidRPr="00933C29" w:rsidRDefault="006D4EF2" w:rsidP="00441D36">
            <w:pPr>
              <w:pStyle w:val="TableNormal0"/>
              <w:keepNext/>
              <w:rPr>
                <w:lang w:val="nl-NL"/>
              </w:rPr>
            </w:pPr>
          </w:p>
        </w:tc>
      </w:tr>
      <w:tr w:rsidR="006D4EF2" w:rsidRPr="00D92D58" w14:paraId="3B1D523B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8" w14:textId="77777777" w:rsidR="006D4EF2" w:rsidRPr="00D92D58" w:rsidRDefault="006D4EF2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9" w14:textId="77777777" w:rsidR="006D4EF2" w:rsidRPr="00D92D58" w:rsidRDefault="006D4EF2" w:rsidP="00441D36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A" w14:textId="77777777" w:rsidR="006D4EF2" w:rsidRPr="00D92D58" w:rsidRDefault="006D4EF2" w:rsidP="00441D36">
            <w:pPr>
              <w:pStyle w:val="TableNormal0"/>
              <w:keepNext/>
              <w:rPr>
                <w:lang w:val="nl-BE"/>
              </w:rPr>
            </w:pPr>
          </w:p>
        </w:tc>
      </w:tr>
      <w:tr w:rsidR="00B34E42" w:rsidRPr="00D92D58" w14:paraId="3B1D523F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C" w14:textId="77777777" w:rsidR="00B34E42" w:rsidRPr="00D92D58" w:rsidRDefault="00B34E42" w:rsidP="00441D3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D" w14:textId="77777777" w:rsidR="00B34E42" w:rsidRPr="00D92D58" w:rsidRDefault="00B34E42" w:rsidP="00441D36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3E" w14:textId="77777777" w:rsidR="00B34E42" w:rsidRPr="00D92D58" w:rsidRDefault="00B34E42" w:rsidP="00441D36">
            <w:pPr>
              <w:pStyle w:val="TableNormal0"/>
              <w:keepNext/>
              <w:rPr>
                <w:lang w:val="nl-BE"/>
              </w:rPr>
            </w:pPr>
          </w:p>
        </w:tc>
      </w:tr>
      <w:tr w:rsidR="00B34E42" w:rsidRPr="00D92D58" w14:paraId="3B1D5243" w14:textId="77777777" w:rsidTr="006D4EF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40" w14:textId="77777777" w:rsidR="00B34E42" w:rsidRPr="00D92D58" w:rsidRDefault="00B34E42" w:rsidP="00441D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41" w14:textId="77777777" w:rsidR="00B34E42" w:rsidRPr="00D92D58" w:rsidRDefault="00B34E42" w:rsidP="00441D36">
            <w:pPr>
              <w:pStyle w:val="TableNormal0"/>
              <w:keepNext/>
            </w:pPr>
            <w:r>
              <w:t>C2.0.11.309.5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42" w14:textId="77777777" w:rsidR="00B34E42" w:rsidRPr="00D92D58" w:rsidRDefault="00B34E42" w:rsidP="00441D36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5244" w14:textId="77777777" w:rsidR="000131F0" w:rsidRPr="000131F0" w:rsidRDefault="000131F0" w:rsidP="00DE68A7">
      <w:bookmarkStart w:id="824" w:name="_Toc264036472"/>
    </w:p>
    <w:p w14:paraId="3B1D5245" w14:textId="77777777" w:rsidR="00E64B28" w:rsidRDefault="00991023" w:rsidP="00DE68A7">
      <w:pPr>
        <w:pStyle w:val="Heading3"/>
      </w:pPr>
      <w:bookmarkStart w:id="825" w:name="_Toc274836571"/>
      <w:r>
        <w:t>LIC651 – Regeling</w:t>
      </w:r>
      <w:bookmarkEnd w:id="824"/>
      <w:bookmarkEnd w:id="825"/>
    </w:p>
    <w:p w14:paraId="3B1D5246" w14:textId="77777777" w:rsidR="00991023" w:rsidRPr="0077218A" w:rsidRDefault="00991023" w:rsidP="00DE68A7">
      <w:pPr>
        <w:rPr>
          <w:lang w:val="nl"/>
        </w:rPr>
      </w:pPr>
    </w:p>
    <w:p w14:paraId="3B1D5247" w14:textId="77777777" w:rsidR="00E64B28" w:rsidRPr="00E42CA7" w:rsidRDefault="00E64B28" w:rsidP="00DE68A7">
      <w:pPr>
        <w:pStyle w:val="Heading3"/>
      </w:pPr>
      <w:bookmarkStart w:id="826" w:name="_Toc264036473"/>
      <w:bookmarkStart w:id="827" w:name="_Toc274836572"/>
      <w:r w:rsidRPr="00882B93">
        <w:rPr>
          <w:noProof/>
        </w:rPr>
        <w:t>LT652</w:t>
      </w:r>
      <w:r w:rsidRPr="00E42CA7">
        <w:t xml:space="preserve"> - </w:t>
      </w:r>
      <w:r w:rsidRPr="00882B93">
        <w:rPr>
          <w:noProof/>
        </w:rPr>
        <w:t>Niveaumeting tank verdund polymeer</w:t>
      </w:r>
      <w:bookmarkEnd w:id="826"/>
      <w:bookmarkEnd w:id="827"/>
    </w:p>
    <w:p w14:paraId="3B1D5248" w14:textId="77777777" w:rsidR="00E64B28" w:rsidRDefault="00E64B28" w:rsidP="00DE68A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6D4EF2" w:rsidRPr="00D92D58" w14:paraId="3B1D524C" w14:textId="77777777" w:rsidTr="00B34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49" w14:textId="77777777" w:rsidR="006D4EF2" w:rsidRPr="00D92D58" w:rsidRDefault="006D4EF2" w:rsidP="00DE68A7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3686" w:type="dxa"/>
          </w:tcPr>
          <w:p w14:paraId="3B1D524A" w14:textId="77777777" w:rsidR="006D4EF2" w:rsidRPr="00D92D58" w:rsidRDefault="006D4EF2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524B" w14:textId="77777777" w:rsidR="006D4EF2" w:rsidRPr="00D92D58" w:rsidRDefault="006D4EF2" w:rsidP="00DE68A7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6D4EF2" w:rsidRPr="00D92D58" w14:paraId="3B1D525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4D" w14:textId="77777777" w:rsidR="006D4EF2" w:rsidRPr="00D92D58" w:rsidRDefault="006D4EF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3686" w:type="dxa"/>
          </w:tcPr>
          <w:p w14:paraId="3B1D524E" w14:textId="77777777" w:rsidR="006D4EF2" w:rsidRPr="00D92D58" w:rsidRDefault="006D4EF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24F" w14:textId="77777777" w:rsidR="006D4EF2" w:rsidRPr="00933C29" w:rsidRDefault="006D4EF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6D4EF2" w:rsidRPr="00D92D58" w14:paraId="3B1D525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51" w14:textId="77777777" w:rsidR="006D4EF2" w:rsidRPr="00D92D58" w:rsidRDefault="006D4EF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3686" w:type="dxa"/>
          </w:tcPr>
          <w:p w14:paraId="3B1D5252" w14:textId="77777777" w:rsidR="006D4EF2" w:rsidRPr="00D92D58" w:rsidRDefault="006D4EF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253" w14:textId="77777777" w:rsidR="006D4EF2" w:rsidRPr="00933C29" w:rsidRDefault="006D4EF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6D4EF2" w:rsidRPr="00D92D58" w14:paraId="3B1D5258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55" w14:textId="77777777" w:rsidR="006D4EF2" w:rsidRPr="00D92D58" w:rsidRDefault="006D4EF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3686" w:type="dxa"/>
          </w:tcPr>
          <w:p w14:paraId="3B1D5256" w14:textId="77777777" w:rsidR="006D4EF2" w:rsidRPr="00D92D58" w:rsidRDefault="006D4EF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257" w14:textId="77777777" w:rsidR="006D4EF2" w:rsidRPr="00933C29" w:rsidRDefault="006D4EF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6D4EF2" w:rsidRPr="00D92D58" w14:paraId="3B1D525C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59" w14:textId="77777777" w:rsidR="006D4EF2" w:rsidRPr="00D92D58" w:rsidRDefault="006D4EF2" w:rsidP="00DE68A7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3686" w:type="dxa"/>
          </w:tcPr>
          <w:p w14:paraId="3B1D525A" w14:textId="77777777" w:rsidR="006D4EF2" w:rsidRPr="00D92D58" w:rsidRDefault="006D4EF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25B" w14:textId="77777777" w:rsidR="006D4EF2" w:rsidRPr="00D92D58" w:rsidRDefault="006D4EF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260" w14:textId="77777777" w:rsidTr="00B3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5D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3686" w:type="dxa"/>
          </w:tcPr>
          <w:p w14:paraId="3B1D525E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25F" w14:textId="77777777" w:rsidR="00B34E42" w:rsidRPr="00D92D58" w:rsidRDefault="00B34E42" w:rsidP="00DE68A7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B34E42" w:rsidRPr="00D92D58" w14:paraId="3B1D5264" w14:textId="77777777" w:rsidTr="00B34E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D5261" w14:textId="77777777" w:rsidR="00B34E42" w:rsidRPr="00D92D58" w:rsidRDefault="00B34E42" w:rsidP="00DE68A7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3686" w:type="dxa"/>
          </w:tcPr>
          <w:p w14:paraId="3B1D5262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C2.0.11.309.6</w:t>
            </w:r>
          </w:p>
        </w:tc>
        <w:tc>
          <w:tcPr>
            <w:tcW w:w="3969" w:type="dxa"/>
          </w:tcPr>
          <w:p w14:paraId="3B1D5263" w14:textId="77777777" w:rsidR="00B34E42" w:rsidRPr="00D92D58" w:rsidRDefault="00B34E42" w:rsidP="00DE68A7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5265" w14:textId="77777777" w:rsidR="000131F0" w:rsidRPr="000131F0" w:rsidRDefault="000131F0" w:rsidP="00DE68A7">
      <w:bookmarkStart w:id="828" w:name="_Toc264036474"/>
    </w:p>
    <w:p w14:paraId="3B1D5266" w14:textId="77777777" w:rsidR="00991023" w:rsidRDefault="00991023" w:rsidP="00DE68A7">
      <w:pPr>
        <w:pStyle w:val="Heading3"/>
      </w:pPr>
      <w:bookmarkStart w:id="829" w:name="_Toc274836573"/>
      <w:r>
        <w:t>LIC652 – Regeling</w:t>
      </w:r>
      <w:bookmarkEnd w:id="828"/>
      <w:bookmarkEnd w:id="829"/>
    </w:p>
    <w:p w14:paraId="3B1D5267" w14:textId="77777777" w:rsidR="00E64B28" w:rsidRPr="0077218A" w:rsidRDefault="00E64B28" w:rsidP="00DE68A7">
      <w:pPr>
        <w:rPr>
          <w:lang w:val="nl"/>
        </w:rPr>
      </w:pPr>
    </w:p>
    <w:p w14:paraId="3B1D5268" w14:textId="77777777" w:rsidR="00E64B28" w:rsidRPr="00E42CA7" w:rsidRDefault="00E64B28" w:rsidP="00DE68A7">
      <w:pPr>
        <w:pStyle w:val="Heading3"/>
      </w:pPr>
      <w:bookmarkStart w:id="830" w:name="_Toc264036475"/>
      <w:bookmarkStart w:id="831" w:name="_Toc274836574"/>
      <w:r w:rsidRPr="00882B93">
        <w:rPr>
          <w:noProof/>
        </w:rPr>
        <w:t>MI651</w:t>
      </w:r>
      <w:r w:rsidRPr="00E42CA7">
        <w:t xml:space="preserve"> - </w:t>
      </w:r>
      <w:r w:rsidRPr="00882B93">
        <w:rPr>
          <w:noProof/>
        </w:rPr>
        <w:t>Roerwerk onverdund polymeervat</w:t>
      </w:r>
      <w:bookmarkEnd w:id="830"/>
      <w:bookmarkEnd w:id="831"/>
    </w:p>
    <w:p w14:paraId="3B1D5269" w14:textId="77777777" w:rsidR="00E64B28" w:rsidRDefault="00E64B28" w:rsidP="00DE68A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26A" w14:textId="77777777" w:rsidR="00E64B28" w:rsidRDefault="00E64B28" w:rsidP="00DE68A7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76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64B28" w:rsidRPr="00D92D58" w14:paraId="3B1D526E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6B" w14:textId="77777777" w:rsidR="00E64B28" w:rsidRPr="00D92D58" w:rsidRDefault="00E64B2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6C" w14:textId="77777777" w:rsidR="00E64B28" w:rsidRPr="00D92D58" w:rsidRDefault="00A44F88" w:rsidP="00DE68A7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6D" w14:textId="77777777" w:rsidR="00E64B28" w:rsidRPr="00D92D58" w:rsidRDefault="00A44F8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E64B28" w:rsidRPr="00D92D58" w14:paraId="3B1D5273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6F" w14:textId="77777777" w:rsidR="00E64B28" w:rsidRPr="00D92D58" w:rsidRDefault="00E64B2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70" w14:textId="77777777" w:rsidR="00E64B28" w:rsidRDefault="009E115C" w:rsidP="00DE68A7">
            <w:pPr>
              <w:pStyle w:val="TableNormal0"/>
              <w:keepNext/>
            </w:pPr>
            <w:r>
              <w:t>Seq. filterbandpers:stap30</w:t>
            </w:r>
          </w:p>
          <w:p w14:paraId="3B1D5271" w14:textId="77777777" w:rsidR="00B030AE" w:rsidRPr="00D92D58" w:rsidRDefault="00B030AE" w:rsidP="00DE68A7">
            <w:pPr>
              <w:pStyle w:val="TableNormal0"/>
              <w:keepNext/>
            </w:pPr>
            <w:r>
              <w:t>Seq. PolymeerZeefbandpers:stap10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72" w14:textId="77777777" w:rsidR="00E64B28" w:rsidRPr="00D92D58" w:rsidRDefault="00E64B28" w:rsidP="00DE68A7">
            <w:pPr>
              <w:pStyle w:val="TableNormal0"/>
              <w:keepNext/>
            </w:pPr>
          </w:p>
        </w:tc>
      </w:tr>
      <w:tr w:rsidR="00E64B28" w:rsidRPr="00D92D58" w14:paraId="3B1D5277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74" w14:textId="77777777" w:rsidR="00E64B28" w:rsidRPr="00D92D58" w:rsidRDefault="00E64B2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75" w14:textId="77777777" w:rsidR="00E64B28" w:rsidRPr="00D92D58" w:rsidRDefault="00E64B28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76" w14:textId="77777777" w:rsidR="00E64B28" w:rsidRPr="00D92D58" w:rsidRDefault="00E64B28" w:rsidP="00DE68A7">
            <w:pPr>
              <w:pStyle w:val="TableNormal0"/>
              <w:keepNext/>
            </w:pPr>
          </w:p>
        </w:tc>
      </w:tr>
    </w:tbl>
    <w:p w14:paraId="3B1D5278" w14:textId="77777777" w:rsidR="00E64B28" w:rsidRDefault="00E64B28" w:rsidP="00DE68A7"/>
    <w:p w14:paraId="3B1D5279" w14:textId="77777777" w:rsidR="00E64B28" w:rsidRPr="0077218A" w:rsidRDefault="00E64B28" w:rsidP="00DE68A7">
      <w:pPr>
        <w:rPr>
          <w:lang w:val="nl"/>
        </w:rPr>
      </w:pPr>
    </w:p>
    <w:p w14:paraId="3B1D527A" w14:textId="77777777" w:rsidR="00E64B28" w:rsidRPr="00E42CA7" w:rsidRDefault="00E64B28" w:rsidP="00DE68A7">
      <w:pPr>
        <w:pStyle w:val="Heading3"/>
      </w:pPr>
      <w:bookmarkStart w:id="832" w:name="_Toc264036476"/>
      <w:bookmarkStart w:id="833" w:name="_Toc274836575"/>
      <w:r w:rsidRPr="00882B93">
        <w:rPr>
          <w:noProof/>
        </w:rPr>
        <w:t>MI653</w:t>
      </w:r>
      <w:r w:rsidRPr="00E42CA7">
        <w:t xml:space="preserve"> - </w:t>
      </w:r>
      <w:r w:rsidRPr="00882B93">
        <w:rPr>
          <w:noProof/>
        </w:rPr>
        <w:t>Roerwerk menger slib-verdund polymeer</w:t>
      </w:r>
      <w:bookmarkEnd w:id="832"/>
      <w:bookmarkEnd w:id="833"/>
    </w:p>
    <w:p w14:paraId="3B1D527B" w14:textId="77777777" w:rsidR="00E64B28" w:rsidRDefault="00E64B28" w:rsidP="00DE68A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27C" w14:textId="77777777" w:rsidR="00E64B28" w:rsidRDefault="00E64B28" w:rsidP="00DE68A7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77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64B28" w:rsidRPr="00D92D58" w14:paraId="3B1D5280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7D" w14:textId="77777777" w:rsidR="00E64B28" w:rsidRPr="00D92D58" w:rsidRDefault="00E64B28" w:rsidP="00DE68A7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7E" w14:textId="77777777" w:rsidR="00E64B28" w:rsidRPr="00D92D58" w:rsidRDefault="00E64B28" w:rsidP="00DE68A7">
            <w:pPr>
              <w:rPr>
                <w:b/>
                <w:bCs/>
                <w:lang w:val="nl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7F" w14:textId="77777777" w:rsidR="00E64B28" w:rsidRPr="00D92D58" w:rsidRDefault="00A44F88" w:rsidP="00DE68A7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E64B28" w:rsidRPr="00D92D58" w14:paraId="3B1D5284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81" w14:textId="77777777" w:rsidR="00E64B28" w:rsidRPr="00D92D58" w:rsidRDefault="00E64B28" w:rsidP="00DE68A7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82" w14:textId="77777777" w:rsidR="00E64B28" w:rsidRPr="00D92D58" w:rsidRDefault="009E115C" w:rsidP="00DE68A7">
            <w:pPr>
              <w:pStyle w:val="TableNormal0"/>
            </w:pPr>
            <w:r>
              <w:t>Seq. filterbandpers:stap10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83" w14:textId="77777777" w:rsidR="00E64B28" w:rsidRPr="00D92D58" w:rsidRDefault="00E64B28" w:rsidP="00DE68A7">
            <w:pPr>
              <w:pStyle w:val="TableNormal0"/>
            </w:pPr>
          </w:p>
        </w:tc>
      </w:tr>
      <w:tr w:rsidR="00E64B28" w:rsidRPr="00D92D58" w14:paraId="3B1D5288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85" w14:textId="77777777" w:rsidR="00E64B28" w:rsidRPr="00D92D58" w:rsidRDefault="00E64B28" w:rsidP="00DE68A7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86" w14:textId="77777777" w:rsidR="00E64B28" w:rsidRPr="00D92D58" w:rsidRDefault="00E64B28" w:rsidP="00DE68A7">
            <w:pPr>
              <w:pStyle w:val="TableNormal0"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87" w14:textId="77777777" w:rsidR="00E64B28" w:rsidRPr="00D92D58" w:rsidRDefault="00E64B28" w:rsidP="00DE68A7">
            <w:pPr>
              <w:pStyle w:val="TableNormal0"/>
            </w:pPr>
          </w:p>
        </w:tc>
      </w:tr>
    </w:tbl>
    <w:p w14:paraId="3B1D5289" w14:textId="77777777" w:rsidR="00E64B28" w:rsidRPr="0077218A" w:rsidRDefault="00E64B28" w:rsidP="00DE68A7">
      <w:pPr>
        <w:rPr>
          <w:lang w:val="nl"/>
        </w:rPr>
      </w:pPr>
    </w:p>
    <w:p w14:paraId="3B1D528A" w14:textId="77777777" w:rsidR="00E64B28" w:rsidRPr="00E42CA7" w:rsidRDefault="00E64B28" w:rsidP="00DE68A7">
      <w:pPr>
        <w:pStyle w:val="Heading3"/>
      </w:pPr>
      <w:bookmarkStart w:id="834" w:name="_Toc264036477"/>
      <w:bookmarkStart w:id="835" w:name="_Toc274836576"/>
      <w:r w:rsidRPr="00882B93">
        <w:rPr>
          <w:noProof/>
        </w:rPr>
        <w:t>NTU602</w:t>
      </w:r>
      <w:r w:rsidRPr="00E42CA7">
        <w:t xml:space="preserve"> - </w:t>
      </w:r>
      <w:r w:rsidRPr="00882B93">
        <w:rPr>
          <w:noProof/>
        </w:rPr>
        <w:t>Troebelheidsmeting naar filterbandpers TRANSMITTER D</w:t>
      </w:r>
      <w:bookmarkEnd w:id="834"/>
      <w:bookmarkEnd w:id="835"/>
    </w:p>
    <w:p w14:paraId="3B1D528B" w14:textId="77777777" w:rsidR="00E64B28" w:rsidRPr="00D62DE3" w:rsidRDefault="00E64B28" w:rsidP="00DE68A7">
      <w:pPr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NTU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PB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A44F88" w:rsidRPr="00D92D58" w14:paraId="3B1D528F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8C" w14:textId="77777777" w:rsidR="00A44F88" w:rsidRPr="00D92D58" w:rsidRDefault="00A44F8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8D" w14:textId="77777777" w:rsidR="00A44F88" w:rsidRPr="00D92D58" w:rsidRDefault="00A44F8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8E" w14:textId="77777777" w:rsidR="00A44F88" w:rsidRPr="00D92D58" w:rsidRDefault="00A44F8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44F88" w:rsidRPr="00D92D58" w14:paraId="3B1D5293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90" w14:textId="77777777" w:rsidR="00A44F88" w:rsidRPr="00D92D58" w:rsidRDefault="00A44F8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91" w14:textId="77777777" w:rsidR="00A44F88" w:rsidRPr="00D92D58" w:rsidRDefault="00A44F88" w:rsidP="00DE68A7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92" w14:textId="77777777" w:rsidR="00A44F88" w:rsidRPr="00933C29" w:rsidRDefault="00A44F88" w:rsidP="00DE68A7">
            <w:pPr>
              <w:pStyle w:val="TableNormal0"/>
              <w:keepNext/>
              <w:rPr>
                <w:lang w:val="nl-NL"/>
              </w:rPr>
            </w:pPr>
          </w:p>
        </w:tc>
      </w:tr>
      <w:tr w:rsidR="00A44F88" w:rsidRPr="00D92D58" w14:paraId="3B1D5297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94" w14:textId="77777777" w:rsidR="00A44F88" w:rsidRPr="00D92D58" w:rsidRDefault="00A44F8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95" w14:textId="77777777" w:rsidR="00A44F88" w:rsidRPr="00D92D58" w:rsidRDefault="00A44F88" w:rsidP="00DE68A7">
            <w:pPr>
              <w:pStyle w:val="TableNormal0"/>
              <w:keepNext/>
            </w:pPr>
            <w:r>
              <w:t>10000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96" w14:textId="77777777" w:rsidR="00A44F88" w:rsidRPr="00933C29" w:rsidRDefault="00A44F88" w:rsidP="00DE68A7">
            <w:pPr>
              <w:pStyle w:val="TableNormal0"/>
              <w:keepNext/>
              <w:rPr>
                <w:lang w:val="nl-NL"/>
              </w:rPr>
            </w:pPr>
          </w:p>
        </w:tc>
      </w:tr>
      <w:tr w:rsidR="00A44F88" w:rsidRPr="00D92D58" w14:paraId="3B1D529B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98" w14:textId="77777777" w:rsidR="00A44F88" w:rsidRPr="00D92D58" w:rsidRDefault="00A44F8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99" w14:textId="77777777" w:rsidR="00A44F88" w:rsidRPr="00D92D58" w:rsidRDefault="00A44F88" w:rsidP="00DE68A7">
            <w:pPr>
              <w:pStyle w:val="TableNormal0"/>
              <w:keepNext/>
            </w:pPr>
            <w:r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9A" w14:textId="77777777" w:rsidR="00A44F88" w:rsidRPr="00933C29" w:rsidRDefault="00A44F88" w:rsidP="00DE68A7">
            <w:pPr>
              <w:pStyle w:val="TableNormal0"/>
              <w:keepNext/>
              <w:rPr>
                <w:lang w:val="nl-NL"/>
              </w:rPr>
            </w:pPr>
          </w:p>
        </w:tc>
      </w:tr>
      <w:tr w:rsidR="00A44F88" w:rsidRPr="00D92D58" w14:paraId="3B1D529F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9C" w14:textId="77777777" w:rsidR="00A44F88" w:rsidRPr="00D92D58" w:rsidRDefault="00A44F8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9D" w14:textId="77777777" w:rsidR="00A44F88" w:rsidRPr="00D92D58" w:rsidRDefault="00A44F88" w:rsidP="00DE68A7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9E" w14:textId="77777777" w:rsidR="00A44F88" w:rsidRPr="00D92D58" w:rsidRDefault="00A44F88" w:rsidP="00DE68A7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52A0" w14:textId="77777777" w:rsidR="00E64B28" w:rsidRPr="0077218A" w:rsidRDefault="00E64B28" w:rsidP="00DE68A7">
      <w:pPr>
        <w:rPr>
          <w:lang w:val="nl"/>
        </w:rPr>
      </w:pPr>
    </w:p>
    <w:p w14:paraId="3B1D52A1" w14:textId="77777777" w:rsidR="00E64B28" w:rsidRPr="00E42CA7" w:rsidRDefault="00E64B28" w:rsidP="00441D36">
      <w:pPr>
        <w:pStyle w:val="Heading3"/>
        <w:keepNext/>
      </w:pPr>
      <w:bookmarkStart w:id="836" w:name="_Toc264036478"/>
      <w:bookmarkStart w:id="837" w:name="_Toc274836577"/>
      <w:r w:rsidRPr="00882B93">
        <w:rPr>
          <w:noProof/>
        </w:rPr>
        <w:lastRenderedPageBreak/>
        <w:t>SC651</w:t>
      </w:r>
      <w:r w:rsidRPr="00E42CA7">
        <w:t xml:space="preserve"> - </w:t>
      </w:r>
      <w:r w:rsidRPr="00882B93">
        <w:rPr>
          <w:noProof/>
        </w:rPr>
        <w:t>Vijs dosering poeder polymeer</w:t>
      </w:r>
      <w:bookmarkEnd w:id="836"/>
      <w:bookmarkEnd w:id="837"/>
    </w:p>
    <w:p w14:paraId="3B1D52A2" w14:textId="77777777" w:rsidR="00E64B28" w:rsidRDefault="00E64B28" w:rsidP="00441D36">
      <w:pPr>
        <w:keepNext/>
        <w:rPr>
          <w:noProof/>
        </w:rPr>
      </w:pPr>
      <w:r w:rsidRPr="00E42CA7">
        <w:rPr>
          <w:rStyle w:val="Strong"/>
        </w:rPr>
        <w:t>Type:</w:t>
      </w:r>
      <w:r w:rsidR="005B7EE3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5B7EE3">
        <w:rPr>
          <w:noProof/>
          <w:lang w:val="nl"/>
        </w:rPr>
        <w:t xml:space="preserve"> </w:t>
      </w:r>
      <w:r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64B28" w:rsidRPr="00D92D58" w14:paraId="3B1D52A6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A3" w14:textId="77777777" w:rsidR="00E64B28" w:rsidRPr="00D92D58" w:rsidRDefault="00E64B28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A4" w14:textId="77777777" w:rsidR="00E64B28" w:rsidRPr="00D92D58" w:rsidRDefault="00A44F88" w:rsidP="00441D36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A5" w14:textId="77777777" w:rsidR="00E64B28" w:rsidRPr="00D92D58" w:rsidRDefault="00A44F88" w:rsidP="00441D36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E64B28" w:rsidRPr="00D92D58" w14:paraId="3B1D52AA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A7" w14:textId="77777777" w:rsidR="00E64B28" w:rsidRPr="00D92D58" w:rsidRDefault="00E64B28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A8" w14:textId="77777777" w:rsidR="00E64B28" w:rsidRPr="00D92D58" w:rsidRDefault="00F121BA" w:rsidP="00441D36">
            <w:pPr>
              <w:pStyle w:val="TableNormal0"/>
              <w:keepNext/>
            </w:pPr>
            <w:r>
              <w:t>Seq. PolymeerZeefbandpers:stap30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A9" w14:textId="77777777" w:rsidR="00E64B28" w:rsidRPr="00D92D58" w:rsidRDefault="00E64B28" w:rsidP="00441D36">
            <w:pPr>
              <w:pStyle w:val="TableNormal0"/>
              <w:keepNext/>
            </w:pPr>
          </w:p>
        </w:tc>
      </w:tr>
      <w:tr w:rsidR="00A60BA6" w:rsidRPr="00D92D58" w14:paraId="3B1D52AE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AB" w14:textId="77777777" w:rsidR="00A60BA6" w:rsidRPr="00D92D58" w:rsidRDefault="00A60BA6" w:rsidP="00441D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Motor stop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AC" w14:textId="77777777" w:rsidR="00A60BA6" w:rsidRPr="00D92D58" w:rsidRDefault="00A60BA6" w:rsidP="00441D36">
            <w:pPr>
              <w:pStyle w:val="TableNormal0"/>
              <w:keepNext/>
            </w:pPr>
            <w:r>
              <w:t>Seq. PolymeerZeefbandpers:stap40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AD" w14:textId="77777777" w:rsidR="00A60BA6" w:rsidRPr="00D92D58" w:rsidRDefault="00A60BA6" w:rsidP="00441D36">
            <w:pPr>
              <w:pStyle w:val="TableNormal0"/>
              <w:keepNext/>
            </w:pPr>
          </w:p>
        </w:tc>
      </w:tr>
      <w:tr w:rsidR="00A60BA6" w:rsidRPr="00D92D58" w14:paraId="3B1D52B2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AF" w14:textId="77777777" w:rsidR="00A60BA6" w:rsidRPr="00D92D58" w:rsidRDefault="00A60BA6" w:rsidP="00441D36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0" w14:textId="77777777" w:rsidR="00A60BA6" w:rsidRPr="00D92D58" w:rsidRDefault="00A60BA6" w:rsidP="00441D36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1" w14:textId="77777777" w:rsidR="00A60BA6" w:rsidRPr="00D92D58" w:rsidRDefault="00A60BA6" w:rsidP="00441D36">
            <w:pPr>
              <w:pStyle w:val="TableNormal0"/>
              <w:keepNext/>
            </w:pPr>
          </w:p>
        </w:tc>
      </w:tr>
      <w:tr w:rsidR="005B7EE3" w:rsidRPr="00D92D58" w14:paraId="3B1D52B6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3" w14:textId="77777777" w:rsidR="005B7EE3" w:rsidRPr="00D92D58" w:rsidRDefault="005B7EE3" w:rsidP="00441D36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4" w14:textId="77777777" w:rsidR="005B7EE3" w:rsidRPr="00D92D58" w:rsidRDefault="005B7EE3" w:rsidP="00441D36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5" w14:textId="77777777" w:rsidR="005B7EE3" w:rsidRPr="00D92D58" w:rsidRDefault="005B7EE3" w:rsidP="00441D36">
            <w:pPr>
              <w:pStyle w:val="TableNormal0"/>
              <w:keepNext/>
            </w:pPr>
          </w:p>
        </w:tc>
      </w:tr>
      <w:tr w:rsidR="005B7EE3" w:rsidRPr="00D92D58" w14:paraId="3B1D52BA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7" w14:textId="77777777" w:rsidR="005B7EE3" w:rsidRPr="00D92D58" w:rsidRDefault="005B7EE3" w:rsidP="00441D36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8" w14:textId="77777777" w:rsidR="005B7EE3" w:rsidRPr="00D92D58" w:rsidRDefault="005B7EE3" w:rsidP="00441D36">
            <w:pPr>
              <w:pStyle w:val="TableNormal0"/>
              <w:keepNext/>
            </w:pPr>
            <w:r>
              <w:t>C2.1.78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B9" w14:textId="77777777" w:rsidR="005B7EE3" w:rsidRPr="00D92D58" w:rsidRDefault="005B7EE3" w:rsidP="00441D36">
            <w:pPr>
              <w:pStyle w:val="TableNormal0"/>
              <w:keepNext/>
            </w:pPr>
          </w:p>
        </w:tc>
      </w:tr>
    </w:tbl>
    <w:p w14:paraId="3B1D52BB" w14:textId="77777777" w:rsidR="00E64B28" w:rsidRDefault="00E64B28" w:rsidP="00DE68A7"/>
    <w:p w14:paraId="3B1D52BC" w14:textId="77777777" w:rsidR="00E64B28" w:rsidRPr="00E42CA7" w:rsidRDefault="00E64B28" w:rsidP="00DE68A7">
      <w:pPr>
        <w:pStyle w:val="Heading3"/>
      </w:pPr>
      <w:bookmarkStart w:id="838" w:name="_Toc264036479"/>
      <w:bookmarkStart w:id="839" w:name="_Toc274836578"/>
      <w:r w:rsidRPr="00882B93">
        <w:rPr>
          <w:noProof/>
        </w:rPr>
        <w:t>SVA651</w:t>
      </w:r>
      <w:r w:rsidRPr="00E42CA7">
        <w:t xml:space="preserve"> - </w:t>
      </w:r>
      <w:r w:rsidRPr="00882B93">
        <w:rPr>
          <w:noProof/>
        </w:rPr>
        <w:t>Klep polymeer van aanmaakvat</w:t>
      </w:r>
      <w:bookmarkEnd w:id="838"/>
      <w:bookmarkEnd w:id="839"/>
    </w:p>
    <w:p w14:paraId="3B1D52BD" w14:textId="77777777" w:rsidR="00E64B28" w:rsidRDefault="00E64B28" w:rsidP="00DE68A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991023" w:rsidRPr="00D92D58" w14:paraId="3B1D52C1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BE" w14:textId="77777777" w:rsidR="00991023" w:rsidRPr="00D92D58" w:rsidRDefault="00991023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BF" w14:textId="77777777" w:rsidR="00991023" w:rsidRPr="00D92D58" w:rsidRDefault="00A44F88" w:rsidP="00DE68A7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C0" w14:textId="77777777" w:rsidR="00991023" w:rsidRPr="00D92D58" w:rsidRDefault="00A44F8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991023" w:rsidRPr="00D92D58" w14:paraId="3B1D52C5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C2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C3" w14:textId="77777777" w:rsidR="00991023" w:rsidRPr="00D92D58" w:rsidRDefault="001F332C" w:rsidP="00DE68A7">
            <w:pPr>
              <w:pStyle w:val="TableNormal0"/>
              <w:keepNext/>
            </w:pPr>
            <w:r>
              <w:t>Seq. filterbandpers:stap35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C4" w14:textId="77777777" w:rsidR="00991023" w:rsidRPr="00D92D58" w:rsidRDefault="00991023" w:rsidP="00DE68A7">
            <w:pPr>
              <w:pStyle w:val="TableNormal0"/>
              <w:keepNext/>
            </w:pPr>
          </w:p>
        </w:tc>
      </w:tr>
      <w:tr w:rsidR="00991023" w:rsidRPr="00D92D58" w14:paraId="3B1D52C9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6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7" w14:textId="089D65F9" w:rsidR="00991023" w:rsidRPr="00D92D58" w:rsidRDefault="00D67BE8" w:rsidP="00DE68A7">
            <w:pPr>
              <w:pStyle w:val="TableNormal0"/>
              <w:keepNext/>
            </w:pPr>
            <w:r>
              <w:t>SVA651 openen tot LT652.H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8" w14:textId="77777777" w:rsidR="00991023" w:rsidRPr="00D92D58" w:rsidRDefault="00991023" w:rsidP="00DE68A7">
            <w:pPr>
              <w:pStyle w:val="TableNormal0"/>
              <w:keepNext/>
            </w:pPr>
          </w:p>
        </w:tc>
      </w:tr>
      <w:tr w:rsidR="00AE5B3E" w:rsidRPr="00D92D58" w14:paraId="3B1D52CD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A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B" w14:textId="77777777" w:rsidR="00AE5B3E" w:rsidRPr="00D92D58" w:rsidRDefault="00AE5B3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C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2D1" w14:textId="77777777" w:rsidTr="00A44F88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E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CF" w14:textId="77777777" w:rsidR="00AE5B3E" w:rsidRPr="00D92D58" w:rsidRDefault="00AE5B3E" w:rsidP="00DE68A7">
            <w:pPr>
              <w:pStyle w:val="TableNormal0"/>
              <w:keepNext/>
            </w:pPr>
            <w:r>
              <w:t>C2.0.11.202.1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D0" w14:textId="77777777" w:rsidR="00AE5B3E" w:rsidRPr="00D92D58" w:rsidRDefault="00AE5B3E" w:rsidP="00DE68A7">
            <w:pPr>
              <w:pStyle w:val="TableNormal0"/>
              <w:keepNext/>
            </w:pPr>
          </w:p>
        </w:tc>
      </w:tr>
    </w:tbl>
    <w:p w14:paraId="3B1D52D2" w14:textId="77777777" w:rsidR="00E64B28" w:rsidRPr="0077218A" w:rsidRDefault="00E64B28" w:rsidP="00DE68A7">
      <w:pPr>
        <w:rPr>
          <w:lang w:val="nl"/>
        </w:rPr>
      </w:pPr>
    </w:p>
    <w:p w14:paraId="3B1D52D3" w14:textId="77777777" w:rsidR="00E64B28" w:rsidRPr="00E42CA7" w:rsidRDefault="00E64B28" w:rsidP="00DE68A7">
      <w:pPr>
        <w:pStyle w:val="Heading3"/>
      </w:pPr>
      <w:bookmarkStart w:id="840" w:name="_Toc264036480"/>
      <w:bookmarkStart w:id="841" w:name="_Toc274836579"/>
      <w:r w:rsidRPr="00882B93">
        <w:rPr>
          <w:noProof/>
        </w:rPr>
        <w:t>SVA652</w:t>
      </w:r>
      <w:r w:rsidRPr="00E42CA7">
        <w:t xml:space="preserve"> - </w:t>
      </w:r>
      <w:r w:rsidRPr="00882B93">
        <w:rPr>
          <w:noProof/>
        </w:rPr>
        <w:t>Klep water op leiding verdund polymeer</w:t>
      </w:r>
      <w:bookmarkEnd w:id="840"/>
      <w:bookmarkEnd w:id="841"/>
    </w:p>
    <w:p w14:paraId="3B1D52D4" w14:textId="77777777" w:rsidR="00E64B28" w:rsidRDefault="00E64B28" w:rsidP="00DE68A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991023" w:rsidRPr="00D92D58" w14:paraId="3B1D52D8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D5" w14:textId="77777777" w:rsidR="00991023" w:rsidRPr="00D92D58" w:rsidRDefault="00991023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D6" w14:textId="77777777" w:rsidR="00991023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D7" w14:textId="77777777" w:rsidR="00991023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991023" w:rsidRPr="00D92D58" w14:paraId="3B1D52DC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D9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DA" w14:textId="77777777" w:rsidR="00991023" w:rsidRPr="00D92D58" w:rsidRDefault="00991023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DB" w14:textId="77777777" w:rsidR="00991023" w:rsidRPr="00D92D58" w:rsidRDefault="00991023" w:rsidP="00DE68A7">
            <w:pPr>
              <w:pStyle w:val="TableNormal0"/>
              <w:keepNext/>
            </w:pPr>
          </w:p>
        </w:tc>
      </w:tr>
      <w:tr w:rsidR="00991023" w:rsidRPr="00D92D58" w14:paraId="3B1D52E0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DD" w14:textId="77777777" w:rsidR="00991023" w:rsidRPr="00D92D58" w:rsidRDefault="00991023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DE" w14:textId="77777777" w:rsidR="00991023" w:rsidRPr="00D92D58" w:rsidRDefault="00991023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DF" w14:textId="77777777" w:rsidR="00991023" w:rsidRPr="00D92D58" w:rsidRDefault="00991023" w:rsidP="00DE68A7">
            <w:pPr>
              <w:pStyle w:val="TableNormal0"/>
              <w:keepNext/>
            </w:pPr>
          </w:p>
        </w:tc>
      </w:tr>
      <w:tr w:rsidR="00AE5B3E" w:rsidRPr="00D92D58" w14:paraId="3B1D52E4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E1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E2" w14:textId="77777777" w:rsidR="00AE5B3E" w:rsidRPr="00D92D58" w:rsidRDefault="00AE5B3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E3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2E8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E5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E6" w14:textId="77777777" w:rsidR="00AE5B3E" w:rsidRPr="00D92D58" w:rsidRDefault="00AE5B3E" w:rsidP="00DE68A7">
            <w:pPr>
              <w:pStyle w:val="TableNormal0"/>
              <w:keepNext/>
            </w:pPr>
            <w:r>
              <w:t>C2.0.11.202.2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E7" w14:textId="77777777" w:rsidR="00AE5B3E" w:rsidRPr="00D92D58" w:rsidRDefault="00AE5B3E" w:rsidP="00DE68A7">
            <w:pPr>
              <w:pStyle w:val="TableNormal0"/>
              <w:keepNext/>
            </w:pPr>
          </w:p>
        </w:tc>
      </w:tr>
    </w:tbl>
    <w:p w14:paraId="3B1D52E9" w14:textId="77777777" w:rsidR="00E64B28" w:rsidRPr="0077218A" w:rsidRDefault="00E64B28" w:rsidP="00DE68A7">
      <w:pPr>
        <w:rPr>
          <w:lang w:val="nl"/>
        </w:rPr>
      </w:pPr>
    </w:p>
    <w:p w14:paraId="3B1D52EA" w14:textId="77777777" w:rsidR="00AE5B3E" w:rsidRPr="00E42CA7" w:rsidRDefault="00AE5B3E" w:rsidP="00DE68A7">
      <w:pPr>
        <w:pStyle w:val="Heading3"/>
      </w:pPr>
      <w:bookmarkStart w:id="842" w:name="_Toc274836580"/>
      <w:bookmarkStart w:id="843" w:name="_Toc264036481"/>
      <w:r>
        <w:rPr>
          <w:noProof/>
        </w:rPr>
        <w:t>SVA653</w:t>
      </w:r>
      <w:r w:rsidRPr="00E42CA7">
        <w:t xml:space="preserve"> </w:t>
      </w:r>
      <w:r>
        <w:t>–</w:t>
      </w:r>
      <w:r w:rsidRPr="00E42CA7">
        <w:t xml:space="preserve"> </w:t>
      </w:r>
      <w:r>
        <w:rPr>
          <w:noProof/>
        </w:rPr>
        <w:t>Ontluchting vetventiel smering FP</w:t>
      </w:r>
      <w:bookmarkEnd w:id="842"/>
    </w:p>
    <w:p w14:paraId="3B1D52EB" w14:textId="77777777" w:rsidR="00AE5B3E" w:rsidRDefault="00AE5B3E" w:rsidP="00DE68A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AE5B3E" w:rsidRPr="00D92D58" w14:paraId="3B1D52EF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EC" w14:textId="77777777" w:rsidR="00AE5B3E" w:rsidRPr="00D92D58" w:rsidRDefault="00AE5B3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ED" w14:textId="77777777" w:rsidR="00AE5B3E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2EE" w14:textId="77777777" w:rsidR="00AE5B3E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E5B3E" w:rsidRPr="00D92D58" w14:paraId="3B1D52F3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F0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F1" w14:textId="77777777" w:rsidR="00AE5B3E" w:rsidRPr="00D92D58" w:rsidRDefault="00AE5B3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2F2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2F7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4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5" w14:textId="77777777" w:rsidR="00AE5B3E" w:rsidRPr="00D92D58" w:rsidRDefault="00AE5B3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6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2FB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8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9" w14:textId="77777777" w:rsidR="00AE5B3E" w:rsidRPr="00D92D58" w:rsidRDefault="00AE5B3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A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2FF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C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D" w14:textId="77777777" w:rsidR="00AE5B3E" w:rsidRPr="00D92D58" w:rsidRDefault="00AE5B3E" w:rsidP="00DE68A7">
            <w:pPr>
              <w:pStyle w:val="TableNormal0"/>
              <w:keepNext/>
            </w:pPr>
            <w:r>
              <w:t>C2.0.11.202.3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2FE" w14:textId="77777777" w:rsidR="00AE5B3E" w:rsidRPr="00D92D58" w:rsidRDefault="00AE5B3E" w:rsidP="00DE68A7">
            <w:pPr>
              <w:pStyle w:val="TableNormal0"/>
              <w:keepNext/>
            </w:pPr>
          </w:p>
        </w:tc>
      </w:tr>
    </w:tbl>
    <w:p w14:paraId="3B1D5300" w14:textId="77777777" w:rsidR="00AE5B3E" w:rsidRPr="00AE5B3E" w:rsidRDefault="00AE5B3E" w:rsidP="00DE68A7"/>
    <w:p w14:paraId="3B1D5301" w14:textId="77777777" w:rsidR="00AE5B3E" w:rsidRPr="00E42CA7" w:rsidRDefault="00AE5B3E" w:rsidP="00DE68A7">
      <w:pPr>
        <w:pStyle w:val="Heading3"/>
      </w:pPr>
      <w:bookmarkStart w:id="844" w:name="_Toc274836581"/>
      <w:r>
        <w:rPr>
          <w:noProof/>
        </w:rPr>
        <w:t>SVA654 – Vetpomp smering FP</w:t>
      </w:r>
      <w:bookmarkEnd w:id="844"/>
    </w:p>
    <w:p w14:paraId="3B1D5302" w14:textId="77777777" w:rsidR="00AE5B3E" w:rsidRDefault="00AE5B3E" w:rsidP="00DE68A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AE5B3E" w:rsidRPr="00D92D58" w14:paraId="3B1D5306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03" w14:textId="77777777" w:rsidR="00AE5B3E" w:rsidRPr="00D92D58" w:rsidRDefault="00AE5B3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04" w14:textId="77777777" w:rsidR="00AE5B3E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05" w14:textId="77777777" w:rsidR="00AE5B3E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AE5B3E" w:rsidRPr="00D92D58" w14:paraId="3B1D530A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07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08" w14:textId="77777777" w:rsidR="00AE5B3E" w:rsidRPr="00D92D58" w:rsidRDefault="00AE5B3E" w:rsidP="00DE68A7">
            <w:pPr>
              <w:pStyle w:val="TableNormal0"/>
              <w:keepNext/>
            </w:pPr>
            <w:r>
              <w:t>Seq. filterbandpers:stap25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09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30E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0B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0C" w14:textId="77777777" w:rsidR="00AE5B3E" w:rsidRPr="00D92D58" w:rsidRDefault="00AE5B3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0D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312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0F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10" w14:textId="77777777" w:rsidR="00AE5B3E" w:rsidRPr="00D92D58" w:rsidRDefault="00AE5B3E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11" w14:textId="77777777" w:rsidR="00AE5B3E" w:rsidRPr="00D92D58" w:rsidRDefault="00AE5B3E" w:rsidP="00DE68A7">
            <w:pPr>
              <w:pStyle w:val="TableNormal0"/>
              <w:keepNext/>
            </w:pPr>
          </w:p>
        </w:tc>
      </w:tr>
      <w:tr w:rsidR="00AE5B3E" w:rsidRPr="00D92D58" w14:paraId="3B1D5316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13" w14:textId="77777777" w:rsidR="00AE5B3E" w:rsidRPr="00D92D58" w:rsidRDefault="00AE5B3E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DO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14" w14:textId="77777777" w:rsidR="00AE5B3E" w:rsidRPr="00D92D58" w:rsidRDefault="00AE5B3E" w:rsidP="00DE68A7">
            <w:pPr>
              <w:pStyle w:val="TableNormal0"/>
              <w:keepNext/>
            </w:pPr>
            <w:r>
              <w:t>C2.0.11.202.4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15" w14:textId="77777777" w:rsidR="00AE5B3E" w:rsidRPr="00D92D58" w:rsidRDefault="00AE5B3E" w:rsidP="00DE68A7">
            <w:pPr>
              <w:pStyle w:val="TableNormal0"/>
              <w:keepNext/>
            </w:pPr>
          </w:p>
        </w:tc>
      </w:tr>
    </w:tbl>
    <w:p w14:paraId="3B1D5317" w14:textId="77777777" w:rsidR="00AE5B3E" w:rsidRPr="00AE5B3E" w:rsidRDefault="00AE5B3E" w:rsidP="00DE68A7">
      <w:pPr>
        <w:rPr>
          <w:lang w:val="nl"/>
        </w:rPr>
      </w:pPr>
    </w:p>
    <w:p w14:paraId="3B1D5318" w14:textId="77777777" w:rsidR="001F332C" w:rsidRPr="00E42CA7" w:rsidRDefault="001F332C" w:rsidP="00DE68A7">
      <w:pPr>
        <w:pStyle w:val="Heading3"/>
      </w:pPr>
      <w:bookmarkStart w:id="845" w:name="_Toc274836582"/>
      <w:r>
        <w:rPr>
          <w:noProof/>
        </w:rPr>
        <w:t>SVA655</w:t>
      </w:r>
      <w:r w:rsidRPr="00E42CA7">
        <w:t xml:space="preserve"> - </w:t>
      </w:r>
      <w:r>
        <w:rPr>
          <w:noProof/>
        </w:rPr>
        <w:t>Spoelklep</w:t>
      </w:r>
      <w:bookmarkEnd w:id="845"/>
    </w:p>
    <w:p w14:paraId="3B1D5319" w14:textId="77777777" w:rsidR="006F2C97" w:rsidRDefault="001F332C" w:rsidP="00DE68A7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</w:t>
      </w:r>
      <w:r w:rsidR="006F2C97">
        <w:rPr>
          <w:lang w:val="nl"/>
        </w:rPr>
        <w:t>–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1F332C" w:rsidRPr="00D92D58" w14:paraId="3B1D531D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1A" w14:textId="77777777" w:rsidR="001F332C" w:rsidRPr="00D92D58" w:rsidRDefault="001F332C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1B" w14:textId="77777777" w:rsidR="001F332C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1C" w14:textId="77777777" w:rsidR="001F332C" w:rsidRPr="00D92D58" w:rsidRDefault="0070243E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1F332C" w:rsidRPr="00D92D58" w14:paraId="3B1D5321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1E" w14:textId="77777777" w:rsidR="001F332C" w:rsidRPr="00D92D58" w:rsidRDefault="001F332C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1F" w14:textId="77777777" w:rsidR="001F332C" w:rsidRPr="00D92D58" w:rsidRDefault="001F332C" w:rsidP="00DE68A7">
            <w:pPr>
              <w:pStyle w:val="TableNormal0"/>
              <w:keepNext/>
            </w:pPr>
            <w:r>
              <w:t>Seq. filterbandpers:stap50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20" w14:textId="77777777" w:rsidR="001F332C" w:rsidRPr="00D92D58" w:rsidRDefault="001F332C" w:rsidP="00DE68A7">
            <w:pPr>
              <w:pStyle w:val="TableNormal0"/>
              <w:keepNext/>
            </w:pPr>
          </w:p>
        </w:tc>
      </w:tr>
      <w:tr w:rsidR="001F332C" w:rsidRPr="00D92D58" w14:paraId="3B1D5325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2" w14:textId="77777777" w:rsidR="001F332C" w:rsidRPr="00D92D58" w:rsidRDefault="001F332C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3" w14:textId="77777777" w:rsidR="001F332C" w:rsidRPr="00D92D58" w:rsidRDefault="001F332C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4" w14:textId="77777777" w:rsidR="001F332C" w:rsidRPr="00D92D58" w:rsidRDefault="001F332C" w:rsidP="00DE68A7">
            <w:pPr>
              <w:pStyle w:val="TableNormal0"/>
              <w:keepNext/>
            </w:pPr>
          </w:p>
        </w:tc>
      </w:tr>
      <w:tr w:rsidR="00A44F88" w:rsidRPr="00D92D58" w14:paraId="3B1D5329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6" w14:textId="77777777" w:rsidR="00A44F88" w:rsidRPr="00D92D58" w:rsidRDefault="00A44F88" w:rsidP="00DE68A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7" w14:textId="77777777" w:rsidR="00A44F88" w:rsidRPr="00D92D58" w:rsidRDefault="00A44F88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8" w14:textId="77777777" w:rsidR="00A44F88" w:rsidRPr="00D92D58" w:rsidRDefault="00A44F88" w:rsidP="00DE68A7">
            <w:pPr>
              <w:pStyle w:val="TableNormal0"/>
              <w:keepNext/>
            </w:pPr>
          </w:p>
        </w:tc>
      </w:tr>
      <w:tr w:rsidR="00A44F88" w:rsidRPr="00D92D58" w14:paraId="3B1D532D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A" w14:textId="77777777" w:rsidR="00A44F88" w:rsidRPr="00D92D58" w:rsidRDefault="00A44F88" w:rsidP="00DE68A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B" w14:textId="77777777" w:rsidR="00A44F88" w:rsidRPr="00D92D58" w:rsidRDefault="00A44F88" w:rsidP="00DE68A7">
            <w:pPr>
              <w:pStyle w:val="TableNormal0"/>
              <w:keepNext/>
            </w:pPr>
            <w:r>
              <w:t>C2.3.61 pos11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2C" w14:textId="77777777" w:rsidR="00A44F88" w:rsidRPr="00D92D58" w:rsidRDefault="00A44F88" w:rsidP="00DE68A7">
            <w:pPr>
              <w:pStyle w:val="TableNormal0"/>
              <w:keepNext/>
            </w:pPr>
          </w:p>
        </w:tc>
      </w:tr>
    </w:tbl>
    <w:p w14:paraId="3B1D532E" w14:textId="77777777" w:rsidR="001F332C" w:rsidRPr="000131F0" w:rsidRDefault="001F332C" w:rsidP="00DE68A7"/>
    <w:p w14:paraId="3B1D532F" w14:textId="77777777" w:rsidR="00E64B28" w:rsidRPr="00E42CA7" w:rsidRDefault="00E64B28" w:rsidP="00DE68A7">
      <w:pPr>
        <w:pStyle w:val="Heading3"/>
      </w:pPr>
      <w:bookmarkStart w:id="846" w:name="_Toc274836583"/>
      <w:r w:rsidRPr="00882B93">
        <w:rPr>
          <w:noProof/>
        </w:rPr>
        <w:t>WPU651</w:t>
      </w:r>
      <w:r w:rsidRPr="00E42CA7">
        <w:t xml:space="preserve"> - </w:t>
      </w:r>
      <w:r w:rsidRPr="00882B93">
        <w:rPr>
          <w:noProof/>
        </w:rPr>
        <w:t>Hoge druk spoelpomp zeefbandpers</w:t>
      </w:r>
      <w:bookmarkEnd w:id="843"/>
      <w:bookmarkEnd w:id="846"/>
    </w:p>
    <w:p w14:paraId="3B1D5330" w14:textId="77777777" w:rsidR="00E64B28" w:rsidRDefault="00E64B28" w:rsidP="00DE68A7">
      <w:pPr>
        <w:keepNext/>
        <w:rPr>
          <w:lang w:val="nl"/>
        </w:rPr>
      </w:pPr>
      <w:r w:rsidRPr="00E42CA7">
        <w:rPr>
          <w:rStyle w:val="Strong"/>
        </w:rPr>
        <w:lastRenderedPageBreak/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331" w14:textId="77777777" w:rsidR="00E64B28" w:rsidRDefault="00E64B28" w:rsidP="00DE68A7">
      <w:pPr>
        <w:keepNext/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75</w:t>
      </w:r>
      <w:r>
        <w:tab/>
        <w:t xml:space="preserve">Type: </w:t>
      </w:r>
      <w:r>
        <w:rPr>
          <w:noProof/>
        </w:rPr>
        <w:t>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E64B28" w:rsidRPr="00D92D58" w14:paraId="3B1D5335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32" w14:textId="77777777" w:rsidR="00E64B28" w:rsidRPr="00D92D58" w:rsidRDefault="00E64B2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33" w14:textId="77777777" w:rsidR="00E64B28" w:rsidRPr="00D92D58" w:rsidRDefault="00E64B28" w:rsidP="00DE68A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34" w14:textId="77777777" w:rsidR="00E64B28" w:rsidRPr="00D92D58" w:rsidRDefault="00E64B28" w:rsidP="00DE68A7">
            <w:pPr>
              <w:keepNext/>
              <w:rPr>
                <w:b/>
                <w:bCs/>
                <w:lang w:val="nl"/>
              </w:rPr>
            </w:pPr>
          </w:p>
        </w:tc>
      </w:tr>
      <w:tr w:rsidR="00E64B28" w:rsidRPr="00D92D58" w14:paraId="3B1D5339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36" w14:textId="77777777" w:rsidR="00E64B28" w:rsidRPr="00D92D58" w:rsidRDefault="00E64B2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37" w14:textId="77777777" w:rsidR="00E64B28" w:rsidRPr="00D92D58" w:rsidRDefault="001F332C" w:rsidP="00DE68A7">
            <w:pPr>
              <w:pStyle w:val="TableNormal0"/>
              <w:keepNext/>
            </w:pPr>
            <w:r>
              <w:t>Seq. filterbandpers:stap55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38" w14:textId="77777777" w:rsidR="00E64B28" w:rsidRPr="00D92D58" w:rsidRDefault="00E64B28" w:rsidP="00DE68A7">
            <w:pPr>
              <w:pStyle w:val="TableNormal0"/>
              <w:keepNext/>
            </w:pPr>
          </w:p>
        </w:tc>
      </w:tr>
      <w:tr w:rsidR="00E64B28" w:rsidRPr="00D92D58" w14:paraId="3B1D533D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3A" w14:textId="77777777" w:rsidR="00E64B28" w:rsidRPr="00D92D58" w:rsidRDefault="00E64B28" w:rsidP="00DE68A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3B" w14:textId="77777777" w:rsidR="00E64B28" w:rsidRPr="00D92D58" w:rsidRDefault="00E64B28" w:rsidP="00DE68A7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3C" w14:textId="77777777" w:rsidR="00E64B28" w:rsidRPr="00D92D58" w:rsidRDefault="00E64B28" w:rsidP="00DE68A7">
            <w:pPr>
              <w:pStyle w:val="TableNormal0"/>
              <w:keepNext/>
            </w:pPr>
          </w:p>
        </w:tc>
      </w:tr>
    </w:tbl>
    <w:p w14:paraId="3B1D533E" w14:textId="77777777" w:rsidR="00E64B28" w:rsidRDefault="00E64B28" w:rsidP="00DE68A7"/>
    <w:p w14:paraId="3B1D533F" w14:textId="77777777" w:rsidR="009F41BC" w:rsidRPr="00E42CA7" w:rsidRDefault="009F41BC" w:rsidP="00DE68A7">
      <w:pPr>
        <w:pStyle w:val="Heading3"/>
      </w:pPr>
      <w:bookmarkStart w:id="847" w:name="_Toc274836584"/>
      <w:r>
        <w:rPr>
          <w:noProof/>
        </w:rPr>
        <w:t>NSFP_OK – Noodstop filterpers OK</w:t>
      </w:r>
      <w:bookmarkEnd w:id="847"/>
    </w:p>
    <w:p w14:paraId="3B1D5340" w14:textId="77777777" w:rsidR="009F41BC" w:rsidRDefault="009F41BC" w:rsidP="009F41BC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70243E" w:rsidRPr="00D92D58" w14:paraId="3B1D5344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41" w14:textId="77777777" w:rsidR="0070243E" w:rsidRPr="00D92D58" w:rsidRDefault="0070243E" w:rsidP="009F41BC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42" w14:textId="77777777" w:rsidR="0070243E" w:rsidRPr="00D92D58" w:rsidRDefault="0070243E" w:rsidP="009F41BC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43" w14:textId="77777777" w:rsidR="0070243E" w:rsidRPr="00D92D58" w:rsidRDefault="0070243E" w:rsidP="009F41BC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70243E" w:rsidRPr="00D92D58" w14:paraId="3B1D5348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45" w14:textId="77777777" w:rsidR="0070243E" w:rsidRPr="00D92D58" w:rsidRDefault="0070243E" w:rsidP="009F41BC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46" w14:textId="77777777" w:rsidR="0070243E" w:rsidRPr="00D92D58" w:rsidRDefault="0070243E" w:rsidP="009F41BC">
            <w:pPr>
              <w:pStyle w:val="TableNormal0"/>
            </w:pPr>
            <w:r>
              <w:t>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47" w14:textId="77777777" w:rsidR="0070243E" w:rsidRPr="00D92D58" w:rsidRDefault="0070243E" w:rsidP="009F41BC">
            <w:pPr>
              <w:pStyle w:val="TableNormal0"/>
            </w:pPr>
          </w:p>
        </w:tc>
      </w:tr>
      <w:tr w:rsidR="0070243E" w:rsidRPr="00D92D58" w14:paraId="3B1D534C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49" w14:textId="77777777" w:rsidR="0070243E" w:rsidRPr="00D92D58" w:rsidRDefault="0070243E" w:rsidP="009F41BC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4A" w14:textId="77777777" w:rsidR="0070243E" w:rsidRPr="00D92D58" w:rsidRDefault="0070243E" w:rsidP="009F41BC">
            <w:pPr>
              <w:pStyle w:val="TableNormal0"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4B" w14:textId="77777777" w:rsidR="0070243E" w:rsidRPr="00D92D58" w:rsidRDefault="0070243E" w:rsidP="009F41BC">
            <w:pPr>
              <w:pStyle w:val="TableNormal0"/>
            </w:pPr>
          </w:p>
        </w:tc>
      </w:tr>
      <w:tr w:rsidR="0070243E" w:rsidRPr="00D92D58" w14:paraId="3B1D5350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4D" w14:textId="77777777" w:rsidR="0070243E" w:rsidRPr="00D92D58" w:rsidRDefault="0070243E" w:rsidP="009F41BC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4E" w14:textId="77777777" w:rsidR="0070243E" w:rsidRPr="00D92D58" w:rsidRDefault="0070243E" w:rsidP="009F41BC">
            <w:pPr>
              <w:pStyle w:val="TableNormal0"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4F" w14:textId="77777777" w:rsidR="0070243E" w:rsidRPr="00D92D58" w:rsidRDefault="0070243E" w:rsidP="009F41BC">
            <w:pPr>
              <w:pStyle w:val="TableNormal0"/>
            </w:pPr>
          </w:p>
        </w:tc>
      </w:tr>
      <w:tr w:rsidR="0070243E" w:rsidRPr="00D92D58" w14:paraId="3B1D5354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51" w14:textId="77777777" w:rsidR="0070243E" w:rsidRPr="00D92D58" w:rsidRDefault="0070243E" w:rsidP="009F41BC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52" w14:textId="77777777" w:rsidR="0070243E" w:rsidRPr="00D92D58" w:rsidRDefault="0070243E" w:rsidP="009F41BC">
            <w:pPr>
              <w:pStyle w:val="TableNormal0"/>
            </w:pPr>
            <w:r>
              <w:t>C1.0.11.101.8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53" w14:textId="77777777" w:rsidR="0070243E" w:rsidRPr="00D92D58" w:rsidRDefault="0070243E" w:rsidP="009F41BC">
            <w:pPr>
              <w:pStyle w:val="TableNormal0"/>
            </w:pPr>
          </w:p>
        </w:tc>
      </w:tr>
    </w:tbl>
    <w:p w14:paraId="3B1D5355" w14:textId="77777777" w:rsidR="009F41BC" w:rsidRDefault="009F41BC" w:rsidP="00E64B28"/>
    <w:p w14:paraId="3B1D5356" w14:textId="77777777" w:rsidR="0030703C" w:rsidRDefault="0030703C" w:rsidP="0030703C">
      <w:pPr>
        <w:pStyle w:val="Heading2"/>
      </w:pPr>
      <w:bookmarkStart w:id="848" w:name="_Toc274836585"/>
      <w:r>
        <w:t>Proceswater</w:t>
      </w:r>
      <w:bookmarkEnd w:id="848"/>
    </w:p>
    <w:p w14:paraId="3B1D5357" w14:textId="77777777" w:rsidR="0030703C" w:rsidRPr="00E42CA7" w:rsidRDefault="0030703C" w:rsidP="0030703C">
      <w:pPr>
        <w:pStyle w:val="Heading3"/>
      </w:pPr>
      <w:bookmarkStart w:id="849" w:name="_Toc264036575"/>
      <w:bookmarkStart w:id="850" w:name="_Toc274836586"/>
      <w:r w:rsidRPr="00882B93">
        <w:rPr>
          <w:noProof/>
        </w:rPr>
        <w:t>FT607</w:t>
      </w:r>
      <w:r w:rsidRPr="00E42CA7">
        <w:t xml:space="preserve"> - </w:t>
      </w:r>
      <w:r w:rsidRPr="00882B93">
        <w:rPr>
          <w:noProof/>
        </w:rPr>
        <w:t>Debietmeter Lozingswater</w:t>
      </w:r>
      <w:bookmarkEnd w:id="849"/>
      <w:bookmarkEnd w:id="850"/>
    </w:p>
    <w:p w14:paraId="3B1D5358" w14:textId="77777777" w:rsidR="0030703C" w:rsidRPr="00324013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38"/>
        <w:gridCol w:w="1147"/>
        <w:gridCol w:w="5822"/>
        <w:gridCol w:w="1077"/>
      </w:tblGrid>
      <w:tr w:rsidR="0030703C" w:rsidRPr="00D92D58" w14:paraId="3B1D535D" w14:textId="77777777" w:rsidTr="0030703C">
        <w:tc>
          <w:tcPr>
            <w:tcW w:w="193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59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14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5A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5B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5C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</w:p>
        </w:tc>
      </w:tr>
      <w:tr w:rsidR="0030703C" w:rsidRPr="00D92D58" w14:paraId="3B1D5362" w14:textId="77777777" w:rsidTr="0030703C">
        <w:tc>
          <w:tcPr>
            <w:tcW w:w="19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5E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1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5F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60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61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367" w14:textId="77777777" w:rsidTr="0030703C">
        <w:tc>
          <w:tcPr>
            <w:tcW w:w="19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63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1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64" w14:textId="77777777" w:rsidR="0030703C" w:rsidRPr="00D92D58" w:rsidRDefault="0030703C" w:rsidP="0030703C">
            <w:pPr>
              <w:pStyle w:val="TableNormal0"/>
              <w:keepNext/>
            </w:pPr>
            <w:r>
              <w:t>150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65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66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36C" w14:textId="77777777" w:rsidTr="0030703C">
        <w:tc>
          <w:tcPr>
            <w:tcW w:w="19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68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1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69" w14:textId="77777777" w:rsidR="0030703C" w:rsidRPr="00D92D58" w:rsidRDefault="0030703C" w:rsidP="0030703C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6A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6B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371" w14:textId="77777777" w:rsidTr="0030703C">
        <w:tc>
          <w:tcPr>
            <w:tcW w:w="19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6D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1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6E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6F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0" w14:textId="77777777" w:rsidR="0030703C" w:rsidRPr="00D92D58" w:rsidRDefault="0030703C" w:rsidP="0030703C">
            <w:pPr>
              <w:keepNext/>
            </w:pPr>
          </w:p>
        </w:tc>
      </w:tr>
      <w:tr w:rsidR="0030703C" w:rsidRPr="00D92D58" w14:paraId="3B1D5376" w14:textId="77777777" w:rsidTr="0030703C">
        <w:tc>
          <w:tcPr>
            <w:tcW w:w="19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2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1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3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4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5" w14:textId="77777777" w:rsidR="0030703C" w:rsidRPr="00D92D58" w:rsidRDefault="0030703C" w:rsidP="0030703C">
            <w:pPr>
              <w:keepNext/>
            </w:pPr>
          </w:p>
        </w:tc>
      </w:tr>
      <w:tr w:rsidR="0030703C" w:rsidRPr="00D92D58" w14:paraId="3B1D537B" w14:textId="77777777" w:rsidTr="0030703C">
        <w:tc>
          <w:tcPr>
            <w:tcW w:w="19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7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11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8" w14:textId="77777777" w:rsidR="0030703C" w:rsidRPr="00D92D58" w:rsidRDefault="0030703C" w:rsidP="0030703C">
            <w:pPr>
              <w:pStyle w:val="TableNormal0"/>
              <w:keepNext/>
            </w:pPr>
            <w:r>
              <w:t>C1.1.10.6.8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9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7A" w14:textId="77777777" w:rsidR="0030703C" w:rsidRPr="00D92D58" w:rsidRDefault="0030703C" w:rsidP="0030703C">
            <w:pPr>
              <w:keepNext/>
            </w:pPr>
          </w:p>
        </w:tc>
      </w:tr>
    </w:tbl>
    <w:p w14:paraId="3B1D537D" w14:textId="77777777" w:rsidR="0030703C" w:rsidRPr="0077218A" w:rsidRDefault="0030703C" w:rsidP="0030703C">
      <w:pPr>
        <w:rPr>
          <w:lang w:val="nl"/>
        </w:rPr>
      </w:pPr>
    </w:p>
    <w:p w14:paraId="3B1D537E" w14:textId="77777777" w:rsidR="0030703C" w:rsidRPr="001E43EC" w:rsidRDefault="0030703C" w:rsidP="0030703C">
      <w:pPr>
        <w:pStyle w:val="Heading3"/>
        <w:keepNext/>
      </w:pPr>
      <w:bookmarkStart w:id="851" w:name="_Toc274836587"/>
      <w:r>
        <w:t>Regeling PT601 – PIC601 – WPU601</w:t>
      </w:r>
      <w:bookmarkEnd w:id="851"/>
    </w:p>
    <w:p w14:paraId="3B1D537F" w14:textId="77777777" w:rsidR="0030703C" w:rsidRPr="00E42CA7" w:rsidRDefault="0030703C" w:rsidP="0030703C">
      <w:pPr>
        <w:pStyle w:val="Heading4"/>
      </w:pPr>
      <w:bookmarkStart w:id="852" w:name="_Toc264036567"/>
      <w:bookmarkStart w:id="853" w:name="_Toc274836588"/>
      <w:bookmarkStart w:id="854" w:name="_Toc264036486"/>
      <w:r w:rsidRPr="00882B93">
        <w:rPr>
          <w:noProof/>
        </w:rPr>
        <w:t>PT601</w:t>
      </w:r>
      <w:r w:rsidRPr="00E42CA7">
        <w:t xml:space="preserve"> - </w:t>
      </w:r>
      <w:r w:rsidRPr="00882B93">
        <w:rPr>
          <w:noProof/>
        </w:rPr>
        <w:t>Druk LD-Water na pomp WPU601</w:t>
      </w:r>
      <w:bookmarkEnd w:id="852"/>
      <w:bookmarkEnd w:id="853"/>
    </w:p>
    <w:p w14:paraId="3B1D5380" w14:textId="77777777" w:rsidR="0030703C" w:rsidRPr="00D62DE3" w:rsidRDefault="0030703C" w:rsidP="0030703C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 w:rsidRPr="00D62DE3">
        <w:rPr>
          <w:noProof/>
          <w:lang w:val="en-US"/>
        </w:rPr>
        <w:t>Druk</w:t>
      </w:r>
      <w:r w:rsidRPr="00D62DE3">
        <w:rPr>
          <w:lang w:val="en-US"/>
        </w:rPr>
        <w:t xml:space="preserve"> - </w:t>
      </w:r>
      <w:r w:rsidRPr="00D62DE3">
        <w:rPr>
          <w:noProof/>
          <w:lang w:val="en-US"/>
        </w:rPr>
        <w:t>AI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30703C" w:rsidRPr="00D92D58" w14:paraId="3B1D5384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81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82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83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0703C" w:rsidRPr="00D92D58" w14:paraId="3B1D5388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85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86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87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</w:tr>
      <w:tr w:rsidR="0030703C" w:rsidRPr="00D92D58" w14:paraId="3B1D538C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89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8A" w14:textId="77777777" w:rsidR="0030703C" w:rsidRPr="00D92D58" w:rsidRDefault="0030703C" w:rsidP="0030703C">
            <w:pPr>
              <w:pStyle w:val="TableNormal0"/>
              <w:keepNext/>
            </w:pPr>
            <w:r>
              <w:t>5 bar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8B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</w:tr>
      <w:tr w:rsidR="0030703C" w:rsidRPr="00D92D58" w14:paraId="3B1D5390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8D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8E" w14:textId="77777777" w:rsidR="0030703C" w:rsidRPr="00D92D58" w:rsidRDefault="0030703C" w:rsidP="0030703C">
            <w:pPr>
              <w:pStyle w:val="TableNormal0"/>
              <w:keepNext/>
            </w:pPr>
            <w:r>
              <w:t>0 bar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8F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</w:tr>
      <w:tr w:rsidR="0030703C" w:rsidRPr="00D92D58" w14:paraId="3B1D5394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91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92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93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</w:tr>
    </w:tbl>
    <w:p w14:paraId="3B1D5395" w14:textId="77777777" w:rsidR="0030703C" w:rsidRPr="001B683B" w:rsidRDefault="0030703C" w:rsidP="0030703C"/>
    <w:p w14:paraId="3B1D5396" w14:textId="77777777" w:rsidR="0030703C" w:rsidRPr="00E42CA7" w:rsidRDefault="0030703C" w:rsidP="0030703C">
      <w:pPr>
        <w:pStyle w:val="Heading4"/>
      </w:pPr>
      <w:bookmarkStart w:id="855" w:name="_Toc274836589"/>
      <w:r w:rsidRPr="00882B93">
        <w:rPr>
          <w:noProof/>
        </w:rPr>
        <w:t>PIC601</w:t>
      </w:r>
      <w:r w:rsidRPr="00E42CA7">
        <w:t xml:space="preserve"> - </w:t>
      </w:r>
      <w:r w:rsidRPr="00882B93">
        <w:rPr>
          <w:noProof/>
        </w:rPr>
        <w:t>Drukregeling LD-water</w:t>
      </w:r>
      <w:bookmarkEnd w:id="855"/>
    </w:p>
    <w:p w14:paraId="3B1D5397" w14:textId="77777777" w:rsidR="0030703C" w:rsidRDefault="0030703C" w:rsidP="0030703C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22"/>
      </w:tblGrid>
      <w:tr w:rsidR="0030703C" w:rsidRPr="00D92D58" w14:paraId="3B1D539B" w14:textId="77777777" w:rsidTr="0030703C">
        <w:trPr>
          <w:tblHeader/>
        </w:trPr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98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99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39A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</w:p>
        </w:tc>
      </w:tr>
      <w:tr w:rsidR="0030703C" w:rsidRPr="00D92D58" w14:paraId="3B1D539F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9C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9D" w14:textId="77777777" w:rsidR="0030703C" w:rsidRPr="00D92D58" w:rsidRDefault="0030703C" w:rsidP="0030703C">
            <w:pPr>
              <w:pStyle w:val="TableNormal0"/>
              <w:keepNext/>
            </w:pPr>
            <w:r>
              <w:t>PT601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9E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53A3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A0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A1" w14:textId="77777777" w:rsidR="0030703C" w:rsidRPr="00D92D58" w:rsidRDefault="0030703C" w:rsidP="0030703C">
            <w:pPr>
              <w:pStyle w:val="TableNormal0"/>
              <w:keepNext/>
            </w:pPr>
            <w:r>
              <w:t>WPU601:Snelheid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A2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53A7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A4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A5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A6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A60BA6" w14:paraId="3B1D53AB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A8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A9" w14:textId="77777777" w:rsidR="0030703C" w:rsidRPr="00A60BA6" w:rsidRDefault="0030703C" w:rsidP="0030703C">
            <w:pPr>
              <w:pStyle w:val="TableNormal0"/>
              <w:keepNext/>
              <w:keepLines/>
              <w:rPr>
                <w:lang w:val="nl-BE"/>
              </w:rPr>
            </w:pPr>
            <w:r>
              <w:t>Regeling actief als WPU601 draait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AA" w14:textId="77777777" w:rsidR="0030703C" w:rsidRPr="00A60BA6" w:rsidRDefault="0030703C" w:rsidP="0030703C">
            <w:pPr>
              <w:keepNext/>
            </w:pPr>
          </w:p>
        </w:tc>
      </w:tr>
      <w:tr w:rsidR="0030703C" w:rsidRPr="00A60BA6" w14:paraId="3B1D53AF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AC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AD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3AE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  <w:tr w:rsidR="0030703C" w:rsidRPr="00A60BA6" w14:paraId="3B1D53B3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B0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B1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3B2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</w:tbl>
    <w:p w14:paraId="3B1D53B4" w14:textId="77777777" w:rsidR="0030703C" w:rsidRDefault="0030703C" w:rsidP="0030703C">
      <w:pPr>
        <w:rPr>
          <w:noProof/>
          <w:lang w:val="nl"/>
        </w:rPr>
      </w:pPr>
    </w:p>
    <w:p w14:paraId="3B1D53B5" w14:textId="77777777" w:rsidR="0030703C" w:rsidRPr="00E42CA7" w:rsidRDefault="0030703C" w:rsidP="0030703C">
      <w:pPr>
        <w:pStyle w:val="Heading4"/>
      </w:pPr>
      <w:bookmarkStart w:id="856" w:name="_Toc274836590"/>
      <w:r w:rsidRPr="00882B93">
        <w:rPr>
          <w:noProof/>
        </w:rPr>
        <w:lastRenderedPageBreak/>
        <w:t>WPU601</w:t>
      </w:r>
      <w:r w:rsidRPr="00E42CA7">
        <w:t xml:space="preserve"> - </w:t>
      </w:r>
      <w:r w:rsidRPr="00882B93">
        <w:rPr>
          <w:noProof/>
        </w:rPr>
        <w:t>Waterpomp Proceswater Lage druk. Te sturen op PT601</w:t>
      </w:r>
      <w:bookmarkEnd w:id="854"/>
      <w:bookmarkEnd w:id="856"/>
    </w:p>
    <w:p w14:paraId="3B1D53B6" w14:textId="77777777" w:rsidR="0030703C" w:rsidRPr="000349E1" w:rsidRDefault="0030703C" w:rsidP="0030703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Drive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2004"/>
        <w:gridCol w:w="4058"/>
        <w:gridCol w:w="3969"/>
      </w:tblGrid>
      <w:tr w:rsidR="0030703C" w:rsidRPr="00D92D58" w14:paraId="3B1D53BA" w14:textId="77777777" w:rsidTr="00307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B7" w14:textId="77777777" w:rsidR="0030703C" w:rsidRPr="00D525DC" w:rsidRDefault="0030703C" w:rsidP="0030703C">
            <w:pPr>
              <w:keepNext/>
              <w:rPr>
                <w:bCs w:val="0"/>
                <w:lang w:val="nl"/>
              </w:rPr>
            </w:pPr>
            <w:r w:rsidRPr="00D525DC">
              <w:rPr>
                <w:bCs w:val="0"/>
                <w:lang w:val="nl"/>
              </w:rPr>
              <w:t>Parameter</w:t>
            </w:r>
          </w:p>
        </w:tc>
        <w:tc>
          <w:tcPr>
            <w:tcW w:w="4058" w:type="dxa"/>
          </w:tcPr>
          <w:p w14:paraId="3B1D53B8" w14:textId="77777777" w:rsidR="0030703C" w:rsidRPr="00D525DC" w:rsidRDefault="0030703C" w:rsidP="0030703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lang w:val="nl"/>
              </w:rPr>
            </w:pPr>
            <w:r w:rsidRPr="00D525DC">
              <w:rPr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53B9" w14:textId="77777777" w:rsidR="0030703C" w:rsidRPr="00D525DC" w:rsidRDefault="0030703C" w:rsidP="0030703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lang w:val="nl"/>
              </w:rPr>
            </w:pPr>
            <w:r w:rsidRPr="00D525DC">
              <w:rPr>
                <w:bCs w:val="0"/>
                <w:lang w:val="nl"/>
              </w:rPr>
              <w:t>Commentaar</w:t>
            </w:r>
          </w:p>
        </w:tc>
      </w:tr>
      <w:tr w:rsidR="0030703C" w:rsidRPr="00D92D58" w14:paraId="3B1D53BF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BB" w14:textId="77777777" w:rsidR="0030703C" w:rsidRPr="00D525DC" w:rsidRDefault="0030703C" w:rsidP="0030703C">
            <w:pPr>
              <w:pStyle w:val="TableNormal0"/>
              <w:keepNext/>
              <w:rPr>
                <w:bCs/>
              </w:rPr>
            </w:pPr>
            <w:r w:rsidRPr="00D525DC">
              <w:rPr>
                <w:bCs/>
              </w:rPr>
              <w:t>Motor start</w:t>
            </w:r>
          </w:p>
        </w:tc>
        <w:tc>
          <w:tcPr>
            <w:tcW w:w="4058" w:type="dxa"/>
          </w:tcPr>
          <w:p w14:paraId="3B1D53BC" w14:textId="77777777" w:rsidR="0030703C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Hoofdsequentie:stap15</w:t>
            </w:r>
          </w:p>
          <w:p w14:paraId="3B1D53BD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Seq.VullenKetels:stap10</w:t>
            </w:r>
          </w:p>
        </w:tc>
        <w:tc>
          <w:tcPr>
            <w:tcW w:w="3969" w:type="dxa"/>
          </w:tcPr>
          <w:p w14:paraId="3B1D53BE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03C" w:rsidRPr="00D92D58" w14:paraId="3B1D53C3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C0" w14:textId="77777777" w:rsidR="0030703C" w:rsidRPr="00D525DC" w:rsidRDefault="0030703C" w:rsidP="0030703C">
            <w:pPr>
              <w:pStyle w:val="TableNormal0"/>
              <w:keepNext/>
              <w:rPr>
                <w:bCs/>
              </w:rPr>
            </w:pPr>
            <w:r w:rsidRPr="00D525DC">
              <w:rPr>
                <w:bCs/>
              </w:rPr>
              <w:t>Vergrendelingen</w:t>
            </w:r>
          </w:p>
        </w:tc>
        <w:tc>
          <w:tcPr>
            <w:tcW w:w="4058" w:type="dxa"/>
          </w:tcPr>
          <w:p w14:paraId="3B1D53C1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3C2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703C" w:rsidRPr="00D92D58" w14:paraId="3B1D53C7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C4" w14:textId="77777777" w:rsidR="0030703C" w:rsidRPr="00D525DC" w:rsidRDefault="0030703C" w:rsidP="0030703C">
            <w:pPr>
              <w:pStyle w:val="TableNormal0"/>
              <w:keepNext/>
              <w:rPr>
                <w:bCs/>
              </w:rPr>
            </w:pPr>
            <w:r w:rsidRPr="00D525DC">
              <w:rPr>
                <w:bCs/>
              </w:rPr>
              <w:t>Gewenste snelheid</w:t>
            </w:r>
          </w:p>
        </w:tc>
        <w:tc>
          <w:tcPr>
            <w:tcW w:w="4058" w:type="dxa"/>
          </w:tcPr>
          <w:p w14:paraId="3B1D53C5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PIC601:Out</w:t>
            </w:r>
          </w:p>
        </w:tc>
        <w:tc>
          <w:tcPr>
            <w:tcW w:w="3969" w:type="dxa"/>
          </w:tcPr>
          <w:p w14:paraId="3B1D53C6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PO601</w:t>
            </w:r>
          </w:p>
        </w:tc>
      </w:tr>
      <w:tr w:rsidR="0030703C" w:rsidRPr="00D92D58" w14:paraId="3B1D53CB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C8" w14:textId="77777777" w:rsidR="0030703C" w:rsidRPr="00D525DC" w:rsidRDefault="0030703C" w:rsidP="0030703C">
            <w:pPr>
              <w:pStyle w:val="TableNormal0"/>
              <w:keepNext/>
              <w:rPr>
                <w:bCs/>
              </w:rPr>
            </w:pPr>
          </w:p>
        </w:tc>
        <w:tc>
          <w:tcPr>
            <w:tcW w:w="4058" w:type="dxa"/>
          </w:tcPr>
          <w:p w14:paraId="3B1D53C9" w14:textId="77777777" w:rsidR="0030703C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3CA" w14:textId="77777777" w:rsidR="0030703C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703C" w:rsidRPr="00D92D58" w14:paraId="3B1D53CF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CC" w14:textId="77777777" w:rsidR="0030703C" w:rsidRPr="00D525DC" w:rsidRDefault="0030703C" w:rsidP="0030703C">
            <w:pPr>
              <w:pStyle w:val="TableNormal0"/>
              <w:keepNext/>
              <w:keepLines/>
              <w:rPr>
                <w:bCs/>
              </w:rPr>
            </w:pPr>
            <w:r w:rsidRPr="00D525DC">
              <w:rPr>
                <w:bCs/>
              </w:rPr>
              <w:t>PB</w:t>
            </w:r>
          </w:p>
        </w:tc>
        <w:tc>
          <w:tcPr>
            <w:tcW w:w="4058" w:type="dxa"/>
          </w:tcPr>
          <w:p w14:paraId="3B1D53CD" w14:textId="77777777" w:rsidR="0030703C" w:rsidRDefault="0030703C" w:rsidP="0030703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22</w:t>
            </w:r>
          </w:p>
        </w:tc>
        <w:tc>
          <w:tcPr>
            <w:tcW w:w="3969" w:type="dxa"/>
          </w:tcPr>
          <w:p w14:paraId="3B1D53CE" w14:textId="77777777" w:rsidR="0030703C" w:rsidRPr="00D92D58" w:rsidRDefault="0030703C" w:rsidP="0030703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03C" w:rsidRPr="00D92D58" w14:paraId="3B1D53D3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D0" w14:textId="77777777" w:rsidR="0030703C" w:rsidRPr="00D525DC" w:rsidRDefault="0030703C" w:rsidP="0030703C">
            <w:pPr>
              <w:pStyle w:val="TableNormal0"/>
              <w:keepNext/>
              <w:keepLines/>
              <w:rPr>
                <w:bCs/>
              </w:rPr>
            </w:pPr>
            <w:r w:rsidRPr="00D525DC">
              <w:rPr>
                <w:bCs/>
              </w:rPr>
              <w:t>DI Werkschakelaar</w:t>
            </w:r>
          </w:p>
        </w:tc>
        <w:tc>
          <w:tcPr>
            <w:tcW w:w="4058" w:type="dxa"/>
          </w:tcPr>
          <w:p w14:paraId="3B1D53D1" w14:textId="77777777" w:rsidR="0030703C" w:rsidRDefault="0030703C" w:rsidP="0030703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t>C1.1.10.1.3</w:t>
            </w:r>
          </w:p>
        </w:tc>
        <w:tc>
          <w:tcPr>
            <w:tcW w:w="3969" w:type="dxa"/>
          </w:tcPr>
          <w:p w14:paraId="3B1D53D2" w14:textId="77777777" w:rsidR="0030703C" w:rsidRPr="00D92D58" w:rsidRDefault="0030703C" w:rsidP="0030703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703C" w:rsidRPr="00D92D58" w14:paraId="3B1D53D7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D4" w14:textId="77777777" w:rsidR="0030703C" w:rsidRPr="00D525DC" w:rsidRDefault="0030703C" w:rsidP="0030703C">
            <w:pPr>
              <w:pStyle w:val="TableNormal0"/>
              <w:keepNext/>
              <w:keepLines/>
              <w:rPr>
                <w:bCs/>
              </w:rPr>
            </w:pPr>
            <w:r w:rsidRPr="00D525DC">
              <w:rPr>
                <w:bCs/>
              </w:rPr>
              <w:t>DI Contactor in</w:t>
            </w:r>
          </w:p>
        </w:tc>
        <w:tc>
          <w:tcPr>
            <w:tcW w:w="4058" w:type="dxa"/>
          </w:tcPr>
          <w:p w14:paraId="3B1D53D5" w14:textId="77777777" w:rsidR="0030703C" w:rsidRDefault="0030703C" w:rsidP="0030703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C1.1.10.1.4</w:t>
            </w:r>
          </w:p>
        </w:tc>
        <w:tc>
          <w:tcPr>
            <w:tcW w:w="3969" w:type="dxa"/>
          </w:tcPr>
          <w:p w14:paraId="3B1D53D6" w14:textId="77777777" w:rsidR="0030703C" w:rsidRDefault="0030703C" w:rsidP="0030703C">
            <w:pPr>
              <w:pStyle w:val="TableNormal0"/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03C" w:rsidRPr="00D92D58" w14:paraId="3B1D53DB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</w:tcPr>
          <w:p w14:paraId="3B1D53D8" w14:textId="77777777" w:rsidR="0030703C" w:rsidRPr="00D525DC" w:rsidRDefault="0030703C" w:rsidP="0030703C">
            <w:pPr>
              <w:pStyle w:val="TableNormal0"/>
              <w:keepNext/>
              <w:keepLines/>
              <w:rPr>
                <w:bCs/>
              </w:rPr>
            </w:pPr>
            <w:r>
              <w:rPr>
                <w:bCs/>
              </w:rPr>
              <w:t>DI Bliksem</w:t>
            </w:r>
          </w:p>
        </w:tc>
        <w:tc>
          <w:tcPr>
            <w:tcW w:w="4058" w:type="dxa"/>
          </w:tcPr>
          <w:p w14:paraId="3B1D53D9" w14:textId="77777777" w:rsidR="0030703C" w:rsidRDefault="0030703C" w:rsidP="0030703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C1.1.10.1.5</w:t>
            </w:r>
          </w:p>
        </w:tc>
        <w:tc>
          <w:tcPr>
            <w:tcW w:w="3969" w:type="dxa"/>
          </w:tcPr>
          <w:p w14:paraId="3B1D53DA" w14:textId="77777777" w:rsidR="0030703C" w:rsidRDefault="0030703C" w:rsidP="0030703C">
            <w:pPr>
              <w:pStyle w:val="TableNormal0"/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Bliksem overspanningsbev. fout</w:t>
            </w:r>
          </w:p>
        </w:tc>
      </w:tr>
    </w:tbl>
    <w:p w14:paraId="3B1D53DC" w14:textId="77777777" w:rsidR="0030703C" w:rsidRPr="0077218A" w:rsidRDefault="0030703C" w:rsidP="0030703C">
      <w:pPr>
        <w:rPr>
          <w:lang w:val="nl"/>
        </w:rPr>
      </w:pPr>
      <w:bookmarkStart w:id="857" w:name="_Toc264036568"/>
    </w:p>
    <w:p w14:paraId="3B1D53DD" w14:textId="77777777" w:rsidR="0030703C" w:rsidRDefault="0030703C" w:rsidP="0030703C">
      <w:pPr>
        <w:pStyle w:val="Heading3"/>
        <w:keepNext/>
      </w:pPr>
      <w:bookmarkStart w:id="858" w:name="_Toc274836591"/>
      <w:bookmarkEnd w:id="857"/>
      <w:r>
        <w:t>Regeling PT604 – PIC604 – WPU604</w:t>
      </w:r>
      <w:bookmarkEnd w:id="858"/>
    </w:p>
    <w:p w14:paraId="3B1D53DE" w14:textId="77777777" w:rsidR="0030703C" w:rsidRPr="00E42CA7" w:rsidRDefault="0030703C" w:rsidP="0030703C">
      <w:pPr>
        <w:pStyle w:val="Heading4"/>
      </w:pPr>
      <w:bookmarkStart w:id="859" w:name="_Toc264036572"/>
      <w:bookmarkStart w:id="860" w:name="_Toc274836592"/>
      <w:r w:rsidRPr="00882B93">
        <w:rPr>
          <w:noProof/>
        </w:rPr>
        <w:t>PT604</w:t>
      </w:r>
      <w:r w:rsidRPr="00E42CA7">
        <w:t xml:space="preserve"> - </w:t>
      </w:r>
      <w:r w:rsidRPr="00882B93">
        <w:rPr>
          <w:noProof/>
        </w:rPr>
        <w:t>Druk LD-Water na pomp WPU604</w:t>
      </w:r>
      <w:bookmarkEnd w:id="859"/>
      <w:bookmarkEnd w:id="860"/>
    </w:p>
    <w:p w14:paraId="3B1D53DF" w14:textId="77777777" w:rsidR="0030703C" w:rsidRPr="005374B8" w:rsidRDefault="0030703C" w:rsidP="0030703C">
      <w:pPr>
        <w:keepNext/>
      </w:pPr>
      <w:r w:rsidRPr="005374B8">
        <w:rPr>
          <w:rStyle w:val="Strong"/>
        </w:rPr>
        <w:t>Type:</w:t>
      </w:r>
      <w:r w:rsidRPr="005374B8">
        <w:t xml:space="preserve"> </w:t>
      </w:r>
      <w:r w:rsidRPr="005374B8">
        <w:rPr>
          <w:noProof/>
        </w:rPr>
        <w:t>Druk</w:t>
      </w:r>
      <w:r w:rsidRPr="005374B8">
        <w:t xml:space="preserve"> - </w:t>
      </w:r>
      <w:r w:rsidRPr="005374B8">
        <w:rPr>
          <w:noProof/>
        </w:rPr>
        <w:t>AI</w:t>
      </w:r>
    </w:p>
    <w:p w14:paraId="3B1D53E0" w14:textId="77777777" w:rsidR="0030703C" w:rsidRPr="00713E6E" w:rsidRDefault="0030703C" w:rsidP="0030703C">
      <w:pPr>
        <w:keepNext/>
        <w:rPr>
          <w:noProof/>
        </w:rPr>
      </w:pPr>
      <w:r w:rsidRPr="00713E6E">
        <w:rPr>
          <w:noProof/>
        </w:rPr>
        <w:t>Als DS202 niet draait dan</w:t>
      </w:r>
    </w:p>
    <w:p w14:paraId="3B1D53E1" w14:textId="77777777" w:rsidR="0030703C" w:rsidRDefault="0030703C" w:rsidP="0030703C">
      <w:pPr>
        <w:pStyle w:val="ListParagraph"/>
        <w:keepNext/>
        <w:numPr>
          <w:ilvl w:val="0"/>
          <w:numId w:val="18"/>
        </w:numPr>
      </w:pPr>
      <w:r w:rsidRPr="00CC1EA3">
        <w:rPr>
          <w:noProof/>
        </w:rPr>
        <w:t>Fabriek draait, PT604 moet 1 bar zijn voor pompen.</w:t>
      </w:r>
    </w:p>
    <w:p w14:paraId="3B1D53E2" w14:textId="77777777" w:rsidR="0030703C" w:rsidRPr="00CC1EA3" w:rsidRDefault="0030703C" w:rsidP="0030703C">
      <w:pPr>
        <w:pStyle w:val="ListParagraph"/>
        <w:keepNext/>
        <w:numPr>
          <w:ilvl w:val="0"/>
          <w:numId w:val="18"/>
        </w:numPr>
      </w:pPr>
      <w:r>
        <w:rPr>
          <w:noProof/>
        </w:rPr>
        <w:t>Anders PT604 moet 0,5 bar zijn voor service water</w:t>
      </w:r>
    </w:p>
    <w:tbl>
      <w:tblPr>
        <w:tblStyle w:val="LightGrid-Accent11"/>
        <w:tblW w:w="10031" w:type="dxa"/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30703C" w:rsidRPr="00D92D58" w14:paraId="3B1D53E6" w14:textId="77777777" w:rsidTr="00307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3E3" w14:textId="77777777" w:rsidR="0030703C" w:rsidRPr="00D92D58" w:rsidRDefault="0030703C" w:rsidP="0030703C">
            <w:pPr>
              <w:keepNext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4111" w:type="dxa"/>
          </w:tcPr>
          <w:p w14:paraId="3B1D53E4" w14:textId="77777777" w:rsidR="0030703C" w:rsidRPr="00D92D58" w:rsidRDefault="0030703C" w:rsidP="0030703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969" w:type="dxa"/>
          </w:tcPr>
          <w:p w14:paraId="3B1D53E5" w14:textId="77777777" w:rsidR="0030703C" w:rsidRPr="00D92D58" w:rsidRDefault="0030703C" w:rsidP="0030703C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</w:tr>
      <w:tr w:rsidR="0030703C" w:rsidRPr="00D92D58" w14:paraId="3B1D53EA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3E7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HH</w:t>
            </w:r>
          </w:p>
        </w:tc>
        <w:tc>
          <w:tcPr>
            <w:tcW w:w="4111" w:type="dxa"/>
          </w:tcPr>
          <w:p w14:paraId="3B1D53E8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3E9" w14:textId="77777777" w:rsidR="0030703C" w:rsidRPr="00933C29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30703C" w:rsidRPr="00D92D58" w14:paraId="3B1D53EE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3EB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H</w:t>
            </w:r>
          </w:p>
        </w:tc>
        <w:tc>
          <w:tcPr>
            <w:tcW w:w="4111" w:type="dxa"/>
          </w:tcPr>
          <w:p w14:paraId="3B1D53EC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bar</w:t>
            </w:r>
          </w:p>
        </w:tc>
        <w:tc>
          <w:tcPr>
            <w:tcW w:w="3969" w:type="dxa"/>
          </w:tcPr>
          <w:p w14:paraId="3B1D53ED" w14:textId="77777777" w:rsidR="0030703C" w:rsidRPr="00933C29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30703C" w:rsidRPr="00D92D58" w14:paraId="3B1D53F2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3EF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</w:t>
            </w:r>
          </w:p>
        </w:tc>
        <w:tc>
          <w:tcPr>
            <w:tcW w:w="4111" w:type="dxa"/>
          </w:tcPr>
          <w:p w14:paraId="3B1D53F0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bar</w:t>
            </w:r>
          </w:p>
        </w:tc>
        <w:tc>
          <w:tcPr>
            <w:tcW w:w="3969" w:type="dxa"/>
          </w:tcPr>
          <w:p w14:paraId="3B1D53F1" w14:textId="77777777" w:rsidR="0030703C" w:rsidRPr="00933C29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30703C" w:rsidRPr="00D92D58" w14:paraId="3B1D53F6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3F3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 w:rsidRPr="00D92D58">
              <w:rPr>
                <w:b w:val="0"/>
                <w:bCs/>
              </w:rPr>
              <w:t>LL</w:t>
            </w:r>
          </w:p>
        </w:tc>
        <w:tc>
          <w:tcPr>
            <w:tcW w:w="4111" w:type="dxa"/>
          </w:tcPr>
          <w:p w14:paraId="3B1D53F4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3F5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0703C" w:rsidRPr="00D92D58" w14:paraId="3B1D53FA" w14:textId="77777777" w:rsidTr="00307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3F7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</w:p>
        </w:tc>
        <w:tc>
          <w:tcPr>
            <w:tcW w:w="4111" w:type="dxa"/>
          </w:tcPr>
          <w:p w14:paraId="3B1D53F8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</w:tcPr>
          <w:p w14:paraId="3B1D53F9" w14:textId="77777777" w:rsidR="0030703C" w:rsidRPr="00D92D58" w:rsidRDefault="0030703C" w:rsidP="0030703C">
            <w:pPr>
              <w:pStyle w:val="TableNormal0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30703C" w:rsidRPr="00D92D58" w14:paraId="3B1D53FE" w14:textId="77777777" w:rsidTr="003070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1D53FB" w14:textId="77777777" w:rsidR="0030703C" w:rsidRPr="00D92D58" w:rsidRDefault="0030703C" w:rsidP="0030703C">
            <w:pPr>
              <w:pStyle w:val="TableNormal0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AI</w:t>
            </w:r>
          </w:p>
        </w:tc>
        <w:tc>
          <w:tcPr>
            <w:tcW w:w="4111" w:type="dxa"/>
          </w:tcPr>
          <w:p w14:paraId="3B1D53FC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C2.0.11.304.2</w:t>
            </w:r>
          </w:p>
        </w:tc>
        <w:tc>
          <w:tcPr>
            <w:tcW w:w="3969" w:type="dxa"/>
          </w:tcPr>
          <w:p w14:paraId="3B1D53FD" w14:textId="77777777" w:rsidR="0030703C" w:rsidRPr="00D92D58" w:rsidRDefault="0030703C" w:rsidP="0030703C">
            <w:pPr>
              <w:pStyle w:val="TableNormal0"/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</w:p>
        </w:tc>
      </w:tr>
    </w:tbl>
    <w:p w14:paraId="3B1D53FF" w14:textId="77777777" w:rsidR="0030703C" w:rsidRPr="000131F0" w:rsidRDefault="0030703C" w:rsidP="0030703C"/>
    <w:p w14:paraId="3B1D5400" w14:textId="77777777" w:rsidR="0030703C" w:rsidRPr="00E42CA7" w:rsidRDefault="0030703C" w:rsidP="0030703C">
      <w:pPr>
        <w:pStyle w:val="Heading4"/>
      </w:pPr>
      <w:bookmarkStart w:id="861" w:name="_Toc274836593"/>
      <w:r w:rsidRPr="00882B93">
        <w:rPr>
          <w:noProof/>
        </w:rPr>
        <w:t>PIC60</w:t>
      </w:r>
      <w:r>
        <w:rPr>
          <w:noProof/>
        </w:rPr>
        <w:t>4</w:t>
      </w:r>
      <w:r w:rsidRPr="00E42CA7">
        <w:t xml:space="preserve"> </w:t>
      </w:r>
      <w:r>
        <w:t>–</w:t>
      </w:r>
      <w:r w:rsidRPr="00E42CA7">
        <w:t xml:space="preserve"> </w:t>
      </w:r>
      <w:r w:rsidRPr="00882B93">
        <w:rPr>
          <w:noProof/>
        </w:rPr>
        <w:t>Drukregeling</w:t>
      </w:r>
      <w:r>
        <w:rPr>
          <w:noProof/>
        </w:rPr>
        <w:t xml:space="preserve"> zuiver</w:t>
      </w:r>
      <w:r w:rsidRPr="00882B93">
        <w:rPr>
          <w:noProof/>
        </w:rPr>
        <w:t xml:space="preserve"> LD-water</w:t>
      </w:r>
      <w:bookmarkEnd w:id="861"/>
    </w:p>
    <w:p w14:paraId="3B1D5401" w14:textId="77777777" w:rsidR="0030703C" w:rsidRDefault="0030703C" w:rsidP="0030703C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22"/>
      </w:tblGrid>
      <w:tr w:rsidR="0030703C" w:rsidRPr="00D92D58" w14:paraId="3B1D5405" w14:textId="77777777" w:rsidTr="0030703C">
        <w:trPr>
          <w:tblHeader/>
        </w:trPr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02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03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04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</w:p>
        </w:tc>
      </w:tr>
      <w:tr w:rsidR="0030703C" w:rsidRPr="00D92D58" w14:paraId="3B1D5409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06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07" w14:textId="77777777" w:rsidR="0030703C" w:rsidRPr="00D92D58" w:rsidRDefault="0030703C" w:rsidP="0030703C">
            <w:pPr>
              <w:pStyle w:val="TableNormal0"/>
              <w:keepNext/>
            </w:pPr>
            <w:r>
              <w:t>PT604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08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540D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0A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Out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0B" w14:textId="77777777" w:rsidR="0030703C" w:rsidRPr="00D92D58" w:rsidRDefault="0030703C" w:rsidP="0030703C">
            <w:pPr>
              <w:pStyle w:val="TableNormal0"/>
              <w:keepNext/>
            </w:pPr>
            <w:r>
              <w:t>WPU604:Snelheid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0C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D92D58" w14:paraId="3B1D5411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0E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0F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10" w14:textId="77777777" w:rsidR="0030703C" w:rsidRPr="00D92D58" w:rsidRDefault="0030703C" w:rsidP="0030703C">
            <w:pPr>
              <w:keepNext/>
              <w:rPr>
                <w:lang w:val="nl"/>
              </w:rPr>
            </w:pPr>
          </w:p>
        </w:tc>
      </w:tr>
      <w:tr w:rsidR="0030703C" w:rsidRPr="00A60BA6" w14:paraId="3B1D5415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12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13" w14:textId="77777777" w:rsidR="0030703C" w:rsidRPr="00A60BA6" w:rsidRDefault="0030703C" w:rsidP="0030703C">
            <w:pPr>
              <w:pStyle w:val="TableNormal0"/>
              <w:keepNext/>
              <w:keepLines/>
              <w:rPr>
                <w:lang w:val="nl-BE"/>
              </w:rPr>
            </w:pPr>
            <w:r>
              <w:t>Start regeling als WPU604 draait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14" w14:textId="77777777" w:rsidR="0030703C" w:rsidRPr="00A60BA6" w:rsidRDefault="0030703C" w:rsidP="0030703C">
            <w:pPr>
              <w:keepNext/>
            </w:pPr>
          </w:p>
        </w:tc>
      </w:tr>
      <w:tr w:rsidR="0030703C" w:rsidRPr="00A60BA6" w14:paraId="3B1D5419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16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17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18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  <w:tr w:rsidR="0030703C" w:rsidRPr="00A60BA6" w14:paraId="3B1D541D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1A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Set point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1B" w14:textId="77777777" w:rsidR="0030703C" w:rsidRPr="00D92D58" w:rsidRDefault="0030703C" w:rsidP="0030703C">
            <w:pPr>
              <w:pStyle w:val="TableNormal0"/>
              <w:keepNext/>
              <w:rPr>
                <w:lang w:val="en-US"/>
              </w:rPr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1C" w14:textId="77777777" w:rsidR="0030703C" w:rsidRPr="00D92D58" w:rsidRDefault="0030703C" w:rsidP="0030703C">
            <w:pPr>
              <w:keepNext/>
              <w:rPr>
                <w:lang w:val="en-US"/>
              </w:rPr>
            </w:pPr>
          </w:p>
        </w:tc>
      </w:tr>
    </w:tbl>
    <w:p w14:paraId="3B1D541E" w14:textId="77777777" w:rsidR="0030703C" w:rsidRPr="000131F0" w:rsidRDefault="0030703C" w:rsidP="0030703C">
      <w:bookmarkStart w:id="862" w:name="_Toc264036485"/>
      <w:bookmarkStart w:id="863" w:name="_Toc264036482"/>
      <w:bookmarkStart w:id="864" w:name="_Toc264036571"/>
    </w:p>
    <w:p w14:paraId="3B1D541F" w14:textId="77777777" w:rsidR="0030703C" w:rsidRPr="00E42CA7" w:rsidRDefault="0030703C" w:rsidP="0030703C">
      <w:pPr>
        <w:pStyle w:val="Heading4"/>
      </w:pPr>
      <w:bookmarkStart w:id="865" w:name="_Toc274836594"/>
      <w:r w:rsidRPr="00882B93">
        <w:rPr>
          <w:noProof/>
        </w:rPr>
        <w:t>WPU604</w:t>
      </w:r>
      <w:r w:rsidRPr="00E42CA7">
        <w:t xml:space="preserve"> - </w:t>
      </w:r>
      <w:r w:rsidRPr="00882B93">
        <w:rPr>
          <w:noProof/>
        </w:rPr>
        <w:t>Waterpomp zuiver LD-water.</w:t>
      </w:r>
      <w:bookmarkEnd w:id="865"/>
      <w:r w:rsidRPr="00882B93">
        <w:rPr>
          <w:noProof/>
        </w:rPr>
        <w:t xml:space="preserve"> </w:t>
      </w:r>
      <w:bookmarkEnd w:id="862"/>
    </w:p>
    <w:p w14:paraId="3B1D5420" w14:textId="77777777" w:rsidR="0030703C" w:rsidRPr="00B41138" w:rsidRDefault="0030703C" w:rsidP="0030703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Drive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69"/>
      </w:tblGrid>
      <w:tr w:rsidR="0030703C" w:rsidRPr="00D92D58" w14:paraId="3B1D5424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21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22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23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30703C" w:rsidRPr="00D92D58" w14:paraId="3B1D542B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25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26" w14:textId="77777777" w:rsidR="0030703C" w:rsidRDefault="0030703C" w:rsidP="0030703C">
            <w:pPr>
              <w:pStyle w:val="TableNormal0"/>
              <w:keepNext/>
            </w:pPr>
            <w:r>
              <w:t>Hoofdsequentie:stap10</w:t>
            </w:r>
          </w:p>
          <w:p w14:paraId="3B1D5427" w14:textId="77777777" w:rsidR="0030703C" w:rsidRDefault="0030703C" w:rsidP="0030703C">
            <w:pPr>
              <w:pStyle w:val="TableNormal0"/>
              <w:keepNext/>
              <w:tabs>
                <w:tab w:val="left" w:pos="2692"/>
              </w:tabs>
            </w:pPr>
            <w:r>
              <w:t>Seq. PolymeerAanmaak:stap20</w:t>
            </w:r>
          </w:p>
          <w:p w14:paraId="3B1D5428" w14:textId="77777777" w:rsidR="0030703C" w:rsidRDefault="0030703C" w:rsidP="0030703C">
            <w:pPr>
              <w:pStyle w:val="TableNormal0"/>
              <w:keepNext/>
              <w:tabs>
                <w:tab w:val="left" w:pos="2692"/>
              </w:tabs>
            </w:pPr>
            <w:r>
              <w:t>Seq. filterbandpers:stap15</w:t>
            </w:r>
          </w:p>
          <w:p w14:paraId="3B1D5429" w14:textId="77777777" w:rsidR="0030703C" w:rsidRDefault="0030703C" w:rsidP="0030703C">
            <w:pPr>
              <w:pStyle w:val="TableNormal0"/>
              <w:keepNext/>
            </w:pPr>
            <w:r>
              <w:t>Seq. PolymeerZeefbandpers:stap15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2A" w14:textId="77777777" w:rsidR="0030703C" w:rsidRPr="00D92D58" w:rsidRDefault="0030703C" w:rsidP="0030703C">
            <w:pPr>
              <w:pStyle w:val="TableNormal0"/>
              <w:keepNext/>
              <w:tabs>
                <w:tab w:val="left" w:pos="2692"/>
              </w:tabs>
            </w:pPr>
          </w:p>
        </w:tc>
      </w:tr>
      <w:tr w:rsidR="0030703C" w:rsidRPr="00D92D58" w14:paraId="3B1D542F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2C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2D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2E" w14:textId="77777777" w:rsidR="0030703C" w:rsidRPr="00D92D58" w:rsidRDefault="0030703C" w:rsidP="0030703C">
            <w:pPr>
              <w:pStyle w:val="TableNormal0"/>
              <w:keepNext/>
            </w:pPr>
          </w:p>
        </w:tc>
      </w:tr>
      <w:tr w:rsidR="0030703C" w:rsidRPr="00D92D58" w14:paraId="3B1D5433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0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Gewenste snelheid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1" w14:textId="77777777" w:rsidR="0030703C" w:rsidRPr="00D92D58" w:rsidRDefault="0030703C" w:rsidP="0030703C">
            <w:pPr>
              <w:pStyle w:val="TableNormal0"/>
              <w:keepNext/>
            </w:pPr>
            <w:r>
              <w:t>PIC604:Out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2" w14:textId="77777777" w:rsidR="0030703C" w:rsidRPr="00D92D58" w:rsidRDefault="0030703C" w:rsidP="0030703C">
            <w:pPr>
              <w:pStyle w:val="TableNormal0"/>
              <w:keepNext/>
            </w:pPr>
            <w:r>
              <w:t>PO604</w:t>
            </w:r>
          </w:p>
        </w:tc>
      </w:tr>
      <w:tr w:rsidR="0030703C" w:rsidRPr="00D92D58" w14:paraId="3B1D5437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4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5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6" w14:textId="77777777" w:rsidR="0030703C" w:rsidRPr="00D92D58" w:rsidRDefault="0030703C" w:rsidP="0030703C">
            <w:pPr>
              <w:pStyle w:val="TableNormal0"/>
              <w:keepNext/>
            </w:pPr>
          </w:p>
        </w:tc>
      </w:tr>
      <w:tr w:rsidR="0030703C" w:rsidRPr="00D92D58" w14:paraId="3B1D543B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8" w14:textId="77777777" w:rsidR="0030703C" w:rsidRPr="00D525DC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525DC">
              <w:rPr>
                <w:b/>
                <w:bCs w:val="0"/>
              </w:rPr>
              <w:t>PB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9" w14:textId="77777777" w:rsidR="0030703C" w:rsidRDefault="0030703C" w:rsidP="0030703C">
            <w:pPr>
              <w:pStyle w:val="TableNormal0"/>
              <w:keepNext/>
              <w:keepLines/>
              <w:rPr>
                <w:noProof/>
              </w:rPr>
            </w:pPr>
            <w:r>
              <w:rPr>
                <w:noProof/>
              </w:rPr>
              <w:t>BU1</w:t>
            </w:r>
            <w:r>
              <w:tab/>
              <w:t xml:space="preserve">Net: </w:t>
            </w:r>
            <w:r>
              <w:rPr>
                <w:noProof/>
              </w:rPr>
              <w:t>1</w:t>
            </w:r>
            <w:r>
              <w:tab/>
              <w:t xml:space="preserve">PB nr: </w:t>
            </w:r>
            <w:r>
              <w:rPr>
                <w:noProof/>
              </w:rPr>
              <w:t>27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A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3F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C" w14:textId="77777777" w:rsidR="0030703C" w:rsidRPr="00D525DC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525DC">
              <w:rPr>
                <w:b/>
                <w:bCs w:val="0"/>
              </w:rPr>
              <w:t>DI W</w:t>
            </w:r>
            <w:r>
              <w:rPr>
                <w:b/>
                <w:bCs w:val="0"/>
              </w:rPr>
              <w:t>S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D" w14:textId="77777777" w:rsidR="0030703C" w:rsidRDefault="0030703C" w:rsidP="0030703C">
            <w:pPr>
              <w:pStyle w:val="TableNormal0"/>
              <w:keepNext/>
              <w:keepLines/>
            </w:pPr>
            <w:r>
              <w:rPr>
                <w:noProof/>
              </w:rPr>
              <w:t>C1.1.10.1.11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3E" w14:textId="77777777" w:rsidR="0030703C" w:rsidRPr="00D92D58" w:rsidRDefault="0030703C" w:rsidP="0030703C">
            <w:pPr>
              <w:pStyle w:val="TableNormal0"/>
              <w:keepNext/>
              <w:keepLines/>
            </w:pPr>
            <w:r>
              <w:t>Werkschakelaar open</w:t>
            </w:r>
          </w:p>
        </w:tc>
      </w:tr>
      <w:tr w:rsidR="0030703C" w:rsidRPr="00D92D58" w14:paraId="3B1D5443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40" w14:textId="77777777" w:rsidR="0030703C" w:rsidRPr="00D525DC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525DC">
              <w:rPr>
                <w:b/>
                <w:bCs w:val="0"/>
              </w:rPr>
              <w:t xml:space="preserve">DI </w:t>
            </w:r>
            <w:r>
              <w:rPr>
                <w:b/>
                <w:bCs w:val="0"/>
              </w:rPr>
              <w:t>CI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41" w14:textId="77777777" w:rsidR="0030703C" w:rsidRDefault="0030703C" w:rsidP="0030703C">
            <w:pPr>
              <w:pStyle w:val="TableNormal0"/>
              <w:keepNext/>
              <w:keepLines/>
              <w:rPr>
                <w:noProof/>
              </w:rPr>
            </w:pPr>
            <w:r>
              <w:rPr>
                <w:noProof/>
              </w:rPr>
              <w:t>C1.1.10.1.12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42" w14:textId="77777777" w:rsidR="0030703C" w:rsidRDefault="0030703C" w:rsidP="0030703C">
            <w:pPr>
              <w:pStyle w:val="TableNormal0"/>
              <w:keepNext/>
              <w:keepLines/>
            </w:pPr>
            <w:r>
              <w:t>Contactor in</w:t>
            </w:r>
          </w:p>
        </w:tc>
      </w:tr>
      <w:tr w:rsidR="0030703C" w:rsidRPr="00D92D58" w14:paraId="3B1D5447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44" w14:textId="77777777" w:rsidR="0030703C" w:rsidRPr="00D525DC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525DC">
              <w:rPr>
                <w:b/>
                <w:bCs w:val="0"/>
              </w:rPr>
              <w:t>DI B</w:t>
            </w:r>
            <w:r>
              <w:rPr>
                <w:b/>
                <w:bCs w:val="0"/>
              </w:rPr>
              <w:t>OB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45" w14:textId="77777777" w:rsidR="0030703C" w:rsidRDefault="0030703C" w:rsidP="0030703C">
            <w:pPr>
              <w:pStyle w:val="TableNormal0"/>
              <w:keepNext/>
              <w:keepLines/>
              <w:rPr>
                <w:noProof/>
              </w:rPr>
            </w:pPr>
            <w:r>
              <w:rPr>
                <w:noProof/>
              </w:rPr>
              <w:t>C1.1.10.1.13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46" w14:textId="77777777" w:rsidR="0030703C" w:rsidRDefault="0030703C" w:rsidP="0030703C">
            <w:pPr>
              <w:pStyle w:val="TableNormal0"/>
              <w:keepNext/>
              <w:keepLines/>
            </w:pPr>
            <w:r>
              <w:t>Bliksem overspanningsbev. fout</w:t>
            </w:r>
          </w:p>
        </w:tc>
      </w:tr>
      <w:bookmarkEnd w:id="863"/>
      <w:bookmarkEnd w:id="864"/>
    </w:tbl>
    <w:p w14:paraId="3B1D5448" w14:textId="77777777" w:rsidR="0030703C" w:rsidRPr="0077218A" w:rsidRDefault="0030703C" w:rsidP="0030703C">
      <w:pPr>
        <w:rPr>
          <w:lang w:val="nl"/>
        </w:rPr>
      </w:pPr>
    </w:p>
    <w:p w14:paraId="3B1D5449" w14:textId="77777777" w:rsidR="00DD18E5" w:rsidRDefault="00DD18E5" w:rsidP="0030703C">
      <w:pPr>
        <w:pStyle w:val="Heading3"/>
        <w:keepNext/>
      </w:pPr>
      <w:bookmarkStart w:id="866" w:name="_Toc274836595"/>
      <w:bookmarkStart w:id="867" w:name="_Toc264036573"/>
      <w:r>
        <w:lastRenderedPageBreak/>
        <w:t>LSH610 – Hoogniveau water in pompput WPU601-WPU602</w:t>
      </w:r>
      <w:bookmarkEnd w:id="866"/>
    </w:p>
    <w:p w14:paraId="3B1D544A" w14:textId="77777777" w:rsidR="00DD18E5" w:rsidRPr="00D62DE3" w:rsidRDefault="00DD18E5" w:rsidP="00DD18E5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DD18E5" w:rsidRPr="00D92D58" w14:paraId="3B1D544F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4B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4C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4D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4E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</w:p>
        </w:tc>
      </w:tr>
      <w:tr w:rsidR="00DD18E5" w:rsidRPr="00D92D58" w14:paraId="3B1D5454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0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1" w14:textId="77777777" w:rsidR="00DD18E5" w:rsidRPr="00D92D58" w:rsidRDefault="00DD18E5" w:rsidP="005B7EE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2" w14:textId="77777777" w:rsidR="00DD18E5" w:rsidRPr="00933C29" w:rsidRDefault="00DD18E5" w:rsidP="005B7EE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3" w14:textId="77777777" w:rsidR="00DD18E5" w:rsidRPr="00933C29" w:rsidRDefault="00DD18E5" w:rsidP="005B7EE3">
            <w:pPr>
              <w:keepNext/>
            </w:pPr>
          </w:p>
        </w:tc>
      </w:tr>
      <w:tr w:rsidR="00DD18E5" w:rsidRPr="00D92D58" w14:paraId="3B1D5459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55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56" w14:textId="77777777" w:rsidR="00DD18E5" w:rsidRPr="00D92D58" w:rsidRDefault="00DD18E5" w:rsidP="005B7EE3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57" w14:textId="77777777" w:rsidR="00DD18E5" w:rsidRPr="00933C29" w:rsidRDefault="00DD18E5" w:rsidP="005B7EE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58" w14:textId="77777777" w:rsidR="00DD18E5" w:rsidRPr="00933C29" w:rsidRDefault="00DD18E5" w:rsidP="005B7EE3">
            <w:pPr>
              <w:keepNext/>
            </w:pPr>
          </w:p>
        </w:tc>
      </w:tr>
      <w:tr w:rsidR="00DD18E5" w:rsidRPr="00D92D58" w14:paraId="3B1D545E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A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B" w14:textId="77777777" w:rsidR="00DD18E5" w:rsidRPr="00D92D58" w:rsidRDefault="00DD18E5" w:rsidP="005B7EE3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C" w14:textId="77777777" w:rsidR="00DD18E5" w:rsidRPr="00933C29" w:rsidRDefault="00DD18E5" w:rsidP="005B7EE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5D" w14:textId="77777777" w:rsidR="00DD18E5" w:rsidRPr="00933C29" w:rsidRDefault="00DD18E5" w:rsidP="005B7EE3">
            <w:pPr>
              <w:keepNext/>
            </w:pPr>
          </w:p>
        </w:tc>
      </w:tr>
      <w:tr w:rsidR="00DD18E5" w:rsidRPr="00D92D58" w14:paraId="3B1D5463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5F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60" w14:textId="77777777" w:rsidR="00DD18E5" w:rsidRPr="00D92D58" w:rsidRDefault="00DD18E5" w:rsidP="005B7EE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61" w14:textId="77777777" w:rsidR="00DD18E5" w:rsidRPr="00D92D58" w:rsidRDefault="00DD18E5" w:rsidP="005B7EE3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62" w14:textId="77777777" w:rsidR="00DD18E5" w:rsidRPr="00D92D58" w:rsidRDefault="00DD18E5" w:rsidP="005B7EE3">
            <w:pPr>
              <w:keepNext/>
            </w:pPr>
          </w:p>
        </w:tc>
      </w:tr>
      <w:tr w:rsidR="00DD18E5" w:rsidRPr="00D92D58" w14:paraId="3B1D5468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64" w14:textId="77777777" w:rsidR="00DD18E5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65" w14:textId="77777777" w:rsidR="00DD18E5" w:rsidRDefault="00DD18E5" w:rsidP="00DD18E5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66" w14:textId="77777777" w:rsidR="00DD18E5" w:rsidRDefault="00DD18E5" w:rsidP="005B7EE3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67" w14:textId="77777777" w:rsidR="00DD18E5" w:rsidRPr="00D92D58" w:rsidRDefault="00DD18E5" w:rsidP="005B7EE3">
            <w:pPr>
              <w:keepNext/>
            </w:pPr>
          </w:p>
        </w:tc>
      </w:tr>
    </w:tbl>
    <w:p w14:paraId="3B1D5469" w14:textId="77777777" w:rsidR="00DD18E5" w:rsidRDefault="00DD18E5" w:rsidP="00DD18E5">
      <w:pPr>
        <w:rPr>
          <w:lang w:val="nl"/>
        </w:rPr>
      </w:pPr>
    </w:p>
    <w:p w14:paraId="3B1D546A" w14:textId="77777777" w:rsidR="00DD18E5" w:rsidRDefault="00DD18E5" w:rsidP="00DD18E5">
      <w:pPr>
        <w:pStyle w:val="Heading3"/>
        <w:keepNext/>
      </w:pPr>
      <w:bookmarkStart w:id="868" w:name="_Toc274836596"/>
      <w:r>
        <w:t>LSH611 – Hoogniveau water in pompput WPU604-WPU606</w:t>
      </w:r>
      <w:bookmarkEnd w:id="868"/>
    </w:p>
    <w:p w14:paraId="3B1D546B" w14:textId="77777777" w:rsidR="00DD18E5" w:rsidRPr="00D62DE3" w:rsidRDefault="00DD18E5" w:rsidP="00DD18E5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DD18E5" w:rsidRPr="00D92D58" w14:paraId="3B1D5470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6C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6D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6E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6F" w14:textId="77777777" w:rsidR="00DD18E5" w:rsidRPr="00D92D58" w:rsidRDefault="00DD18E5" w:rsidP="005B7EE3">
            <w:pPr>
              <w:keepNext/>
              <w:rPr>
                <w:b/>
                <w:bCs/>
                <w:lang w:val="nl"/>
              </w:rPr>
            </w:pPr>
          </w:p>
        </w:tc>
      </w:tr>
      <w:tr w:rsidR="00DD18E5" w:rsidRPr="00D92D58" w14:paraId="3B1D5475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1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2" w14:textId="77777777" w:rsidR="00DD18E5" w:rsidRPr="00D92D58" w:rsidRDefault="00DD18E5" w:rsidP="005B7EE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3" w14:textId="77777777" w:rsidR="00DD18E5" w:rsidRPr="00933C29" w:rsidRDefault="00DD18E5" w:rsidP="005B7EE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4" w14:textId="77777777" w:rsidR="00DD18E5" w:rsidRPr="00933C29" w:rsidRDefault="00DD18E5" w:rsidP="005B7EE3">
            <w:pPr>
              <w:keepNext/>
            </w:pPr>
          </w:p>
        </w:tc>
      </w:tr>
      <w:tr w:rsidR="00DD18E5" w:rsidRPr="00D92D58" w14:paraId="3B1D547A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76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77" w14:textId="77777777" w:rsidR="00DD18E5" w:rsidRPr="00D92D58" w:rsidRDefault="00DD18E5" w:rsidP="005B7EE3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78" w14:textId="77777777" w:rsidR="00DD18E5" w:rsidRPr="00933C29" w:rsidRDefault="00DD18E5" w:rsidP="005B7EE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79" w14:textId="77777777" w:rsidR="00DD18E5" w:rsidRPr="00933C29" w:rsidRDefault="00DD18E5" w:rsidP="005B7EE3">
            <w:pPr>
              <w:keepNext/>
            </w:pPr>
          </w:p>
        </w:tc>
      </w:tr>
      <w:tr w:rsidR="00DD18E5" w:rsidRPr="00D92D58" w14:paraId="3B1D547F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B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C" w14:textId="77777777" w:rsidR="00DD18E5" w:rsidRPr="00D92D58" w:rsidRDefault="00DD18E5" w:rsidP="005B7EE3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D" w14:textId="77777777" w:rsidR="00DD18E5" w:rsidRPr="00933C29" w:rsidRDefault="00DD18E5" w:rsidP="005B7EE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7E" w14:textId="77777777" w:rsidR="00DD18E5" w:rsidRPr="00933C29" w:rsidRDefault="00DD18E5" w:rsidP="005B7EE3">
            <w:pPr>
              <w:keepNext/>
            </w:pPr>
          </w:p>
        </w:tc>
      </w:tr>
      <w:tr w:rsidR="00DD18E5" w:rsidRPr="00D92D58" w14:paraId="3B1D5484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0" w14:textId="77777777" w:rsidR="00DD18E5" w:rsidRPr="00D92D58" w:rsidRDefault="00DD18E5" w:rsidP="005B7EE3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1" w14:textId="77777777" w:rsidR="00DD18E5" w:rsidRPr="00D92D58" w:rsidRDefault="00DD18E5" w:rsidP="005B7EE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2" w14:textId="77777777" w:rsidR="00DD18E5" w:rsidRPr="00D92D58" w:rsidRDefault="00DD18E5" w:rsidP="005B7EE3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3" w14:textId="77777777" w:rsidR="00DD18E5" w:rsidRPr="00D92D58" w:rsidRDefault="00DD18E5" w:rsidP="005B7EE3">
            <w:pPr>
              <w:keepNext/>
            </w:pPr>
          </w:p>
        </w:tc>
      </w:tr>
      <w:tr w:rsidR="00DD18E5" w:rsidRPr="00D92D58" w14:paraId="3B1D5489" w14:textId="77777777" w:rsidTr="005B7EE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5" w14:textId="77777777" w:rsidR="00DD18E5" w:rsidRDefault="00DD18E5" w:rsidP="005B7EE3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6" w14:textId="77777777" w:rsidR="00DD18E5" w:rsidRDefault="00DD18E5" w:rsidP="005B7EE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7" w14:textId="77777777" w:rsidR="00DD18E5" w:rsidRDefault="00DD18E5" w:rsidP="005B7EE3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88" w14:textId="77777777" w:rsidR="00DD18E5" w:rsidRPr="00D92D58" w:rsidRDefault="00DD18E5" w:rsidP="005B7EE3">
            <w:pPr>
              <w:keepNext/>
            </w:pPr>
          </w:p>
        </w:tc>
      </w:tr>
    </w:tbl>
    <w:p w14:paraId="3B1D548A" w14:textId="77777777" w:rsidR="00DD18E5" w:rsidRPr="00DD18E5" w:rsidRDefault="00DD18E5" w:rsidP="00DD18E5">
      <w:pPr>
        <w:rPr>
          <w:lang w:val="nl"/>
        </w:rPr>
      </w:pPr>
    </w:p>
    <w:p w14:paraId="3B1D548B" w14:textId="77777777" w:rsidR="0030703C" w:rsidRPr="00E42CA7" w:rsidRDefault="0030703C" w:rsidP="0030703C">
      <w:pPr>
        <w:pStyle w:val="Heading3"/>
        <w:keepNext/>
      </w:pPr>
      <w:bookmarkStart w:id="869" w:name="_Toc274836597"/>
      <w:r w:rsidRPr="00882B93">
        <w:rPr>
          <w:noProof/>
        </w:rPr>
        <w:t>WPU605</w:t>
      </w:r>
      <w:r w:rsidRPr="00E42CA7">
        <w:t xml:space="preserve"> - </w:t>
      </w:r>
      <w:r w:rsidRPr="00882B93">
        <w:rPr>
          <w:noProof/>
        </w:rPr>
        <w:t>Glandwater naar boosters</w:t>
      </w:r>
      <w:bookmarkEnd w:id="867"/>
      <w:bookmarkEnd w:id="869"/>
    </w:p>
    <w:p w14:paraId="3B1D548C" w14:textId="77777777" w:rsidR="0030703C" w:rsidRPr="00733A0A" w:rsidRDefault="0030703C" w:rsidP="0030703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lang w:val="nl"/>
        </w:rPr>
        <w:t xml:space="preserve"> - 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22"/>
      </w:tblGrid>
      <w:tr w:rsidR="0030703C" w:rsidRPr="00D92D58" w14:paraId="3B1D5490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8D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8E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8F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30703C" w:rsidRPr="00D92D58" w14:paraId="3B1D5494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91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92" w14:textId="77777777" w:rsidR="0030703C" w:rsidRPr="00D92D58" w:rsidRDefault="0030703C" w:rsidP="0030703C">
            <w:pPr>
              <w:pStyle w:val="TableNormal0"/>
              <w:keepNext/>
              <w:keepLines/>
            </w:pPr>
            <w:r>
              <w:t>Seq. booster1:stap10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93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98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5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6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7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9C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9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A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B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A0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D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E" w14:textId="77777777" w:rsidR="0030703C" w:rsidRPr="00D92D58" w:rsidRDefault="0030703C" w:rsidP="0030703C">
            <w:pPr>
              <w:pStyle w:val="TableNormal0"/>
              <w:keepNext/>
              <w:keepLines/>
            </w:pPr>
            <w:r>
              <w:t>C1.1.41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9F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</w:tbl>
    <w:p w14:paraId="3B1D54A1" w14:textId="77777777" w:rsidR="0030703C" w:rsidRPr="0077218A" w:rsidRDefault="0030703C" w:rsidP="0030703C">
      <w:pPr>
        <w:rPr>
          <w:lang w:val="nl"/>
        </w:rPr>
      </w:pPr>
    </w:p>
    <w:p w14:paraId="3B1D54A2" w14:textId="77777777" w:rsidR="0030703C" w:rsidRPr="00E42CA7" w:rsidRDefault="0030703C" w:rsidP="0030703C">
      <w:pPr>
        <w:pStyle w:val="Heading3"/>
      </w:pPr>
      <w:bookmarkStart w:id="870" w:name="_Toc264036574"/>
      <w:bookmarkStart w:id="871" w:name="_Toc274836598"/>
      <w:r w:rsidRPr="00882B93">
        <w:rPr>
          <w:noProof/>
        </w:rPr>
        <w:t>WPU606A</w:t>
      </w:r>
      <w:r w:rsidRPr="00E42CA7">
        <w:t xml:space="preserve"> - </w:t>
      </w:r>
      <w:r w:rsidRPr="00882B93">
        <w:rPr>
          <w:noProof/>
        </w:rPr>
        <w:t>Waterpomp lozing naar baggervijver</w:t>
      </w:r>
      <w:bookmarkEnd w:id="870"/>
      <w:bookmarkEnd w:id="871"/>
    </w:p>
    <w:p w14:paraId="3B1D54A3" w14:textId="77777777" w:rsidR="0030703C" w:rsidRPr="00733A0A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noProof/>
          <w:lang w:val="nl"/>
        </w:rPr>
        <w:t xml:space="preserve"> - 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1"/>
        <w:gridCol w:w="4111"/>
        <w:gridCol w:w="3922"/>
      </w:tblGrid>
      <w:tr w:rsidR="0030703C" w:rsidRPr="00D92D58" w14:paraId="3B1D54A7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A4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A5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A6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30703C" w:rsidRPr="00D92D58" w14:paraId="3B1D54AB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A8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A9" w14:textId="77777777" w:rsidR="0030703C" w:rsidRPr="00D92D58" w:rsidRDefault="0030703C" w:rsidP="0030703C">
            <w:pPr>
              <w:pStyle w:val="TableNormal0"/>
              <w:keepNext/>
              <w:keepLines/>
            </w:pPr>
            <w:r>
              <w:t>Hoofdsequentie:stap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AA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AF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AC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AD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AE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B3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B0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B1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B2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B7" w14:textId="77777777" w:rsidTr="0030703C">
        <w:tc>
          <w:tcPr>
            <w:tcW w:w="19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B4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411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B5" w14:textId="77777777" w:rsidR="0030703C" w:rsidRPr="00D92D58" w:rsidRDefault="0030703C" w:rsidP="0030703C">
            <w:pPr>
              <w:pStyle w:val="TableNormal0"/>
              <w:keepNext/>
              <w:keepLines/>
            </w:pPr>
            <w:r>
              <w:t>C1.1.42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B6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</w:tbl>
    <w:p w14:paraId="3B1D54B8" w14:textId="77777777" w:rsidR="0030703C" w:rsidRPr="0077218A" w:rsidRDefault="0030703C" w:rsidP="0030703C">
      <w:pPr>
        <w:rPr>
          <w:lang w:val="nl"/>
        </w:rPr>
      </w:pPr>
    </w:p>
    <w:p w14:paraId="3B1D54B9" w14:textId="77777777" w:rsidR="0030703C" w:rsidRPr="00E42CA7" w:rsidRDefault="0030703C" w:rsidP="0030703C">
      <w:pPr>
        <w:pStyle w:val="Heading3"/>
      </w:pPr>
      <w:bookmarkStart w:id="872" w:name="_Toc264036576"/>
      <w:bookmarkStart w:id="873" w:name="_Toc274836599"/>
      <w:r w:rsidRPr="00882B93">
        <w:rPr>
          <w:noProof/>
        </w:rPr>
        <w:t>PHIC606</w:t>
      </w:r>
      <w:r w:rsidRPr="00E42CA7">
        <w:t xml:space="preserve"> - </w:t>
      </w:r>
      <w:r w:rsidRPr="00882B93">
        <w:rPr>
          <w:noProof/>
        </w:rPr>
        <w:t>Regeling lozing spui</w:t>
      </w:r>
      <w:bookmarkEnd w:id="872"/>
      <w:bookmarkEnd w:id="873"/>
    </w:p>
    <w:p w14:paraId="3B1D54BA" w14:textId="77777777" w:rsidR="0030703C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PID</w:t>
      </w:r>
    </w:p>
    <w:p w14:paraId="3B1D54BB" w14:textId="77777777" w:rsidR="0030703C" w:rsidRDefault="0030703C" w:rsidP="0030703C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p w14:paraId="3B1D54BC" w14:textId="77777777" w:rsidR="0030703C" w:rsidRPr="0077218A" w:rsidRDefault="0030703C" w:rsidP="0030703C">
      <w:pPr>
        <w:rPr>
          <w:lang w:val="nl"/>
        </w:rPr>
      </w:pPr>
    </w:p>
    <w:p w14:paraId="3B1D54BD" w14:textId="77777777" w:rsidR="0030703C" w:rsidRPr="00BC58D3" w:rsidRDefault="0030703C" w:rsidP="0030703C">
      <w:pPr>
        <w:pStyle w:val="Heading3"/>
        <w:rPr>
          <w:lang w:val="en-US"/>
        </w:rPr>
      </w:pPr>
      <w:bookmarkStart w:id="874" w:name="_Toc264036577"/>
      <w:bookmarkStart w:id="875" w:name="_Toc274836600"/>
      <w:r w:rsidRPr="00BC58D3">
        <w:rPr>
          <w:noProof/>
          <w:lang w:val="en-US"/>
        </w:rPr>
        <w:t>PHT606</w:t>
      </w:r>
      <w:r w:rsidRPr="00BC58D3">
        <w:rPr>
          <w:lang w:val="en-US"/>
        </w:rPr>
        <w:t xml:space="preserve"> - </w:t>
      </w:r>
      <w:r w:rsidRPr="00BC58D3">
        <w:rPr>
          <w:noProof/>
          <w:lang w:val="en-US"/>
        </w:rPr>
        <w:t>PH Lozingswater TRANSMITTER F</w:t>
      </w:r>
      <w:bookmarkEnd w:id="874"/>
      <w:bookmarkEnd w:id="875"/>
    </w:p>
    <w:p w14:paraId="3B1D54BE" w14:textId="77777777" w:rsidR="0030703C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pH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PB</w:t>
      </w:r>
    </w:p>
    <w:p w14:paraId="3B1D54BF" w14:textId="77777777" w:rsidR="0030703C" w:rsidRDefault="0030703C" w:rsidP="0030703C">
      <w:pPr>
        <w:rPr>
          <w:lang w:val="nl"/>
        </w:rPr>
      </w:pPr>
      <w:r>
        <w:rPr>
          <w:noProof/>
        </w:rPr>
        <w:t xml:space="preserve">Low: </w:t>
      </w:r>
      <w:r w:rsidRPr="00882B93">
        <w:rPr>
          <w:noProof/>
          <w:lang w:val="nl"/>
        </w:rPr>
        <w:t>2</w:t>
      </w:r>
    </w:p>
    <w:p w14:paraId="3B1D54C0" w14:textId="77777777" w:rsidR="0030703C" w:rsidRDefault="0030703C" w:rsidP="0030703C">
      <w:r>
        <w:rPr>
          <w:noProof/>
        </w:rPr>
        <w:t>High: 12</w:t>
      </w:r>
    </w:p>
    <w:p w14:paraId="3B1D54C1" w14:textId="77777777" w:rsidR="0030703C" w:rsidRDefault="0030703C" w:rsidP="0030703C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p w14:paraId="3B1D54C2" w14:textId="77777777" w:rsidR="0030703C" w:rsidRPr="0077218A" w:rsidRDefault="0030703C" w:rsidP="0030703C">
      <w:pPr>
        <w:rPr>
          <w:lang w:val="nl"/>
        </w:rPr>
      </w:pPr>
    </w:p>
    <w:p w14:paraId="3B1D54C3" w14:textId="77777777" w:rsidR="0030703C" w:rsidRPr="00E42CA7" w:rsidRDefault="0030703C" w:rsidP="0030703C">
      <w:pPr>
        <w:pStyle w:val="Heading3"/>
      </w:pPr>
      <w:bookmarkStart w:id="876" w:name="_Toc264036578"/>
      <w:bookmarkStart w:id="877" w:name="_Toc274836601"/>
      <w:r w:rsidRPr="00882B93">
        <w:rPr>
          <w:noProof/>
        </w:rPr>
        <w:t>WPU606B</w:t>
      </w:r>
      <w:r w:rsidRPr="00E42CA7">
        <w:t xml:space="preserve"> - </w:t>
      </w:r>
      <w:r w:rsidRPr="00882B93">
        <w:rPr>
          <w:noProof/>
        </w:rPr>
        <w:t>Waterpomp lozing naar baggervijver</w:t>
      </w:r>
      <w:bookmarkEnd w:id="876"/>
      <w:bookmarkEnd w:id="877"/>
    </w:p>
    <w:p w14:paraId="3B1D54C4" w14:textId="77777777" w:rsidR="0030703C" w:rsidRPr="00733A0A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>
        <w:rPr>
          <w:lang w:val="nl"/>
        </w:rPr>
        <w:t xml:space="preserve"> - Tesys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0703C" w:rsidRPr="00D92D58" w14:paraId="3B1D54C8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C5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C6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C7" w14:textId="77777777" w:rsidR="0030703C" w:rsidRPr="00D92D58" w:rsidRDefault="0030703C" w:rsidP="0030703C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30703C" w:rsidRPr="00D92D58" w14:paraId="3B1D54CC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C9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CA" w14:textId="77777777" w:rsidR="0030703C" w:rsidRPr="00D92D58" w:rsidRDefault="0030703C" w:rsidP="0030703C">
            <w:pPr>
              <w:pStyle w:val="TableNormal0"/>
              <w:keepNext/>
              <w:keepLines/>
            </w:pPr>
            <w:r>
              <w:t>Hoofdsequentie:stap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CB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D0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CD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CE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CF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D4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D1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D2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D3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  <w:tr w:rsidR="0030703C" w:rsidRPr="00D92D58" w14:paraId="3B1D54D8" w14:textId="77777777" w:rsidTr="0030703C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D5" w14:textId="77777777" w:rsidR="0030703C" w:rsidRPr="00D92D58" w:rsidRDefault="0030703C" w:rsidP="0030703C">
            <w:pPr>
              <w:pStyle w:val="TableNormal0"/>
              <w:keepNext/>
              <w:keepLines/>
              <w:rPr>
                <w:b/>
                <w:bCs w:val="0"/>
              </w:rPr>
            </w:pPr>
            <w:r>
              <w:rPr>
                <w:b/>
                <w:bCs w:val="0"/>
              </w:rPr>
              <w:t>PB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D6" w14:textId="77777777" w:rsidR="0030703C" w:rsidRPr="00D92D58" w:rsidRDefault="0030703C" w:rsidP="0030703C">
            <w:pPr>
              <w:pStyle w:val="TableNormal0"/>
              <w:keepNext/>
              <w:keepLines/>
            </w:pPr>
            <w:r>
              <w:t>C1.1.43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D7" w14:textId="77777777" w:rsidR="0030703C" w:rsidRPr="00D92D58" w:rsidRDefault="0030703C" w:rsidP="0030703C">
            <w:pPr>
              <w:pStyle w:val="TableNormal0"/>
              <w:keepNext/>
              <w:keepLines/>
            </w:pPr>
          </w:p>
        </w:tc>
      </w:tr>
    </w:tbl>
    <w:p w14:paraId="3B1D54D9" w14:textId="77777777" w:rsidR="0030703C" w:rsidRPr="0077218A" w:rsidRDefault="0030703C" w:rsidP="0030703C">
      <w:pPr>
        <w:rPr>
          <w:lang w:val="nl"/>
        </w:rPr>
      </w:pPr>
    </w:p>
    <w:p w14:paraId="3B1D54DA" w14:textId="77777777" w:rsidR="0030703C" w:rsidRPr="00E42CA7" w:rsidRDefault="0030703C" w:rsidP="0030703C">
      <w:pPr>
        <w:pStyle w:val="Heading3"/>
      </w:pPr>
      <w:bookmarkStart w:id="878" w:name="_Toc264036581"/>
      <w:bookmarkStart w:id="879" w:name="_Toc274836602"/>
      <w:r w:rsidRPr="00882B93">
        <w:rPr>
          <w:noProof/>
        </w:rPr>
        <w:t>LT601</w:t>
      </w:r>
      <w:r w:rsidRPr="00E42CA7">
        <w:t xml:space="preserve"> - </w:t>
      </w:r>
      <w:r w:rsidRPr="00882B93">
        <w:rPr>
          <w:noProof/>
        </w:rPr>
        <w:t>Niveaumeting vijver vuil proceswater</w:t>
      </w:r>
      <w:bookmarkEnd w:id="878"/>
      <w:bookmarkEnd w:id="879"/>
    </w:p>
    <w:p w14:paraId="3B1D54DB" w14:textId="77777777" w:rsidR="0030703C" w:rsidRPr="00324013" w:rsidRDefault="0030703C" w:rsidP="0030703C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0703C" w:rsidRPr="00D92D58" w14:paraId="3B1D54E0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DC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DD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DE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4DF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</w:p>
        </w:tc>
      </w:tr>
      <w:tr w:rsidR="0030703C" w:rsidRPr="00D92D58" w14:paraId="3B1D54E5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1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2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3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4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4EA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E6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E7" w14:textId="77777777" w:rsidR="0030703C" w:rsidRPr="00D92D58" w:rsidRDefault="0030703C" w:rsidP="0030703C">
            <w:pPr>
              <w:pStyle w:val="TableNormal0"/>
              <w:keepNext/>
            </w:pPr>
            <w:r>
              <w:t>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E8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E9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4EF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B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C" w14:textId="77777777" w:rsidR="0030703C" w:rsidRPr="00D92D58" w:rsidRDefault="0030703C" w:rsidP="0030703C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D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4EE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4F4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0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1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2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3" w14:textId="77777777" w:rsidR="0030703C" w:rsidRPr="00D92D58" w:rsidRDefault="0030703C" w:rsidP="0030703C">
            <w:pPr>
              <w:keepNext/>
            </w:pPr>
          </w:p>
        </w:tc>
      </w:tr>
      <w:tr w:rsidR="0030703C" w:rsidRPr="00D92D58" w14:paraId="3B1D54F9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5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6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7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8" w14:textId="77777777" w:rsidR="0030703C" w:rsidRPr="00D92D58" w:rsidRDefault="0030703C" w:rsidP="0030703C">
            <w:pPr>
              <w:keepNext/>
            </w:pPr>
          </w:p>
        </w:tc>
      </w:tr>
      <w:tr w:rsidR="0030703C" w:rsidRPr="00D92D58" w14:paraId="3B1D54FE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A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B" w14:textId="77777777" w:rsidR="0030703C" w:rsidRPr="00D92D58" w:rsidRDefault="0030703C" w:rsidP="0030703C">
            <w:pPr>
              <w:pStyle w:val="TableNormal0"/>
              <w:keepNext/>
            </w:pPr>
            <w:r>
              <w:t>C1.1.10.6.1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C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4FD" w14:textId="77777777" w:rsidR="0030703C" w:rsidRPr="00D92D58" w:rsidRDefault="0030703C" w:rsidP="0030703C">
            <w:pPr>
              <w:keepNext/>
            </w:pPr>
          </w:p>
        </w:tc>
      </w:tr>
    </w:tbl>
    <w:p w14:paraId="3B1D54FF" w14:textId="77777777" w:rsidR="0030703C" w:rsidRPr="0077218A" w:rsidRDefault="0030703C" w:rsidP="0030703C">
      <w:pPr>
        <w:rPr>
          <w:lang w:val="nl"/>
        </w:rPr>
      </w:pPr>
    </w:p>
    <w:p w14:paraId="3B1D5500" w14:textId="77777777" w:rsidR="0030703C" w:rsidRDefault="0030703C" w:rsidP="0030703C"/>
    <w:p w14:paraId="3B1D5501" w14:textId="77777777" w:rsidR="0030703C" w:rsidRPr="0077218A" w:rsidRDefault="0030703C" w:rsidP="0030703C">
      <w:pPr>
        <w:rPr>
          <w:lang w:val="nl"/>
        </w:rPr>
      </w:pPr>
    </w:p>
    <w:p w14:paraId="3B1D5502" w14:textId="77777777" w:rsidR="0030703C" w:rsidRPr="00E42CA7" w:rsidRDefault="0030703C" w:rsidP="0030703C">
      <w:pPr>
        <w:pStyle w:val="Heading3"/>
        <w:keepNext/>
      </w:pPr>
      <w:bookmarkStart w:id="880" w:name="_Toc264036582"/>
      <w:bookmarkStart w:id="881" w:name="_Toc274836603"/>
      <w:r w:rsidRPr="00882B93">
        <w:rPr>
          <w:noProof/>
        </w:rPr>
        <w:t>LT602</w:t>
      </w:r>
      <w:r w:rsidRPr="00E42CA7">
        <w:t xml:space="preserve"> - </w:t>
      </w:r>
      <w:r w:rsidRPr="00882B93">
        <w:rPr>
          <w:noProof/>
        </w:rPr>
        <w:t>Niveaumeting vijver zuiver proceswater</w:t>
      </w:r>
      <w:bookmarkEnd w:id="880"/>
      <w:bookmarkEnd w:id="881"/>
    </w:p>
    <w:p w14:paraId="3B1D5503" w14:textId="77777777" w:rsidR="0030703C" w:rsidRPr="00324013" w:rsidRDefault="0030703C" w:rsidP="0030703C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Niveau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0703C" w:rsidRPr="00D92D58" w14:paraId="3B1D5508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04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05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06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07" w14:textId="77777777" w:rsidR="0030703C" w:rsidRPr="00D92D58" w:rsidRDefault="0030703C" w:rsidP="0030703C">
            <w:pPr>
              <w:keepNext/>
              <w:rPr>
                <w:b/>
                <w:bCs/>
                <w:lang w:val="nl"/>
              </w:rPr>
            </w:pPr>
          </w:p>
        </w:tc>
      </w:tr>
      <w:tr w:rsidR="0030703C" w:rsidRPr="00D92D58" w14:paraId="3B1D550D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09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0A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0B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0C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512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0E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0F" w14:textId="77777777" w:rsidR="0030703C" w:rsidRPr="00D92D58" w:rsidRDefault="0030703C" w:rsidP="0030703C">
            <w:pPr>
              <w:pStyle w:val="TableNormal0"/>
              <w:keepNext/>
            </w:pPr>
            <w:r>
              <w:t>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0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1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517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13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14" w14:textId="77777777" w:rsidR="0030703C" w:rsidRPr="00D92D58" w:rsidRDefault="0030703C" w:rsidP="0030703C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15" w14:textId="77777777" w:rsidR="0030703C" w:rsidRPr="00933C29" w:rsidRDefault="0030703C" w:rsidP="0030703C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16" w14:textId="77777777" w:rsidR="0030703C" w:rsidRPr="00933C29" w:rsidRDefault="0030703C" w:rsidP="0030703C">
            <w:pPr>
              <w:keepNext/>
            </w:pPr>
          </w:p>
        </w:tc>
      </w:tr>
      <w:tr w:rsidR="0030703C" w:rsidRPr="00D92D58" w14:paraId="3B1D551C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8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9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A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B" w14:textId="77777777" w:rsidR="0030703C" w:rsidRPr="00D92D58" w:rsidRDefault="0030703C" w:rsidP="0030703C">
            <w:pPr>
              <w:keepNext/>
            </w:pPr>
          </w:p>
        </w:tc>
      </w:tr>
      <w:tr w:rsidR="0030703C" w:rsidRPr="00D92D58" w14:paraId="3B1D5521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D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E" w14:textId="77777777" w:rsidR="0030703C" w:rsidRPr="00D92D58" w:rsidRDefault="0030703C" w:rsidP="0030703C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1F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20" w14:textId="77777777" w:rsidR="0030703C" w:rsidRPr="00D92D58" w:rsidRDefault="0030703C" w:rsidP="0030703C">
            <w:pPr>
              <w:keepNext/>
            </w:pPr>
          </w:p>
        </w:tc>
      </w:tr>
      <w:tr w:rsidR="0030703C" w:rsidRPr="00D92D58" w14:paraId="3B1D5526" w14:textId="77777777" w:rsidTr="0030703C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22" w14:textId="77777777" w:rsidR="0030703C" w:rsidRPr="00D92D58" w:rsidRDefault="0030703C" w:rsidP="0030703C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AI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23" w14:textId="77777777" w:rsidR="0030703C" w:rsidRPr="00D92D58" w:rsidRDefault="0030703C" w:rsidP="0030703C">
            <w:pPr>
              <w:pStyle w:val="TableNormal0"/>
              <w:keepNext/>
            </w:pPr>
            <w:r>
              <w:t>C1.1.10.6.2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24" w14:textId="77777777" w:rsidR="0030703C" w:rsidRPr="00D92D58" w:rsidRDefault="0030703C" w:rsidP="0030703C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25" w14:textId="77777777" w:rsidR="0030703C" w:rsidRPr="00D92D58" w:rsidRDefault="0030703C" w:rsidP="0030703C">
            <w:pPr>
              <w:keepNext/>
            </w:pPr>
          </w:p>
        </w:tc>
      </w:tr>
    </w:tbl>
    <w:p w14:paraId="3B1D5527" w14:textId="77777777" w:rsidR="0030703C" w:rsidRDefault="0030703C" w:rsidP="0030703C"/>
    <w:p w14:paraId="3B1D5528" w14:textId="77777777" w:rsidR="0030703C" w:rsidRPr="0077218A" w:rsidRDefault="0030703C" w:rsidP="0030703C">
      <w:pPr>
        <w:rPr>
          <w:lang w:val="nl"/>
        </w:rPr>
      </w:pPr>
    </w:p>
    <w:p w14:paraId="3B1D5529" w14:textId="77777777" w:rsidR="00BD6445" w:rsidRDefault="00BD6445" w:rsidP="00804D0B">
      <w:pPr>
        <w:pStyle w:val="Heading2"/>
      </w:pPr>
      <w:bookmarkStart w:id="882" w:name="_Toc274836604"/>
      <w:r>
        <w:t>Algemeen</w:t>
      </w:r>
      <w:bookmarkEnd w:id="882"/>
    </w:p>
    <w:p w14:paraId="3B1D552A" w14:textId="77777777" w:rsidR="00804D0B" w:rsidRDefault="00804D0B" w:rsidP="00804D0B">
      <w:pPr>
        <w:pStyle w:val="Heading3"/>
        <w:keepNext/>
      </w:pPr>
      <w:bookmarkStart w:id="883" w:name="_Toc274836605"/>
      <w:r>
        <w:t>Alarmen</w:t>
      </w:r>
      <w:bookmarkEnd w:id="883"/>
    </w:p>
    <w:p w14:paraId="3B1D552B" w14:textId="77777777" w:rsidR="00BD6445" w:rsidRPr="00E42CA7" w:rsidRDefault="00BD6445" w:rsidP="00804D0B">
      <w:pPr>
        <w:pStyle w:val="Heading4"/>
      </w:pPr>
      <w:bookmarkStart w:id="884" w:name="_Toc274836606"/>
      <w:r>
        <w:rPr>
          <w:noProof/>
        </w:rPr>
        <w:t>BOB_CH_F – Bliksembeveiliging in SA2 in fout</w:t>
      </w:r>
      <w:bookmarkEnd w:id="884"/>
    </w:p>
    <w:p w14:paraId="3B1D552C" w14:textId="77777777" w:rsidR="00BD6445" w:rsidRDefault="00BD6445" w:rsidP="00804D0B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BD6445" w:rsidRPr="00D92D58" w14:paraId="3B1D5530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2D" w14:textId="77777777" w:rsidR="00BD6445" w:rsidRPr="00D92D58" w:rsidRDefault="00BD6445" w:rsidP="00804D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2E" w14:textId="77777777" w:rsidR="00BD6445" w:rsidRPr="00D92D58" w:rsidRDefault="00BD6445" w:rsidP="00804D0B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2F" w14:textId="77777777" w:rsidR="00BD6445" w:rsidRPr="00D92D58" w:rsidRDefault="00BD6445" w:rsidP="00804D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BD6445" w:rsidRPr="00D92D58" w14:paraId="3B1D5534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31" w14:textId="77777777" w:rsidR="00BD6445" w:rsidRPr="00D92D58" w:rsidRDefault="00BD6445" w:rsidP="00804D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32" w14:textId="77777777" w:rsidR="00BD6445" w:rsidRPr="00D92D58" w:rsidRDefault="00BD6445" w:rsidP="00804D0B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33" w14:textId="77777777" w:rsidR="00BD6445" w:rsidRPr="00D92D58" w:rsidRDefault="00BD6445" w:rsidP="00804D0B">
            <w:pPr>
              <w:pStyle w:val="TableNormal0"/>
              <w:keepNext/>
            </w:pPr>
          </w:p>
        </w:tc>
      </w:tr>
      <w:tr w:rsidR="00BD6445" w:rsidRPr="00D92D58" w14:paraId="3B1D5538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5" w14:textId="77777777" w:rsidR="00BD6445" w:rsidRPr="00D92D58" w:rsidRDefault="00BD6445" w:rsidP="00804D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6" w14:textId="77777777" w:rsidR="00BD6445" w:rsidRPr="00D92D58" w:rsidRDefault="00BD6445" w:rsidP="00804D0B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7" w14:textId="77777777" w:rsidR="00BD6445" w:rsidRPr="00D92D58" w:rsidRDefault="00BD6445" w:rsidP="00804D0B">
            <w:pPr>
              <w:pStyle w:val="TableNormal0"/>
              <w:keepNext/>
            </w:pPr>
          </w:p>
        </w:tc>
      </w:tr>
      <w:tr w:rsidR="00BD6445" w:rsidRPr="00D92D58" w14:paraId="3B1D553C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9" w14:textId="77777777" w:rsidR="00BD6445" w:rsidRPr="00D92D58" w:rsidRDefault="00BD6445" w:rsidP="00804D0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A" w14:textId="77777777" w:rsidR="00BD6445" w:rsidRPr="00D92D58" w:rsidRDefault="00BD6445" w:rsidP="00804D0B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B" w14:textId="77777777" w:rsidR="00BD6445" w:rsidRPr="00D92D58" w:rsidRDefault="00BD6445" w:rsidP="00804D0B">
            <w:pPr>
              <w:pStyle w:val="TableNormal0"/>
              <w:keepNext/>
            </w:pPr>
          </w:p>
        </w:tc>
      </w:tr>
      <w:tr w:rsidR="00BD6445" w:rsidRPr="00D92D58" w14:paraId="3B1D5540" w14:textId="77777777" w:rsidTr="00BD6445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D" w14:textId="77777777" w:rsidR="00BD6445" w:rsidRPr="00D92D58" w:rsidRDefault="00BD6445" w:rsidP="00804D0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E" w14:textId="77777777" w:rsidR="00BD6445" w:rsidRPr="00D92D58" w:rsidRDefault="00BD6445" w:rsidP="00804D0B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3F" w14:textId="77777777" w:rsidR="00BD6445" w:rsidRPr="00D92D58" w:rsidRDefault="00BD6445" w:rsidP="00804D0B">
            <w:pPr>
              <w:pStyle w:val="TableNormal0"/>
              <w:keepNext/>
            </w:pPr>
          </w:p>
        </w:tc>
      </w:tr>
    </w:tbl>
    <w:p w14:paraId="3B1D5541" w14:textId="77777777" w:rsidR="00BD6445" w:rsidRDefault="00BD6445" w:rsidP="00BD6445">
      <w:pPr>
        <w:rPr>
          <w:lang w:val="nl"/>
        </w:rPr>
      </w:pPr>
    </w:p>
    <w:p w14:paraId="3B1D5542" w14:textId="77777777" w:rsidR="00804D0B" w:rsidRPr="00E42CA7" w:rsidRDefault="00804D0B" w:rsidP="00804D0B">
      <w:pPr>
        <w:pStyle w:val="Heading4"/>
      </w:pPr>
      <w:bookmarkStart w:id="885" w:name="_Toc274836607"/>
      <w:r>
        <w:rPr>
          <w:noProof/>
        </w:rPr>
        <w:t>BOB_WB_F – Bliksem-overspanningsbev. fout</w:t>
      </w:r>
      <w:bookmarkEnd w:id="885"/>
    </w:p>
    <w:p w14:paraId="3B1D5543" w14:textId="77777777" w:rsidR="00804D0B" w:rsidRDefault="00804D0B" w:rsidP="00804D0B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804D0B" w:rsidRPr="00D92D58" w14:paraId="3B1D5547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44" w14:textId="77777777" w:rsidR="00804D0B" w:rsidRPr="00D92D58" w:rsidRDefault="00804D0B" w:rsidP="00804D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45" w14:textId="77777777" w:rsidR="00804D0B" w:rsidRPr="00D92D58" w:rsidRDefault="00804D0B" w:rsidP="00804D0B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46" w14:textId="77777777" w:rsidR="00804D0B" w:rsidRPr="00D92D58" w:rsidRDefault="00804D0B" w:rsidP="00804D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804D0B" w:rsidRPr="00D92D58" w14:paraId="3B1D554B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48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49" w14:textId="77777777" w:rsidR="00804D0B" w:rsidRPr="00D92D58" w:rsidRDefault="00804D0B" w:rsidP="00804D0B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4A" w14:textId="77777777" w:rsidR="00804D0B" w:rsidRPr="00D92D58" w:rsidRDefault="00804D0B" w:rsidP="00804D0B">
            <w:pPr>
              <w:pStyle w:val="TableNormal0"/>
              <w:keepNext/>
            </w:pPr>
          </w:p>
        </w:tc>
      </w:tr>
      <w:tr w:rsidR="00804D0B" w:rsidRPr="00D92D58" w14:paraId="3B1D554F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4C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4D" w14:textId="77777777" w:rsidR="00804D0B" w:rsidRPr="00D92D58" w:rsidRDefault="00804D0B" w:rsidP="00804D0B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4E" w14:textId="77777777" w:rsidR="00804D0B" w:rsidRPr="00D92D58" w:rsidRDefault="00804D0B" w:rsidP="00804D0B">
            <w:pPr>
              <w:pStyle w:val="TableNormal0"/>
              <w:keepNext/>
            </w:pPr>
          </w:p>
        </w:tc>
      </w:tr>
      <w:tr w:rsidR="00804D0B" w:rsidRPr="00D92D58" w14:paraId="3B1D5553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50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51" w14:textId="77777777" w:rsidR="00804D0B" w:rsidRPr="00D92D58" w:rsidRDefault="00804D0B" w:rsidP="00804D0B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52" w14:textId="77777777" w:rsidR="00804D0B" w:rsidRPr="00D92D58" w:rsidRDefault="00804D0B" w:rsidP="00804D0B">
            <w:pPr>
              <w:pStyle w:val="TableNormal0"/>
              <w:keepNext/>
            </w:pPr>
          </w:p>
        </w:tc>
      </w:tr>
      <w:tr w:rsidR="00804D0B" w:rsidRPr="00D92D58" w14:paraId="3B1D5557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54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55" w14:textId="77777777" w:rsidR="00804D0B" w:rsidRPr="00D92D58" w:rsidRDefault="00804D0B" w:rsidP="00804D0B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56" w14:textId="77777777" w:rsidR="00804D0B" w:rsidRPr="00D92D58" w:rsidRDefault="00804D0B" w:rsidP="00804D0B">
            <w:pPr>
              <w:pStyle w:val="TableNormal0"/>
              <w:keepNext/>
            </w:pPr>
          </w:p>
        </w:tc>
      </w:tr>
    </w:tbl>
    <w:p w14:paraId="3B1D5558" w14:textId="77777777" w:rsidR="00804D0B" w:rsidRDefault="00804D0B" w:rsidP="00BD6445">
      <w:pPr>
        <w:rPr>
          <w:lang w:val="nl"/>
        </w:rPr>
      </w:pPr>
    </w:p>
    <w:p w14:paraId="3B1D5559" w14:textId="77777777" w:rsidR="008E54AA" w:rsidRPr="00E42CA7" w:rsidRDefault="008E54AA" w:rsidP="008E54AA">
      <w:pPr>
        <w:pStyle w:val="Heading4"/>
      </w:pPr>
      <w:bookmarkStart w:id="886" w:name="_Toc274836608"/>
      <w:r>
        <w:rPr>
          <w:noProof/>
        </w:rPr>
        <w:lastRenderedPageBreak/>
        <w:t>FBOB_WB_F – Zekering bliksem-overspanningsbev. fout</w:t>
      </w:r>
      <w:bookmarkEnd w:id="886"/>
    </w:p>
    <w:p w14:paraId="3B1D555A" w14:textId="77777777" w:rsidR="008E54AA" w:rsidRDefault="008E54AA" w:rsidP="008E54AA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8E54AA" w:rsidRPr="00D92D58" w14:paraId="3B1D555E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5B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5C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5D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8E54AA" w:rsidRPr="00D92D58" w14:paraId="3B1D5562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5F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60" w14:textId="77777777" w:rsidR="008E54AA" w:rsidRPr="00D92D58" w:rsidRDefault="008E54AA" w:rsidP="00F77882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61" w14:textId="77777777" w:rsidR="008E54AA" w:rsidRPr="00D92D58" w:rsidRDefault="008E54AA" w:rsidP="00F77882">
            <w:pPr>
              <w:pStyle w:val="TableNormal0"/>
              <w:keepNext/>
            </w:pPr>
          </w:p>
        </w:tc>
      </w:tr>
      <w:tr w:rsidR="008E54AA" w:rsidRPr="00D92D58" w14:paraId="3B1D5566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3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4" w14:textId="77777777" w:rsidR="008E54AA" w:rsidRPr="00D92D58" w:rsidRDefault="008E54AA" w:rsidP="00F77882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5" w14:textId="77777777" w:rsidR="008E54AA" w:rsidRPr="00D92D58" w:rsidRDefault="008E54AA" w:rsidP="00F77882">
            <w:pPr>
              <w:pStyle w:val="TableNormal0"/>
              <w:keepNext/>
            </w:pPr>
          </w:p>
        </w:tc>
      </w:tr>
      <w:tr w:rsidR="008E54AA" w:rsidRPr="00D92D58" w14:paraId="3B1D556A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7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8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9" w14:textId="77777777" w:rsidR="008E54AA" w:rsidRPr="00D92D58" w:rsidRDefault="008E54AA" w:rsidP="00F77882">
            <w:pPr>
              <w:pStyle w:val="TableNormal0"/>
              <w:keepNext/>
            </w:pPr>
          </w:p>
        </w:tc>
      </w:tr>
      <w:tr w:rsidR="008E54AA" w:rsidRPr="00D92D58" w14:paraId="3B1D556E" w14:textId="77777777" w:rsidTr="00F77882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B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C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6D" w14:textId="77777777" w:rsidR="008E54AA" w:rsidRPr="00D92D58" w:rsidRDefault="008E54AA" w:rsidP="00F77882">
            <w:pPr>
              <w:pStyle w:val="TableNormal0"/>
              <w:keepNext/>
            </w:pPr>
          </w:p>
        </w:tc>
      </w:tr>
    </w:tbl>
    <w:p w14:paraId="3B1D556F" w14:textId="77777777" w:rsidR="008E54AA" w:rsidRDefault="008E54AA" w:rsidP="00BD6445">
      <w:pPr>
        <w:rPr>
          <w:lang w:val="nl"/>
        </w:rPr>
      </w:pPr>
    </w:p>
    <w:p w14:paraId="3B1D5570" w14:textId="77777777" w:rsidR="00804D0B" w:rsidRPr="00E42CA7" w:rsidRDefault="00804D0B" w:rsidP="00804D0B">
      <w:pPr>
        <w:pStyle w:val="Heading4"/>
      </w:pPr>
      <w:bookmarkStart w:id="887" w:name="_Toc274836609"/>
      <w:r>
        <w:rPr>
          <w:noProof/>
        </w:rPr>
        <w:t>CDR_I – Voeding drives OK</w:t>
      </w:r>
      <w:bookmarkEnd w:id="887"/>
    </w:p>
    <w:p w14:paraId="3B1D5571" w14:textId="77777777" w:rsidR="00804D0B" w:rsidRDefault="00804D0B" w:rsidP="00804D0B">
      <w:pPr>
        <w:keepNext/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1003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69"/>
      </w:tblGrid>
      <w:tr w:rsidR="00804D0B" w:rsidRPr="00D92D58" w14:paraId="3B1D5575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72" w14:textId="77777777" w:rsidR="00804D0B" w:rsidRPr="00D92D58" w:rsidRDefault="00804D0B" w:rsidP="00804D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73" w14:textId="77777777" w:rsidR="00804D0B" w:rsidRPr="00D92D58" w:rsidRDefault="00804D0B" w:rsidP="00804D0B">
            <w:pPr>
              <w:keepNext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74" w14:textId="77777777" w:rsidR="00804D0B" w:rsidRPr="00D92D58" w:rsidRDefault="00804D0B" w:rsidP="00804D0B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804D0B" w:rsidRPr="00D92D58" w14:paraId="3B1D5579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76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77" w14:textId="77777777" w:rsidR="00804D0B" w:rsidRPr="00D92D58" w:rsidRDefault="00804D0B" w:rsidP="00804D0B">
            <w:pPr>
              <w:pStyle w:val="TableNormal0"/>
              <w:keepNext/>
            </w:pPr>
            <w:r w:rsidRPr="00D92D58">
              <w:t>0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78" w14:textId="77777777" w:rsidR="00804D0B" w:rsidRPr="00D92D58" w:rsidRDefault="00804D0B" w:rsidP="00804D0B">
            <w:pPr>
              <w:pStyle w:val="TableNormal0"/>
              <w:keepNext/>
            </w:pPr>
          </w:p>
        </w:tc>
      </w:tr>
      <w:tr w:rsidR="00804D0B" w:rsidRPr="00D92D58" w14:paraId="3B1D557D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7A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7B" w14:textId="77777777" w:rsidR="00804D0B" w:rsidRPr="00D92D58" w:rsidRDefault="00804D0B" w:rsidP="00804D0B">
            <w:pPr>
              <w:pStyle w:val="TableNormal0"/>
              <w:keepNext/>
            </w:pPr>
            <w:r w:rsidRPr="00D92D58">
              <w:t>Alarm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7C" w14:textId="77777777" w:rsidR="00804D0B" w:rsidRPr="00D92D58" w:rsidRDefault="00804D0B" w:rsidP="00804D0B">
            <w:pPr>
              <w:pStyle w:val="TableNormal0"/>
              <w:keepNext/>
            </w:pPr>
          </w:p>
        </w:tc>
      </w:tr>
      <w:tr w:rsidR="00804D0B" w:rsidRPr="00D92D58" w14:paraId="3B1D5581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7E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7F" w14:textId="77777777" w:rsidR="00804D0B" w:rsidRPr="00D92D58" w:rsidRDefault="00804D0B" w:rsidP="00804D0B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80" w14:textId="77777777" w:rsidR="00804D0B" w:rsidRPr="00D92D58" w:rsidRDefault="00804D0B" w:rsidP="00804D0B">
            <w:pPr>
              <w:pStyle w:val="TableNormal0"/>
              <w:keepNext/>
            </w:pPr>
          </w:p>
        </w:tc>
      </w:tr>
      <w:tr w:rsidR="00804D0B" w:rsidRPr="00D92D58" w14:paraId="3B1D5585" w14:textId="77777777" w:rsidTr="00804D0B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82" w14:textId="77777777" w:rsidR="00804D0B" w:rsidRPr="00D92D58" w:rsidRDefault="00804D0B" w:rsidP="00804D0B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83" w14:textId="77777777" w:rsidR="00804D0B" w:rsidRPr="00D92D58" w:rsidRDefault="00804D0B" w:rsidP="00804D0B">
            <w:pPr>
              <w:pStyle w:val="TableNormal0"/>
              <w:keepNext/>
            </w:pPr>
          </w:p>
        </w:tc>
        <w:tc>
          <w:tcPr>
            <w:tcW w:w="39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84" w14:textId="77777777" w:rsidR="00804D0B" w:rsidRPr="00D92D58" w:rsidRDefault="00804D0B" w:rsidP="00804D0B">
            <w:pPr>
              <w:pStyle w:val="TableNormal0"/>
              <w:keepNext/>
            </w:pPr>
          </w:p>
        </w:tc>
      </w:tr>
    </w:tbl>
    <w:p w14:paraId="3B1D5586" w14:textId="77777777" w:rsidR="00804D0B" w:rsidRPr="00BD6445" w:rsidRDefault="00804D0B" w:rsidP="00BD6445">
      <w:pPr>
        <w:rPr>
          <w:lang w:val="nl"/>
        </w:rPr>
      </w:pPr>
    </w:p>
    <w:p w14:paraId="3B1D5587" w14:textId="77777777" w:rsidR="008E54AA" w:rsidRPr="00E42CA7" w:rsidRDefault="008E54AA" w:rsidP="008E54AA">
      <w:pPr>
        <w:pStyle w:val="Heading4"/>
      </w:pPr>
      <w:bookmarkStart w:id="888" w:name="_Toc274836610"/>
      <w:bookmarkStart w:id="889" w:name="_Toc264036484"/>
      <w:r>
        <w:rPr>
          <w:noProof/>
        </w:rPr>
        <w:t>Chem_NS – Noodstop chemicaliën OK</w:t>
      </w:r>
      <w:bookmarkEnd w:id="888"/>
    </w:p>
    <w:p w14:paraId="3B1D5588" w14:textId="77777777" w:rsidR="008E54AA" w:rsidRPr="00D62DE3" w:rsidRDefault="008E54AA" w:rsidP="008E54AA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8E54AA" w:rsidRPr="00D92D58" w14:paraId="3B1D558D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89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8A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8B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8C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</w:p>
        </w:tc>
      </w:tr>
      <w:tr w:rsidR="008E54AA" w:rsidRPr="00D92D58" w14:paraId="3B1D5592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8E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8F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90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91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5597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93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94" w14:textId="77777777" w:rsidR="008E54AA" w:rsidRPr="00D92D58" w:rsidRDefault="008E54AA" w:rsidP="00F77882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95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96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559C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98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99" w14:textId="77777777" w:rsidR="008E54AA" w:rsidRPr="00D92D58" w:rsidRDefault="008E54AA" w:rsidP="00F77882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9A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9B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55A1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9D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9E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9F" w14:textId="77777777" w:rsidR="008E54AA" w:rsidRPr="00D92D58" w:rsidRDefault="008E54AA" w:rsidP="00F77882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A0" w14:textId="77777777" w:rsidR="008E54AA" w:rsidRPr="00D92D58" w:rsidRDefault="008E54AA" w:rsidP="00F77882">
            <w:pPr>
              <w:keepNext/>
            </w:pPr>
          </w:p>
        </w:tc>
      </w:tr>
      <w:tr w:rsidR="008E54AA" w:rsidRPr="00D92D58" w14:paraId="3B1D55A6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A2" w14:textId="77777777" w:rsidR="008E54AA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A3" w14:textId="77777777" w:rsidR="008E54AA" w:rsidRDefault="008E54AA" w:rsidP="00F77882">
            <w:pPr>
              <w:pStyle w:val="TableNormal0"/>
              <w:keepNext/>
            </w:pPr>
            <w:r>
              <w:t>C2.3.10.1.9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A4" w14:textId="77777777" w:rsidR="008E54AA" w:rsidRDefault="008E54AA" w:rsidP="00F77882">
            <w:pPr>
              <w:pStyle w:val="TableNormal0"/>
              <w:keepNext/>
            </w:pPr>
            <w:r>
              <w:t>NS_CHEM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A5" w14:textId="77777777" w:rsidR="008E54AA" w:rsidRPr="00D92D58" w:rsidRDefault="008E54AA" w:rsidP="00F77882">
            <w:pPr>
              <w:keepNext/>
            </w:pPr>
          </w:p>
        </w:tc>
      </w:tr>
    </w:tbl>
    <w:p w14:paraId="3B1D55A7" w14:textId="77777777" w:rsidR="008E54AA" w:rsidRDefault="008E54AA" w:rsidP="008E54AA">
      <w:pPr>
        <w:rPr>
          <w:lang w:val="nl"/>
        </w:rPr>
      </w:pPr>
    </w:p>
    <w:p w14:paraId="3B1D55A8" w14:textId="77777777" w:rsidR="008E54AA" w:rsidRPr="00E42CA7" w:rsidRDefault="008E54AA" w:rsidP="00D4599A">
      <w:pPr>
        <w:pStyle w:val="Heading4"/>
      </w:pPr>
      <w:bookmarkStart w:id="890" w:name="_Toc274836611"/>
      <w:r>
        <w:rPr>
          <w:noProof/>
        </w:rPr>
        <w:t>BATT_WB – Batterij NOK</w:t>
      </w:r>
      <w:bookmarkEnd w:id="890"/>
    </w:p>
    <w:p w14:paraId="3B1D55A9" w14:textId="77777777" w:rsidR="008E54AA" w:rsidRPr="00D62DE3" w:rsidRDefault="008E54AA" w:rsidP="00D4599A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8E54AA" w:rsidRPr="00D92D58" w14:paraId="3B1D55AE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AA" w14:textId="77777777" w:rsidR="008E54AA" w:rsidRPr="00D92D58" w:rsidRDefault="008E54AA" w:rsidP="00D4599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AB" w14:textId="77777777" w:rsidR="008E54AA" w:rsidRPr="00D92D58" w:rsidRDefault="008E54AA" w:rsidP="00D4599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AC" w14:textId="77777777" w:rsidR="008E54AA" w:rsidRPr="00D92D58" w:rsidRDefault="008E54AA" w:rsidP="00D4599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AD" w14:textId="77777777" w:rsidR="008E54AA" w:rsidRPr="00D92D58" w:rsidRDefault="008E54AA" w:rsidP="00D4599A">
            <w:pPr>
              <w:keepNext/>
              <w:rPr>
                <w:b/>
                <w:bCs/>
                <w:lang w:val="nl"/>
              </w:rPr>
            </w:pPr>
          </w:p>
        </w:tc>
      </w:tr>
      <w:tr w:rsidR="008E54AA" w:rsidRPr="00D92D58" w14:paraId="3B1D55B3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AF" w14:textId="77777777" w:rsidR="008E54AA" w:rsidRPr="00D92D58" w:rsidRDefault="008E54AA" w:rsidP="00D4599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B0" w14:textId="77777777" w:rsidR="008E54AA" w:rsidRPr="00D92D58" w:rsidRDefault="008E54AA" w:rsidP="00D4599A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B1" w14:textId="77777777" w:rsidR="008E54AA" w:rsidRPr="00933C29" w:rsidRDefault="008E54AA" w:rsidP="00D4599A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B2" w14:textId="77777777" w:rsidR="008E54AA" w:rsidRPr="00933C29" w:rsidRDefault="008E54AA" w:rsidP="00D4599A">
            <w:pPr>
              <w:keepNext/>
            </w:pPr>
          </w:p>
        </w:tc>
      </w:tr>
      <w:tr w:rsidR="008E54AA" w:rsidRPr="00D92D58" w14:paraId="3B1D55B8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B4" w14:textId="77777777" w:rsidR="008E54AA" w:rsidRPr="00D92D58" w:rsidRDefault="008E54AA" w:rsidP="00D4599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B5" w14:textId="77777777" w:rsidR="008E54AA" w:rsidRPr="00D92D58" w:rsidRDefault="008E54AA" w:rsidP="00D4599A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B6" w14:textId="77777777" w:rsidR="008E54AA" w:rsidRPr="00933C29" w:rsidRDefault="008E54AA" w:rsidP="00D4599A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B7" w14:textId="77777777" w:rsidR="008E54AA" w:rsidRPr="00933C29" w:rsidRDefault="008E54AA" w:rsidP="00D4599A">
            <w:pPr>
              <w:keepNext/>
            </w:pPr>
          </w:p>
        </w:tc>
      </w:tr>
      <w:tr w:rsidR="008E54AA" w:rsidRPr="00D92D58" w14:paraId="3B1D55BD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B9" w14:textId="77777777" w:rsidR="008E54AA" w:rsidRPr="00D92D58" w:rsidRDefault="008E54AA" w:rsidP="00D4599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BA" w14:textId="77777777" w:rsidR="008E54AA" w:rsidRPr="00D92D58" w:rsidRDefault="008E54AA" w:rsidP="00D4599A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BB" w14:textId="77777777" w:rsidR="008E54AA" w:rsidRPr="00933C29" w:rsidRDefault="008E54AA" w:rsidP="00D4599A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BC" w14:textId="77777777" w:rsidR="008E54AA" w:rsidRPr="00933C29" w:rsidRDefault="008E54AA" w:rsidP="00D4599A">
            <w:pPr>
              <w:keepNext/>
            </w:pPr>
          </w:p>
        </w:tc>
      </w:tr>
      <w:tr w:rsidR="008E54AA" w:rsidRPr="00D92D58" w14:paraId="3B1D55C2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BE" w14:textId="77777777" w:rsidR="008E54AA" w:rsidRPr="00D92D58" w:rsidRDefault="008E54AA" w:rsidP="00D4599A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BF" w14:textId="77777777" w:rsidR="008E54AA" w:rsidRPr="00D92D58" w:rsidRDefault="008E54AA" w:rsidP="00D4599A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C0" w14:textId="77777777" w:rsidR="008E54AA" w:rsidRPr="00D92D58" w:rsidRDefault="008E54AA" w:rsidP="00D4599A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C1" w14:textId="77777777" w:rsidR="008E54AA" w:rsidRPr="00D92D58" w:rsidRDefault="008E54AA" w:rsidP="00D4599A">
            <w:pPr>
              <w:keepNext/>
            </w:pPr>
          </w:p>
        </w:tc>
      </w:tr>
      <w:tr w:rsidR="008E54AA" w:rsidRPr="00D92D58" w14:paraId="3B1D55C7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C3" w14:textId="77777777" w:rsidR="008E54AA" w:rsidRDefault="008E54AA" w:rsidP="00D4599A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C4" w14:textId="77777777" w:rsidR="008E54AA" w:rsidRDefault="008E54AA" w:rsidP="00D4599A">
            <w:pPr>
              <w:pStyle w:val="TableNormal0"/>
              <w:keepNext/>
            </w:pPr>
            <w:r>
              <w:t>C1.1.10.2.8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C5" w14:textId="77777777" w:rsidR="008E54AA" w:rsidRDefault="008E54AA" w:rsidP="00D4599A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C6" w14:textId="77777777" w:rsidR="008E54AA" w:rsidRPr="00D92D58" w:rsidRDefault="008E54AA" w:rsidP="00D4599A">
            <w:pPr>
              <w:keepNext/>
            </w:pPr>
          </w:p>
        </w:tc>
      </w:tr>
    </w:tbl>
    <w:p w14:paraId="3B1D55C8" w14:textId="77777777" w:rsidR="008E54AA" w:rsidRDefault="008E54AA" w:rsidP="00D4599A">
      <w:pPr>
        <w:rPr>
          <w:lang w:val="nl"/>
        </w:rPr>
      </w:pPr>
    </w:p>
    <w:p w14:paraId="3B1D55C9" w14:textId="77777777" w:rsidR="008E54AA" w:rsidRPr="00E42CA7" w:rsidRDefault="008E54AA" w:rsidP="00D4599A">
      <w:pPr>
        <w:pStyle w:val="Heading4"/>
      </w:pPr>
      <w:bookmarkStart w:id="891" w:name="_Toc274836612"/>
      <w:r>
        <w:rPr>
          <w:noProof/>
        </w:rPr>
        <w:t>HSTR10_3_A – HS trafo waterbehandeling in storing</w:t>
      </w:r>
      <w:bookmarkEnd w:id="891"/>
    </w:p>
    <w:p w14:paraId="3B1D55CA" w14:textId="77777777" w:rsidR="008E54AA" w:rsidRPr="00D62DE3" w:rsidRDefault="008E54AA" w:rsidP="008E54AA">
      <w:pPr>
        <w:keepNext/>
        <w:rPr>
          <w:lang w:val="en-US"/>
        </w:rPr>
      </w:pPr>
      <w:r w:rsidRPr="00D62DE3">
        <w:rPr>
          <w:rStyle w:val="Strong"/>
          <w:lang w:val="en-US"/>
        </w:rPr>
        <w:t>Type:</w:t>
      </w:r>
      <w:r w:rsidRPr="00D62DE3">
        <w:rPr>
          <w:lang w:val="en-US"/>
        </w:rPr>
        <w:t xml:space="preserve"> </w:t>
      </w:r>
      <w:r>
        <w:rPr>
          <w:noProof/>
          <w:lang w:val="en-US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8E54AA" w:rsidRPr="00D92D58" w14:paraId="3B1D55CF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CB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CC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CD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CE" w14:textId="77777777" w:rsidR="008E54AA" w:rsidRPr="00D92D58" w:rsidRDefault="008E54AA" w:rsidP="00F77882">
            <w:pPr>
              <w:keepNext/>
              <w:rPr>
                <w:b/>
                <w:bCs/>
                <w:lang w:val="nl"/>
              </w:rPr>
            </w:pPr>
          </w:p>
        </w:tc>
      </w:tr>
      <w:tr w:rsidR="008E54AA" w:rsidRPr="00D92D58" w14:paraId="3B1D55D4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0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IN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1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2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3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55D9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D5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Normale waarde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D6" w14:textId="77777777" w:rsidR="008E54AA" w:rsidRPr="00D92D58" w:rsidRDefault="008E54AA" w:rsidP="00F77882">
            <w:pPr>
              <w:pStyle w:val="TableNormal0"/>
              <w:keepNext/>
            </w:pPr>
            <w:r>
              <w:t>1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D7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D8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55DE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A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Nomale waarde=0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B" w14:textId="77777777" w:rsidR="008E54AA" w:rsidRPr="00D92D58" w:rsidRDefault="008E54AA" w:rsidP="00F77882">
            <w:pPr>
              <w:pStyle w:val="TableNormal0"/>
              <w:keepNext/>
            </w:pPr>
            <w:r>
              <w:t>Alarm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C" w14:textId="77777777" w:rsidR="008E54AA" w:rsidRPr="00933C29" w:rsidRDefault="008E54AA" w:rsidP="00F77882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DD" w14:textId="77777777" w:rsidR="008E54AA" w:rsidRPr="00933C29" w:rsidRDefault="008E54AA" w:rsidP="00F77882">
            <w:pPr>
              <w:keepNext/>
            </w:pPr>
          </w:p>
        </w:tc>
      </w:tr>
      <w:tr w:rsidR="008E54AA" w:rsidRPr="00D92D58" w14:paraId="3B1D55E3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DF" w14:textId="77777777" w:rsidR="008E54AA" w:rsidRPr="00D92D58" w:rsidRDefault="008E54AA" w:rsidP="00F77882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E0" w14:textId="77777777" w:rsidR="008E54AA" w:rsidRPr="00D92D58" w:rsidRDefault="008E54AA" w:rsidP="00F77882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E1" w14:textId="77777777" w:rsidR="008E54AA" w:rsidRPr="00D92D58" w:rsidRDefault="008E54AA" w:rsidP="00F77882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E2" w14:textId="77777777" w:rsidR="008E54AA" w:rsidRPr="00D92D58" w:rsidRDefault="008E54AA" w:rsidP="00F77882">
            <w:pPr>
              <w:keepNext/>
            </w:pPr>
          </w:p>
        </w:tc>
      </w:tr>
      <w:tr w:rsidR="008E54AA" w:rsidRPr="00D92D58" w14:paraId="3B1D55E8" w14:textId="77777777" w:rsidTr="00F77882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E4" w14:textId="77777777" w:rsidR="008E54AA" w:rsidRDefault="008E54AA" w:rsidP="00F77882">
            <w:pPr>
              <w:pStyle w:val="TableNormal0"/>
              <w:keepNext/>
              <w:rPr>
                <w:b/>
                <w:bCs w:val="0"/>
              </w:rPr>
            </w:pPr>
            <w:r>
              <w:t>DI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E5" w14:textId="77777777" w:rsidR="008E54AA" w:rsidRDefault="008E54AA" w:rsidP="00F77882">
            <w:pPr>
              <w:pStyle w:val="TableNormal0"/>
              <w:keepNext/>
            </w:pPr>
            <w:r>
              <w:t>C1.1.10.2.13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E6" w14:textId="77777777" w:rsidR="008E54AA" w:rsidRDefault="008E54AA" w:rsidP="00F77882">
            <w:pPr>
              <w:pStyle w:val="TableNormal0"/>
              <w:keepNext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E7" w14:textId="77777777" w:rsidR="008E54AA" w:rsidRPr="00D92D58" w:rsidRDefault="008E54AA" w:rsidP="00F77882">
            <w:pPr>
              <w:keepNext/>
            </w:pPr>
          </w:p>
        </w:tc>
      </w:tr>
    </w:tbl>
    <w:p w14:paraId="3B1D55E9" w14:textId="77777777" w:rsidR="008E54AA" w:rsidRDefault="008E54AA" w:rsidP="008E54AA">
      <w:pPr>
        <w:rPr>
          <w:lang w:val="nl"/>
        </w:rPr>
      </w:pPr>
    </w:p>
    <w:p w14:paraId="3B1D55EA" w14:textId="77777777" w:rsidR="006B020F" w:rsidRDefault="00366EA8" w:rsidP="00BD6445">
      <w:pPr>
        <w:pStyle w:val="Heading1"/>
      </w:pPr>
      <w:bookmarkStart w:id="892" w:name="_Toc274836613"/>
      <w:r>
        <w:lastRenderedPageBreak/>
        <w:t xml:space="preserve">Gemeenschappelijke en </w:t>
      </w:r>
      <w:r w:rsidR="006B020F">
        <w:t>Losse objecten</w:t>
      </w:r>
      <w:r w:rsidR="005C60C4">
        <w:t xml:space="preserve"> BU1</w:t>
      </w:r>
      <w:bookmarkEnd w:id="892"/>
    </w:p>
    <w:p w14:paraId="3B1D55EB" w14:textId="77777777" w:rsidR="006B020F" w:rsidRPr="00E42CA7" w:rsidRDefault="006B020F" w:rsidP="00BD6445">
      <w:pPr>
        <w:pStyle w:val="Heading4"/>
      </w:pPr>
      <w:bookmarkStart w:id="893" w:name="_Toc264036546"/>
      <w:bookmarkStart w:id="894" w:name="_Toc274836614"/>
      <w:r w:rsidRPr="00882B93">
        <w:rPr>
          <w:noProof/>
        </w:rPr>
        <w:t>TA101</w:t>
      </w:r>
      <w:r w:rsidRPr="00E42CA7">
        <w:t xml:space="preserve"> - </w:t>
      </w:r>
      <w:r w:rsidRPr="00882B93">
        <w:rPr>
          <w:noProof/>
        </w:rPr>
        <w:t>Takel zeefgebouw</w:t>
      </w:r>
      <w:bookmarkEnd w:id="893"/>
      <w:bookmarkEnd w:id="894"/>
    </w:p>
    <w:p w14:paraId="3B1D55EC" w14:textId="77777777" w:rsidR="006B020F" w:rsidRDefault="006B020F" w:rsidP="00BD6445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5ED" w14:textId="77777777" w:rsidR="006B020F" w:rsidRDefault="006B020F" w:rsidP="00BD6445">
      <w:pPr>
        <w:keepNext/>
      </w:pPr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6B020F" w:rsidRPr="00D92D58" w14:paraId="3B1D55F1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EE" w14:textId="77777777" w:rsidR="006B020F" w:rsidRPr="00D92D58" w:rsidRDefault="006B020F" w:rsidP="00BD6445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EF" w14:textId="77777777" w:rsidR="006B020F" w:rsidRPr="00D92D58" w:rsidRDefault="0070243E" w:rsidP="00BD6445">
            <w:pPr>
              <w:keepNext/>
              <w:keepLines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F0" w14:textId="77777777" w:rsidR="006B020F" w:rsidRPr="00D92D58" w:rsidRDefault="0070243E" w:rsidP="00BD6445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6B020F" w:rsidRPr="00D92D58" w14:paraId="3B1D55F5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F2" w14:textId="77777777" w:rsidR="006B020F" w:rsidRPr="00D92D58" w:rsidRDefault="006B020F" w:rsidP="00BD6445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F3" w14:textId="77777777" w:rsidR="006B020F" w:rsidRPr="00D92D58" w:rsidRDefault="006B020F" w:rsidP="00BD6445">
            <w:pPr>
              <w:pStyle w:val="TableNormal0"/>
              <w:keepNext/>
              <w:keepLines/>
            </w:pPr>
            <w:r>
              <w:t>Hoofdsequentie:stap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5F4" w14:textId="77777777" w:rsidR="006B020F" w:rsidRPr="00D92D58" w:rsidRDefault="006B020F" w:rsidP="00BD6445">
            <w:pPr>
              <w:pStyle w:val="TableNormal0"/>
              <w:keepNext/>
              <w:keepLines/>
            </w:pPr>
          </w:p>
        </w:tc>
      </w:tr>
      <w:tr w:rsidR="006B020F" w:rsidRPr="00D92D58" w14:paraId="3B1D55F9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F6" w14:textId="77777777" w:rsidR="006B020F" w:rsidRPr="00D92D58" w:rsidRDefault="006B020F" w:rsidP="00BD6445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F7" w14:textId="77777777" w:rsidR="006B020F" w:rsidRPr="00D92D58" w:rsidRDefault="006B020F" w:rsidP="00BD6445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5F8" w14:textId="77777777" w:rsidR="006B020F" w:rsidRPr="00D92D58" w:rsidRDefault="006B020F" w:rsidP="00BD6445">
            <w:pPr>
              <w:pStyle w:val="TableNormal0"/>
              <w:keepNext/>
              <w:keepLines/>
            </w:pPr>
          </w:p>
        </w:tc>
      </w:tr>
    </w:tbl>
    <w:p w14:paraId="3B1D55FA" w14:textId="77777777" w:rsidR="006B020F" w:rsidRPr="0077218A" w:rsidRDefault="006B020F" w:rsidP="006B020F">
      <w:pPr>
        <w:rPr>
          <w:lang w:val="nl"/>
        </w:rPr>
      </w:pPr>
    </w:p>
    <w:p w14:paraId="3B1D55FB" w14:textId="77777777" w:rsidR="006B020F" w:rsidRPr="00E42CA7" w:rsidRDefault="006B020F" w:rsidP="00C76F1B">
      <w:pPr>
        <w:pStyle w:val="Heading4"/>
      </w:pPr>
      <w:bookmarkStart w:id="895" w:name="_Toc264036547"/>
      <w:bookmarkStart w:id="896" w:name="_Toc274836615"/>
      <w:r w:rsidRPr="00882B93">
        <w:rPr>
          <w:noProof/>
        </w:rPr>
        <w:t>TA102</w:t>
      </w:r>
      <w:r w:rsidRPr="00E42CA7">
        <w:t xml:space="preserve"> - </w:t>
      </w:r>
      <w:r w:rsidRPr="00882B93">
        <w:rPr>
          <w:noProof/>
        </w:rPr>
        <w:t>Takel zeefgebouw</w:t>
      </w:r>
      <w:bookmarkEnd w:id="895"/>
      <w:bookmarkEnd w:id="896"/>
    </w:p>
    <w:p w14:paraId="3B1D55FC" w14:textId="77777777" w:rsidR="006B020F" w:rsidRPr="006F2C97" w:rsidRDefault="006B020F" w:rsidP="006B020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6B020F" w:rsidRPr="00D92D58" w14:paraId="3B1D5600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FD" w14:textId="77777777" w:rsidR="006B020F" w:rsidRPr="00D92D58" w:rsidRDefault="006B020F" w:rsidP="006B020F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FE" w14:textId="77777777" w:rsidR="006B020F" w:rsidRPr="00D92D58" w:rsidRDefault="0070243E" w:rsidP="006B020F">
            <w:pPr>
              <w:keepNext/>
              <w:keepLines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5FF" w14:textId="77777777" w:rsidR="006B020F" w:rsidRPr="00D92D58" w:rsidRDefault="0070243E" w:rsidP="006B020F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6B020F" w:rsidRPr="00D92D58" w14:paraId="3B1D5604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01" w14:textId="77777777" w:rsidR="006B020F" w:rsidRPr="00D92D58" w:rsidRDefault="006B020F" w:rsidP="006B020F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02" w14:textId="77777777" w:rsidR="006B020F" w:rsidRPr="00D92D58" w:rsidRDefault="006B020F" w:rsidP="006B020F">
            <w:pPr>
              <w:pStyle w:val="TableNormal0"/>
              <w:keepNext/>
              <w:keepLines/>
            </w:pPr>
            <w:r>
              <w:t>Hoofdsequentie:stap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03" w14:textId="77777777" w:rsidR="006B020F" w:rsidRPr="00D92D58" w:rsidRDefault="006B020F" w:rsidP="006B020F">
            <w:pPr>
              <w:pStyle w:val="TableNormal0"/>
              <w:keepNext/>
              <w:keepLines/>
            </w:pPr>
          </w:p>
        </w:tc>
      </w:tr>
      <w:tr w:rsidR="006B020F" w:rsidRPr="00D92D58" w14:paraId="3B1D5608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05" w14:textId="77777777" w:rsidR="006B020F" w:rsidRPr="00D92D58" w:rsidRDefault="006B020F" w:rsidP="006B020F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06" w14:textId="77777777" w:rsidR="006B020F" w:rsidRPr="00D92D58" w:rsidRDefault="006B020F" w:rsidP="006B020F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07" w14:textId="77777777" w:rsidR="006B020F" w:rsidRPr="00D92D58" w:rsidRDefault="006B020F" w:rsidP="006B020F">
            <w:pPr>
              <w:pStyle w:val="TableNormal0"/>
              <w:keepNext/>
              <w:keepLines/>
            </w:pPr>
          </w:p>
        </w:tc>
      </w:tr>
    </w:tbl>
    <w:p w14:paraId="3B1D5609" w14:textId="77777777" w:rsidR="006B020F" w:rsidRPr="0077218A" w:rsidRDefault="006B020F" w:rsidP="006B020F">
      <w:pPr>
        <w:rPr>
          <w:lang w:val="nl"/>
        </w:rPr>
      </w:pPr>
    </w:p>
    <w:p w14:paraId="3B1D560A" w14:textId="77777777" w:rsidR="006B020F" w:rsidRPr="00E42CA7" w:rsidRDefault="006B020F" w:rsidP="00C76F1B">
      <w:pPr>
        <w:pStyle w:val="Heading4"/>
      </w:pPr>
      <w:bookmarkStart w:id="897" w:name="_Toc264036548"/>
      <w:bookmarkStart w:id="898" w:name="_Toc274836616"/>
      <w:r w:rsidRPr="00882B93">
        <w:rPr>
          <w:noProof/>
        </w:rPr>
        <w:t>TA201</w:t>
      </w:r>
      <w:r w:rsidRPr="00E42CA7">
        <w:t xml:space="preserve"> - </w:t>
      </w:r>
      <w:r w:rsidRPr="00882B93">
        <w:rPr>
          <w:noProof/>
        </w:rPr>
        <w:t>Takel boven attritiecellen</w:t>
      </w:r>
      <w:bookmarkEnd w:id="897"/>
      <w:bookmarkEnd w:id="898"/>
    </w:p>
    <w:p w14:paraId="3B1D560B" w14:textId="77777777" w:rsidR="006B020F" w:rsidRPr="006F2C97" w:rsidRDefault="006B020F" w:rsidP="006B020F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Takel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6B020F" w:rsidRPr="00D92D58" w14:paraId="3B1D560F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0C" w14:textId="77777777" w:rsidR="006B020F" w:rsidRPr="00D92D58" w:rsidRDefault="006B020F" w:rsidP="006B020F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0D" w14:textId="77777777" w:rsidR="006B020F" w:rsidRPr="00D92D58" w:rsidRDefault="0070243E" w:rsidP="006B020F">
            <w:pPr>
              <w:keepNext/>
              <w:keepLines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0E" w14:textId="77777777" w:rsidR="006B020F" w:rsidRPr="00D92D58" w:rsidRDefault="0070243E" w:rsidP="006B020F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6B020F" w:rsidRPr="00D92D58" w14:paraId="3B1D5613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10" w14:textId="77777777" w:rsidR="006B020F" w:rsidRPr="00D92D58" w:rsidRDefault="006B020F" w:rsidP="006B020F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11" w14:textId="77777777" w:rsidR="006B020F" w:rsidRPr="00D92D58" w:rsidRDefault="006B020F" w:rsidP="006B020F">
            <w:pPr>
              <w:pStyle w:val="TableNormal0"/>
              <w:keepNext/>
              <w:keepLines/>
            </w:pPr>
            <w:r>
              <w:t>Hoofdsequentie:stap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12" w14:textId="77777777" w:rsidR="006B020F" w:rsidRPr="00D92D58" w:rsidRDefault="006B020F" w:rsidP="006B020F">
            <w:pPr>
              <w:pStyle w:val="TableNormal0"/>
              <w:keepNext/>
              <w:keepLines/>
            </w:pPr>
          </w:p>
        </w:tc>
      </w:tr>
      <w:tr w:rsidR="006B020F" w:rsidRPr="00D92D58" w14:paraId="3B1D5617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14" w14:textId="77777777" w:rsidR="006B020F" w:rsidRPr="00D92D58" w:rsidRDefault="006B020F" w:rsidP="006B020F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15" w14:textId="77777777" w:rsidR="006B020F" w:rsidRPr="00D92D58" w:rsidRDefault="006B020F" w:rsidP="006B020F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16" w14:textId="77777777" w:rsidR="006B020F" w:rsidRPr="00D92D58" w:rsidRDefault="006B020F" w:rsidP="006B020F">
            <w:pPr>
              <w:pStyle w:val="TableNormal0"/>
              <w:keepNext/>
              <w:keepLines/>
            </w:pPr>
          </w:p>
        </w:tc>
      </w:tr>
    </w:tbl>
    <w:p w14:paraId="3B1D5618" w14:textId="77777777" w:rsidR="006B020F" w:rsidRPr="0077218A" w:rsidRDefault="006B020F" w:rsidP="006B020F">
      <w:pPr>
        <w:rPr>
          <w:lang w:val="nl"/>
        </w:rPr>
      </w:pPr>
    </w:p>
    <w:p w14:paraId="3B1D5619" w14:textId="77777777" w:rsidR="006B020F" w:rsidRPr="00E42CA7" w:rsidRDefault="006B020F" w:rsidP="00C76F1B">
      <w:pPr>
        <w:pStyle w:val="Heading4"/>
      </w:pPr>
      <w:bookmarkStart w:id="899" w:name="_Toc264036549"/>
      <w:bookmarkStart w:id="900" w:name="_Toc274836617"/>
      <w:r w:rsidRPr="00882B93">
        <w:rPr>
          <w:noProof/>
        </w:rPr>
        <w:t>TA401</w:t>
      </w:r>
      <w:r w:rsidRPr="00E42CA7">
        <w:t xml:space="preserve"> - </w:t>
      </w:r>
      <w:r w:rsidRPr="00882B93">
        <w:rPr>
          <w:noProof/>
        </w:rPr>
        <w:t>Takel boven flotatie</w:t>
      </w:r>
      <w:bookmarkEnd w:id="899"/>
      <w:bookmarkEnd w:id="900"/>
    </w:p>
    <w:p w14:paraId="3B1D561A" w14:textId="77777777" w:rsidR="006B020F" w:rsidRPr="006F2C97" w:rsidRDefault="006B020F" w:rsidP="006F2C97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Takel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3686"/>
        <w:gridCol w:w="3922"/>
      </w:tblGrid>
      <w:tr w:rsidR="006B020F" w:rsidRPr="00D92D58" w14:paraId="3B1D561E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1B" w14:textId="77777777" w:rsidR="006B020F" w:rsidRPr="00D92D58" w:rsidRDefault="006B020F" w:rsidP="006F2C97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1C" w14:textId="77777777" w:rsidR="006B020F" w:rsidRPr="00D92D58" w:rsidRDefault="0070243E" w:rsidP="006F2C97">
            <w:pPr>
              <w:keepNext/>
              <w:keepLines/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1D" w14:textId="77777777" w:rsidR="006B020F" w:rsidRPr="00D92D58" w:rsidRDefault="0070243E" w:rsidP="006F2C97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</w:tr>
      <w:tr w:rsidR="006B020F" w:rsidRPr="00D92D58" w14:paraId="3B1D5622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1F" w14:textId="77777777" w:rsidR="006B020F" w:rsidRPr="00D92D58" w:rsidRDefault="006B020F" w:rsidP="006F2C97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20" w14:textId="77777777" w:rsidR="006B020F" w:rsidRPr="00D92D58" w:rsidRDefault="006B020F" w:rsidP="006F2C97">
            <w:pPr>
              <w:pStyle w:val="TableNormal0"/>
              <w:keepNext/>
              <w:keepLines/>
            </w:pPr>
            <w:r>
              <w:t>Hoofdsequentie:stap</w:t>
            </w: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21" w14:textId="77777777" w:rsidR="006B020F" w:rsidRPr="00D92D58" w:rsidRDefault="006B020F" w:rsidP="006F2C97">
            <w:pPr>
              <w:pStyle w:val="TableNormal0"/>
              <w:keepNext/>
              <w:keepLines/>
            </w:pPr>
          </w:p>
        </w:tc>
      </w:tr>
      <w:tr w:rsidR="006B020F" w:rsidRPr="00D92D58" w14:paraId="3B1D5626" w14:textId="77777777" w:rsidTr="0070243E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23" w14:textId="77777777" w:rsidR="006B020F" w:rsidRPr="00D92D58" w:rsidRDefault="006B020F" w:rsidP="006F2C97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368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24" w14:textId="77777777" w:rsidR="006B020F" w:rsidRPr="00D92D58" w:rsidRDefault="006B020F" w:rsidP="006F2C97">
            <w:pPr>
              <w:pStyle w:val="TableNormal0"/>
              <w:keepNext/>
              <w:keepLines/>
            </w:pPr>
          </w:p>
        </w:tc>
        <w:tc>
          <w:tcPr>
            <w:tcW w:w="39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25" w14:textId="77777777" w:rsidR="006B020F" w:rsidRPr="00D92D58" w:rsidRDefault="006B020F" w:rsidP="006F2C97">
            <w:pPr>
              <w:pStyle w:val="TableNormal0"/>
              <w:keepNext/>
              <w:keepLines/>
            </w:pPr>
          </w:p>
        </w:tc>
      </w:tr>
    </w:tbl>
    <w:p w14:paraId="3B1D5627" w14:textId="77777777" w:rsidR="006B020F" w:rsidRPr="0077218A" w:rsidRDefault="006B020F" w:rsidP="006B020F">
      <w:pPr>
        <w:rPr>
          <w:lang w:val="nl"/>
        </w:rPr>
      </w:pPr>
    </w:p>
    <w:p w14:paraId="3B1D5628" w14:textId="77777777" w:rsidR="001C5FB9" w:rsidRPr="00E42CA7" w:rsidRDefault="001C5FB9" w:rsidP="00C76F1B">
      <w:pPr>
        <w:pStyle w:val="Heading4"/>
      </w:pPr>
      <w:bookmarkStart w:id="901" w:name="_Toc264036585"/>
      <w:bookmarkStart w:id="902" w:name="_Toc274836618"/>
      <w:r w:rsidRPr="00882B93">
        <w:rPr>
          <w:noProof/>
        </w:rPr>
        <w:t>PAC3200</w:t>
      </w:r>
      <w:r w:rsidRPr="00E42CA7">
        <w:t xml:space="preserve"> - </w:t>
      </w:r>
      <w:r w:rsidRPr="00882B93">
        <w:rPr>
          <w:noProof/>
        </w:rPr>
        <w:t>meting</w:t>
      </w:r>
      <w:bookmarkEnd w:id="901"/>
      <w:bookmarkEnd w:id="902"/>
    </w:p>
    <w:p w14:paraId="3B1D5629" w14:textId="77777777" w:rsidR="001C5FB9" w:rsidRDefault="001C5FB9" w:rsidP="001C5FB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562A" w14:textId="77777777" w:rsidR="001C5FB9" w:rsidRDefault="001C5FB9" w:rsidP="001C5FB9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14</w:t>
      </w:r>
      <w:r>
        <w:tab/>
        <w:t xml:space="preserve">Type: </w:t>
      </w:r>
      <w:r>
        <w:rPr>
          <w:noProof/>
        </w:rPr>
        <w:t>meting</w:t>
      </w:r>
    </w:p>
    <w:p w14:paraId="3B1D562B" w14:textId="77777777" w:rsidR="00A94AC2" w:rsidRPr="0077218A" w:rsidRDefault="00A94AC2" w:rsidP="00A94AC2">
      <w:pPr>
        <w:rPr>
          <w:lang w:val="nl"/>
        </w:rPr>
      </w:pPr>
    </w:p>
    <w:p w14:paraId="3B1D562C" w14:textId="77777777" w:rsidR="00A94AC2" w:rsidRPr="00E42CA7" w:rsidRDefault="00A94AC2" w:rsidP="00C76F1B">
      <w:pPr>
        <w:pStyle w:val="Heading4"/>
      </w:pPr>
      <w:bookmarkStart w:id="903" w:name="_Toc264036601"/>
      <w:bookmarkStart w:id="904" w:name="_Toc274836619"/>
      <w:r w:rsidRPr="00882B93">
        <w:rPr>
          <w:noProof/>
        </w:rPr>
        <w:t>LP_SVA431-433_501-505_511-512_521</w:t>
      </w:r>
      <w:r w:rsidRPr="00E42CA7">
        <w:t xml:space="preserve"> - </w:t>
      </w:r>
      <w:r w:rsidRPr="00882B93">
        <w:rPr>
          <w:noProof/>
        </w:rPr>
        <w:t>tag overgenomen van PB Rob</w:t>
      </w:r>
      <w:bookmarkEnd w:id="903"/>
      <w:bookmarkEnd w:id="904"/>
    </w:p>
    <w:p w14:paraId="3B1D562D" w14:textId="77777777" w:rsidR="00A94AC2" w:rsidRDefault="00A94AC2" w:rsidP="00A94AC2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562E" w14:textId="77777777" w:rsidR="00115F0A" w:rsidRDefault="00A94AC2" w:rsidP="00A94AC2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63</w:t>
      </w:r>
      <w:r>
        <w:tab/>
        <w:t xml:space="preserve">Type: </w:t>
      </w:r>
      <w:r>
        <w:rPr>
          <w:noProof/>
        </w:rPr>
        <w:t>0</w:t>
      </w:r>
    </w:p>
    <w:p w14:paraId="3B1D562F" w14:textId="77777777" w:rsidR="00A94AC2" w:rsidRPr="0077218A" w:rsidRDefault="00A94AC2" w:rsidP="00A94AC2">
      <w:pPr>
        <w:rPr>
          <w:lang w:val="nl"/>
        </w:rPr>
      </w:pPr>
    </w:p>
    <w:p w14:paraId="3B1D5630" w14:textId="77777777" w:rsidR="00A94AC2" w:rsidRPr="00E42CA7" w:rsidRDefault="00A94AC2" w:rsidP="00C76F1B">
      <w:pPr>
        <w:pStyle w:val="Heading4"/>
      </w:pPr>
      <w:bookmarkStart w:id="905" w:name="_Toc264036602"/>
      <w:bookmarkStart w:id="906" w:name="_Toc274836620"/>
      <w:r w:rsidRPr="00882B93">
        <w:rPr>
          <w:noProof/>
        </w:rPr>
        <w:t>LP_SVA261_401-406_421-422</w:t>
      </w:r>
      <w:r w:rsidRPr="00E42CA7">
        <w:t xml:space="preserve"> - </w:t>
      </w:r>
      <w:r w:rsidRPr="00882B93">
        <w:rPr>
          <w:noProof/>
        </w:rPr>
        <w:t>tag overgenomen van PB Rob</w:t>
      </w:r>
      <w:bookmarkEnd w:id="905"/>
      <w:bookmarkEnd w:id="906"/>
    </w:p>
    <w:p w14:paraId="3B1D5631" w14:textId="77777777" w:rsidR="00A94AC2" w:rsidRDefault="00A94AC2" w:rsidP="00A94AC2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</w:p>
    <w:p w14:paraId="3B1D5632" w14:textId="77777777" w:rsidR="00A94AC2" w:rsidRDefault="00A94AC2" w:rsidP="00A94AC2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3</w:t>
      </w:r>
      <w:r>
        <w:tab/>
        <w:t xml:space="preserve">PB nr: </w:t>
      </w:r>
      <w:r>
        <w:rPr>
          <w:noProof/>
        </w:rPr>
        <w:t>64</w:t>
      </w:r>
      <w:r>
        <w:tab/>
        <w:t xml:space="preserve">Type: </w:t>
      </w:r>
      <w:r>
        <w:rPr>
          <w:noProof/>
        </w:rPr>
        <w:t>0</w:t>
      </w:r>
    </w:p>
    <w:p w14:paraId="3B1D5633" w14:textId="77777777" w:rsidR="001E7015" w:rsidRDefault="001E7015" w:rsidP="00A94AC2">
      <w:pPr>
        <w:rPr>
          <w:noProof/>
        </w:rPr>
      </w:pPr>
    </w:p>
    <w:p w14:paraId="3B1D5634" w14:textId="77777777" w:rsidR="005C60C4" w:rsidRDefault="005C60C4" w:rsidP="005C60C4">
      <w:pPr>
        <w:pStyle w:val="Heading1"/>
      </w:pPr>
      <w:bookmarkStart w:id="907" w:name="_Toc274836621"/>
      <w:r>
        <w:t>Gemeenschappelijke en Losse objecten BU2</w:t>
      </w:r>
      <w:bookmarkEnd w:id="907"/>
    </w:p>
    <w:p w14:paraId="3B1D5635" w14:textId="77777777" w:rsidR="005C60C4" w:rsidRPr="00E42CA7" w:rsidRDefault="005C60C4" w:rsidP="005C60C4">
      <w:pPr>
        <w:pStyle w:val="Heading4"/>
      </w:pPr>
      <w:bookmarkStart w:id="908" w:name="_Toc274836622"/>
      <w:r>
        <w:rPr>
          <w:noProof/>
        </w:rPr>
        <w:t>OB1_BU2_F – Overspanningsbeveiliging BU2 in fout</w:t>
      </w:r>
      <w:bookmarkEnd w:id="908"/>
    </w:p>
    <w:p w14:paraId="3B1D5636" w14:textId="77777777" w:rsidR="005C60C4" w:rsidRDefault="005C60C4" w:rsidP="005C60C4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– </w:t>
      </w:r>
      <w:r w:rsidRPr="00882B93">
        <w:rPr>
          <w:noProof/>
          <w:lang w:val="nl"/>
        </w:rPr>
        <w:t>DI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235"/>
        <w:gridCol w:w="2858"/>
        <w:gridCol w:w="3814"/>
        <w:gridCol w:w="1077"/>
      </w:tblGrid>
      <w:tr w:rsidR="005C60C4" w:rsidRPr="00D92D58" w14:paraId="3B1D563B" w14:textId="77777777" w:rsidTr="005C60C4">
        <w:tc>
          <w:tcPr>
            <w:tcW w:w="223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37" w14:textId="77777777" w:rsidR="005C60C4" w:rsidRPr="00D92D58" w:rsidRDefault="005C60C4" w:rsidP="005C60C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285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38" w14:textId="77777777" w:rsidR="005C60C4" w:rsidRPr="00D92D58" w:rsidRDefault="005C60C4" w:rsidP="005C60C4">
            <w:pPr>
              <w:rPr>
                <w:b/>
                <w:bCs/>
                <w:lang w:val="nl"/>
              </w:rPr>
            </w:pPr>
            <w:r>
              <w:rPr>
                <w:b/>
                <w:bCs/>
                <w:lang w:val="nl"/>
              </w:rPr>
              <w:t>Waarde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39" w14:textId="77777777" w:rsidR="005C60C4" w:rsidRPr="00D92D58" w:rsidRDefault="005C60C4" w:rsidP="005C60C4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3A" w14:textId="77777777" w:rsidR="005C60C4" w:rsidRPr="00D92D58" w:rsidRDefault="005C60C4" w:rsidP="005C60C4">
            <w:pPr>
              <w:rPr>
                <w:b/>
                <w:bCs/>
                <w:lang w:val="nl"/>
              </w:rPr>
            </w:pPr>
          </w:p>
        </w:tc>
      </w:tr>
      <w:tr w:rsidR="005C60C4" w:rsidRPr="00D92D58" w14:paraId="3B1D5640" w14:textId="77777777" w:rsidTr="005C60C4">
        <w:tc>
          <w:tcPr>
            <w:tcW w:w="22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3C" w14:textId="77777777" w:rsidR="005C60C4" w:rsidRPr="00D92D58" w:rsidRDefault="005C60C4" w:rsidP="005C60C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</w:t>
            </w:r>
          </w:p>
        </w:tc>
        <w:tc>
          <w:tcPr>
            <w:tcW w:w="28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3D" w14:textId="77777777" w:rsidR="005C60C4" w:rsidRPr="00D92D58" w:rsidRDefault="005C60C4" w:rsidP="005C60C4">
            <w:pPr>
              <w:pStyle w:val="TableNormal0"/>
            </w:pPr>
            <w:r w:rsidRPr="00D92D58">
              <w:t>0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3E" w14:textId="77777777" w:rsidR="005C60C4" w:rsidRPr="00D92D58" w:rsidRDefault="005C60C4" w:rsidP="005C60C4">
            <w:pPr>
              <w:pStyle w:val="TableNormal0"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3F" w14:textId="77777777" w:rsidR="005C60C4" w:rsidRPr="00D92D58" w:rsidRDefault="005C60C4" w:rsidP="005C60C4">
            <w:pPr>
              <w:rPr>
                <w:lang w:val="nl"/>
              </w:rPr>
            </w:pPr>
          </w:p>
        </w:tc>
      </w:tr>
      <w:tr w:rsidR="005C60C4" w:rsidRPr="00D92D58" w14:paraId="3B1D5645" w14:textId="77777777" w:rsidTr="005C60C4">
        <w:tc>
          <w:tcPr>
            <w:tcW w:w="22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1" w14:textId="77777777" w:rsidR="005C60C4" w:rsidRPr="00D92D58" w:rsidRDefault="005C60C4" w:rsidP="005C60C4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Normale waarde = 1</w:t>
            </w:r>
          </w:p>
        </w:tc>
        <w:tc>
          <w:tcPr>
            <w:tcW w:w="28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2" w14:textId="77777777" w:rsidR="005C60C4" w:rsidRPr="00D92D58" w:rsidRDefault="005C60C4" w:rsidP="005C60C4">
            <w:pPr>
              <w:pStyle w:val="TableNormal0"/>
            </w:pPr>
            <w:r w:rsidRPr="00D92D58">
              <w:t>Alarm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3" w14:textId="77777777" w:rsidR="005C60C4" w:rsidRPr="00D92D58" w:rsidRDefault="005C60C4" w:rsidP="005C60C4">
            <w:pPr>
              <w:pStyle w:val="TableNormal0"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4" w14:textId="77777777" w:rsidR="005C60C4" w:rsidRPr="00D92D58" w:rsidRDefault="005C60C4" w:rsidP="005C60C4">
            <w:pPr>
              <w:rPr>
                <w:lang w:val="nl"/>
              </w:rPr>
            </w:pPr>
          </w:p>
        </w:tc>
      </w:tr>
      <w:tr w:rsidR="005C60C4" w:rsidRPr="00D92D58" w14:paraId="3B1D564A" w14:textId="77777777" w:rsidTr="005C60C4">
        <w:tc>
          <w:tcPr>
            <w:tcW w:w="22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6" w14:textId="77777777" w:rsidR="005C60C4" w:rsidRPr="00D92D58" w:rsidRDefault="005C60C4" w:rsidP="005C60C4">
            <w:pPr>
              <w:pStyle w:val="TableNormal0"/>
              <w:rPr>
                <w:b/>
                <w:bCs w:val="0"/>
              </w:rPr>
            </w:pPr>
          </w:p>
        </w:tc>
        <w:tc>
          <w:tcPr>
            <w:tcW w:w="28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7" w14:textId="77777777" w:rsidR="005C60C4" w:rsidRPr="00D92D58" w:rsidRDefault="005C60C4" w:rsidP="005C60C4">
            <w:pPr>
              <w:pStyle w:val="TableNormal0"/>
            </w:pP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8" w14:textId="77777777" w:rsidR="005C60C4" w:rsidRPr="00D92D58" w:rsidRDefault="005C60C4" w:rsidP="005C60C4">
            <w:pPr>
              <w:pStyle w:val="TableNormal0"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9" w14:textId="77777777" w:rsidR="005C60C4" w:rsidRPr="00D92D58" w:rsidRDefault="005C60C4" w:rsidP="005C60C4">
            <w:pPr>
              <w:rPr>
                <w:lang w:val="nl"/>
              </w:rPr>
            </w:pPr>
          </w:p>
        </w:tc>
      </w:tr>
      <w:tr w:rsidR="005C60C4" w:rsidRPr="00D92D58" w14:paraId="3B1D564F" w14:textId="77777777" w:rsidTr="005C60C4">
        <w:tc>
          <w:tcPr>
            <w:tcW w:w="22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B" w14:textId="77777777" w:rsidR="005C60C4" w:rsidRPr="00D92D58" w:rsidRDefault="005C60C4" w:rsidP="005C60C4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DI IN</w:t>
            </w:r>
          </w:p>
        </w:tc>
        <w:tc>
          <w:tcPr>
            <w:tcW w:w="28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C" w14:textId="77777777" w:rsidR="005C60C4" w:rsidRPr="00D92D58" w:rsidRDefault="005C60C4" w:rsidP="005C60C4">
            <w:pPr>
              <w:pStyle w:val="TableNormal0"/>
            </w:pPr>
            <w:r>
              <w:t>C2.0.11.105.16</w:t>
            </w:r>
          </w:p>
        </w:tc>
        <w:tc>
          <w:tcPr>
            <w:tcW w:w="38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D" w14:textId="77777777" w:rsidR="005C60C4" w:rsidRPr="00D92D58" w:rsidRDefault="005C60C4" w:rsidP="005C60C4">
            <w:pPr>
              <w:pStyle w:val="TableNormal0"/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4E" w14:textId="77777777" w:rsidR="005C60C4" w:rsidRPr="00D92D58" w:rsidRDefault="005C60C4" w:rsidP="005C60C4">
            <w:pPr>
              <w:rPr>
                <w:lang w:val="nl"/>
              </w:rPr>
            </w:pPr>
          </w:p>
        </w:tc>
      </w:tr>
    </w:tbl>
    <w:p w14:paraId="3B1D5650" w14:textId="77777777" w:rsidR="005C60C4" w:rsidRDefault="005C60C4" w:rsidP="005C60C4">
      <w:pPr>
        <w:rPr>
          <w:lang w:val="nl"/>
        </w:rPr>
      </w:pPr>
    </w:p>
    <w:p w14:paraId="3B1D5651" w14:textId="77777777" w:rsidR="00FF61C9" w:rsidRPr="00E42CA7" w:rsidRDefault="00FF61C9" w:rsidP="00FF61C9">
      <w:pPr>
        <w:pStyle w:val="Heading4"/>
      </w:pPr>
      <w:bookmarkStart w:id="909" w:name="_Toc274836623"/>
      <w:r>
        <w:rPr>
          <w:noProof/>
        </w:rPr>
        <w:t>STT_SIGN1 – Startsignaal1</w:t>
      </w:r>
      <w:bookmarkEnd w:id="909"/>
    </w:p>
    <w:p w14:paraId="3B1D5652" w14:textId="77777777" w:rsidR="00FF61C9" w:rsidRDefault="00FF61C9" w:rsidP="00FF61C9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235"/>
        <w:gridCol w:w="2858"/>
        <w:gridCol w:w="3814"/>
        <w:gridCol w:w="1077"/>
      </w:tblGrid>
      <w:tr w:rsidR="00FF61C9" w:rsidRPr="00D92D58" w14:paraId="3B1D5657" w14:textId="77777777" w:rsidTr="00FF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53" w14:textId="77777777" w:rsidR="00FF61C9" w:rsidRPr="00D92D58" w:rsidRDefault="00FF61C9" w:rsidP="00FF61C9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lastRenderedPageBreak/>
              <w:t>Parameter</w:t>
            </w:r>
          </w:p>
        </w:tc>
        <w:tc>
          <w:tcPr>
            <w:tcW w:w="2858" w:type="dxa"/>
          </w:tcPr>
          <w:p w14:paraId="3B1D5654" w14:textId="77777777" w:rsidR="00FF61C9" w:rsidRPr="00D92D58" w:rsidRDefault="00FF61C9" w:rsidP="00FF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814" w:type="dxa"/>
          </w:tcPr>
          <w:p w14:paraId="3B1D5655" w14:textId="77777777" w:rsidR="00FF61C9" w:rsidRPr="00D92D58" w:rsidRDefault="00FF61C9" w:rsidP="00FF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077" w:type="dxa"/>
          </w:tcPr>
          <w:p w14:paraId="3B1D5656" w14:textId="77777777" w:rsidR="00FF61C9" w:rsidRPr="00D92D58" w:rsidRDefault="00FF61C9" w:rsidP="00FF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FF61C9" w:rsidRPr="00D92D58" w14:paraId="3B1D565C" w14:textId="77777777" w:rsidTr="00FF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58" w14:textId="77777777" w:rsidR="00FF61C9" w:rsidRPr="00D92D58" w:rsidRDefault="00FF61C9" w:rsidP="00FF61C9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Out</w:t>
            </w:r>
          </w:p>
        </w:tc>
        <w:tc>
          <w:tcPr>
            <w:tcW w:w="2858" w:type="dxa"/>
          </w:tcPr>
          <w:p w14:paraId="3B1D5659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14" w:type="dxa"/>
          </w:tcPr>
          <w:p w14:paraId="3B1D565A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14:paraId="3B1D565B" w14:textId="77777777" w:rsidR="00FF61C9" w:rsidRPr="00D92D58" w:rsidRDefault="00FF61C9" w:rsidP="00FF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FF61C9" w:rsidRPr="00D92D58" w14:paraId="3B1D5661" w14:textId="77777777" w:rsidTr="00FF61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5D" w14:textId="77777777" w:rsidR="00FF61C9" w:rsidRPr="00D92D58" w:rsidRDefault="00FF61C9" w:rsidP="00FF61C9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2858" w:type="dxa"/>
          </w:tcPr>
          <w:p w14:paraId="3B1D565E" w14:textId="77777777" w:rsidR="00FF61C9" w:rsidRPr="00D92D58" w:rsidRDefault="00FF61C9" w:rsidP="00FF61C9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14" w:type="dxa"/>
          </w:tcPr>
          <w:p w14:paraId="3B1D565F" w14:textId="77777777" w:rsidR="00FF61C9" w:rsidRPr="00D92D58" w:rsidRDefault="00FF61C9" w:rsidP="00FF61C9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77" w:type="dxa"/>
          </w:tcPr>
          <w:p w14:paraId="3B1D5660" w14:textId="77777777" w:rsidR="00FF61C9" w:rsidRPr="00D92D58" w:rsidRDefault="00FF61C9" w:rsidP="00FF61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FF61C9" w:rsidRPr="00D92D58" w14:paraId="3B1D5666" w14:textId="77777777" w:rsidTr="00FF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62" w14:textId="77777777" w:rsidR="00FF61C9" w:rsidRPr="00D92D58" w:rsidRDefault="00FF61C9" w:rsidP="00FF61C9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2858" w:type="dxa"/>
          </w:tcPr>
          <w:p w14:paraId="3B1D5663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C2.0.11.202.7</w:t>
            </w:r>
          </w:p>
        </w:tc>
        <w:tc>
          <w:tcPr>
            <w:tcW w:w="3814" w:type="dxa"/>
          </w:tcPr>
          <w:p w14:paraId="3B1D5664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14:paraId="3B1D5665" w14:textId="77777777" w:rsidR="00FF61C9" w:rsidRPr="00D92D58" w:rsidRDefault="00FF61C9" w:rsidP="00FF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</w:tbl>
    <w:p w14:paraId="3B1D5667" w14:textId="77777777" w:rsidR="00FF61C9" w:rsidRDefault="00FF61C9" w:rsidP="005C60C4">
      <w:pPr>
        <w:rPr>
          <w:lang w:val="nl"/>
        </w:rPr>
      </w:pPr>
    </w:p>
    <w:p w14:paraId="3B1D5668" w14:textId="77777777" w:rsidR="00FF61C9" w:rsidRPr="00E42CA7" w:rsidRDefault="00FF61C9" w:rsidP="00FF61C9">
      <w:pPr>
        <w:pStyle w:val="Heading4"/>
      </w:pPr>
      <w:bookmarkStart w:id="910" w:name="_Toc274836624"/>
      <w:r>
        <w:rPr>
          <w:noProof/>
        </w:rPr>
        <w:t>STT_SIGN2 – Startsignaal2</w:t>
      </w:r>
      <w:bookmarkEnd w:id="910"/>
    </w:p>
    <w:p w14:paraId="3B1D5669" w14:textId="77777777" w:rsidR="00FF61C9" w:rsidRDefault="00FF61C9" w:rsidP="00FF61C9">
      <w:pPr>
        <w:rPr>
          <w:noProof/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>
        <w:rPr>
          <w:noProof/>
          <w:lang w:val="nl"/>
        </w:rPr>
        <w:t>DO</w:t>
      </w:r>
    </w:p>
    <w:tbl>
      <w:tblPr>
        <w:tblStyle w:val="LightGrid-Accent11"/>
        <w:tblW w:w="9984" w:type="dxa"/>
        <w:tblLook w:val="04A0" w:firstRow="1" w:lastRow="0" w:firstColumn="1" w:lastColumn="0" w:noHBand="0" w:noVBand="1"/>
      </w:tblPr>
      <w:tblGrid>
        <w:gridCol w:w="2235"/>
        <w:gridCol w:w="2858"/>
        <w:gridCol w:w="3814"/>
        <w:gridCol w:w="1077"/>
      </w:tblGrid>
      <w:tr w:rsidR="00FF61C9" w:rsidRPr="00D92D58" w14:paraId="3B1D566E" w14:textId="77777777" w:rsidTr="00FF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6A" w14:textId="77777777" w:rsidR="00FF61C9" w:rsidRPr="00D92D58" w:rsidRDefault="00FF61C9" w:rsidP="00FF61C9">
            <w:pPr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Parameter</w:t>
            </w:r>
          </w:p>
        </w:tc>
        <w:tc>
          <w:tcPr>
            <w:tcW w:w="2858" w:type="dxa"/>
          </w:tcPr>
          <w:p w14:paraId="3B1D566B" w14:textId="77777777" w:rsidR="00FF61C9" w:rsidRPr="00D92D58" w:rsidRDefault="00FF61C9" w:rsidP="00FF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>
              <w:rPr>
                <w:b w:val="0"/>
                <w:bCs w:val="0"/>
                <w:lang w:val="nl"/>
              </w:rPr>
              <w:t>Waarde</w:t>
            </w:r>
          </w:p>
        </w:tc>
        <w:tc>
          <w:tcPr>
            <w:tcW w:w="3814" w:type="dxa"/>
          </w:tcPr>
          <w:p w14:paraId="3B1D566C" w14:textId="77777777" w:rsidR="00FF61C9" w:rsidRPr="00D92D58" w:rsidRDefault="00FF61C9" w:rsidP="00FF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  <w:r w:rsidRPr="00D92D58">
              <w:rPr>
                <w:b w:val="0"/>
                <w:bCs w:val="0"/>
                <w:lang w:val="nl"/>
              </w:rPr>
              <w:t>Commentaar</w:t>
            </w:r>
          </w:p>
        </w:tc>
        <w:tc>
          <w:tcPr>
            <w:tcW w:w="1077" w:type="dxa"/>
          </w:tcPr>
          <w:p w14:paraId="3B1D566D" w14:textId="77777777" w:rsidR="00FF61C9" w:rsidRPr="00D92D58" w:rsidRDefault="00FF61C9" w:rsidP="00FF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"/>
              </w:rPr>
            </w:pPr>
          </w:p>
        </w:tc>
      </w:tr>
      <w:tr w:rsidR="00FF61C9" w:rsidRPr="00D92D58" w14:paraId="3B1D5673" w14:textId="77777777" w:rsidTr="00FF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6F" w14:textId="77777777" w:rsidR="00FF61C9" w:rsidRPr="00D92D58" w:rsidRDefault="00FF61C9" w:rsidP="00FF61C9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Out</w:t>
            </w:r>
          </w:p>
        </w:tc>
        <w:tc>
          <w:tcPr>
            <w:tcW w:w="2858" w:type="dxa"/>
          </w:tcPr>
          <w:p w14:paraId="3B1D5670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14" w:type="dxa"/>
          </w:tcPr>
          <w:p w14:paraId="3B1D5671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14:paraId="3B1D5672" w14:textId="77777777" w:rsidR="00FF61C9" w:rsidRPr="00D92D58" w:rsidRDefault="00FF61C9" w:rsidP="00FF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  <w:tr w:rsidR="00FF61C9" w:rsidRPr="00D92D58" w14:paraId="3B1D5678" w14:textId="77777777" w:rsidTr="00FF61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74" w14:textId="77777777" w:rsidR="00FF61C9" w:rsidRPr="00D92D58" w:rsidRDefault="00FF61C9" w:rsidP="00FF61C9">
            <w:pPr>
              <w:pStyle w:val="TableNormal0"/>
              <w:rPr>
                <w:b w:val="0"/>
                <w:bCs/>
              </w:rPr>
            </w:pPr>
          </w:p>
        </w:tc>
        <w:tc>
          <w:tcPr>
            <w:tcW w:w="2858" w:type="dxa"/>
          </w:tcPr>
          <w:p w14:paraId="3B1D5675" w14:textId="77777777" w:rsidR="00FF61C9" w:rsidRPr="00D92D58" w:rsidRDefault="00FF61C9" w:rsidP="00FF61C9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14" w:type="dxa"/>
          </w:tcPr>
          <w:p w14:paraId="3B1D5676" w14:textId="77777777" w:rsidR="00FF61C9" w:rsidRPr="00D92D58" w:rsidRDefault="00FF61C9" w:rsidP="00FF61C9">
            <w:pPr>
              <w:pStyle w:val="TableNormal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77" w:type="dxa"/>
          </w:tcPr>
          <w:p w14:paraId="3B1D5677" w14:textId="77777777" w:rsidR="00FF61C9" w:rsidRPr="00D92D58" w:rsidRDefault="00FF61C9" w:rsidP="00FF61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</w:p>
        </w:tc>
      </w:tr>
      <w:tr w:rsidR="00FF61C9" w:rsidRPr="00D92D58" w14:paraId="3B1D567D" w14:textId="77777777" w:rsidTr="00FF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1D5679" w14:textId="77777777" w:rsidR="00FF61C9" w:rsidRPr="00D92D58" w:rsidRDefault="00FF61C9" w:rsidP="00FF61C9">
            <w:pPr>
              <w:pStyle w:val="TableNormal0"/>
              <w:rPr>
                <w:b w:val="0"/>
                <w:bCs/>
              </w:rPr>
            </w:pPr>
            <w:r>
              <w:rPr>
                <w:b w:val="0"/>
                <w:bCs/>
              </w:rPr>
              <w:t>DO</w:t>
            </w:r>
          </w:p>
        </w:tc>
        <w:tc>
          <w:tcPr>
            <w:tcW w:w="2858" w:type="dxa"/>
          </w:tcPr>
          <w:p w14:paraId="3B1D567A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C2.0.11.202.8</w:t>
            </w:r>
          </w:p>
        </w:tc>
        <w:tc>
          <w:tcPr>
            <w:tcW w:w="3814" w:type="dxa"/>
          </w:tcPr>
          <w:p w14:paraId="3B1D567B" w14:textId="77777777" w:rsidR="00FF61C9" w:rsidRPr="00D92D58" w:rsidRDefault="00FF61C9" w:rsidP="00FF61C9">
            <w:pPr>
              <w:pStyle w:val="TableNormal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14:paraId="3B1D567C" w14:textId="77777777" w:rsidR="00FF61C9" w:rsidRPr="00D92D58" w:rsidRDefault="00FF61C9" w:rsidP="00FF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</w:p>
        </w:tc>
      </w:tr>
    </w:tbl>
    <w:p w14:paraId="3B1D567E" w14:textId="77777777" w:rsidR="00FF61C9" w:rsidRPr="005C60C4" w:rsidRDefault="00FF61C9" w:rsidP="005C60C4">
      <w:pPr>
        <w:rPr>
          <w:lang w:val="nl"/>
        </w:rPr>
      </w:pPr>
    </w:p>
    <w:p w14:paraId="3B1D567F" w14:textId="77777777" w:rsidR="00FF61C9" w:rsidRDefault="00FF61C9">
      <w:pPr>
        <w:rPr>
          <w:b/>
          <w:color w:val="025589"/>
          <w:kern w:val="28"/>
          <w:sz w:val="28"/>
          <w:lang w:val="nl"/>
        </w:rPr>
      </w:pPr>
      <w:r>
        <w:br w:type="page"/>
      </w:r>
    </w:p>
    <w:p w14:paraId="3B1D5680" w14:textId="77777777" w:rsidR="00CC1EA3" w:rsidRDefault="00CC1EA3" w:rsidP="00364830">
      <w:pPr>
        <w:pStyle w:val="Heading1"/>
      </w:pPr>
      <w:bookmarkStart w:id="911" w:name="_Toc274836625"/>
      <w:r>
        <w:lastRenderedPageBreak/>
        <w:t>Boosters</w:t>
      </w:r>
      <w:bookmarkEnd w:id="911"/>
    </w:p>
    <w:p w14:paraId="3B1D5681" w14:textId="77777777" w:rsidR="00CC1EA3" w:rsidRDefault="00CC1EA3" w:rsidP="00CC1EA3">
      <w:pPr>
        <w:rPr>
          <w:lang w:val="nl"/>
        </w:rPr>
      </w:pPr>
      <w:r>
        <w:rPr>
          <w:lang w:val="nl"/>
        </w:rPr>
        <w:t>Boosters worden door de baggerman gestuurd.</w:t>
      </w:r>
    </w:p>
    <w:p w14:paraId="3B1D5682" w14:textId="77777777" w:rsidR="00471420" w:rsidRPr="00CC1EA3" w:rsidRDefault="00471420" w:rsidP="00471420">
      <w:pPr>
        <w:pStyle w:val="Opmerking"/>
      </w:pPr>
      <w:r>
        <w:t>Regelingen</w:t>
      </w:r>
    </w:p>
    <w:p w14:paraId="3B1D5683" w14:textId="77777777" w:rsidR="00364830" w:rsidRDefault="00364830" w:rsidP="00CC1EA3">
      <w:pPr>
        <w:pStyle w:val="Heading2"/>
      </w:pPr>
      <w:bookmarkStart w:id="912" w:name="_Toc274836626"/>
      <w:r>
        <w:t>Booster1</w:t>
      </w:r>
      <w:bookmarkEnd w:id="912"/>
    </w:p>
    <w:p w14:paraId="3B1D5684" w14:textId="77777777" w:rsidR="00364830" w:rsidRPr="00E42CA7" w:rsidRDefault="00364830" w:rsidP="00C76F1B">
      <w:pPr>
        <w:pStyle w:val="Heading4"/>
      </w:pPr>
      <w:bookmarkStart w:id="913" w:name="_Toc264036501"/>
      <w:bookmarkStart w:id="914" w:name="_Toc274836627"/>
      <w:r w:rsidRPr="00882B93">
        <w:rPr>
          <w:noProof/>
        </w:rPr>
        <w:t>BPU101</w:t>
      </w:r>
      <w:r w:rsidRPr="00E42CA7">
        <w:t xml:space="preserve"> - </w:t>
      </w:r>
      <w:r w:rsidRPr="00882B93">
        <w:rPr>
          <w:noProof/>
        </w:rPr>
        <w:t>Boosterpomp 1</w:t>
      </w:r>
      <w:bookmarkEnd w:id="913"/>
      <w:bookmarkEnd w:id="914"/>
    </w:p>
    <w:p w14:paraId="3B1D5685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 w:rsidR="00471420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471420">
        <w:rPr>
          <w:noProof/>
          <w:lang w:val="nl"/>
        </w:rPr>
        <w:t xml:space="preserve"> - FS</w:t>
      </w:r>
    </w:p>
    <w:p w14:paraId="3B1D5686" w14:textId="77777777" w:rsidR="00364830" w:rsidRDefault="00364830" w:rsidP="00364830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90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64830" w:rsidRPr="00D92D58" w14:paraId="3B1D568A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87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88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89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</w:p>
        </w:tc>
      </w:tr>
      <w:tr w:rsidR="00364830" w:rsidRPr="00D92D58" w14:paraId="3B1D568E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8B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8C" w14:textId="77777777" w:rsidR="00364830" w:rsidRPr="00D92D58" w:rsidRDefault="00630CCD" w:rsidP="00421279">
            <w:pPr>
              <w:pStyle w:val="TableNormal0"/>
            </w:pPr>
            <w:r>
              <w:t>Seq. Booster1:stap20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8D" w14:textId="77777777" w:rsidR="00364830" w:rsidRPr="00D92D58" w:rsidRDefault="00364830" w:rsidP="00421279">
            <w:pPr>
              <w:pStyle w:val="TableNormal0"/>
            </w:pPr>
          </w:p>
        </w:tc>
      </w:tr>
      <w:tr w:rsidR="00364830" w:rsidRPr="00D92D58" w14:paraId="3B1D5692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8F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90" w14:textId="77777777" w:rsidR="00364830" w:rsidRPr="00D92D58" w:rsidRDefault="00364830" w:rsidP="00421279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91" w14:textId="77777777" w:rsidR="00364830" w:rsidRPr="00D92D58" w:rsidRDefault="00364830" w:rsidP="00421279">
            <w:pPr>
              <w:pStyle w:val="TableNormal0"/>
            </w:pPr>
          </w:p>
        </w:tc>
      </w:tr>
    </w:tbl>
    <w:p w14:paraId="3B1D5693" w14:textId="77777777" w:rsidR="00364830" w:rsidRPr="0077218A" w:rsidRDefault="00364830" w:rsidP="00364830">
      <w:pPr>
        <w:rPr>
          <w:lang w:val="nl"/>
        </w:rPr>
      </w:pPr>
    </w:p>
    <w:p w14:paraId="3B1D5694" w14:textId="77777777" w:rsidR="00364830" w:rsidRPr="00E42CA7" w:rsidRDefault="00364830" w:rsidP="00C76F1B">
      <w:pPr>
        <w:pStyle w:val="Heading4"/>
      </w:pPr>
      <w:bookmarkStart w:id="915" w:name="_Toc264036503"/>
      <w:bookmarkStart w:id="916" w:name="_Toc274836628"/>
      <w:r w:rsidRPr="00882B93">
        <w:rPr>
          <w:noProof/>
        </w:rPr>
        <w:t>LSH101</w:t>
      </w:r>
      <w:r w:rsidRPr="00E42CA7">
        <w:t xml:space="preserve"> - </w:t>
      </w:r>
      <w:r w:rsidRPr="00882B93">
        <w:rPr>
          <w:noProof/>
        </w:rPr>
        <w:t>Niveaudetectie in lokaal BPU101</w:t>
      </w:r>
      <w:bookmarkEnd w:id="915"/>
      <w:bookmarkEnd w:id="916"/>
    </w:p>
    <w:p w14:paraId="3B1D5695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DI</w:t>
      </w:r>
    </w:p>
    <w:p w14:paraId="3B1D5696" w14:textId="77777777" w:rsidR="00364830" w:rsidRPr="0077218A" w:rsidRDefault="00364830" w:rsidP="00364830">
      <w:pPr>
        <w:rPr>
          <w:lang w:val="nl"/>
        </w:rPr>
      </w:pPr>
    </w:p>
    <w:p w14:paraId="3B1D5697" w14:textId="77777777" w:rsidR="00364830" w:rsidRPr="00E42CA7" w:rsidRDefault="00364830" w:rsidP="00C76F1B">
      <w:pPr>
        <w:pStyle w:val="Heading4"/>
      </w:pPr>
      <w:bookmarkStart w:id="917" w:name="_Toc264036504"/>
      <w:bookmarkStart w:id="918" w:name="_Toc274836629"/>
      <w:r w:rsidRPr="00882B93">
        <w:rPr>
          <w:noProof/>
        </w:rPr>
        <w:t>PT101a</w:t>
      </w:r>
      <w:r w:rsidRPr="00E42CA7">
        <w:t xml:space="preserve"> - </w:t>
      </w:r>
      <w:r w:rsidRPr="00882B93">
        <w:rPr>
          <w:noProof/>
        </w:rPr>
        <w:t>Voordruk voor zandpomp BPU101</w:t>
      </w:r>
      <w:bookmarkEnd w:id="917"/>
      <w:bookmarkEnd w:id="918"/>
    </w:p>
    <w:p w14:paraId="3B1D5698" w14:textId="77777777" w:rsidR="00364830" w:rsidRPr="00AA5073" w:rsidRDefault="00364830" w:rsidP="000131F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69D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99" w14:textId="77777777" w:rsidR="00364830" w:rsidRPr="00D92D58" w:rsidRDefault="00364830" w:rsidP="000131F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9A" w14:textId="77777777" w:rsidR="00364830" w:rsidRPr="00D92D58" w:rsidRDefault="00364830" w:rsidP="000131F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9B" w14:textId="77777777" w:rsidR="00364830" w:rsidRPr="00D92D58" w:rsidRDefault="00364830" w:rsidP="000131F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9C" w14:textId="77777777" w:rsidR="00364830" w:rsidRPr="00D92D58" w:rsidRDefault="00364830" w:rsidP="000131F0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6A2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9E" w14:textId="77777777" w:rsidR="00364830" w:rsidRPr="00D92D58" w:rsidRDefault="00364830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9F" w14:textId="77777777" w:rsidR="00364830" w:rsidRPr="00D92D58" w:rsidRDefault="00364830" w:rsidP="000131F0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A0" w14:textId="77777777" w:rsidR="00364830" w:rsidRPr="00933C29" w:rsidRDefault="00364830" w:rsidP="000131F0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A1" w14:textId="77777777" w:rsidR="00364830" w:rsidRPr="00933C29" w:rsidRDefault="00364830" w:rsidP="000131F0">
            <w:pPr>
              <w:keepNext/>
            </w:pPr>
          </w:p>
        </w:tc>
      </w:tr>
      <w:tr w:rsidR="00364830" w:rsidRPr="00D92D58" w14:paraId="3B1D56A7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A3" w14:textId="77777777" w:rsidR="00364830" w:rsidRPr="00D92D58" w:rsidRDefault="00364830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A4" w14:textId="77777777" w:rsidR="00364830" w:rsidRPr="00D92D58" w:rsidRDefault="00AA5073" w:rsidP="000131F0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A5" w14:textId="77777777" w:rsidR="00364830" w:rsidRPr="00933C29" w:rsidRDefault="00364830" w:rsidP="000131F0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A6" w14:textId="77777777" w:rsidR="00364830" w:rsidRPr="00933C29" w:rsidRDefault="00364830" w:rsidP="000131F0">
            <w:pPr>
              <w:keepNext/>
            </w:pPr>
          </w:p>
        </w:tc>
      </w:tr>
      <w:tr w:rsidR="00364830" w:rsidRPr="00D92D58" w14:paraId="3B1D56AC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A8" w14:textId="77777777" w:rsidR="00364830" w:rsidRPr="00D92D58" w:rsidRDefault="00364830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A9" w14:textId="77777777" w:rsidR="00364830" w:rsidRPr="00D92D58" w:rsidRDefault="00AA5073" w:rsidP="000131F0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AA" w14:textId="77777777" w:rsidR="00364830" w:rsidRPr="00933C29" w:rsidRDefault="00364830" w:rsidP="000131F0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AB" w14:textId="77777777" w:rsidR="00364830" w:rsidRPr="00933C29" w:rsidRDefault="00364830" w:rsidP="000131F0">
            <w:pPr>
              <w:keepNext/>
            </w:pPr>
          </w:p>
        </w:tc>
      </w:tr>
      <w:tr w:rsidR="00364830" w:rsidRPr="00D92D58" w14:paraId="3B1D56B1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AD" w14:textId="77777777" w:rsidR="00364830" w:rsidRPr="00D92D58" w:rsidRDefault="00364830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AE" w14:textId="77777777" w:rsidR="00364830" w:rsidRPr="00D92D58" w:rsidRDefault="00364830" w:rsidP="000131F0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AF" w14:textId="77777777" w:rsidR="00364830" w:rsidRPr="00D92D58" w:rsidRDefault="00364830" w:rsidP="000131F0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B0" w14:textId="77777777" w:rsidR="00364830" w:rsidRPr="00D92D58" w:rsidRDefault="00364830" w:rsidP="000131F0">
            <w:pPr>
              <w:keepNext/>
            </w:pPr>
          </w:p>
        </w:tc>
      </w:tr>
    </w:tbl>
    <w:p w14:paraId="3B1D56B2" w14:textId="77777777" w:rsidR="00364830" w:rsidRPr="0077218A" w:rsidRDefault="00364830" w:rsidP="00364830">
      <w:pPr>
        <w:rPr>
          <w:lang w:val="nl"/>
        </w:rPr>
      </w:pPr>
    </w:p>
    <w:p w14:paraId="3B1D56B3" w14:textId="77777777" w:rsidR="00364830" w:rsidRPr="00E42CA7" w:rsidRDefault="00364830" w:rsidP="00C76F1B">
      <w:pPr>
        <w:pStyle w:val="Heading4"/>
      </w:pPr>
      <w:bookmarkStart w:id="919" w:name="_Toc264036505"/>
      <w:bookmarkStart w:id="920" w:name="_Toc274836630"/>
      <w:r w:rsidRPr="00882B93">
        <w:rPr>
          <w:noProof/>
        </w:rPr>
        <w:t>PT101b</w:t>
      </w:r>
      <w:r w:rsidRPr="00E42CA7">
        <w:t xml:space="preserve"> - </w:t>
      </w:r>
      <w:r w:rsidRPr="00882B93">
        <w:rPr>
          <w:noProof/>
        </w:rPr>
        <w:t>Persdruk na zandpomp BPU101</w:t>
      </w:r>
      <w:bookmarkEnd w:id="919"/>
      <w:bookmarkEnd w:id="920"/>
    </w:p>
    <w:p w14:paraId="3B1D56B4" w14:textId="77777777" w:rsidR="00364830" w:rsidRPr="00AA5073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6B9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B5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B6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B7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B8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6BE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BA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BB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BC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BD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6C3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BF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C0" w14:textId="77777777" w:rsidR="00364830" w:rsidRPr="00D92D58" w:rsidRDefault="00AA5073" w:rsidP="00421279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C1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C2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6C8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C4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C5" w14:textId="77777777" w:rsidR="00364830" w:rsidRPr="00D92D58" w:rsidRDefault="00AA5073" w:rsidP="0042127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C6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C7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6CD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C9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CA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CB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CC" w14:textId="77777777" w:rsidR="00364830" w:rsidRPr="00D92D58" w:rsidRDefault="00364830" w:rsidP="00421279">
            <w:pPr>
              <w:keepNext/>
            </w:pPr>
          </w:p>
        </w:tc>
      </w:tr>
    </w:tbl>
    <w:p w14:paraId="3B1D56CE" w14:textId="77777777" w:rsidR="00364830" w:rsidRPr="0077218A" w:rsidRDefault="00364830" w:rsidP="00364830">
      <w:pPr>
        <w:rPr>
          <w:lang w:val="nl"/>
        </w:rPr>
      </w:pPr>
    </w:p>
    <w:p w14:paraId="3B1D56CF" w14:textId="77777777" w:rsidR="00364830" w:rsidRPr="00E42CA7" w:rsidRDefault="00364830" w:rsidP="00C76F1B">
      <w:pPr>
        <w:pStyle w:val="Heading4"/>
      </w:pPr>
      <w:bookmarkStart w:id="921" w:name="_Toc264036506"/>
      <w:bookmarkStart w:id="922" w:name="_Toc274836631"/>
      <w:r w:rsidRPr="00882B93">
        <w:rPr>
          <w:noProof/>
        </w:rPr>
        <w:t>PT111</w:t>
      </w:r>
      <w:r w:rsidR="00471420">
        <w:rPr>
          <w:noProof/>
        </w:rPr>
        <w:t>a</w:t>
      </w:r>
      <w:r w:rsidRPr="00E42CA7">
        <w:t xml:space="preserve"> - </w:t>
      </w:r>
      <w:r w:rsidR="00471420">
        <w:rPr>
          <w:noProof/>
        </w:rPr>
        <w:t>Druk voor glandpomp B</w:t>
      </w:r>
      <w:r w:rsidRPr="00882B93">
        <w:rPr>
          <w:noProof/>
        </w:rPr>
        <w:t>PU101</w:t>
      </w:r>
      <w:bookmarkEnd w:id="921"/>
      <w:bookmarkEnd w:id="922"/>
    </w:p>
    <w:p w14:paraId="3B1D56D0" w14:textId="77777777" w:rsidR="00364830" w:rsidRPr="00AA5073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6D5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D1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D2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D3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D4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6DA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D6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D7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D8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D9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6DF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DB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DC" w14:textId="77777777" w:rsidR="00364830" w:rsidRPr="00D92D58" w:rsidRDefault="00AA5073" w:rsidP="00421279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DD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DE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6E4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E0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E1" w14:textId="77777777" w:rsidR="00364830" w:rsidRPr="00D92D58" w:rsidRDefault="00AA5073" w:rsidP="0042127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E2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E3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6E9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E5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E6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E7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E8" w14:textId="77777777" w:rsidR="00364830" w:rsidRPr="00D92D58" w:rsidRDefault="00364830" w:rsidP="00421279">
            <w:pPr>
              <w:keepNext/>
            </w:pPr>
          </w:p>
        </w:tc>
      </w:tr>
    </w:tbl>
    <w:p w14:paraId="3B1D56EA" w14:textId="77777777" w:rsidR="00364830" w:rsidRDefault="00364830" w:rsidP="00364830">
      <w:pPr>
        <w:rPr>
          <w:lang w:val="nl"/>
        </w:rPr>
      </w:pPr>
    </w:p>
    <w:p w14:paraId="3B1D56EB" w14:textId="77777777" w:rsidR="00471420" w:rsidRPr="00E42CA7" w:rsidRDefault="00471420" w:rsidP="00C76F1B">
      <w:pPr>
        <w:pStyle w:val="Heading4"/>
      </w:pPr>
      <w:bookmarkStart w:id="923" w:name="_Toc274836632"/>
      <w:r w:rsidRPr="00882B93">
        <w:rPr>
          <w:noProof/>
        </w:rPr>
        <w:t>PT111</w:t>
      </w:r>
      <w:r>
        <w:rPr>
          <w:noProof/>
        </w:rPr>
        <w:t>b</w:t>
      </w:r>
      <w:r w:rsidRPr="00E42CA7">
        <w:t xml:space="preserve"> - </w:t>
      </w:r>
      <w:r w:rsidRPr="00882B93">
        <w:rPr>
          <w:noProof/>
        </w:rPr>
        <w:t>Druk voor glandpomp WPU101</w:t>
      </w:r>
      <w:bookmarkEnd w:id="923"/>
    </w:p>
    <w:p w14:paraId="3B1D56EC" w14:textId="77777777" w:rsidR="00471420" w:rsidRPr="00AA5073" w:rsidRDefault="00471420" w:rsidP="0047142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471420" w:rsidRPr="00D92D58" w14:paraId="3B1D56F1" w14:textId="77777777" w:rsidTr="0047142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ED" w14:textId="77777777" w:rsidR="00471420" w:rsidRPr="00D92D58" w:rsidRDefault="00471420" w:rsidP="0047142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EE" w14:textId="77777777" w:rsidR="00471420" w:rsidRPr="00D92D58" w:rsidRDefault="00471420" w:rsidP="0047142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EF" w14:textId="77777777" w:rsidR="00471420" w:rsidRPr="00D92D58" w:rsidRDefault="00471420" w:rsidP="0047142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6F0" w14:textId="77777777" w:rsidR="00471420" w:rsidRPr="00D92D58" w:rsidRDefault="00471420" w:rsidP="00471420">
            <w:pPr>
              <w:keepNext/>
              <w:rPr>
                <w:b/>
                <w:bCs/>
                <w:lang w:val="nl"/>
              </w:rPr>
            </w:pPr>
          </w:p>
        </w:tc>
      </w:tr>
      <w:tr w:rsidR="00471420" w:rsidRPr="00D92D58" w14:paraId="3B1D56F6" w14:textId="77777777" w:rsidTr="0047142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2" w14:textId="77777777" w:rsidR="00471420" w:rsidRPr="00D92D58" w:rsidRDefault="00471420" w:rsidP="0047142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3" w14:textId="77777777" w:rsidR="00471420" w:rsidRPr="00D92D58" w:rsidRDefault="00471420" w:rsidP="00471420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4" w14:textId="77777777" w:rsidR="00471420" w:rsidRPr="00933C29" w:rsidRDefault="00471420" w:rsidP="00471420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5" w14:textId="77777777" w:rsidR="00471420" w:rsidRPr="00933C29" w:rsidRDefault="00471420" w:rsidP="00471420">
            <w:pPr>
              <w:keepNext/>
            </w:pPr>
          </w:p>
        </w:tc>
      </w:tr>
      <w:tr w:rsidR="00471420" w:rsidRPr="00D92D58" w14:paraId="3B1D56FB" w14:textId="77777777" w:rsidTr="0047142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F7" w14:textId="77777777" w:rsidR="00471420" w:rsidRPr="00D92D58" w:rsidRDefault="00471420" w:rsidP="0047142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F8" w14:textId="77777777" w:rsidR="00471420" w:rsidRPr="00D92D58" w:rsidRDefault="00471420" w:rsidP="00471420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F9" w14:textId="77777777" w:rsidR="00471420" w:rsidRPr="00933C29" w:rsidRDefault="00471420" w:rsidP="00471420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6FA" w14:textId="77777777" w:rsidR="00471420" w:rsidRPr="00933C29" w:rsidRDefault="00471420" w:rsidP="00471420">
            <w:pPr>
              <w:keepNext/>
            </w:pPr>
          </w:p>
        </w:tc>
      </w:tr>
      <w:tr w:rsidR="00471420" w:rsidRPr="00D92D58" w14:paraId="3B1D5700" w14:textId="77777777" w:rsidTr="0047142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C" w14:textId="77777777" w:rsidR="00471420" w:rsidRPr="00D92D58" w:rsidRDefault="00471420" w:rsidP="0047142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D" w14:textId="77777777" w:rsidR="00471420" w:rsidRPr="00D92D58" w:rsidRDefault="00471420" w:rsidP="00471420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E" w14:textId="77777777" w:rsidR="00471420" w:rsidRPr="00933C29" w:rsidRDefault="00471420" w:rsidP="00471420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6FF" w14:textId="77777777" w:rsidR="00471420" w:rsidRPr="00933C29" w:rsidRDefault="00471420" w:rsidP="00471420">
            <w:pPr>
              <w:keepNext/>
            </w:pPr>
          </w:p>
        </w:tc>
      </w:tr>
      <w:tr w:rsidR="00471420" w:rsidRPr="00D92D58" w14:paraId="3B1D5705" w14:textId="77777777" w:rsidTr="00471420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01" w14:textId="77777777" w:rsidR="00471420" w:rsidRPr="00D92D58" w:rsidRDefault="00471420" w:rsidP="0047142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02" w14:textId="77777777" w:rsidR="00471420" w:rsidRPr="00D92D58" w:rsidRDefault="00471420" w:rsidP="00471420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03" w14:textId="77777777" w:rsidR="00471420" w:rsidRPr="00D92D58" w:rsidRDefault="00471420" w:rsidP="00471420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04" w14:textId="77777777" w:rsidR="00471420" w:rsidRPr="00D92D58" w:rsidRDefault="00471420" w:rsidP="00471420">
            <w:pPr>
              <w:keepNext/>
            </w:pPr>
          </w:p>
        </w:tc>
      </w:tr>
    </w:tbl>
    <w:p w14:paraId="3B1D5706" w14:textId="77777777" w:rsidR="00471420" w:rsidRPr="0077218A" w:rsidRDefault="00471420" w:rsidP="00364830">
      <w:pPr>
        <w:rPr>
          <w:lang w:val="nl"/>
        </w:rPr>
      </w:pPr>
    </w:p>
    <w:p w14:paraId="3B1D5707" w14:textId="77777777" w:rsidR="00EF5031" w:rsidRDefault="00EF5031" w:rsidP="00C76F1B">
      <w:pPr>
        <w:pStyle w:val="Heading4"/>
      </w:pPr>
      <w:bookmarkStart w:id="924" w:name="_Toc274836633"/>
      <w:bookmarkStart w:id="925" w:name="_Toc264036507"/>
      <w:r>
        <w:lastRenderedPageBreak/>
        <w:t>Regeling FT101 – FIC101 – WPU101</w:t>
      </w:r>
      <w:bookmarkEnd w:id="924"/>
    </w:p>
    <w:p w14:paraId="3B1D5708" w14:textId="77777777" w:rsidR="00EF5031" w:rsidRPr="00E42CA7" w:rsidRDefault="00EF5031" w:rsidP="005C60C4">
      <w:pPr>
        <w:pStyle w:val="Heading5"/>
      </w:pPr>
      <w:bookmarkStart w:id="926" w:name="_Toc264036502"/>
      <w:bookmarkStart w:id="927" w:name="_Toc274836634"/>
      <w:r w:rsidRPr="00882B93">
        <w:rPr>
          <w:noProof/>
        </w:rPr>
        <w:t>FT101</w:t>
      </w:r>
      <w:r w:rsidRPr="00E42CA7">
        <w:t xml:space="preserve"> - </w:t>
      </w:r>
      <w:r w:rsidRPr="00882B93">
        <w:rPr>
          <w:noProof/>
        </w:rPr>
        <w:t>Flowmeting glandwater WPU101</w:t>
      </w:r>
      <w:bookmarkEnd w:id="926"/>
      <w:bookmarkEnd w:id="927"/>
    </w:p>
    <w:p w14:paraId="3B1D5709" w14:textId="77777777" w:rsidR="00EF5031" w:rsidRDefault="00EF5031" w:rsidP="00EF5031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EF5031" w:rsidRPr="00D92D58" w14:paraId="3B1D570E" w14:textId="77777777" w:rsidTr="00EF5031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0A" w14:textId="77777777" w:rsidR="00EF5031" w:rsidRPr="00D92D58" w:rsidRDefault="00EF5031" w:rsidP="00EF5031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0B" w14:textId="77777777" w:rsidR="00EF5031" w:rsidRPr="00D92D58" w:rsidRDefault="00EF5031" w:rsidP="00EF5031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0C" w14:textId="77777777" w:rsidR="00EF5031" w:rsidRPr="00D92D58" w:rsidRDefault="00EF5031" w:rsidP="00EF5031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0D" w14:textId="77777777" w:rsidR="00EF5031" w:rsidRPr="00D92D58" w:rsidRDefault="00EF5031" w:rsidP="00EF5031">
            <w:pPr>
              <w:keepNext/>
              <w:rPr>
                <w:b/>
                <w:bCs/>
                <w:lang w:val="nl"/>
              </w:rPr>
            </w:pPr>
          </w:p>
        </w:tc>
      </w:tr>
      <w:tr w:rsidR="00EF5031" w:rsidRPr="00D92D58" w14:paraId="3B1D5713" w14:textId="77777777" w:rsidTr="00EF5031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0F" w14:textId="77777777" w:rsidR="00EF5031" w:rsidRPr="00D92D58" w:rsidRDefault="00EF5031" w:rsidP="00EF5031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10" w14:textId="77777777" w:rsidR="00EF5031" w:rsidRPr="00D92D58" w:rsidRDefault="00EF5031" w:rsidP="00EF5031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11" w14:textId="77777777" w:rsidR="00EF5031" w:rsidRPr="00933C29" w:rsidRDefault="00EF5031" w:rsidP="00EF5031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12" w14:textId="77777777" w:rsidR="00EF5031" w:rsidRPr="00933C29" w:rsidRDefault="00EF5031" w:rsidP="00EF5031">
            <w:pPr>
              <w:keepNext/>
            </w:pPr>
          </w:p>
        </w:tc>
      </w:tr>
      <w:tr w:rsidR="00EF5031" w:rsidRPr="00D92D58" w14:paraId="3B1D5718" w14:textId="77777777" w:rsidTr="00EF5031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14" w14:textId="77777777" w:rsidR="00EF5031" w:rsidRPr="00D92D58" w:rsidRDefault="00EF5031" w:rsidP="00EF5031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15" w14:textId="77777777" w:rsidR="00EF5031" w:rsidRPr="00D92D58" w:rsidRDefault="00EF5031" w:rsidP="00EF5031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16" w14:textId="77777777" w:rsidR="00EF5031" w:rsidRPr="00933C29" w:rsidRDefault="00EF5031" w:rsidP="00EF5031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17" w14:textId="77777777" w:rsidR="00EF5031" w:rsidRPr="00933C29" w:rsidRDefault="00EF5031" w:rsidP="00EF5031">
            <w:pPr>
              <w:keepNext/>
            </w:pPr>
          </w:p>
        </w:tc>
      </w:tr>
      <w:tr w:rsidR="00EF5031" w:rsidRPr="00D92D58" w14:paraId="3B1D571D" w14:textId="77777777" w:rsidTr="00EF5031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19" w14:textId="77777777" w:rsidR="00EF5031" w:rsidRPr="00D92D58" w:rsidRDefault="00EF5031" w:rsidP="00EF5031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1A" w14:textId="77777777" w:rsidR="00EF5031" w:rsidRPr="00D92D58" w:rsidRDefault="00EF5031" w:rsidP="00EF5031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1B" w14:textId="77777777" w:rsidR="00EF5031" w:rsidRPr="00933C29" w:rsidRDefault="00EF5031" w:rsidP="00EF5031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1C" w14:textId="77777777" w:rsidR="00EF5031" w:rsidRPr="00933C29" w:rsidRDefault="00EF5031" w:rsidP="00EF5031">
            <w:pPr>
              <w:keepNext/>
            </w:pPr>
          </w:p>
        </w:tc>
      </w:tr>
      <w:tr w:rsidR="00EF5031" w:rsidRPr="00D92D58" w14:paraId="3B1D5722" w14:textId="77777777" w:rsidTr="00EF5031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1E" w14:textId="77777777" w:rsidR="00EF5031" w:rsidRPr="00D92D58" w:rsidRDefault="00EF5031" w:rsidP="00EF5031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1F" w14:textId="77777777" w:rsidR="00EF5031" w:rsidRPr="00D92D58" w:rsidRDefault="00EF5031" w:rsidP="00EF5031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20" w14:textId="77777777" w:rsidR="00EF5031" w:rsidRPr="00D92D58" w:rsidRDefault="00EF5031" w:rsidP="00EF5031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21" w14:textId="77777777" w:rsidR="00EF5031" w:rsidRPr="00D92D58" w:rsidRDefault="00EF5031" w:rsidP="00EF5031">
            <w:pPr>
              <w:keepNext/>
            </w:pPr>
          </w:p>
        </w:tc>
      </w:tr>
    </w:tbl>
    <w:p w14:paraId="3B1D5723" w14:textId="77777777" w:rsidR="00EF5031" w:rsidRPr="0077218A" w:rsidRDefault="00EF5031" w:rsidP="00EF5031">
      <w:pPr>
        <w:rPr>
          <w:lang w:val="nl"/>
        </w:rPr>
      </w:pPr>
    </w:p>
    <w:p w14:paraId="3B1D5724" w14:textId="77777777" w:rsidR="00DB2537" w:rsidRDefault="00DB2537" w:rsidP="005C60C4">
      <w:pPr>
        <w:pStyle w:val="Heading5"/>
      </w:pPr>
      <w:bookmarkStart w:id="928" w:name="_Toc274836635"/>
      <w:r>
        <w:t>FIC101 – Regeling glandwaterdebiet</w:t>
      </w:r>
      <w:bookmarkEnd w:id="928"/>
    </w:p>
    <w:p w14:paraId="3B1D5725" w14:textId="77777777" w:rsidR="00DB2537" w:rsidRDefault="00DB2537" w:rsidP="00DB2537">
      <w:pPr>
        <w:rPr>
          <w:lang w:val="nl"/>
        </w:rPr>
      </w:pPr>
      <w:r w:rsidRPr="00DB2537">
        <w:rPr>
          <w:b/>
          <w:lang w:val="nl"/>
        </w:rPr>
        <w:t>Type:</w:t>
      </w:r>
      <w:r>
        <w:rPr>
          <w:lang w:val="nl"/>
        </w:rPr>
        <w:t xml:space="preserve"> 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DB2537" w:rsidRPr="00D92D58" w14:paraId="3B1D5729" w14:textId="77777777" w:rsidTr="00DB2537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26" w14:textId="77777777" w:rsidR="00DB2537" w:rsidRPr="00D92D58" w:rsidRDefault="00DB2537" w:rsidP="00DB253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27" w14:textId="77777777" w:rsidR="00DB2537" w:rsidRPr="00D92D58" w:rsidRDefault="00DB2537" w:rsidP="00DB253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28" w14:textId="77777777" w:rsidR="00DB2537" w:rsidRPr="00D92D58" w:rsidRDefault="00DB2537" w:rsidP="00DB2537">
            <w:pPr>
              <w:keepNext/>
              <w:rPr>
                <w:b/>
                <w:bCs/>
                <w:lang w:val="nl"/>
              </w:rPr>
            </w:pPr>
          </w:p>
        </w:tc>
      </w:tr>
      <w:tr w:rsidR="00DB2537" w:rsidRPr="00D92D58" w14:paraId="3B1D572D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2A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2B" w14:textId="77777777" w:rsidR="00DB2537" w:rsidRPr="00D92D58" w:rsidRDefault="00DB2537" w:rsidP="00DB2537">
            <w:pPr>
              <w:pStyle w:val="TableNormal0"/>
              <w:keepNext/>
            </w:pPr>
            <w:r>
              <w:t>FT101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2C" w14:textId="77777777" w:rsidR="00DB2537" w:rsidRPr="00D92D58" w:rsidRDefault="00DB2537" w:rsidP="00DB2537">
            <w:pPr>
              <w:keepNext/>
              <w:rPr>
                <w:lang w:val="nl"/>
              </w:rPr>
            </w:pPr>
          </w:p>
        </w:tc>
      </w:tr>
      <w:tr w:rsidR="00DB2537" w:rsidRPr="00D92D58" w14:paraId="3B1D5731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2E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Out 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2F" w14:textId="77777777" w:rsidR="00DB2537" w:rsidRPr="00D92D58" w:rsidRDefault="00DB2537" w:rsidP="00DB2537">
            <w:pPr>
              <w:pStyle w:val="TableNormal0"/>
              <w:keepNext/>
            </w:pPr>
            <w:r>
              <w:t>WPU101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30" w14:textId="77777777" w:rsidR="00DB2537" w:rsidRPr="00D92D58" w:rsidRDefault="00DB2537" w:rsidP="00DB2537">
            <w:pPr>
              <w:keepNext/>
              <w:rPr>
                <w:lang w:val="nl"/>
              </w:rPr>
            </w:pPr>
          </w:p>
        </w:tc>
      </w:tr>
      <w:tr w:rsidR="00DB2537" w:rsidRPr="00D92D58" w14:paraId="3B1D5735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32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33" w14:textId="77777777" w:rsidR="00DB2537" w:rsidRPr="00D92D58" w:rsidRDefault="00DB2537" w:rsidP="00DB2537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34" w14:textId="77777777" w:rsidR="00DB2537" w:rsidRPr="00D92D58" w:rsidRDefault="00DB2537" w:rsidP="00DB2537">
            <w:pPr>
              <w:keepNext/>
              <w:rPr>
                <w:lang w:val="nl"/>
              </w:rPr>
            </w:pPr>
          </w:p>
        </w:tc>
      </w:tr>
      <w:tr w:rsidR="00DB2537" w:rsidRPr="00FF4590" w14:paraId="3B1D5739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36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37" w14:textId="77777777" w:rsidR="00DB2537" w:rsidRPr="00DB2537" w:rsidRDefault="00DB2537" w:rsidP="00DB2537">
            <w:pPr>
              <w:pStyle w:val="TableNormal0"/>
              <w:keepNext/>
              <w:keepLines/>
              <w:rPr>
                <w:lang w:val="nl-BE"/>
              </w:rPr>
            </w:pPr>
            <w:r w:rsidRPr="00DB2537">
              <w:rPr>
                <w:lang w:val="nl-BE"/>
              </w:rPr>
              <w:t>Regeling actief als WPU101 draait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38" w14:textId="77777777" w:rsidR="00DB2537" w:rsidRPr="00DB2537" w:rsidRDefault="00DB2537" w:rsidP="00DB2537">
            <w:pPr>
              <w:keepNext/>
            </w:pPr>
          </w:p>
        </w:tc>
      </w:tr>
      <w:tr w:rsidR="00DB2537" w:rsidRPr="00D92D58" w14:paraId="3B1D573D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3A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3B" w14:textId="77777777" w:rsidR="00DB2537" w:rsidRPr="00D92D58" w:rsidRDefault="00DB2537" w:rsidP="00DB2537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3C" w14:textId="77777777" w:rsidR="00DB2537" w:rsidRPr="00D92D58" w:rsidRDefault="00DB2537" w:rsidP="00DB2537">
            <w:pPr>
              <w:keepNext/>
              <w:rPr>
                <w:lang w:val="en-US"/>
              </w:rPr>
            </w:pPr>
          </w:p>
        </w:tc>
      </w:tr>
    </w:tbl>
    <w:p w14:paraId="3B1D573E" w14:textId="77777777" w:rsidR="00DB2537" w:rsidRPr="00DB2537" w:rsidRDefault="00DB2537" w:rsidP="00DB2537">
      <w:pPr>
        <w:rPr>
          <w:lang w:val="nl"/>
        </w:rPr>
      </w:pPr>
    </w:p>
    <w:p w14:paraId="3B1D573F" w14:textId="77777777" w:rsidR="00364830" w:rsidRPr="00E42CA7" w:rsidRDefault="00364830" w:rsidP="005C60C4">
      <w:pPr>
        <w:pStyle w:val="Heading5"/>
      </w:pPr>
      <w:bookmarkStart w:id="929" w:name="_Toc274836636"/>
      <w:r w:rsidRPr="00882B93">
        <w:rPr>
          <w:noProof/>
        </w:rPr>
        <w:t>WPU101</w:t>
      </w:r>
      <w:r w:rsidRPr="00E42CA7">
        <w:t xml:space="preserve"> - </w:t>
      </w:r>
      <w:r w:rsidRPr="00882B93">
        <w:rPr>
          <w:noProof/>
        </w:rPr>
        <w:t>Glandpomp van BPU101</w:t>
      </w:r>
      <w:bookmarkEnd w:id="925"/>
      <w:bookmarkEnd w:id="929"/>
    </w:p>
    <w:p w14:paraId="3B1D5740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 w:rsidR="00DB2537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</w:p>
    <w:p w14:paraId="3B1D5741" w14:textId="77777777" w:rsidR="00364830" w:rsidRDefault="00364830" w:rsidP="00364830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92</w:t>
      </w:r>
      <w:r>
        <w:tab/>
        <w:t xml:space="preserve">Type: </w:t>
      </w:r>
      <w:r w:rsidR="0079676C">
        <w:rPr>
          <w:rStyle w:val="OpmerkingChar"/>
        </w:rPr>
        <w:t>FS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64830" w:rsidRPr="00D92D58" w14:paraId="3B1D5745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42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43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44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</w:p>
        </w:tc>
      </w:tr>
      <w:tr w:rsidR="00364830" w:rsidRPr="00D92D58" w14:paraId="3B1D5749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46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47" w14:textId="77777777" w:rsidR="00364830" w:rsidRPr="00D92D58" w:rsidRDefault="00DB2537" w:rsidP="00421279">
            <w:pPr>
              <w:pStyle w:val="TableNormal0"/>
            </w:pPr>
            <w:r>
              <w:t>Seq. booster1:stap15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48" w14:textId="77777777" w:rsidR="00364830" w:rsidRPr="00D92D58" w:rsidRDefault="00364830" w:rsidP="00421279">
            <w:pPr>
              <w:pStyle w:val="TableNormal0"/>
            </w:pPr>
          </w:p>
        </w:tc>
      </w:tr>
      <w:tr w:rsidR="00364830" w:rsidRPr="00D92D58" w14:paraId="3B1D574D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4A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4B" w14:textId="77777777" w:rsidR="00364830" w:rsidRPr="00D92D58" w:rsidRDefault="00364830" w:rsidP="00421279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4C" w14:textId="77777777" w:rsidR="00364830" w:rsidRPr="00D92D58" w:rsidRDefault="00364830" w:rsidP="00421279">
            <w:pPr>
              <w:pStyle w:val="TableNormal0"/>
            </w:pPr>
          </w:p>
        </w:tc>
      </w:tr>
      <w:tr w:rsidR="00630CCD" w:rsidRPr="00D92D58" w14:paraId="3B1D5751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4E" w14:textId="77777777" w:rsidR="00630CCD" w:rsidRPr="00D92D58" w:rsidRDefault="00630CCD" w:rsidP="00421279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Gewenste snelheid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4F" w14:textId="77777777" w:rsidR="00630CCD" w:rsidRPr="00D92D58" w:rsidRDefault="00630CCD" w:rsidP="00421279">
            <w:pPr>
              <w:pStyle w:val="TableNormal0"/>
            </w:pPr>
            <w:r>
              <w:t>FIC101:Out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50" w14:textId="77777777" w:rsidR="00630CCD" w:rsidRPr="00D92D58" w:rsidRDefault="00630CCD" w:rsidP="00421279">
            <w:pPr>
              <w:pStyle w:val="TableNormal0"/>
            </w:pPr>
          </w:p>
        </w:tc>
      </w:tr>
    </w:tbl>
    <w:p w14:paraId="3B1D5752" w14:textId="77777777" w:rsidR="00364830" w:rsidRPr="002C6541" w:rsidRDefault="00364830" w:rsidP="00364830"/>
    <w:p w14:paraId="3B1D5753" w14:textId="77777777" w:rsidR="00364830" w:rsidRDefault="00364830" w:rsidP="00CC1EA3">
      <w:pPr>
        <w:pStyle w:val="Heading2"/>
      </w:pPr>
      <w:bookmarkStart w:id="930" w:name="_Toc274836637"/>
      <w:r>
        <w:t>Booster2</w:t>
      </w:r>
      <w:bookmarkEnd w:id="930"/>
    </w:p>
    <w:p w14:paraId="3B1D5754" w14:textId="77777777" w:rsidR="00364830" w:rsidRPr="00E42CA7" w:rsidRDefault="00364830" w:rsidP="00C76F1B">
      <w:pPr>
        <w:pStyle w:val="Heading4"/>
      </w:pPr>
      <w:bookmarkStart w:id="931" w:name="_Toc264036508"/>
      <w:bookmarkStart w:id="932" w:name="_Toc274836638"/>
      <w:r w:rsidRPr="00882B93">
        <w:rPr>
          <w:noProof/>
        </w:rPr>
        <w:t>BPU102</w:t>
      </w:r>
      <w:r w:rsidRPr="00E42CA7">
        <w:t xml:space="preserve"> - </w:t>
      </w:r>
      <w:r w:rsidRPr="00882B93">
        <w:rPr>
          <w:noProof/>
        </w:rPr>
        <w:t>Boosterpomp 2</w:t>
      </w:r>
      <w:bookmarkEnd w:id="931"/>
      <w:bookmarkEnd w:id="932"/>
    </w:p>
    <w:p w14:paraId="3B1D5755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 w:rsidR="00630CCD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630CCD">
        <w:rPr>
          <w:noProof/>
          <w:lang w:val="nl"/>
        </w:rPr>
        <w:t xml:space="preserve"> - FS</w:t>
      </w:r>
    </w:p>
    <w:p w14:paraId="3B1D5756" w14:textId="77777777" w:rsidR="00364830" w:rsidRDefault="00364830" w:rsidP="00364830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100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64830" w:rsidRPr="00D92D58" w14:paraId="3B1D575A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57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58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59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</w:p>
        </w:tc>
      </w:tr>
      <w:tr w:rsidR="00364830" w:rsidRPr="00D92D58" w14:paraId="3B1D575E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5B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5C" w14:textId="77777777" w:rsidR="00364830" w:rsidRPr="00D92D58" w:rsidRDefault="00630CCD" w:rsidP="00421279">
            <w:pPr>
              <w:pStyle w:val="TableNormal0"/>
            </w:pPr>
            <w:r>
              <w:t>Seq. Booster2:stap20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5D" w14:textId="77777777" w:rsidR="00364830" w:rsidRPr="00D92D58" w:rsidRDefault="00364830" w:rsidP="00421279">
            <w:pPr>
              <w:pStyle w:val="TableNormal0"/>
            </w:pPr>
          </w:p>
        </w:tc>
      </w:tr>
      <w:tr w:rsidR="00364830" w:rsidRPr="00D92D58" w14:paraId="3B1D5762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5F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60" w14:textId="77777777" w:rsidR="00364830" w:rsidRPr="00D92D58" w:rsidRDefault="00364830" w:rsidP="00421279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61" w14:textId="77777777" w:rsidR="00364830" w:rsidRPr="00D92D58" w:rsidRDefault="00364830" w:rsidP="00421279">
            <w:pPr>
              <w:pStyle w:val="TableNormal0"/>
            </w:pPr>
          </w:p>
        </w:tc>
      </w:tr>
    </w:tbl>
    <w:p w14:paraId="3B1D5763" w14:textId="77777777" w:rsidR="00364830" w:rsidRPr="00F34298" w:rsidRDefault="00364830" w:rsidP="00364830"/>
    <w:p w14:paraId="3B1D5764" w14:textId="77777777" w:rsidR="00364830" w:rsidRPr="00E42CA7" w:rsidRDefault="00364830" w:rsidP="00C76F1B">
      <w:pPr>
        <w:pStyle w:val="Heading4"/>
      </w:pPr>
      <w:bookmarkStart w:id="933" w:name="_Toc264036510"/>
      <w:bookmarkStart w:id="934" w:name="_Toc274836639"/>
      <w:r w:rsidRPr="00882B93">
        <w:rPr>
          <w:noProof/>
        </w:rPr>
        <w:t>LSH102</w:t>
      </w:r>
      <w:r w:rsidRPr="00E42CA7">
        <w:t xml:space="preserve"> - </w:t>
      </w:r>
      <w:r w:rsidRPr="00882B93">
        <w:rPr>
          <w:noProof/>
        </w:rPr>
        <w:t>Niveaudetectie in lokaal BPU102</w:t>
      </w:r>
      <w:bookmarkEnd w:id="933"/>
      <w:bookmarkEnd w:id="934"/>
    </w:p>
    <w:p w14:paraId="3B1D5765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DI</w:t>
      </w:r>
    </w:p>
    <w:p w14:paraId="3B1D5766" w14:textId="77777777" w:rsidR="00364830" w:rsidRPr="0077218A" w:rsidRDefault="00364830" w:rsidP="00364830">
      <w:pPr>
        <w:rPr>
          <w:lang w:val="nl"/>
        </w:rPr>
      </w:pPr>
    </w:p>
    <w:p w14:paraId="3B1D5767" w14:textId="77777777" w:rsidR="00364830" w:rsidRPr="00E42CA7" w:rsidRDefault="00364830" w:rsidP="00C76F1B">
      <w:pPr>
        <w:pStyle w:val="Heading4"/>
      </w:pPr>
      <w:bookmarkStart w:id="935" w:name="_Toc264036511"/>
      <w:bookmarkStart w:id="936" w:name="_Toc274836640"/>
      <w:r w:rsidRPr="00882B93">
        <w:rPr>
          <w:noProof/>
        </w:rPr>
        <w:t>PT102a</w:t>
      </w:r>
      <w:r w:rsidRPr="00E42CA7">
        <w:t xml:space="preserve"> - </w:t>
      </w:r>
      <w:r w:rsidRPr="00882B93">
        <w:rPr>
          <w:noProof/>
        </w:rPr>
        <w:t>Voordruk voor zandpomp BPU102</w:t>
      </w:r>
      <w:bookmarkEnd w:id="935"/>
      <w:bookmarkEnd w:id="936"/>
    </w:p>
    <w:p w14:paraId="3B1D5768" w14:textId="77777777" w:rsidR="00364830" w:rsidRPr="00DB2537" w:rsidRDefault="00364830" w:rsidP="00AA5073">
      <w:pPr>
        <w:keepNext/>
        <w:rPr>
          <w:lang w:val="en-US"/>
        </w:rPr>
      </w:pPr>
      <w:r w:rsidRPr="00DB2537">
        <w:rPr>
          <w:rStyle w:val="Strong"/>
          <w:lang w:val="en-US"/>
        </w:rPr>
        <w:t>Type:</w:t>
      </w:r>
      <w:r w:rsidRPr="00DB2537">
        <w:rPr>
          <w:lang w:val="en-US"/>
        </w:rPr>
        <w:t xml:space="preserve"> </w:t>
      </w:r>
      <w:r w:rsidRPr="00DB2537">
        <w:rPr>
          <w:noProof/>
          <w:lang w:val="en-US"/>
        </w:rPr>
        <w:t>Druk</w:t>
      </w:r>
      <w:r w:rsidRPr="00DB2537">
        <w:rPr>
          <w:lang w:val="en-US"/>
        </w:rPr>
        <w:t xml:space="preserve"> - </w:t>
      </w:r>
      <w:r w:rsidRPr="00DB2537">
        <w:rPr>
          <w:noProof/>
          <w:lang w:val="en-US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76D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69" w14:textId="77777777" w:rsidR="00364830" w:rsidRPr="00D92D58" w:rsidRDefault="00364830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6A" w14:textId="77777777" w:rsidR="00364830" w:rsidRPr="00D92D58" w:rsidRDefault="00364830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6B" w14:textId="77777777" w:rsidR="00364830" w:rsidRPr="00D92D58" w:rsidRDefault="00364830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6C" w14:textId="77777777" w:rsidR="00364830" w:rsidRPr="00D92D58" w:rsidRDefault="00364830" w:rsidP="00AA5073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772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6E" w14:textId="77777777" w:rsidR="00364830" w:rsidRPr="00D92D58" w:rsidRDefault="00364830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6F" w14:textId="77777777" w:rsidR="00364830" w:rsidRPr="00D92D58" w:rsidRDefault="00364830" w:rsidP="00AA507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70" w14:textId="77777777" w:rsidR="00364830" w:rsidRPr="00933C29" w:rsidRDefault="00364830" w:rsidP="00AA507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71" w14:textId="77777777" w:rsidR="00364830" w:rsidRPr="00933C29" w:rsidRDefault="00364830" w:rsidP="00AA5073">
            <w:pPr>
              <w:keepNext/>
            </w:pPr>
          </w:p>
        </w:tc>
      </w:tr>
      <w:tr w:rsidR="00364830" w:rsidRPr="00D92D58" w14:paraId="3B1D5777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73" w14:textId="77777777" w:rsidR="00364830" w:rsidRPr="00D92D58" w:rsidRDefault="00364830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74" w14:textId="77777777" w:rsidR="00364830" w:rsidRPr="00D92D58" w:rsidRDefault="00AA5073" w:rsidP="00AA5073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75" w14:textId="77777777" w:rsidR="00364830" w:rsidRPr="00933C29" w:rsidRDefault="00364830" w:rsidP="00AA507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76" w14:textId="77777777" w:rsidR="00364830" w:rsidRPr="00933C29" w:rsidRDefault="00364830" w:rsidP="00AA5073">
            <w:pPr>
              <w:keepNext/>
            </w:pPr>
          </w:p>
        </w:tc>
      </w:tr>
      <w:tr w:rsidR="00364830" w:rsidRPr="00D92D58" w14:paraId="3B1D577C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78" w14:textId="77777777" w:rsidR="00364830" w:rsidRPr="00D92D58" w:rsidRDefault="00364830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79" w14:textId="77777777" w:rsidR="00364830" w:rsidRPr="00D92D58" w:rsidRDefault="00AA5073" w:rsidP="00AA5073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7A" w14:textId="77777777" w:rsidR="00364830" w:rsidRPr="00933C29" w:rsidRDefault="00364830" w:rsidP="00AA507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7B" w14:textId="77777777" w:rsidR="00364830" w:rsidRPr="00933C29" w:rsidRDefault="00364830" w:rsidP="00AA5073">
            <w:pPr>
              <w:keepNext/>
            </w:pPr>
          </w:p>
        </w:tc>
      </w:tr>
      <w:tr w:rsidR="00364830" w:rsidRPr="00D92D58" w14:paraId="3B1D5781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7D" w14:textId="77777777" w:rsidR="00364830" w:rsidRPr="00D92D58" w:rsidRDefault="00364830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7E" w14:textId="77777777" w:rsidR="00364830" w:rsidRPr="00D92D58" w:rsidRDefault="00364830" w:rsidP="00AA507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7F" w14:textId="77777777" w:rsidR="00364830" w:rsidRPr="00D92D58" w:rsidRDefault="00364830" w:rsidP="00AA5073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80" w14:textId="77777777" w:rsidR="00364830" w:rsidRPr="00D92D58" w:rsidRDefault="00364830" w:rsidP="00AA5073">
            <w:pPr>
              <w:keepNext/>
            </w:pPr>
          </w:p>
        </w:tc>
      </w:tr>
    </w:tbl>
    <w:p w14:paraId="3B1D5782" w14:textId="77777777" w:rsidR="00364830" w:rsidRPr="0077218A" w:rsidRDefault="00364830" w:rsidP="00364830">
      <w:pPr>
        <w:rPr>
          <w:lang w:val="nl"/>
        </w:rPr>
      </w:pPr>
    </w:p>
    <w:p w14:paraId="3B1D5783" w14:textId="77777777" w:rsidR="00364830" w:rsidRPr="00E42CA7" w:rsidRDefault="00364830" w:rsidP="00C76F1B">
      <w:pPr>
        <w:pStyle w:val="Heading4"/>
      </w:pPr>
      <w:bookmarkStart w:id="937" w:name="_Toc264036512"/>
      <w:bookmarkStart w:id="938" w:name="_Toc274836641"/>
      <w:r w:rsidRPr="00882B93">
        <w:rPr>
          <w:noProof/>
        </w:rPr>
        <w:lastRenderedPageBreak/>
        <w:t>PT102b</w:t>
      </w:r>
      <w:r w:rsidRPr="00E42CA7">
        <w:t xml:space="preserve"> - </w:t>
      </w:r>
      <w:r w:rsidRPr="00882B93">
        <w:rPr>
          <w:noProof/>
        </w:rPr>
        <w:t>Persdruk na zandpomp BPU102</w:t>
      </w:r>
      <w:bookmarkEnd w:id="937"/>
      <w:bookmarkEnd w:id="938"/>
    </w:p>
    <w:p w14:paraId="3B1D5784" w14:textId="77777777" w:rsidR="00364830" w:rsidRPr="00AA5073" w:rsidRDefault="00364830" w:rsidP="0036483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789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85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86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87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88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78E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8A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8B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8C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8D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793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8F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90" w14:textId="77777777" w:rsidR="00364830" w:rsidRPr="00D92D58" w:rsidRDefault="00AA5073" w:rsidP="00421279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91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92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798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94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95" w14:textId="77777777" w:rsidR="00364830" w:rsidRPr="00D92D58" w:rsidRDefault="00AA5073" w:rsidP="0042127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96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97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79D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99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9A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9B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9C" w14:textId="77777777" w:rsidR="00364830" w:rsidRPr="00D92D58" w:rsidRDefault="00364830" w:rsidP="00421279">
            <w:pPr>
              <w:keepNext/>
            </w:pPr>
          </w:p>
        </w:tc>
      </w:tr>
    </w:tbl>
    <w:p w14:paraId="3B1D579E" w14:textId="77777777" w:rsidR="00364830" w:rsidRPr="0077218A" w:rsidRDefault="00364830" w:rsidP="00364830">
      <w:pPr>
        <w:rPr>
          <w:lang w:val="nl"/>
        </w:rPr>
      </w:pPr>
    </w:p>
    <w:p w14:paraId="3B1D579F" w14:textId="77777777" w:rsidR="00364830" w:rsidRPr="00E42CA7" w:rsidRDefault="00364830" w:rsidP="00C76F1B">
      <w:pPr>
        <w:pStyle w:val="Heading4"/>
      </w:pPr>
      <w:bookmarkStart w:id="939" w:name="_Toc264036513"/>
      <w:bookmarkStart w:id="940" w:name="_Toc274836642"/>
      <w:r w:rsidRPr="00882B93">
        <w:rPr>
          <w:noProof/>
        </w:rPr>
        <w:t>PT112</w:t>
      </w:r>
      <w:r w:rsidRPr="00E42CA7">
        <w:t xml:space="preserve"> - </w:t>
      </w:r>
      <w:r w:rsidRPr="00882B93">
        <w:rPr>
          <w:noProof/>
        </w:rPr>
        <w:t>Druk voor glandpomp WPU102</w:t>
      </w:r>
      <w:bookmarkEnd w:id="939"/>
      <w:bookmarkEnd w:id="940"/>
    </w:p>
    <w:p w14:paraId="3B1D57A0" w14:textId="77777777" w:rsidR="00364830" w:rsidRPr="00630CCD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7A5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A1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A2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A3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A4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7AA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A6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A7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A8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A9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7AF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AB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AC" w14:textId="77777777" w:rsidR="00364830" w:rsidRPr="00D92D58" w:rsidRDefault="00630CCD" w:rsidP="00421279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AD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AE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7B4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B0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B1" w14:textId="77777777" w:rsidR="00364830" w:rsidRPr="00D92D58" w:rsidRDefault="00630CCD" w:rsidP="0042127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B2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B3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7B9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B5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B6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B7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B8" w14:textId="77777777" w:rsidR="00364830" w:rsidRPr="00D92D58" w:rsidRDefault="00364830" w:rsidP="00421279">
            <w:pPr>
              <w:keepNext/>
            </w:pPr>
          </w:p>
        </w:tc>
      </w:tr>
    </w:tbl>
    <w:p w14:paraId="3B1D57BA" w14:textId="77777777" w:rsidR="00364830" w:rsidRPr="0077218A" w:rsidRDefault="00364830" w:rsidP="00364830">
      <w:pPr>
        <w:rPr>
          <w:lang w:val="nl"/>
        </w:rPr>
      </w:pPr>
    </w:p>
    <w:p w14:paraId="3B1D57BB" w14:textId="77777777" w:rsidR="00DB2537" w:rsidRDefault="00630CCD" w:rsidP="00C76F1B">
      <w:pPr>
        <w:pStyle w:val="Heading4"/>
      </w:pPr>
      <w:bookmarkStart w:id="941" w:name="_Toc274836643"/>
      <w:bookmarkStart w:id="942" w:name="_Toc264036514"/>
      <w:r>
        <w:t>Regeling FT102 – FIC102 – WPU102</w:t>
      </w:r>
      <w:bookmarkEnd w:id="941"/>
    </w:p>
    <w:p w14:paraId="3B1D57BC" w14:textId="77777777" w:rsidR="00DB2537" w:rsidRPr="00E42CA7" w:rsidRDefault="00DB2537" w:rsidP="005C60C4">
      <w:pPr>
        <w:pStyle w:val="Heading5"/>
      </w:pPr>
      <w:bookmarkStart w:id="943" w:name="_Toc264036509"/>
      <w:bookmarkStart w:id="944" w:name="_Toc274836644"/>
      <w:r w:rsidRPr="00882B93">
        <w:rPr>
          <w:noProof/>
        </w:rPr>
        <w:t>FT102</w:t>
      </w:r>
      <w:r w:rsidRPr="00E42CA7">
        <w:t xml:space="preserve"> - </w:t>
      </w:r>
      <w:r w:rsidRPr="00882B93">
        <w:rPr>
          <w:noProof/>
        </w:rPr>
        <w:t>Flowmeting glandwater WPU102</w:t>
      </w:r>
      <w:bookmarkEnd w:id="943"/>
      <w:bookmarkEnd w:id="944"/>
    </w:p>
    <w:p w14:paraId="3B1D57BD" w14:textId="77777777" w:rsidR="00DB2537" w:rsidRDefault="00DB2537" w:rsidP="00DB2537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DB2537" w:rsidRPr="00D92D58" w14:paraId="3B1D57C2" w14:textId="77777777" w:rsidTr="00DB253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BE" w14:textId="77777777" w:rsidR="00DB2537" w:rsidRPr="00D92D58" w:rsidRDefault="00DB2537" w:rsidP="00DB253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BF" w14:textId="77777777" w:rsidR="00DB2537" w:rsidRPr="00D92D58" w:rsidRDefault="00DB2537" w:rsidP="00DB253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C0" w14:textId="77777777" w:rsidR="00DB2537" w:rsidRPr="00D92D58" w:rsidRDefault="00DB2537" w:rsidP="00DB2537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C1" w14:textId="77777777" w:rsidR="00DB2537" w:rsidRPr="00D92D58" w:rsidRDefault="00DB2537" w:rsidP="00DB2537">
            <w:pPr>
              <w:keepNext/>
              <w:rPr>
                <w:b/>
                <w:bCs/>
                <w:lang w:val="nl"/>
              </w:rPr>
            </w:pPr>
          </w:p>
        </w:tc>
      </w:tr>
      <w:tr w:rsidR="00DB2537" w:rsidRPr="00D92D58" w14:paraId="3B1D57C7" w14:textId="77777777" w:rsidTr="00DB253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C3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C4" w14:textId="77777777" w:rsidR="00DB2537" w:rsidRPr="00D92D58" w:rsidRDefault="00DB2537" w:rsidP="00DB253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C5" w14:textId="77777777" w:rsidR="00DB2537" w:rsidRPr="00933C29" w:rsidRDefault="00DB2537" w:rsidP="00DB253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C6" w14:textId="77777777" w:rsidR="00DB2537" w:rsidRPr="00933C29" w:rsidRDefault="00DB2537" w:rsidP="00DB2537">
            <w:pPr>
              <w:keepNext/>
            </w:pPr>
          </w:p>
        </w:tc>
      </w:tr>
      <w:tr w:rsidR="00DB2537" w:rsidRPr="00D92D58" w14:paraId="3B1D57CC" w14:textId="77777777" w:rsidTr="00DB253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C8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C9" w14:textId="77777777" w:rsidR="00DB2537" w:rsidRPr="00D92D58" w:rsidRDefault="00DB2537" w:rsidP="00DB253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CA" w14:textId="77777777" w:rsidR="00DB2537" w:rsidRPr="00933C29" w:rsidRDefault="00DB2537" w:rsidP="00DB253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CB" w14:textId="77777777" w:rsidR="00DB2537" w:rsidRPr="00933C29" w:rsidRDefault="00DB2537" w:rsidP="00DB2537">
            <w:pPr>
              <w:keepNext/>
            </w:pPr>
          </w:p>
        </w:tc>
      </w:tr>
      <w:tr w:rsidR="00DB2537" w:rsidRPr="00D92D58" w14:paraId="3B1D57D1" w14:textId="77777777" w:rsidTr="00DB253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CD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CE" w14:textId="77777777" w:rsidR="00DB2537" w:rsidRPr="00D92D58" w:rsidRDefault="00DB2537" w:rsidP="00DB253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CF" w14:textId="77777777" w:rsidR="00DB2537" w:rsidRPr="00933C29" w:rsidRDefault="00DB2537" w:rsidP="00DB2537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D0" w14:textId="77777777" w:rsidR="00DB2537" w:rsidRPr="00933C29" w:rsidRDefault="00DB2537" w:rsidP="00DB2537">
            <w:pPr>
              <w:keepNext/>
            </w:pPr>
          </w:p>
        </w:tc>
      </w:tr>
      <w:tr w:rsidR="00DB2537" w:rsidRPr="00D92D58" w14:paraId="3B1D57D6" w14:textId="77777777" w:rsidTr="00DB2537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D2" w14:textId="77777777" w:rsidR="00DB2537" w:rsidRPr="00D92D58" w:rsidRDefault="00DB2537" w:rsidP="00DB2537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D3" w14:textId="77777777" w:rsidR="00DB2537" w:rsidRPr="00D92D58" w:rsidRDefault="00DB2537" w:rsidP="00DB2537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D4" w14:textId="77777777" w:rsidR="00DB2537" w:rsidRPr="00D92D58" w:rsidRDefault="00DB2537" w:rsidP="00DB2537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D5" w14:textId="77777777" w:rsidR="00DB2537" w:rsidRPr="00D92D58" w:rsidRDefault="00DB2537" w:rsidP="00DB2537">
            <w:pPr>
              <w:keepNext/>
            </w:pPr>
          </w:p>
        </w:tc>
      </w:tr>
    </w:tbl>
    <w:p w14:paraId="3B1D57D7" w14:textId="77777777" w:rsidR="00DB2537" w:rsidRPr="0077218A" w:rsidRDefault="00DB2537" w:rsidP="00DB2537">
      <w:pPr>
        <w:rPr>
          <w:lang w:val="nl"/>
        </w:rPr>
      </w:pPr>
    </w:p>
    <w:p w14:paraId="3B1D57D8" w14:textId="77777777" w:rsidR="00DB2537" w:rsidRDefault="00DB2537" w:rsidP="005C60C4">
      <w:pPr>
        <w:pStyle w:val="Heading5"/>
      </w:pPr>
      <w:bookmarkStart w:id="945" w:name="_Toc274836645"/>
      <w:r>
        <w:t>FIC102 – Regeling glandwaterdebiet</w:t>
      </w:r>
      <w:bookmarkEnd w:id="945"/>
    </w:p>
    <w:p w14:paraId="3B1D57D9" w14:textId="77777777" w:rsidR="00DB2537" w:rsidRDefault="00DB2537" w:rsidP="000131F0">
      <w:pPr>
        <w:keepNext/>
        <w:rPr>
          <w:lang w:val="nl"/>
        </w:rPr>
      </w:pPr>
      <w:r w:rsidRPr="00DB2537">
        <w:rPr>
          <w:b/>
          <w:lang w:val="nl"/>
        </w:rPr>
        <w:t>Type:</w:t>
      </w:r>
      <w:r>
        <w:rPr>
          <w:lang w:val="nl"/>
        </w:rPr>
        <w:t xml:space="preserve"> 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DB2537" w:rsidRPr="00D92D58" w14:paraId="3B1D57DD" w14:textId="77777777" w:rsidTr="00DB2537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DA" w14:textId="77777777" w:rsidR="00DB2537" w:rsidRPr="00D92D58" w:rsidRDefault="00DB2537" w:rsidP="000131F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DB" w14:textId="77777777" w:rsidR="00DB2537" w:rsidRPr="00D92D58" w:rsidRDefault="00DB2537" w:rsidP="000131F0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DC" w14:textId="77777777" w:rsidR="00DB2537" w:rsidRPr="00D92D58" w:rsidRDefault="00DB2537" w:rsidP="000131F0">
            <w:pPr>
              <w:keepNext/>
              <w:rPr>
                <w:b/>
                <w:bCs/>
                <w:lang w:val="nl"/>
              </w:rPr>
            </w:pPr>
          </w:p>
        </w:tc>
      </w:tr>
      <w:tr w:rsidR="00DB2537" w:rsidRPr="00D92D58" w14:paraId="3B1D57E1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DE" w14:textId="77777777" w:rsidR="00DB2537" w:rsidRPr="00D92D58" w:rsidRDefault="00DB2537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DF" w14:textId="77777777" w:rsidR="00DB2537" w:rsidRPr="00D92D58" w:rsidRDefault="00DB2537" w:rsidP="000131F0">
            <w:pPr>
              <w:pStyle w:val="TableNormal0"/>
              <w:keepNext/>
            </w:pPr>
            <w:r>
              <w:t>FT102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E0" w14:textId="77777777" w:rsidR="00DB2537" w:rsidRPr="00D92D58" w:rsidRDefault="00DB2537" w:rsidP="000131F0">
            <w:pPr>
              <w:keepNext/>
              <w:rPr>
                <w:lang w:val="nl"/>
              </w:rPr>
            </w:pPr>
          </w:p>
        </w:tc>
      </w:tr>
      <w:tr w:rsidR="00DB2537" w:rsidRPr="00D92D58" w14:paraId="3B1D57E5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E2" w14:textId="77777777" w:rsidR="00DB2537" w:rsidRPr="00D92D58" w:rsidRDefault="00DB2537" w:rsidP="000131F0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Out 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E3" w14:textId="77777777" w:rsidR="00DB2537" w:rsidRPr="00D92D58" w:rsidRDefault="00DB2537" w:rsidP="000131F0">
            <w:pPr>
              <w:pStyle w:val="TableNormal0"/>
              <w:keepNext/>
            </w:pPr>
            <w:r>
              <w:t>WPU102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E4" w14:textId="77777777" w:rsidR="00DB2537" w:rsidRPr="00D92D58" w:rsidRDefault="00DB2537" w:rsidP="000131F0">
            <w:pPr>
              <w:keepNext/>
              <w:rPr>
                <w:lang w:val="nl"/>
              </w:rPr>
            </w:pPr>
          </w:p>
        </w:tc>
      </w:tr>
      <w:tr w:rsidR="00DB2537" w:rsidRPr="00D92D58" w14:paraId="3B1D57E9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E6" w14:textId="77777777" w:rsidR="00DB2537" w:rsidRPr="00D92D58" w:rsidRDefault="00DB2537" w:rsidP="000131F0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E7" w14:textId="77777777" w:rsidR="00DB2537" w:rsidRPr="00D92D58" w:rsidRDefault="00DB2537" w:rsidP="000131F0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E8" w14:textId="77777777" w:rsidR="00DB2537" w:rsidRPr="00D92D58" w:rsidRDefault="00DB2537" w:rsidP="000131F0">
            <w:pPr>
              <w:keepNext/>
              <w:rPr>
                <w:lang w:val="nl"/>
              </w:rPr>
            </w:pPr>
          </w:p>
        </w:tc>
      </w:tr>
      <w:tr w:rsidR="00DB2537" w:rsidRPr="00FF4590" w14:paraId="3B1D57ED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EA" w14:textId="77777777" w:rsidR="00DB2537" w:rsidRPr="00D92D58" w:rsidRDefault="00DB2537" w:rsidP="000131F0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EB" w14:textId="77777777" w:rsidR="00DB2537" w:rsidRPr="00DB2537" w:rsidRDefault="00DB2537" w:rsidP="000131F0">
            <w:pPr>
              <w:pStyle w:val="TableNormal0"/>
              <w:keepNext/>
              <w:keepLines/>
              <w:rPr>
                <w:lang w:val="nl-BE"/>
              </w:rPr>
            </w:pPr>
            <w:r w:rsidRPr="00DB2537">
              <w:rPr>
                <w:lang w:val="nl-BE"/>
              </w:rPr>
              <w:t>Regeling actief als WPU10</w:t>
            </w:r>
            <w:r>
              <w:rPr>
                <w:lang w:val="nl-BE"/>
              </w:rPr>
              <w:t>2</w:t>
            </w:r>
            <w:r w:rsidRPr="00DB2537">
              <w:rPr>
                <w:lang w:val="nl-BE"/>
              </w:rPr>
              <w:t xml:space="preserve"> draait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EC" w14:textId="77777777" w:rsidR="00DB2537" w:rsidRPr="00DB2537" w:rsidRDefault="00DB2537" w:rsidP="000131F0">
            <w:pPr>
              <w:keepNext/>
            </w:pPr>
          </w:p>
        </w:tc>
      </w:tr>
      <w:tr w:rsidR="00DB2537" w:rsidRPr="00D92D58" w14:paraId="3B1D57F1" w14:textId="77777777" w:rsidTr="00DB2537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EE" w14:textId="77777777" w:rsidR="00DB2537" w:rsidRPr="00D92D58" w:rsidRDefault="00DB2537" w:rsidP="000131F0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EF" w14:textId="77777777" w:rsidR="00DB2537" w:rsidRPr="00D92D58" w:rsidRDefault="00DB2537" w:rsidP="000131F0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F0" w14:textId="77777777" w:rsidR="00DB2537" w:rsidRPr="00D92D58" w:rsidRDefault="00DB2537" w:rsidP="000131F0">
            <w:pPr>
              <w:keepNext/>
              <w:rPr>
                <w:lang w:val="en-US"/>
              </w:rPr>
            </w:pPr>
          </w:p>
        </w:tc>
      </w:tr>
    </w:tbl>
    <w:p w14:paraId="3B1D57F2" w14:textId="77777777" w:rsidR="00DB2537" w:rsidRPr="00DB2537" w:rsidRDefault="00DB2537" w:rsidP="00DB2537"/>
    <w:p w14:paraId="3B1D57F3" w14:textId="77777777" w:rsidR="00364830" w:rsidRPr="00E42CA7" w:rsidRDefault="00364830" w:rsidP="005C60C4">
      <w:pPr>
        <w:pStyle w:val="Heading5"/>
      </w:pPr>
      <w:bookmarkStart w:id="946" w:name="_Toc274836646"/>
      <w:r w:rsidRPr="00882B93">
        <w:rPr>
          <w:noProof/>
        </w:rPr>
        <w:t>WPU102</w:t>
      </w:r>
      <w:r w:rsidRPr="00E42CA7">
        <w:t xml:space="preserve"> - </w:t>
      </w:r>
      <w:r w:rsidRPr="00882B93">
        <w:rPr>
          <w:noProof/>
        </w:rPr>
        <w:t>Glandpomp van BPU102</w:t>
      </w:r>
      <w:bookmarkEnd w:id="942"/>
      <w:bookmarkEnd w:id="946"/>
    </w:p>
    <w:p w14:paraId="3B1D57F4" w14:textId="77777777" w:rsidR="00364830" w:rsidRDefault="00364830" w:rsidP="00630CCD">
      <w:pPr>
        <w:keepNext/>
        <w:rPr>
          <w:lang w:val="nl"/>
        </w:rPr>
      </w:pPr>
      <w:r w:rsidRPr="00E42CA7">
        <w:rPr>
          <w:rStyle w:val="Strong"/>
        </w:rPr>
        <w:t>Type:</w:t>
      </w:r>
      <w:r w:rsidR="00AA5073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79676C">
        <w:rPr>
          <w:noProof/>
          <w:lang w:val="nl"/>
        </w:rPr>
        <w:t xml:space="preserve"> - </w:t>
      </w:r>
      <w:r w:rsidR="0079676C" w:rsidRPr="0079676C">
        <w:rPr>
          <w:rStyle w:val="OpmerkingChar"/>
        </w:rPr>
        <w:t>FS</w:t>
      </w:r>
    </w:p>
    <w:p w14:paraId="3B1D57F5" w14:textId="77777777" w:rsidR="00364830" w:rsidRDefault="00364830" w:rsidP="00630CCD">
      <w:pPr>
        <w:keepNext/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102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64830" w:rsidRPr="00D92D58" w14:paraId="3B1D57F9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F6" w14:textId="77777777" w:rsidR="00364830" w:rsidRPr="00D92D58" w:rsidRDefault="00364830" w:rsidP="00630CC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F7" w14:textId="77777777" w:rsidR="00364830" w:rsidRPr="00D92D58" w:rsidRDefault="00364830" w:rsidP="00630CCD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7F8" w14:textId="77777777" w:rsidR="00364830" w:rsidRPr="00D92D58" w:rsidRDefault="00364830" w:rsidP="00630CCD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7FD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FA" w14:textId="77777777" w:rsidR="00364830" w:rsidRPr="00D92D58" w:rsidRDefault="00364830" w:rsidP="00630CC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FB" w14:textId="77777777" w:rsidR="00364830" w:rsidRPr="00D92D58" w:rsidRDefault="00630CCD" w:rsidP="00630CCD">
            <w:pPr>
              <w:pStyle w:val="TableNormal0"/>
              <w:keepNext/>
            </w:pPr>
            <w:r>
              <w:t>Seq. booster2:stap15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7FC" w14:textId="77777777" w:rsidR="00364830" w:rsidRPr="00D92D58" w:rsidRDefault="00364830" w:rsidP="00630CCD">
            <w:pPr>
              <w:pStyle w:val="TableNormal0"/>
              <w:keepNext/>
            </w:pPr>
          </w:p>
        </w:tc>
      </w:tr>
      <w:tr w:rsidR="00364830" w:rsidRPr="00D92D58" w14:paraId="3B1D5801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FE" w14:textId="77777777" w:rsidR="00364830" w:rsidRPr="00D92D58" w:rsidRDefault="00364830" w:rsidP="00630CCD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7FF" w14:textId="77777777" w:rsidR="00364830" w:rsidRPr="00D92D58" w:rsidRDefault="00364830" w:rsidP="00630CCD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00" w14:textId="77777777" w:rsidR="00364830" w:rsidRPr="00D92D58" w:rsidRDefault="00364830" w:rsidP="00630CCD">
            <w:pPr>
              <w:pStyle w:val="TableNormal0"/>
              <w:keepNext/>
            </w:pPr>
          </w:p>
        </w:tc>
      </w:tr>
      <w:tr w:rsidR="00630CCD" w:rsidRPr="00D92D58" w14:paraId="3B1D5805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02" w14:textId="77777777" w:rsidR="00630CCD" w:rsidRPr="00D92D58" w:rsidRDefault="00630CCD" w:rsidP="00630CCD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Gewenste snelheid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03" w14:textId="77777777" w:rsidR="00630CCD" w:rsidRPr="00D92D58" w:rsidRDefault="00630CCD" w:rsidP="00630CCD">
            <w:pPr>
              <w:pStyle w:val="TableNormal0"/>
              <w:keepNext/>
            </w:pPr>
            <w:r>
              <w:t>FIC102:Out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04" w14:textId="77777777" w:rsidR="00630CCD" w:rsidRPr="00D92D58" w:rsidRDefault="00630CCD" w:rsidP="00630CCD">
            <w:pPr>
              <w:pStyle w:val="TableNormal0"/>
              <w:keepNext/>
            </w:pPr>
          </w:p>
        </w:tc>
      </w:tr>
    </w:tbl>
    <w:p w14:paraId="3B1D5806" w14:textId="77777777" w:rsidR="00364830" w:rsidRPr="00F34298" w:rsidRDefault="00364830" w:rsidP="00364830"/>
    <w:p w14:paraId="3B1D5807" w14:textId="77777777" w:rsidR="00364830" w:rsidRDefault="00364830" w:rsidP="00CC1EA3">
      <w:pPr>
        <w:pStyle w:val="Heading2"/>
      </w:pPr>
      <w:bookmarkStart w:id="947" w:name="_Toc274836647"/>
      <w:r>
        <w:t>Booster3</w:t>
      </w:r>
      <w:bookmarkEnd w:id="947"/>
    </w:p>
    <w:p w14:paraId="3B1D5808" w14:textId="77777777" w:rsidR="00364830" w:rsidRPr="00E42CA7" w:rsidRDefault="00364830" w:rsidP="00C76F1B">
      <w:pPr>
        <w:pStyle w:val="Heading4"/>
      </w:pPr>
      <w:bookmarkStart w:id="948" w:name="_Toc264036515"/>
      <w:bookmarkStart w:id="949" w:name="_Toc274836648"/>
      <w:r w:rsidRPr="00882B93">
        <w:rPr>
          <w:noProof/>
        </w:rPr>
        <w:t>BPU103</w:t>
      </w:r>
      <w:r w:rsidRPr="00E42CA7">
        <w:t xml:space="preserve"> - </w:t>
      </w:r>
      <w:r w:rsidRPr="00882B93">
        <w:rPr>
          <w:noProof/>
        </w:rPr>
        <w:t>Boosterpomp 3</w:t>
      </w:r>
      <w:bookmarkEnd w:id="948"/>
      <w:bookmarkEnd w:id="949"/>
    </w:p>
    <w:p w14:paraId="3B1D5809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 w:rsidR="00AA5073">
        <w:rPr>
          <w:lang w:val="nl"/>
        </w:rPr>
        <w:t xml:space="preserve"> </w:t>
      </w:r>
      <w:r w:rsidRPr="00882B93">
        <w:rPr>
          <w:noProof/>
          <w:lang w:val="nl"/>
        </w:rPr>
        <w:t>Motor</w:t>
      </w:r>
      <w:r w:rsidR="00AA5073">
        <w:rPr>
          <w:noProof/>
          <w:lang w:val="nl"/>
        </w:rPr>
        <w:t xml:space="preserve"> - FS</w:t>
      </w:r>
    </w:p>
    <w:p w14:paraId="3B1D580A" w14:textId="77777777" w:rsidR="00364830" w:rsidRDefault="00364830" w:rsidP="00364830">
      <w:pPr>
        <w:rPr>
          <w:noProof/>
        </w:rPr>
      </w:pPr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110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64830" w:rsidRPr="00D92D58" w14:paraId="3B1D580E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0B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0C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0D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</w:p>
        </w:tc>
      </w:tr>
      <w:tr w:rsidR="00364830" w:rsidRPr="00D92D58" w14:paraId="3B1D5812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0F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10" w14:textId="77777777" w:rsidR="00364830" w:rsidRPr="00D92D58" w:rsidRDefault="00AA5073" w:rsidP="00421279">
            <w:pPr>
              <w:pStyle w:val="TableNormal0"/>
            </w:pPr>
            <w:r>
              <w:t>Seq. Booster3:stap20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11" w14:textId="77777777" w:rsidR="00364830" w:rsidRPr="00D92D58" w:rsidRDefault="00364830" w:rsidP="00421279">
            <w:pPr>
              <w:pStyle w:val="TableNormal0"/>
            </w:pPr>
          </w:p>
        </w:tc>
      </w:tr>
      <w:tr w:rsidR="00364830" w:rsidRPr="00D92D58" w14:paraId="3B1D5816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13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14" w14:textId="77777777" w:rsidR="00364830" w:rsidRPr="00D92D58" w:rsidRDefault="00364830" w:rsidP="00421279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15" w14:textId="77777777" w:rsidR="00364830" w:rsidRPr="00D92D58" w:rsidRDefault="00364830" w:rsidP="00421279">
            <w:pPr>
              <w:pStyle w:val="TableNormal0"/>
            </w:pPr>
          </w:p>
        </w:tc>
      </w:tr>
    </w:tbl>
    <w:p w14:paraId="3B1D5817" w14:textId="77777777" w:rsidR="00364830" w:rsidRPr="0077218A" w:rsidRDefault="00364830" w:rsidP="00364830">
      <w:pPr>
        <w:rPr>
          <w:lang w:val="nl"/>
        </w:rPr>
      </w:pPr>
    </w:p>
    <w:p w14:paraId="3B1D5818" w14:textId="77777777" w:rsidR="00364830" w:rsidRPr="00E42CA7" w:rsidRDefault="00364830" w:rsidP="00C76F1B">
      <w:pPr>
        <w:pStyle w:val="Heading4"/>
      </w:pPr>
      <w:bookmarkStart w:id="950" w:name="_Toc264036517"/>
      <w:bookmarkStart w:id="951" w:name="_Toc274836649"/>
      <w:r w:rsidRPr="00882B93">
        <w:rPr>
          <w:noProof/>
        </w:rPr>
        <w:t>LSH103</w:t>
      </w:r>
      <w:r w:rsidRPr="00E42CA7">
        <w:t xml:space="preserve"> - </w:t>
      </w:r>
      <w:r w:rsidRPr="00882B93">
        <w:rPr>
          <w:noProof/>
        </w:rPr>
        <w:t>Niveaudetectie in lokaal BPU103</w:t>
      </w:r>
      <w:bookmarkEnd w:id="950"/>
      <w:bookmarkEnd w:id="951"/>
    </w:p>
    <w:p w14:paraId="3B1D5819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Detectie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DI</w:t>
      </w:r>
    </w:p>
    <w:p w14:paraId="3B1D581A" w14:textId="77777777" w:rsidR="00364830" w:rsidRPr="0077218A" w:rsidRDefault="00364830" w:rsidP="00364830">
      <w:pPr>
        <w:rPr>
          <w:lang w:val="nl"/>
        </w:rPr>
      </w:pPr>
    </w:p>
    <w:p w14:paraId="3B1D581B" w14:textId="77777777" w:rsidR="00364830" w:rsidRPr="00E42CA7" w:rsidRDefault="00364830" w:rsidP="00C76F1B">
      <w:pPr>
        <w:pStyle w:val="Heading4"/>
      </w:pPr>
      <w:bookmarkStart w:id="952" w:name="_Toc264036518"/>
      <w:bookmarkStart w:id="953" w:name="_Toc274836650"/>
      <w:r w:rsidRPr="00882B93">
        <w:rPr>
          <w:noProof/>
        </w:rPr>
        <w:t>PT103a</w:t>
      </w:r>
      <w:r w:rsidRPr="00E42CA7">
        <w:t xml:space="preserve"> - </w:t>
      </w:r>
      <w:r w:rsidRPr="00882B93">
        <w:rPr>
          <w:noProof/>
        </w:rPr>
        <w:t>Voordruk voor zandpomp BPU103</w:t>
      </w:r>
      <w:bookmarkEnd w:id="952"/>
      <w:bookmarkEnd w:id="953"/>
    </w:p>
    <w:p w14:paraId="3B1D581C" w14:textId="77777777" w:rsidR="00364830" w:rsidRPr="00AA5073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821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1D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1E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1F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20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826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2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3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4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5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2B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27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28" w14:textId="77777777" w:rsidR="00364830" w:rsidRPr="00D92D58" w:rsidRDefault="00AA5073" w:rsidP="00421279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29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2A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30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C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D" w14:textId="77777777" w:rsidR="00364830" w:rsidRPr="00D92D58" w:rsidRDefault="00AA5073" w:rsidP="0042127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E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2F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35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31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32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33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34" w14:textId="77777777" w:rsidR="00364830" w:rsidRPr="00D92D58" w:rsidRDefault="00364830" w:rsidP="00421279">
            <w:pPr>
              <w:keepNext/>
            </w:pPr>
          </w:p>
        </w:tc>
      </w:tr>
    </w:tbl>
    <w:p w14:paraId="3B1D5836" w14:textId="77777777" w:rsidR="00364830" w:rsidRPr="0077218A" w:rsidRDefault="00364830" w:rsidP="00364830">
      <w:pPr>
        <w:rPr>
          <w:lang w:val="nl"/>
        </w:rPr>
      </w:pPr>
    </w:p>
    <w:p w14:paraId="3B1D5837" w14:textId="77777777" w:rsidR="00364830" w:rsidRPr="00E42CA7" w:rsidRDefault="00364830" w:rsidP="00C76F1B">
      <w:pPr>
        <w:pStyle w:val="Heading4"/>
      </w:pPr>
      <w:bookmarkStart w:id="954" w:name="_Toc264036519"/>
      <w:bookmarkStart w:id="955" w:name="_Toc274836651"/>
      <w:r w:rsidRPr="00882B93">
        <w:rPr>
          <w:noProof/>
        </w:rPr>
        <w:t>PT103b</w:t>
      </w:r>
      <w:r w:rsidRPr="00E42CA7">
        <w:t xml:space="preserve"> - </w:t>
      </w:r>
      <w:r w:rsidRPr="00882B93">
        <w:rPr>
          <w:noProof/>
        </w:rPr>
        <w:t>Persdruk na zandpomp BPU103</w:t>
      </w:r>
      <w:bookmarkEnd w:id="954"/>
      <w:bookmarkEnd w:id="955"/>
    </w:p>
    <w:p w14:paraId="3B1D5838" w14:textId="77777777" w:rsidR="00364830" w:rsidRPr="00AA5073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83D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39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3A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3B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3C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842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3E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3F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40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41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47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43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44" w14:textId="77777777" w:rsidR="00364830" w:rsidRPr="00D92D58" w:rsidRDefault="00AA5073" w:rsidP="00421279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45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46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4C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48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49" w14:textId="77777777" w:rsidR="00364830" w:rsidRPr="00D92D58" w:rsidRDefault="00AA5073" w:rsidP="0042127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4A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4B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51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4D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4E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4F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50" w14:textId="77777777" w:rsidR="00364830" w:rsidRPr="00D92D58" w:rsidRDefault="00364830" w:rsidP="00421279">
            <w:pPr>
              <w:keepNext/>
            </w:pPr>
          </w:p>
        </w:tc>
      </w:tr>
    </w:tbl>
    <w:p w14:paraId="3B1D5852" w14:textId="77777777" w:rsidR="00364830" w:rsidRPr="0077218A" w:rsidRDefault="00364830" w:rsidP="00364830">
      <w:pPr>
        <w:rPr>
          <w:lang w:val="nl"/>
        </w:rPr>
      </w:pPr>
    </w:p>
    <w:p w14:paraId="3B1D5853" w14:textId="77777777" w:rsidR="00364830" w:rsidRPr="00E42CA7" w:rsidRDefault="00364830" w:rsidP="00C76F1B">
      <w:pPr>
        <w:pStyle w:val="Heading4"/>
      </w:pPr>
      <w:bookmarkStart w:id="956" w:name="_Toc264036520"/>
      <w:bookmarkStart w:id="957" w:name="_Toc274836652"/>
      <w:r w:rsidRPr="00882B93">
        <w:rPr>
          <w:noProof/>
        </w:rPr>
        <w:t>PT113</w:t>
      </w:r>
      <w:r w:rsidRPr="00E42CA7">
        <w:t xml:space="preserve"> - </w:t>
      </w:r>
      <w:r w:rsidRPr="00882B93">
        <w:rPr>
          <w:noProof/>
        </w:rPr>
        <w:t>Druk voor glandpomp WPU103</w:t>
      </w:r>
      <w:bookmarkEnd w:id="956"/>
      <w:bookmarkEnd w:id="957"/>
    </w:p>
    <w:p w14:paraId="3B1D5854" w14:textId="77777777" w:rsidR="00364830" w:rsidRPr="00AA5073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Druk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859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55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56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57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58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85E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5A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5B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5C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5D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63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5F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60" w14:textId="77777777" w:rsidR="00364830" w:rsidRPr="00D92D58" w:rsidRDefault="00AA5073" w:rsidP="00421279">
            <w:pPr>
              <w:pStyle w:val="TableNormal0"/>
              <w:keepNext/>
            </w:pPr>
            <w:r>
              <w:t>10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61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62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68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64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65" w14:textId="77777777" w:rsidR="00364830" w:rsidRPr="00D92D58" w:rsidRDefault="00AA5073" w:rsidP="00421279">
            <w:pPr>
              <w:pStyle w:val="TableNormal0"/>
              <w:keepNext/>
            </w:pPr>
            <w:r>
              <w:t>0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66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67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6D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69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6A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6B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6C" w14:textId="77777777" w:rsidR="00364830" w:rsidRPr="00D92D58" w:rsidRDefault="00364830" w:rsidP="00421279">
            <w:pPr>
              <w:keepNext/>
            </w:pPr>
          </w:p>
        </w:tc>
      </w:tr>
    </w:tbl>
    <w:p w14:paraId="3B1D586E" w14:textId="77777777" w:rsidR="00364830" w:rsidRPr="0077218A" w:rsidRDefault="00364830" w:rsidP="00364830">
      <w:pPr>
        <w:rPr>
          <w:lang w:val="nl"/>
        </w:rPr>
      </w:pPr>
    </w:p>
    <w:p w14:paraId="3B1D586F" w14:textId="77777777" w:rsidR="00630CCD" w:rsidRDefault="00630CCD" w:rsidP="00C76F1B">
      <w:pPr>
        <w:pStyle w:val="Heading4"/>
      </w:pPr>
      <w:bookmarkStart w:id="958" w:name="_Toc274836653"/>
      <w:bookmarkStart w:id="959" w:name="_Toc264036521"/>
      <w:r>
        <w:t>Regeling FT103 – FIC103 – WPU103</w:t>
      </w:r>
      <w:bookmarkEnd w:id="958"/>
    </w:p>
    <w:p w14:paraId="3B1D5870" w14:textId="77777777" w:rsidR="00630CCD" w:rsidRPr="00E42CA7" w:rsidRDefault="00630CCD" w:rsidP="005C60C4">
      <w:pPr>
        <w:pStyle w:val="Heading5"/>
      </w:pPr>
      <w:bookmarkStart w:id="960" w:name="_Toc264036516"/>
      <w:bookmarkStart w:id="961" w:name="_Toc274836654"/>
      <w:r w:rsidRPr="00882B93">
        <w:rPr>
          <w:noProof/>
        </w:rPr>
        <w:t>FT103</w:t>
      </w:r>
      <w:r w:rsidRPr="00E42CA7">
        <w:t xml:space="preserve"> - </w:t>
      </w:r>
      <w:r w:rsidRPr="00882B93">
        <w:rPr>
          <w:noProof/>
        </w:rPr>
        <w:t>Flowmeting glandwater WPU103</w:t>
      </w:r>
      <w:bookmarkEnd w:id="960"/>
      <w:bookmarkEnd w:id="961"/>
    </w:p>
    <w:p w14:paraId="3B1D5871" w14:textId="77777777" w:rsidR="00630CCD" w:rsidRDefault="00630CCD" w:rsidP="00AA5073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Debiet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630CCD" w:rsidRPr="00D92D58" w14:paraId="3B1D5876" w14:textId="77777777" w:rsidTr="00630CC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72" w14:textId="77777777" w:rsidR="00630CCD" w:rsidRPr="00D92D58" w:rsidRDefault="00630CCD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73" w14:textId="77777777" w:rsidR="00630CCD" w:rsidRPr="00D92D58" w:rsidRDefault="00630CCD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74" w14:textId="77777777" w:rsidR="00630CCD" w:rsidRPr="00D92D58" w:rsidRDefault="00630CCD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75" w14:textId="77777777" w:rsidR="00630CCD" w:rsidRPr="00D92D58" w:rsidRDefault="00630CCD" w:rsidP="00AA5073">
            <w:pPr>
              <w:keepNext/>
              <w:rPr>
                <w:b/>
                <w:bCs/>
                <w:lang w:val="nl"/>
              </w:rPr>
            </w:pPr>
          </w:p>
        </w:tc>
      </w:tr>
      <w:tr w:rsidR="00630CCD" w:rsidRPr="00D92D58" w14:paraId="3B1D587B" w14:textId="77777777" w:rsidTr="00630CC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77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78" w14:textId="77777777" w:rsidR="00630CCD" w:rsidRPr="00D92D58" w:rsidRDefault="00630CCD" w:rsidP="00AA507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79" w14:textId="77777777" w:rsidR="00630CCD" w:rsidRPr="00933C29" w:rsidRDefault="00630CCD" w:rsidP="00AA507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7A" w14:textId="77777777" w:rsidR="00630CCD" w:rsidRPr="00933C29" w:rsidRDefault="00630CCD" w:rsidP="00AA5073">
            <w:pPr>
              <w:keepNext/>
            </w:pPr>
          </w:p>
        </w:tc>
      </w:tr>
      <w:tr w:rsidR="00630CCD" w:rsidRPr="00D92D58" w14:paraId="3B1D5880" w14:textId="77777777" w:rsidTr="00630CC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7C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7D" w14:textId="77777777" w:rsidR="00630CCD" w:rsidRPr="00D92D58" w:rsidRDefault="00630CCD" w:rsidP="00AA507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7E" w14:textId="77777777" w:rsidR="00630CCD" w:rsidRPr="00933C29" w:rsidRDefault="00630CCD" w:rsidP="00AA507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7F" w14:textId="77777777" w:rsidR="00630CCD" w:rsidRPr="00933C29" w:rsidRDefault="00630CCD" w:rsidP="00AA5073">
            <w:pPr>
              <w:keepNext/>
            </w:pPr>
          </w:p>
        </w:tc>
      </w:tr>
      <w:tr w:rsidR="00630CCD" w:rsidRPr="00D92D58" w14:paraId="3B1D5885" w14:textId="77777777" w:rsidTr="00630CC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81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82" w14:textId="77777777" w:rsidR="00630CCD" w:rsidRPr="00D92D58" w:rsidRDefault="00630CCD" w:rsidP="00AA507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83" w14:textId="77777777" w:rsidR="00630CCD" w:rsidRPr="00933C29" w:rsidRDefault="00630CCD" w:rsidP="00AA507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84" w14:textId="77777777" w:rsidR="00630CCD" w:rsidRPr="00933C29" w:rsidRDefault="00630CCD" w:rsidP="00AA5073">
            <w:pPr>
              <w:keepNext/>
            </w:pPr>
          </w:p>
        </w:tc>
      </w:tr>
      <w:tr w:rsidR="00630CCD" w:rsidRPr="00D92D58" w14:paraId="3B1D588A" w14:textId="77777777" w:rsidTr="00630CCD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86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87" w14:textId="77777777" w:rsidR="00630CCD" w:rsidRPr="00D92D58" w:rsidRDefault="00630CCD" w:rsidP="00AA507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88" w14:textId="77777777" w:rsidR="00630CCD" w:rsidRPr="00D92D58" w:rsidRDefault="00630CCD" w:rsidP="00AA5073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89" w14:textId="77777777" w:rsidR="00630CCD" w:rsidRPr="00D92D58" w:rsidRDefault="00630CCD" w:rsidP="00AA5073">
            <w:pPr>
              <w:keepNext/>
            </w:pPr>
          </w:p>
        </w:tc>
      </w:tr>
    </w:tbl>
    <w:p w14:paraId="3B1D588B" w14:textId="77777777" w:rsidR="00630CCD" w:rsidRPr="0077218A" w:rsidRDefault="00630CCD" w:rsidP="00630CCD">
      <w:pPr>
        <w:rPr>
          <w:lang w:val="nl"/>
        </w:rPr>
      </w:pPr>
    </w:p>
    <w:p w14:paraId="3B1D588C" w14:textId="77777777" w:rsidR="00630CCD" w:rsidRDefault="00630CCD" w:rsidP="005C60C4">
      <w:pPr>
        <w:pStyle w:val="Heading5"/>
      </w:pPr>
      <w:bookmarkStart w:id="962" w:name="_Toc274836655"/>
      <w:r>
        <w:t>FIC103 – Regeling glandwaterdebiet</w:t>
      </w:r>
      <w:bookmarkEnd w:id="962"/>
    </w:p>
    <w:p w14:paraId="3B1D588D" w14:textId="77777777" w:rsidR="00630CCD" w:rsidRDefault="00630CCD" w:rsidP="00AA5073">
      <w:pPr>
        <w:keepNext/>
        <w:rPr>
          <w:lang w:val="nl"/>
        </w:rPr>
      </w:pPr>
      <w:r w:rsidRPr="00DB2537">
        <w:rPr>
          <w:b/>
          <w:lang w:val="nl"/>
        </w:rPr>
        <w:t>Type:</w:t>
      </w:r>
      <w:r>
        <w:rPr>
          <w:lang w:val="nl"/>
        </w:rPr>
        <w:t xml:space="preserve"> PID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630CCD" w:rsidRPr="00D92D58" w14:paraId="3B1D5891" w14:textId="77777777" w:rsidTr="00630CCD">
        <w:trPr>
          <w:tblHeader/>
        </w:trPr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8E" w14:textId="77777777" w:rsidR="00630CCD" w:rsidRPr="00D92D58" w:rsidRDefault="00630CCD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8F" w14:textId="77777777" w:rsidR="00630CCD" w:rsidRPr="00D92D58" w:rsidRDefault="00630CCD" w:rsidP="00AA507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90" w14:textId="77777777" w:rsidR="00630CCD" w:rsidRPr="00D92D58" w:rsidRDefault="00630CCD" w:rsidP="00AA5073">
            <w:pPr>
              <w:keepNext/>
              <w:rPr>
                <w:b/>
                <w:bCs/>
                <w:lang w:val="nl"/>
              </w:rPr>
            </w:pPr>
          </w:p>
        </w:tc>
      </w:tr>
      <w:tr w:rsidR="00630CCD" w:rsidRPr="00D92D58" w14:paraId="3B1D5895" w14:textId="77777777" w:rsidTr="00630CC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92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Process waarde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93" w14:textId="77777777" w:rsidR="00630CCD" w:rsidRPr="00D92D58" w:rsidRDefault="00630CCD" w:rsidP="00AA5073">
            <w:pPr>
              <w:pStyle w:val="TableNormal0"/>
              <w:keepNext/>
            </w:pPr>
            <w:r>
              <w:t>FT103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94" w14:textId="77777777" w:rsidR="00630CCD" w:rsidRPr="00D92D58" w:rsidRDefault="00630CCD" w:rsidP="00AA5073">
            <w:pPr>
              <w:keepNext/>
              <w:rPr>
                <w:lang w:val="nl"/>
              </w:rPr>
            </w:pPr>
          </w:p>
        </w:tc>
      </w:tr>
      <w:tr w:rsidR="00630CCD" w:rsidRPr="00D92D58" w14:paraId="3B1D5899" w14:textId="77777777" w:rsidTr="00630CC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96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Out 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97" w14:textId="77777777" w:rsidR="00630CCD" w:rsidRPr="00D92D58" w:rsidRDefault="00630CCD" w:rsidP="00AA5073">
            <w:pPr>
              <w:pStyle w:val="TableNormal0"/>
              <w:keepNext/>
            </w:pPr>
            <w:r>
              <w:t>WPU103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98" w14:textId="77777777" w:rsidR="00630CCD" w:rsidRPr="00D92D58" w:rsidRDefault="00630CCD" w:rsidP="00AA5073">
            <w:pPr>
              <w:keepNext/>
              <w:rPr>
                <w:lang w:val="nl"/>
              </w:rPr>
            </w:pPr>
          </w:p>
        </w:tc>
      </w:tr>
      <w:tr w:rsidR="00630CCD" w:rsidRPr="00D92D58" w14:paraId="3B1D589D" w14:textId="77777777" w:rsidTr="00630CC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9A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9B" w14:textId="77777777" w:rsidR="00630CCD" w:rsidRPr="00D92D58" w:rsidRDefault="00630CCD" w:rsidP="00AA5073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9C" w14:textId="77777777" w:rsidR="00630CCD" w:rsidRPr="00D92D58" w:rsidRDefault="00630CCD" w:rsidP="00AA5073">
            <w:pPr>
              <w:keepNext/>
              <w:rPr>
                <w:lang w:val="nl"/>
              </w:rPr>
            </w:pPr>
          </w:p>
        </w:tc>
      </w:tr>
      <w:tr w:rsidR="00630CCD" w:rsidRPr="00FF4590" w14:paraId="3B1D58A1" w14:textId="77777777" w:rsidTr="00630CC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9E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Track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9F" w14:textId="77777777" w:rsidR="00630CCD" w:rsidRPr="00DB2537" w:rsidRDefault="00630CCD" w:rsidP="00AA5073">
            <w:pPr>
              <w:pStyle w:val="TableNormal0"/>
              <w:keepNext/>
              <w:keepLines/>
              <w:rPr>
                <w:lang w:val="nl-BE"/>
              </w:rPr>
            </w:pPr>
            <w:r w:rsidRPr="00DB2537">
              <w:rPr>
                <w:lang w:val="nl-BE"/>
              </w:rPr>
              <w:t>Regeling actief als WPU10</w:t>
            </w:r>
            <w:r>
              <w:rPr>
                <w:lang w:val="nl-BE"/>
              </w:rPr>
              <w:t>3</w:t>
            </w:r>
            <w:r w:rsidRPr="00DB2537">
              <w:rPr>
                <w:lang w:val="nl-BE"/>
              </w:rPr>
              <w:t xml:space="preserve"> draait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A0" w14:textId="77777777" w:rsidR="00630CCD" w:rsidRPr="00DB2537" w:rsidRDefault="00630CCD" w:rsidP="00AA5073">
            <w:pPr>
              <w:keepNext/>
            </w:pPr>
          </w:p>
        </w:tc>
      </w:tr>
      <w:tr w:rsidR="00630CCD" w:rsidRPr="00D92D58" w14:paraId="3B1D58A5" w14:textId="77777777" w:rsidTr="00630CCD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A2" w14:textId="77777777" w:rsidR="00630CCD" w:rsidRPr="00D92D58" w:rsidRDefault="00630CCD" w:rsidP="00AA5073">
            <w:pPr>
              <w:pStyle w:val="TableNormal0"/>
              <w:keepNext/>
              <w:rPr>
                <w:b/>
                <w:bCs w:val="0"/>
                <w:lang w:val="en-US"/>
              </w:rPr>
            </w:pPr>
            <w:r w:rsidRPr="00D92D58">
              <w:rPr>
                <w:b/>
                <w:bCs w:val="0"/>
                <w:lang w:val="en-US"/>
              </w:rPr>
              <w:t>TrackValue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A3" w14:textId="77777777" w:rsidR="00630CCD" w:rsidRPr="00D92D58" w:rsidRDefault="00630CCD" w:rsidP="00AA5073">
            <w:pPr>
              <w:pStyle w:val="TableNormal0"/>
              <w:keepNext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A4" w14:textId="77777777" w:rsidR="00630CCD" w:rsidRPr="00D92D58" w:rsidRDefault="00630CCD" w:rsidP="00AA5073">
            <w:pPr>
              <w:keepNext/>
              <w:rPr>
                <w:lang w:val="en-US"/>
              </w:rPr>
            </w:pPr>
          </w:p>
        </w:tc>
      </w:tr>
    </w:tbl>
    <w:p w14:paraId="3B1D58A6" w14:textId="77777777" w:rsidR="00630CCD" w:rsidRPr="00630CCD" w:rsidRDefault="00630CCD" w:rsidP="00630CCD"/>
    <w:p w14:paraId="3B1D58A7" w14:textId="77777777" w:rsidR="00364830" w:rsidRPr="00E42CA7" w:rsidRDefault="00364830" w:rsidP="005C60C4">
      <w:pPr>
        <w:pStyle w:val="Heading5"/>
      </w:pPr>
      <w:bookmarkStart w:id="963" w:name="_Toc274836656"/>
      <w:r w:rsidRPr="00882B93">
        <w:rPr>
          <w:noProof/>
        </w:rPr>
        <w:t>WPU103</w:t>
      </w:r>
      <w:r w:rsidRPr="00E42CA7">
        <w:t xml:space="preserve"> - </w:t>
      </w:r>
      <w:r w:rsidRPr="00882B93">
        <w:rPr>
          <w:noProof/>
        </w:rPr>
        <w:t>Glandpomp van BPU103</w:t>
      </w:r>
      <w:bookmarkEnd w:id="959"/>
      <w:bookmarkEnd w:id="963"/>
    </w:p>
    <w:p w14:paraId="3B1D58A8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 w:rsidR="00630CCD">
        <w:rPr>
          <w:lang w:val="nl"/>
        </w:rPr>
        <w:t xml:space="preserve">  </w:t>
      </w:r>
      <w:r w:rsidRPr="00882B93">
        <w:rPr>
          <w:noProof/>
          <w:lang w:val="nl"/>
        </w:rPr>
        <w:t>Motor</w:t>
      </w:r>
    </w:p>
    <w:p w14:paraId="3B1D58A9" w14:textId="77777777" w:rsidR="00364830" w:rsidRDefault="00364830" w:rsidP="00364830">
      <w:r>
        <w:t xml:space="preserve">PB: </w:t>
      </w:r>
      <w:r>
        <w:rPr>
          <w:noProof/>
        </w:rPr>
        <w:t>BU2</w:t>
      </w:r>
      <w:r>
        <w:tab/>
        <w:t xml:space="preserve">Net: </w:t>
      </w:r>
      <w:r>
        <w:rPr>
          <w:noProof/>
        </w:rPr>
        <w:t>1</w:t>
      </w:r>
      <w:r>
        <w:tab/>
        <w:t xml:space="preserve">PB nr: </w:t>
      </w:r>
      <w:r>
        <w:rPr>
          <w:noProof/>
        </w:rPr>
        <w:t>112</w:t>
      </w:r>
      <w:r>
        <w:tab/>
        <w:t xml:space="preserve">Type: </w:t>
      </w:r>
      <w:r w:rsidR="00630CCD" w:rsidRPr="00630CCD">
        <w:rPr>
          <w:rStyle w:val="OpmerkingChar"/>
        </w:rPr>
        <w:t>FS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364830" w:rsidRPr="00D92D58" w14:paraId="3B1D58AD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AA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AB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AC" w14:textId="77777777" w:rsidR="00364830" w:rsidRPr="00D92D58" w:rsidRDefault="00364830" w:rsidP="00421279">
            <w:pPr>
              <w:rPr>
                <w:b/>
                <w:bCs/>
                <w:lang w:val="nl"/>
              </w:rPr>
            </w:pPr>
          </w:p>
        </w:tc>
      </w:tr>
      <w:tr w:rsidR="00364830" w:rsidRPr="00D92D58" w14:paraId="3B1D58B1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AE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AF" w14:textId="77777777" w:rsidR="00364830" w:rsidRPr="00D92D58" w:rsidRDefault="00630CCD" w:rsidP="00421279">
            <w:pPr>
              <w:pStyle w:val="TableNormal0"/>
            </w:pPr>
            <w:r>
              <w:t>Seq. Booster3:stap15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B0" w14:textId="77777777" w:rsidR="00364830" w:rsidRPr="00D92D58" w:rsidRDefault="00364830" w:rsidP="00421279">
            <w:pPr>
              <w:pStyle w:val="TableNormal0"/>
            </w:pPr>
          </w:p>
        </w:tc>
      </w:tr>
      <w:tr w:rsidR="00364830" w:rsidRPr="00D92D58" w14:paraId="3B1D58B5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B2" w14:textId="77777777" w:rsidR="00364830" w:rsidRPr="00D92D58" w:rsidRDefault="00364830" w:rsidP="00421279">
            <w:pPr>
              <w:pStyle w:val="TableNormal0"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B3" w14:textId="77777777" w:rsidR="00364830" w:rsidRPr="00D92D58" w:rsidRDefault="00364830" w:rsidP="00421279">
            <w:pPr>
              <w:pStyle w:val="TableNormal0"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B4" w14:textId="77777777" w:rsidR="00364830" w:rsidRPr="00D92D58" w:rsidRDefault="00364830" w:rsidP="00421279">
            <w:pPr>
              <w:pStyle w:val="TableNormal0"/>
            </w:pPr>
          </w:p>
        </w:tc>
      </w:tr>
      <w:tr w:rsidR="00AA5073" w:rsidRPr="00D92D58" w14:paraId="3B1D58B9" w14:textId="77777777" w:rsidTr="00421279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B6" w14:textId="77777777" w:rsidR="00AA5073" w:rsidRPr="00D92D58" w:rsidRDefault="00AA5073" w:rsidP="00421279">
            <w:pPr>
              <w:pStyle w:val="TableNormal0"/>
              <w:rPr>
                <w:b/>
                <w:bCs w:val="0"/>
              </w:rPr>
            </w:pPr>
            <w:r>
              <w:rPr>
                <w:b/>
                <w:bCs w:val="0"/>
              </w:rPr>
              <w:t>Gewenste snelheid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B7" w14:textId="77777777" w:rsidR="00AA5073" w:rsidRPr="00D92D58" w:rsidRDefault="00AA5073" w:rsidP="00421279">
            <w:pPr>
              <w:pStyle w:val="TableNormal0"/>
            </w:pPr>
            <w:r>
              <w:t>FIC103:Out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B8" w14:textId="77777777" w:rsidR="00AA5073" w:rsidRPr="00D92D58" w:rsidRDefault="00AA5073" w:rsidP="00421279">
            <w:pPr>
              <w:pStyle w:val="TableNormal0"/>
            </w:pPr>
          </w:p>
        </w:tc>
      </w:tr>
    </w:tbl>
    <w:p w14:paraId="3B1D58BA" w14:textId="77777777" w:rsidR="00364830" w:rsidRPr="00F34298" w:rsidRDefault="00364830" w:rsidP="00364830">
      <w:pPr>
        <w:rPr>
          <w:lang w:val="nl"/>
        </w:rPr>
      </w:pPr>
    </w:p>
    <w:p w14:paraId="3B1D58BB" w14:textId="77777777" w:rsidR="00364830" w:rsidRPr="00E42CA7" w:rsidRDefault="00364830" w:rsidP="00C76F1B">
      <w:pPr>
        <w:pStyle w:val="Heading4"/>
      </w:pPr>
      <w:bookmarkStart w:id="964" w:name="_Toc264036500"/>
      <w:bookmarkStart w:id="965" w:name="_Toc274836657"/>
      <w:r w:rsidRPr="00882B93">
        <w:rPr>
          <w:noProof/>
        </w:rPr>
        <w:t>PHT607</w:t>
      </w:r>
      <w:r w:rsidRPr="00E42CA7">
        <w:t xml:space="preserve"> - </w:t>
      </w:r>
      <w:r w:rsidRPr="00882B93">
        <w:rPr>
          <w:noProof/>
        </w:rPr>
        <w:t>PH Lozingswater aan Booster 3. Voorlopig niet in schema voorzien. Wel in offerte ABB</w:t>
      </w:r>
      <w:bookmarkEnd w:id="964"/>
      <w:bookmarkEnd w:id="965"/>
    </w:p>
    <w:p w14:paraId="3B1D58BC" w14:textId="77777777" w:rsidR="00364830" w:rsidRPr="00AA5073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pH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AI</w:t>
      </w:r>
      <w:r>
        <w:t xml:space="preserve">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364830" w:rsidRPr="00D92D58" w14:paraId="3B1D58C1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BD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BE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BF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C0" w14:textId="77777777" w:rsidR="00364830" w:rsidRPr="00D92D58" w:rsidRDefault="00364830" w:rsidP="00421279">
            <w:pPr>
              <w:keepNext/>
              <w:rPr>
                <w:b/>
                <w:bCs/>
                <w:lang w:val="nl"/>
              </w:rPr>
            </w:pPr>
          </w:p>
        </w:tc>
      </w:tr>
      <w:tr w:rsidR="00364830" w:rsidRPr="00D92D58" w14:paraId="3B1D58C6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2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3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4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5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CB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C7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C8" w14:textId="77777777" w:rsidR="00364830" w:rsidRPr="00D92D58" w:rsidRDefault="00AA5073" w:rsidP="00421279">
            <w:pPr>
              <w:pStyle w:val="TableNormal0"/>
              <w:keepNext/>
            </w:pPr>
            <w:r>
              <w:t>12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C9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CA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D0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C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D" w14:textId="77777777" w:rsidR="00364830" w:rsidRPr="00D92D58" w:rsidRDefault="00AA5073" w:rsidP="00421279">
            <w:pPr>
              <w:pStyle w:val="TableNormal0"/>
              <w:keepNext/>
            </w:pPr>
            <w:r>
              <w:t>2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E" w14:textId="77777777" w:rsidR="00364830" w:rsidRPr="00933C29" w:rsidRDefault="00364830" w:rsidP="0042127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CF" w14:textId="77777777" w:rsidR="00364830" w:rsidRPr="00933C29" w:rsidRDefault="00364830" w:rsidP="00421279">
            <w:pPr>
              <w:keepNext/>
            </w:pPr>
          </w:p>
        </w:tc>
      </w:tr>
      <w:tr w:rsidR="00364830" w:rsidRPr="00D92D58" w14:paraId="3B1D58D5" w14:textId="77777777" w:rsidTr="0042127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D1" w14:textId="77777777" w:rsidR="00364830" w:rsidRPr="00D92D58" w:rsidRDefault="00364830" w:rsidP="0042127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D2" w14:textId="77777777" w:rsidR="00364830" w:rsidRPr="00D92D58" w:rsidRDefault="00364830" w:rsidP="0042127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D3" w14:textId="77777777" w:rsidR="00364830" w:rsidRPr="00D92D58" w:rsidRDefault="00364830" w:rsidP="0042127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D4" w14:textId="77777777" w:rsidR="00364830" w:rsidRPr="00D92D58" w:rsidRDefault="00364830" w:rsidP="00421279">
            <w:pPr>
              <w:keepNext/>
            </w:pPr>
          </w:p>
        </w:tc>
      </w:tr>
    </w:tbl>
    <w:p w14:paraId="3B1D58D6" w14:textId="77777777" w:rsidR="00A71EB3" w:rsidRPr="00AA5073" w:rsidRDefault="00A71EB3" w:rsidP="00A71EB3">
      <w:pPr>
        <w:pStyle w:val="Heading1"/>
      </w:pPr>
      <w:bookmarkStart w:id="966" w:name="_Toc274836658"/>
      <w:r>
        <w:t>Zuigers</w:t>
      </w:r>
      <w:bookmarkEnd w:id="966"/>
    </w:p>
    <w:p w14:paraId="3B1D58D7" w14:textId="77777777" w:rsidR="00A71EB3" w:rsidRPr="00E42CA7" w:rsidRDefault="00A71EB3" w:rsidP="00C76F1B">
      <w:pPr>
        <w:pStyle w:val="Heading4"/>
      </w:pPr>
      <w:bookmarkStart w:id="967" w:name="_Toc264036533"/>
      <w:bookmarkStart w:id="968" w:name="_Toc274836659"/>
      <w:r w:rsidRPr="00882B93">
        <w:rPr>
          <w:noProof/>
        </w:rPr>
        <w:t>DG101</w:t>
      </w:r>
      <w:r w:rsidRPr="00E42CA7">
        <w:t xml:space="preserve"> - </w:t>
      </w:r>
      <w:r w:rsidRPr="00882B93">
        <w:rPr>
          <w:noProof/>
        </w:rPr>
        <w:t>Zuiger industriezand</w:t>
      </w:r>
      <w:bookmarkEnd w:id="967"/>
      <w:bookmarkEnd w:id="968"/>
    </w:p>
    <w:p w14:paraId="3B1D58D8" w14:textId="77777777" w:rsidR="00A71EB3" w:rsidRDefault="00A71EB3" w:rsidP="00A71EB3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8D9" w14:textId="77777777" w:rsidR="00A71EB3" w:rsidRDefault="00A71EB3" w:rsidP="00A71EB3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71EB3" w:rsidRPr="00D92D58" w14:paraId="3B1D58DD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DA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DB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DC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A71EB3" w:rsidRPr="00D92D58" w14:paraId="3B1D58E1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DE" w14:textId="77777777" w:rsidR="00A71EB3" w:rsidRPr="00D92D58" w:rsidRDefault="00A71EB3" w:rsidP="00A71EB3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DF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E0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</w:tr>
      <w:tr w:rsidR="00A71EB3" w:rsidRPr="00D92D58" w14:paraId="3B1D58E5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E2" w14:textId="77777777" w:rsidR="00A71EB3" w:rsidRPr="00D92D58" w:rsidRDefault="00A71EB3" w:rsidP="00A71EB3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E3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E4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</w:tr>
    </w:tbl>
    <w:p w14:paraId="3B1D58E6" w14:textId="77777777" w:rsidR="00A71EB3" w:rsidRPr="0077218A" w:rsidRDefault="00A71EB3" w:rsidP="00A71EB3">
      <w:pPr>
        <w:rPr>
          <w:lang w:val="nl"/>
        </w:rPr>
      </w:pPr>
    </w:p>
    <w:p w14:paraId="3B1D58E7" w14:textId="77777777" w:rsidR="00A71EB3" w:rsidRPr="00E42CA7" w:rsidRDefault="00A71EB3" w:rsidP="00C76F1B">
      <w:pPr>
        <w:pStyle w:val="Heading4"/>
      </w:pPr>
      <w:bookmarkStart w:id="969" w:name="_Toc264036534"/>
      <w:bookmarkStart w:id="970" w:name="_Toc274836660"/>
      <w:r w:rsidRPr="00882B93">
        <w:rPr>
          <w:noProof/>
        </w:rPr>
        <w:t>DG102</w:t>
      </w:r>
      <w:r w:rsidRPr="00E42CA7">
        <w:t xml:space="preserve"> - </w:t>
      </w:r>
      <w:r w:rsidRPr="00882B93">
        <w:rPr>
          <w:noProof/>
        </w:rPr>
        <w:t>Zuiger Bouwzand</w:t>
      </w:r>
      <w:bookmarkEnd w:id="969"/>
      <w:bookmarkEnd w:id="970"/>
    </w:p>
    <w:p w14:paraId="3B1D58E8" w14:textId="77777777" w:rsidR="00A71EB3" w:rsidRDefault="00A71EB3" w:rsidP="000131F0">
      <w:pPr>
        <w:keepNext/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8E9" w14:textId="77777777" w:rsidR="00A71EB3" w:rsidRDefault="00A71EB3" w:rsidP="000131F0">
      <w:pPr>
        <w:keepNext/>
      </w:pPr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71EB3" w:rsidRPr="00D92D58" w14:paraId="3B1D58ED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EA" w14:textId="77777777" w:rsidR="00A71EB3" w:rsidRPr="00D92D58" w:rsidRDefault="00A71EB3" w:rsidP="000131F0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EB" w14:textId="77777777" w:rsidR="00A71EB3" w:rsidRPr="00D92D58" w:rsidRDefault="00A71EB3" w:rsidP="000131F0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EC" w14:textId="77777777" w:rsidR="00A71EB3" w:rsidRPr="00D92D58" w:rsidRDefault="00A71EB3" w:rsidP="000131F0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A71EB3" w:rsidRPr="00D92D58" w14:paraId="3B1D58F1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EE" w14:textId="77777777" w:rsidR="00A71EB3" w:rsidRPr="00D92D58" w:rsidRDefault="00A71EB3" w:rsidP="000131F0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EF" w14:textId="77777777" w:rsidR="00A71EB3" w:rsidRPr="00D92D58" w:rsidRDefault="00A71EB3" w:rsidP="000131F0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F0" w14:textId="77777777" w:rsidR="00A71EB3" w:rsidRPr="00D92D58" w:rsidRDefault="00A71EB3" w:rsidP="000131F0">
            <w:pPr>
              <w:pStyle w:val="TableNormal0"/>
              <w:keepNext/>
              <w:keepLines/>
            </w:pPr>
          </w:p>
        </w:tc>
      </w:tr>
      <w:tr w:rsidR="00A71EB3" w:rsidRPr="00D92D58" w14:paraId="3B1D58F5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F2" w14:textId="77777777" w:rsidR="00A71EB3" w:rsidRPr="00D92D58" w:rsidRDefault="00A71EB3" w:rsidP="000131F0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F3" w14:textId="77777777" w:rsidR="00A71EB3" w:rsidRPr="00D92D58" w:rsidRDefault="00A71EB3" w:rsidP="000131F0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8F4" w14:textId="77777777" w:rsidR="00A71EB3" w:rsidRPr="00D92D58" w:rsidRDefault="00A71EB3" w:rsidP="000131F0">
            <w:pPr>
              <w:pStyle w:val="TableNormal0"/>
              <w:keepNext/>
              <w:keepLines/>
            </w:pPr>
          </w:p>
        </w:tc>
      </w:tr>
    </w:tbl>
    <w:p w14:paraId="3B1D58F6" w14:textId="77777777" w:rsidR="00A71EB3" w:rsidRPr="0077218A" w:rsidRDefault="00A71EB3" w:rsidP="00A71EB3">
      <w:pPr>
        <w:rPr>
          <w:lang w:val="nl"/>
        </w:rPr>
      </w:pPr>
    </w:p>
    <w:p w14:paraId="3B1D58F7" w14:textId="77777777" w:rsidR="00A71EB3" w:rsidRPr="00E42CA7" w:rsidRDefault="00A71EB3" w:rsidP="00C76F1B">
      <w:pPr>
        <w:pStyle w:val="Heading4"/>
      </w:pPr>
      <w:bookmarkStart w:id="971" w:name="_Toc264036535"/>
      <w:bookmarkStart w:id="972" w:name="_Toc274836661"/>
      <w:r w:rsidRPr="00882B93">
        <w:rPr>
          <w:noProof/>
        </w:rPr>
        <w:t>DG103</w:t>
      </w:r>
      <w:r w:rsidRPr="00E42CA7">
        <w:t xml:space="preserve"> - </w:t>
      </w:r>
      <w:r w:rsidRPr="00882B93">
        <w:rPr>
          <w:noProof/>
        </w:rPr>
        <w:t>Zuiger groeve Berg (TWEE?)</w:t>
      </w:r>
      <w:bookmarkEnd w:id="971"/>
      <w:bookmarkEnd w:id="972"/>
    </w:p>
    <w:p w14:paraId="3B1D58F8" w14:textId="77777777" w:rsidR="00A71EB3" w:rsidRDefault="00A71EB3" w:rsidP="00A71EB3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Motor</w:t>
      </w:r>
    </w:p>
    <w:p w14:paraId="3B1D58F9" w14:textId="77777777" w:rsidR="00A71EB3" w:rsidRDefault="00A71EB3" w:rsidP="00A71EB3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A71EB3" w:rsidRPr="00D92D58" w14:paraId="3B1D58FD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FA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FB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8FC" w14:textId="77777777" w:rsidR="00A71EB3" w:rsidRPr="00D92D58" w:rsidRDefault="00A71EB3" w:rsidP="00A71EB3">
            <w:pPr>
              <w:keepNext/>
              <w:keepLines/>
              <w:rPr>
                <w:b/>
                <w:bCs/>
                <w:lang w:val="nl"/>
              </w:rPr>
            </w:pPr>
          </w:p>
        </w:tc>
      </w:tr>
      <w:tr w:rsidR="00A71EB3" w:rsidRPr="00D92D58" w14:paraId="3B1D5901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FE" w14:textId="77777777" w:rsidR="00A71EB3" w:rsidRPr="00D92D58" w:rsidRDefault="00A71EB3" w:rsidP="00A71EB3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Motor</w:t>
            </w:r>
            <w:r>
              <w:rPr>
                <w:b/>
                <w:bCs w:val="0"/>
              </w:rPr>
              <w:t xml:space="preserve"> start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8FF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00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</w:tr>
      <w:tr w:rsidR="00A71EB3" w:rsidRPr="00D92D58" w14:paraId="3B1D5905" w14:textId="77777777" w:rsidTr="00A71EB3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02" w14:textId="77777777" w:rsidR="00A71EB3" w:rsidRPr="00D92D58" w:rsidRDefault="00A71EB3" w:rsidP="00A71EB3">
            <w:pPr>
              <w:pStyle w:val="TableNormal0"/>
              <w:keepNext/>
              <w:keepLines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03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04" w14:textId="77777777" w:rsidR="00A71EB3" w:rsidRPr="00D92D58" w:rsidRDefault="00A71EB3" w:rsidP="00A71EB3">
            <w:pPr>
              <w:pStyle w:val="TableNormal0"/>
              <w:keepNext/>
              <w:keepLines/>
            </w:pPr>
          </w:p>
        </w:tc>
      </w:tr>
    </w:tbl>
    <w:p w14:paraId="3B1D5906" w14:textId="77777777" w:rsidR="00A71EB3" w:rsidRPr="0077218A" w:rsidRDefault="00A71EB3" w:rsidP="00A71EB3">
      <w:pPr>
        <w:rPr>
          <w:lang w:val="nl"/>
        </w:rPr>
      </w:pPr>
    </w:p>
    <w:p w14:paraId="3B1D5907" w14:textId="77777777" w:rsidR="00A71EB3" w:rsidRPr="0077218A" w:rsidRDefault="00A71EB3" w:rsidP="00A71EB3">
      <w:pPr>
        <w:rPr>
          <w:lang w:val="nl"/>
        </w:rPr>
      </w:pPr>
    </w:p>
    <w:p w14:paraId="3B1D5908" w14:textId="77777777" w:rsidR="007140C9" w:rsidRDefault="007140C9" w:rsidP="00B83B8E">
      <w:pPr>
        <w:pStyle w:val="Heading1"/>
      </w:pPr>
      <w:bookmarkStart w:id="973" w:name="_Toc274836662"/>
      <w:r>
        <w:t>ONBEKEND</w:t>
      </w:r>
      <w:bookmarkEnd w:id="973"/>
    </w:p>
    <w:p w14:paraId="3B1D5909" w14:textId="77777777" w:rsidR="007140C9" w:rsidRPr="00E42CA7" w:rsidRDefault="007140C9" w:rsidP="00C76F1B">
      <w:pPr>
        <w:pStyle w:val="Heading4"/>
      </w:pPr>
      <w:bookmarkStart w:id="974" w:name="_Toc264036524"/>
      <w:bookmarkStart w:id="975" w:name="_Toc274836663"/>
      <w:r w:rsidRPr="00882B93">
        <w:rPr>
          <w:noProof/>
        </w:rPr>
        <w:t>FT611</w:t>
      </w:r>
      <w:r w:rsidRPr="00E42CA7">
        <w:t xml:space="preserve"> - </w:t>
      </w:r>
      <w:r w:rsidRPr="00882B93">
        <w:rPr>
          <w:noProof/>
        </w:rPr>
        <w:t>Debietmeting water naar soda tank</w:t>
      </w:r>
      <w:bookmarkEnd w:id="974"/>
      <w:bookmarkEnd w:id="975"/>
    </w:p>
    <w:p w14:paraId="3B1D590A" w14:textId="77777777" w:rsidR="007140C9" w:rsidRDefault="007140C9" w:rsidP="007140C9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AI</w:t>
      </w:r>
    </w:p>
    <w:p w14:paraId="3B1D590B" w14:textId="77777777" w:rsidR="007140C9" w:rsidRDefault="007140C9" w:rsidP="007140C9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7140C9" w:rsidRPr="00D92D58" w14:paraId="3B1D5910" w14:textId="77777777" w:rsidTr="007140C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0C" w14:textId="77777777" w:rsidR="007140C9" w:rsidRPr="00D92D58" w:rsidRDefault="007140C9" w:rsidP="007140C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0D" w14:textId="77777777" w:rsidR="007140C9" w:rsidRPr="00D92D58" w:rsidRDefault="007140C9" w:rsidP="007140C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0E" w14:textId="77777777" w:rsidR="007140C9" w:rsidRPr="00D92D58" w:rsidRDefault="007140C9" w:rsidP="007140C9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0F" w14:textId="77777777" w:rsidR="007140C9" w:rsidRPr="00D92D58" w:rsidRDefault="007140C9" w:rsidP="007140C9">
            <w:pPr>
              <w:keepNext/>
              <w:rPr>
                <w:b/>
                <w:bCs/>
                <w:lang w:val="nl"/>
              </w:rPr>
            </w:pPr>
          </w:p>
        </w:tc>
      </w:tr>
      <w:tr w:rsidR="007140C9" w:rsidRPr="00D92D58" w14:paraId="3B1D5915" w14:textId="77777777" w:rsidTr="007140C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1" w14:textId="77777777" w:rsidR="007140C9" w:rsidRPr="00D92D58" w:rsidRDefault="007140C9" w:rsidP="007140C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2" w14:textId="77777777" w:rsidR="007140C9" w:rsidRPr="00D92D58" w:rsidRDefault="007140C9" w:rsidP="007140C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3" w14:textId="77777777" w:rsidR="007140C9" w:rsidRPr="00933C29" w:rsidRDefault="007140C9" w:rsidP="007140C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4" w14:textId="77777777" w:rsidR="007140C9" w:rsidRPr="00933C29" w:rsidRDefault="007140C9" w:rsidP="007140C9">
            <w:pPr>
              <w:keepNext/>
            </w:pPr>
          </w:p>
        </w:tc>
      </w:tr>
      <w:tr w:rsidR="007140C9" w:rsidRPr="00D92D58" w14:paraId="3B1D591A" w14:textId="77777777" w:rsidTr="007140C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16" w14:textId="77777777" w:rsidR="007140C9" w:rsidRPr="00D92D58" w:rsidRDefault="007140C9" w:rsidP="007140C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17" w14:textId="77777777" w:rsidR="007140C9" w:rsidRPr="00D92D58" w:rsidRDefault="007140C9" w:rsidP="007140C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18" w14:textId="77777777" w:rsidR="007140C9" w:rsidRPr="00933C29" w:rsidRDefault="007140C9" w:rsidP="007140C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19" w14:textId="77777777" w:rsidR="007140C9" w:rsidRPr="00933C29" w:rsidRDefault="007140C9" w:rsidP="007140C9">
            <w:pPr>
              <w:keepNext/>
            </w:pPr>
          </w:p>
        </w:tc>
      </w:tr>
      <w:tr w:rsidR="007140C9" w:rsidRPr="00D92D58" w14:paraId="3B1D591F" w14:textId="77777777" w:rsidTr="007140C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B" w14:textId="77777777" w:rsidR="007140C9" w:rsidRPr="00D92D58" w:rsidRDefault="007140C9" w:rsidP="007140C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C" w14:textId="77777777" w:rsidR="007140C9" w:rsidRPr="00D92D58" w:rsidRDefault="007140C9" w:rsidP="007140C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D" w14:textId="77777777" w:rsidR="007140C9" w:rsidRPr="00933C29" w:rsidRDefault="007140C9" w:rsidP="007140C9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1E" w14:textId="77777777" w:rsidR="007140C9" w:rsidRPr="00933C29" w:rsidRDefault="007140C9" w:rsidP="007140C9">
            <w:pPr>
              <w:keepNext/>
            </w:pPr>
          </w:p>
        </w:tc>
      </w:tr>
      <w:tr w:rsidR="007140C9" w:rsidRPr="00D92D58" w14:paraId="3B1D5924" w14:textId="77777777" w:rsidTr="007140C9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20" w14:textId="77777777" w:rsidR="007140C9" w:rsidRPr="00D92D58" w:rsidRDefault="007140C9" w:rsidP="007140C9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21" w14:textId="77777777" w:rsidR="007140C9" w:rsidRPr="00D92D58" w:rsidRDefault="007140C9" w:rsidP="007140C9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22" w14:textId="77777777" w:rsidR="007140C9" w:rsidRPr="00D92D58" w:rsidRDefault="007140C9" w:rsidP="007140C9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23" w14:textId="77777777" w:rsidR="007140C9" w:rsidRPr="00D92D58" w:rsidRDefault="007140C9" w:rsidP="007140C9">
            <w:pPr>
              <w:keepNext/>
            </w:pPr>
          </w:p>
        </w:tc>
      </w:tr>
    </w:tbl>
    <w:p w14:paraId="3B1D5925" w14:textId="77777777" w:rsidR="007140C9" w:rsidRPr="0077218A" w:rsidRDefault="007140C9" w:rsidP="007140C9">
      <w:pPr>
        <w:rPr>
          <w:lang w:val="nl"/>
        </w:rPr>
      </w:pPr>
    </w:p>
    <w:p w14:paraId="3B1D5926" w14:textId="77777777" w:rsidR="007140C9" w:rsidRPr="0077218A" w:rsidRDefault="007140C9" w:rsidP="007140C9">
      <w:pPr>
        <w:rPr>
          <w:lang w:val="nl"/>
        </w:rPr>
      </w:pPr>
    </w:p>
    <w:p w14:paraId="3B1D5927" w14:textId="77777777" w:rsidR="00A71EB3" w:rsidRPr="00E42CA7" w:rsidRDefault="00A71EB3" w:rsidP="00C76F1B">
      <w:pPr>
        <w:pStyle w:val="Heading4"/>
      </w:pPr>
      <w:bookmarkStart w:id="976" w:name="_Toc264036529"/>
      <w:bookmarkStart w:id="977" w:name="_Toc274836664"/>
      <w:r w:rsidRPr="00882B93">
        <w:rPr>
          <w:noProof/>
        </w:rPr>
        <w:t>FSL601</w:t>
      </w:r>
      <w:r w:rsidRPr="00E42CA7">
        <w:t xml:space="preserve"> - </w:t>
      </w:r>
      <w:r w:rsidRPr="00882B93">
        <w:rPr>
          <w:noProof/>
        </w:rPr>
        <w:t>Flowmeting ??</w:t>
      </w:r>
      <w:bookmarkEnd w:id="976"/>
      <w:bookmarkEnd w:id="977"/>
    </w:p>
    <w:p w14:paraId="3B1D5928" w14:textId="77777777" w:rsidR="00A71EB3" w:rsidRDefault="00A71EB3" w:rsidP="00A71EB3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AI</w:t>
      </w:r>
    </w:p>
    <w:p w14:paraId="3B1D5929" w14:textId="77777777" w:rsidR="00A71EB3" w:rsidRDefault="00A71EB3" w:rsidP="00A71EB3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36"/>
        <w:gridCol w:w="1249"/>
        <w:gridCol w:w="5822"/>
        <w:gridCol w:w="1077"/>
      </w:tblGrid>
      <w:tr w:rsidR="00A71EB3" w:rsidRPr="00D92D58" w14:paraId="3B1D592E" w14:textId="77777777" w:rsidTr="00A71EB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2A" w14:textId="77777777" w:rsidR="00A71EB3" w:rsidRPr="00D92D58" w:rsidRDefault="00A71EB3" w:rsidP="00A71EB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lastRenderedPageBreak/>
              <w:t>Parameter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2B" w14:textId="77777777" w:rsidR="00A71EB3" w:rsidRPr="00D92D58" w:rsidRDefault="00A71EB3" w:rsidP="00A71EB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Waarde</w:t>
            </w: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2C" w14:textId="77777777" w:rsidR="00A71EB3" w:rsidRPr="00D92D58" w:rsidRDefault="00A71EB3" w:rsidP="00A71EB3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2D" w14:textId="77777777" w:rsidR="00A71EB3" w:rsidRPr="00D92D58" w:rsidRDefault="00A71EB3" w:rsidP="00A71EB3">
            <w:pPr>
              <w:keepNext/>
              <w:rPr>
                <w:b/>
                <w:bCs/>
                <w:lang w:val="nl"/>
              </w:rPr>
            </w:pPr>
          </w:p>
        </w:tc>
      </w:tr>
      <w:tr w:rsidR="00A71EB3" w:rsidRPr="00D92D58" w14:paraId="3B1D5933" w14:textId="77777777" w:rsidTr="00A71EB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2F" w14:textId="77777777" w:rsidR="00A71EB3" w:rsidRPr="00D92D58" w:rsidRDefault="00A71EB3" w:rsidP="00A71EB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30" w14:textId="77777777" w:rsidR="00A71EB3" w:rsidRPr="00D92D58" w:rsidRDefault="00A71EB3" w:rsidP="00A71EB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31" w14:textId="77777777" w:rsidR="00A71EB3" w:rsidRPr="00933C29" w:rsidRDefault="00A71EB3" w:rsidP="00A71EB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32" w14:textId="77777777" w:rsidR="00A71EB3" w:rsidRPr="00933C29" w:rsidRDefault="00A71EB3" w:rsidP="00A71EB3">
            <w:pPr>
              <w:keepNext/>
            </w:pPr>
          </w:p>
        </w:tc>
      </w:tr>
      <w:tr w:rsidR="00A71EB3" w:rsidRPr="00D92D58" w14:paraId="3B1D5938" w14:textId="77777777" w:rsidTr="00A71EB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34" w14:textId="77777777" w:rsidR="00A71EB3" w:rsidRPr="00D92D58" w:rsidRDefault="00A71EB3" w:rsidP="00A71EB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H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35" w14:textId="77777777" w:rsidR="00A71EB3" w:rsidRPr="00D92D58" w:rsidRDefault="00A71EB3" w:rsidP="00A71EB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36" w14:textId="77777777" w:rsidR="00A71EB3" w:rsidRPr="00933C29" w:rsidRDefault="00A71EB3" w:rsidP="00A71EB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37" w14:textId="77777777" w:rsidR="00A71EB3" w:rsidRPr="00933C29" w:rsidRDefault="00A71EB3" w:rsidP="00A71EB3">
            <w:pPr>
              <w:keepNext/>
            </w:pPr>
          </w:p>
        </w:tc>
      </w:tr>
      <w:tr w:rsidR="00A71EB3" w:rsidRPr="00D92D58" w14:paraId="3B1D593D" w14:textId="77777777" w:rsidTr="00A71EB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39" w14:textId="77777777" w:rsidR="00A71EB3" w:rsidRPr="00D92D58" w:rsidRDefault="00A71EB3" w:rsidP="00A71EB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3A" w14:textId="77777777" w:rsidR="00A71EB3" w:rsidRPr="00D92D58" w:rsidRDefault="00A71EB3" w:rsidP="00A71EB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3B" w14:textId="77777777" w:rsidR="00A71EB3" w:rsidRPr="00933C29" w:rsidRDefault="00A71EB3" w:rsidP="00A71EB3">
            <w:pPr>
              <w:pStyle w:val="TableNormal0"/>
              <w:keepNext/>
              <w:rPr>
                <w:lang w:val="nl-NL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3C" w14:textId="77777777" w:rsidR="00A71EB3" w:rsidRPr="00933C29" w:rsidRDefault="00A71EB3" w:rsidP="00A71EB3">
            <w:pPr>
              <w:keepNext/>
            </w:pPr>
          </w:p>
        </w:tc>
      </w:tr>
      <w:tr w:rsidR="00A71EB3" w:rsidRPr="00D92D58" w14:paraId="3B1D5942" w14:textId="77777777" w:rsidTr="00A71EB3">
        <w:tc>
          <w:tcPr>
            <w:tcW w:w="18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3E" w14:textId="77777777" w:rsidR="00A71EB3" w:rsidRPr="00D92D58" w:rsidRDefault="00A71EB3" w:rsidP="00A71EB3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LL</w:t>
            </w:r>
          </w:p>
        </w:tc>
        <w:tc>
          <w:tcPr>
            <w:tcW w:w="124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3F" w14:textId="77777777" w:rsidR="00A71EB3" w:rsidRPr="00D92D58" w:rsidRDefault="00A71EB3" w:rsidP="00A71EB3">
            <w:pPr>
              <w:pStyle w:val="TableNormal0"/>
              <w:keepNext/>
            </w:pPr>
          </w:p>
        </w:tc>
        <w:tc>
          <w:tcPr>
            <w:tcW w:w="58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40" w14:textId="77777777" w:rsidR="00A71EB3" w:rsidRPr="00D92D58" w:rsidRDefault="00A71EB3" w:rsidP="00A71EB3">
            <w:pPr>
              <w:pStyle w:val="TableNormal0"/>
              <w:keepNext/>
              <w:rPr>
                <w:lang w:val="nl-BE"/>
              </w:rPr>
            </w:pPr>
          </w:p>
        </w:tc>
        <w:tc>
          <w:tcPr>
            <w:tcW w:w="1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41" w14:textId="77777777" w:rsidR="00A71EB3" w:rsidRPr="00D92D58" w:rsidRDefault="00A71EB3" w:rsidP="00A71EB3">
            <w:pPr>
              <w:keepNext/>
            </w:pPr>
          </w:p>
        </w:tc>
      </w:tr>
    </w:tbl>
    <w:p w14:paraId="3B1D5943" w14:textId="77777777" w:rsidR="00A71EB3" w:rsidRPr="0077218A" w:rsidRDefault="00A71EB3" w:rsidP="00A71EB3">
      <w:pPr>
        <w:rPr>
          <w:lang w:val="nl"/>
        </w:rPr>
      </w:pPr>
    </w:p>
    <w:p w14:paraId="3B1D5944" w14:textId="77777777" w:rsidR="00364830" w:rsidRPr="00E42CA7" w:rsidRDefault="00364830" w:rsidP="00C76F1B">
      <w:pPr>
        <w:pStyle w:val="Heading4"/>
      </w:pPr>
      <w:bookmarkStart w:id="978" w:name="_Toc264036583"/>
      <w:bookmarkStart w:id="979" w:name="_Toc274836665"/>
      <w:r w:rsidRPr="00882B93">
        <w:rPr>
          <w:noProof/>
        </w:rPr>
        <w:t>CP051</w:t>
      </w:r>
      <w:r w:rsidRPr="00E42CA7">
        <w:t xml:space="preserve"> - </w:t>
      </w:r>
      <w:r w:rsidRPr="00882B93">
        <w:rPr>
          <w:noProof/>
        </w:rPr>
        <w:t>Compressor</w:t>
      </w:r>
      <w:bookmarkEnd w:id="978"/>
      <w:bookmarkEnd w:id="979"/>
    </w:p>
    <w:p w14:paraId="3B1D5945" w14:textId="77777777" w:rsidR="00364830" w:rsidRDefault="00364830" w:rsidP="00364830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 - </w:t>
      </w:r>
      <w:r w:rsidRPr="00882B93">
        <w:rPr>
          <w:noProof/>
          <w:lang w:val="nl"/>
        </w:rPr>
        <w:t>Unit</w:t>
      </w:r>
    </w:p>
    <w:p w14:paraId="3B1D5946" w14:textId="77777777" w:rsidR="00364830" w:rsidRDefault="00364830" w:rsidP="00364830">
      <w:r>
        <w:t xml:space="preserve">PB: </w:t>
      </w:r>
      <w:r>
        <w:tab/>
        <w:t xml:space="preserve">Net: </w:t>
      </w:r>
      <w:r>
        <w:tab/>
        <w:t xml:space="preserve">PB nr: </w:t>
      </w:r>
      <w:r>
        <w:tab/>
        <w:t xml:space="preserve">Type: </w:t>
      </w:r>
    </w:p>
    <w:p w14:paraId="3B1D5947" w14:textId="77777777" w:rsidR="00364830" w:rsidRPr="0077218A" w:rsidRDefault="00364830" w:rsidP="00364830">
      <w:pPr>
        <w:rPr>
          <w:lang w:val="nl"/>
        </w:rPr>
      </w:pPr>
    </w:p>
    <w:p w14:paraId="3B1D5948" w14:textId="77777777" w:rsidR="00364830" w:rsidRDefault="00364830" w:rsidP="00C76F1B">
      <w:pPr>
        <w:pStyle w:val="Heading4"/>
        <w:rPr>
          <w:noProof/>
        </w:rPr>
      </w:pPr>
      <w:bookmarkStart w:id="980" w:name="_Toc264036584"/>
      <w:bookmarkStart w:id="981" w:name="_Toc274836666"/>
      <w:r w:rsidRPr="00882B93">
        <w:rPr>
          <w:noProof/>
        </w:rPr>
        <w:t>CP052</w:t>
      </w:r>
      <w:r w:rsidRPr="00E42CA7">
        <w:t xml:space="preserve"> </w:t>
      </w:r>
      <w:r w:rsidR="00783BCA">
        <w:t>–</w:t>
      </w:r>
      <w:r w:rsidRPr="00E42CA7">
        <w:t xml:space="preserve"> </w:t>
      </w:r>
      <w:r w:rsidRPr="00882B93">
        <w:rPr>
          <w:noProof/>
        </w:rPr>
        <w:t>Compressor</w:t>
      </w:r>
      <w:bookmarkEnd w:id="980"/>
      <w:bookmarkEnd w:id="981"/>
    </w:p>
    <w:p w14:paraId="3B1D5949" w14:textId="77777777" w:rsidR="00783BCA" w:rsidRPr="00783BCA" w:rsidRDefault="00783BCA" w:rsidP="00783BCA">
      <w:pPr>
        <w:rPr>
          <w:lang w:val="nl"/>
        </w:rPr>
      </w:pPr>
    </w:p>
    <w:p w14:paraId="3B1D594A" w14:textId="77777777" w:rsidR="00783BCA" w:rsidRPr="00783BCA" w:rsidRDefault="00783BCA" w:rsidP="00C76F1B">
      <w:pPr>
        <w:pStyle w:val="Heading4"/>
      </w:pPr>
      <w:bookmarkStart w:id="982" w:name="_Toc274836667"/>
      <w:r w:rsidRPr="00783BCA">
        <w:rPr>
          <w:noProof/>
        </w:rPr>
        <w:t>SVA113</w:t>
      </w:r>
      <w:r w:rsidRPr="00783BCA">
        <w:t xml:space="preserve"> </w:t>
      </w:r>
      <w:r>
        <w:t>–</w:t>
      </w:r>
      <w:r w:rsidRPr="00783BCA">
        <w:t xml:space="preserve"> </w:t>
      </w:r>
      <w:r>
        <w:rPr>
          <w:noProof/>
        </w:rPr>
        <w:t>Klep achter zuiger Mam</w:t>
      </w:r>
      <w:bookmarkEnd w:id="982"/>
    </w:p>
    <w:p w14:paraId="3B1D594B" w14:textId="77777777" w:rsidR="00783BCA" w:rsidRPr="00783BCA" w:rsidRDefault="00783BCA" w:rsidP="00783BCA">
      <w:pPr>
        <w:rPr>
          <w:lang w:val="nl"/>
        </w:rPr>
      </w:pPr>
      <w:r w:rsidRPr="00783BCA">
        <w:rPr>
          <w:rStyle w:val="Strong"/>
        </w:rPr>
        <w:t>Type:</w:t>
      </w:r>
      <w:r w:rsidRPr="00783BCA">
        <w:rPr>
          <w:lang w:val="nl"/>
        </w:rPr>
        <w:t xml:space="preserve"> </w:t>
      </w:r>
      <w:r w:rsidRPr="00783BCA">
        <w:rPr>
          <w:noProof/>
          <w:lang w:val="nl"/>
        </w:rPr>
        <w:t>Valve</w:t>
      </w:r>
      <w:r w:rsidRPr="00783BCA">
        <w:rPr>
          <w:lang w:val="nl"/>
        </w:rPr>
        <w:t xml:space="preserve"> - </w:t>
      </w:r>
      <w:r w:rsidRPr="00783BCA">
        <w:rPr>
          <w:noProof/>
          <w:lang w:val="nl"/>
        </w:rPr>
        <w:t>Motorvalve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783BCA" w:rsidRPr="00783BCA" w14:paraId="3B1D594F" w14:textId="77777777" w:rsidTr="00783B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4C" w14:textId="77777777" w:rsidR="00783BCA" w:rsidRPr="00783BCA" w:rsidRDefault="00783BCA" w:rsidP="00783BCA">
            <w:pPr>
              <w:keepNext/>
              <w:rPr>
                <w:b/>
                <w:bCs/>
                <w:lang w:val="nl"/>
              </w:rPr>
            </w:pPr>
            <w:r w:rsidRPr="00783BCA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4D" w14:textId="77777777" w:rsidR="00783BCA" w:rsidRPr="00783BCA" w:rsidRDefault="00783BCA" w:rsidP="00783BCA">
            <w:pPr>
              <w:keepNext/>
              <w:rPr>
                <w:b/>
                <w:bCs/>
                <w:lang w:val="nl"/>
              </w:rPr>
            </w:pPr>
            <w:r w:rsidRPr="00783BCA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4E" w14:textId="77777777" w:rsidR="00783BCA" w:rsidRPr="00783BCA" w:rsidRDefault="00783BCA" w:rsidP="00783BCA">
            <w:pPr>
              <w:keepNext/>
              <w:rPr>
                <w:b/>
                <w:bCs/>
                <w:lang w:val="nl"/>
              </w:rPr>
            </w:pPr>
          </w:p>
        </w:tc>
      </w:tr>
      <w:tr w:rsidR="00783BCA" w:rsidRPr="00783BCA" w14:paraId="3B1D5953" w14:textId="77777777" w:rsidTr="00783B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50" w14:textId="77777777" w:rsidR="00783BCA" w:rsidRPr="00783BCA" w:rsidRDefault="00783BCA" w:rsidP="00783BCA">
            <w:pPr>
              <w:pStyle w:val="TableNormal0"/>
              <w:keepNext/>
              <w:rPr>
                <w:b/>
                <w:bCs w:val="0"/>
              </w:rPr>
            </w:pPr>
            <w:r w:rsidRPr="00783BCA"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51" w14:textId="77777777" w:rsidR="00783BCA" w:rsidRPr="00783BCA" w:rsidRDefault="00783BCA" w:rsidP="00783BC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52" w14:textId="77777777" w:rsidR="00783BCA" w:rsidRPr="00783BCA" w:rsidRDefault="00783BCA" w:rsidP="00783BCA">
            <w:pPr>
              <w:pStyle w:val="TableNormal0"/>
              <w:keepNext/>
            </w:pPr>
          </w:p>
        </w:tc>
      </w:tr>
      <w:tr w:rsidR="00783BCA" w:rsidRPr="00783BCA" w14:paraId="3B1D5957" w14:textId="77777777" w:rsidTr="00783B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54" w14:textId="77777777" w:rsidR="00783BCA" w:rsidRPr="00783BCA" w:rsidRDefault="00783BCA" w:rsidP="00783BCA">
            <w:pPr>
              <w:pStyle w:val="TableNormal0"/>
              <w:keepNext/>
              <w:rPr>
                <w:b/>
                <w:bCs w:val="0"/>
              </w:rPr>
            </w:pPr>
            <w:r w:rsidRPr="00783BCA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55" w14:textId="77777777" w:rsidR="00783BCA" w:rsidRPr="00783BCA" w:rsidRDefault="00783BCA" w:rsidP="00783BC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56" w14:textId="77777777" w:rsidR="00783BCA" w:rsidRPr="00783BCA" w:rsidRDefault="00783BCA" w:rsidP="00783BCA">
            <w:pPr>
              <w:pStyle w:val="TableNormal0"/>
              <w:keepNext/>
            </w:pPr>
          </w:p>
        </w:tc>
      </w:tr>
    </w:tbl>
    <w:p w14:paraId="3B1D5958" w14:textId="77777777" w:rsidR="00783BCA" w:rsidRPr="00783BCA" w:rsidRDefault="00783BCA" w:rsidP="00783BCA"/>
    <w:p w14:paraId="3B1D5959" w14:textId="77777777" w:rsidR="00783BCA" w:rsidRPr="00783BCA" w:rsidRDefault="00783BCA" w:rsidP="00783BCA">
      <w:pPr>
        <w:rPr>
          <w:lang w:val="nl"/>
        </w:rPr>
      </w:pPr>
    </w:p>
    <w:p w14:paraId="3B1D595A" w14:textId="77777777" w:rsidR="00364830" w:rsidRDefault="00364830" w:rsidP="00364830">
      <w:pPr>
        <w:rPr>
          <w:rStyle w:val="Strong"/>
        </w:rPr>
      </w:pPr>
    </w:p>
    <w:p w14:paraId="3B1D595B" w14:textId="77777777" w:rsidR="00783BCA" w:rsidRPr="00E42CA7" w:rsidRDefault="00783BCA" w:rsidP="00C76F1B">
      <w:pPr>
        <w:pStyle w:val="Heading4"/>
      </w:pPr>
      <w:bookmarkStart w:id="983" w:name="_Toc274836668"/>
      <w:r>
        <w:rPr>
          <w:noProof/>
        </w:rPr>
        <w:t>SVA114</w:t>
      </w:r>
      <w:r w:rsidRPr="00E42CA7">
        <w:t xml:space="preserve"> </w:t>
      </w:r>
      <w:r>
        <w:t>–</w:t>
      </w:r>
      <w:r w:rsidRPr="00E42CA7">
        <w:t xml:space="preserve"> </w:t>
      </w:r>
      <w:r>
        <w:rPr>
          <w:noProof/>
        </w:rPr>
        <w:t>Klep achter zuiger Rik</w:t>
      </w:r>
      <w:bookmarkEnd w:id="983"/>
    </w:p>
    <w:p w14:paraId="3B1D595C" w14:textId="77777777" w:rsidR="00783BCA" w:rsidRPr="00783BCA" w:rsidRDefault="00783BCA" w:rsidP="00783BCA">
      <w:pPr>
        <w:rPr>
          <w:lang w:val="nl"/>
        </w:rPr>
      </w:pPr>
      <w:r w:rsidRPr="00E42CA7">
        <w:rPr>
          <w:rStyle w:val="Strong"/>
        </w:rPr>
        <w:t>Type:</w:t>
      </w:r>
      <w:r>
        <w:rPr>
          <w:lang w:val="nl"/>
        </w:rPr>
        <w:t xml:space="preserve"> </w:t>
      </w:r>
      <w:r w:rsidRPr="00882B93">
        <w:rPr>
          <w:noProof/>
          <w:lang w:val="nl"/>
        </w:rPr>
        <w:t>Valve</w:t>
      </w:r>
      <w:r>
        <w:rPr>
          <w:lang w:val="nl"/>
        </w:rPr>
        <w:t xml:space="preserve"> - </w:t>
      </w:r>
      <w:r w:rsidRPr="00882B93">
        <w:rPr>
          <w:noProof/>
          <w:lang w:val="nl"/>
        </w:rPr>
        <w:t>DO</w:t>
      </w:r>
    </w:p>
    <w:tbl>
      <w:tblPr>
        <w:tblW w:w="998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6"/>
        <w:gridCol w:w="5812"/>
        <w:gridCol w:w="1796"/>
      </w:tblGrid>
      <w:tr w:rsidR="00783BCA" w:rsidRPr="00D92D58" w14:paraId="3B1D5960" w14:textId="77777777" w:rsidTr="00783B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5D" w14:textId="77777777" w:rsidR="00783BCA" w:rsidRPr="00D92D58" w:rsidRDefault="00783BCA" w:rsidP="00783BC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Parameter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5E" w14:textId="77777777" w:rsidR="00783BCA" w:rsidRPr="00D92D58" w:rsidRDefault="00783BCA" w:rsidP="00783BCA">
            <w:pPr>
              <w:keepNext/>
              <w:rPr>
                <w:b/>
                <w:bCs/>
                <w:lang w:val="nl"/>
              </w:rPr>
            </w:pPr>
            <w:r w:rsidRPr="00D92D58">
              <w:rPr>
                <w:b/>
                <w:bCs/>
                <w:lang w:val="nl"/>
              </w:rPr>
              <w:t>Commentaar</w:t>
            </w: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1D595F" w14:textId="77777777" w:rsidR="00783BCA" w:rsidRPr="00D92D58" w:rsidRDefault="00783BCA" w:rsidP="00783BCA">
            <w:pPr>
              <w:keepNext/>
              <w:rPr>
                <w:b/>
                <w:bCs/>
                <w:lang w:val="nl"/>
              </w:rPr>
            </w:pPr>
          </w:p>
        </w:tc>
      </w:tr>
      <w:tr w:rsidR="00783BCA" w:rsidRPr="00D92D58" w14:paraId="3B1D5964" w14:textId="77777777" w:rsidTr="00783B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61" w14:textId="77777777" w:rsidR="00783BCA" w:rsidRPr="00D92D58" w:rsidRDefault="00783BCA" w:rsidP="00783BCA">
            <w:pPr>
              <w:pStyle w:val="TableNormal0"/>
              <w:keepNext/>
              <w:rPr>
                <w:b/>
                <w:bCs w:val="0"/>
              </w:rPr>
            </w:pPr>
            <w:r>
              <w:rPr>
                <w:b/>
                <w:bCs w:val="0"/>
              </w:rPr>
              <w:t>Klep open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62" w14:textId="77777777" w:rsidR="00783BCA" w:rsidRPr="00D92D58" w:rsidRDefault="00783BCA" w:rsidP="00783BC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1D5963" w14:textId="77777777" w:rsidR="00783BCA" w:rsidRPr="00D92D58" w:rsidRDefault="00783BCA" w:rsidP="00783BCA">
            <w:pPr>
              <w:pStyle w:val="TableNormal0"/>
              <w:keepNext/>
            </w:pPr>
          </w:p>
        </w:tc>
      </w:tr>
      <w:tr w:rsidR="00783BCA" w:rsidRPr="00D92D58" w14:paraId="3B1D5968" w14:textId="77777777" w:rsidTr="00783BCA"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65" w14:textId="77777777" w:rsidR="00783BCA" w:rsidRPr="00D92D58" w:rsidRDefault="00783BCA" w:rsidP="00783BCA">
            <w:pPr>
              <w:pStyle w:val="TableNormal0"/>
              <w:keepNext/>
              <w:rPr>
                <w:b/>
                <w:bCs w:val="0"/>
              </w:rPr>
            </w:pPr>
            <w:r w:rsidRPr="00D92D58">
              <w:rPr>
                <w:b/>
                <w:bCs w:val="0"/>
              </w:rPr>
              <w:t>Vergrendelingen</w:t>
            </w:r>
          </w:p>
        </w:tc>
        <w:tc>
          <w:tcPr>
            <w:tcW w:w="58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66" w14:textId="77777777" w:rsidR="00783BCA" w:rsidRPr="00D92D58" w:rsidRDefault="00783BCA" w:rsidP="00783BCA">
            <w:pPr>
              <w:pStyle w:val="TableNormal0"/>
              <w:keepNext/>
            </w:pPr>
          </w:p>
        </w:tc>
        <w:tc>
          <w:tcPr>
            <w:tcW w:w="17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1D5967" w14:textId="77777777" w:rsidR="00783BCA" w:rsidRPr="00D92D58" w:rsidRDefault="00783BCA" w:rsidP="00783BCA">
            <w:pPr>
              <w:pStyle w:val="TableNormal0"/>
              <w:keepNext/>
            </w:pPr>
          </w:p>
        </w:tc>
      </w:tr>
    </w:tbl>
    <w:p w14:paraId="3B1D5969" w14:textId="77777777" w:rsidR="00783BCA" w:rsidRPr="0077218A" w:rsidRDefault="00783BCA" w:rsidP="00783BCA">
      <w:pPr>
        <w:rPr>
          <w:lang w:val="nl"/>
        </w:rPr>
      </w:pPr>
    </w:p>
    <w:p w14:paraId="3B1D596A" w14:textId="77777777" w:rsidR="00783BCA" w:rsidRPr="0077218A" w:rsidRDefault="00783BCA" w:rsidP="00364830">
      <w:pPr>
        <w:rPr>
          <w:lang w:val="nl"/>
        </w:rPr>
      </w:pPr>
    </w:p>
    <w:bookmarkEnd w:id="889"/>
    <w:p w14:paraId="3B1D596B" w14:textId="77777777" w:rsidR="007967CB" w:rsidRDefault="007967CB" w:rsidP="00EF53B0"/>
    <w:sectPr w:rsidR="007967CB" w:rsidSect="007967CB">
      <w:headerReference w:type="default" r:id="rId10"/>
      <w:footerReference w:type="default" r:id="rId11"/>
      <w:type w:val="continuous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1D5970" w14:textId="77777777" w:rsidR="00441D36" w:rsidRDefault="00441D36" w:rsidP="00223F4F">
      <w:r>
        <w:separator/>
      </w:r>
    </w:p>
  </w:endnote>
  <w:endnote w:type="continuationSeparator" w:id="0">
    <w:p w14:paraId="3B1D5971" w14:textId="77777777" w:rsidR="00441D36" w:rsidRDefault="00441D36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1D5975" w14:textId="77777777" w:rsidR="00441D36" w:rsidRDefault="00441D36" w:rsidP="00FB0083">
    <w:pPr>
      <w:pStyle w:val="Footer"/>
      <w:tabs>
        <w:tab w:val="clear" w:pos="9072"/>
        <w:tab w:val="right" w:pos="9090"/>
      </w:tabs>
    </w:pPr>
    <w:r w:rsidRPr="00A76DC4">
      <w:rPr>
        <w:noProof/>
        <w:sz w:val="16"/>
        <w:szCs w:val="16"/>
      </w:rPr>
      <w:t>H:\Private\Documenten\Automation\MHZ\Processbeschrijving MHZ.docx</w:t>
    </w:r>
    <w:r>
      <w:tab/>
    </w:r>
  </w:p>
  <w:p w14:paraId="3B1D5976" w14:textId="77777777" w:rsidR="00441D36" w:rsidRDefault="00441D36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178A8">
      <w:rPr>
        <w:rStyle w:val="PageNumber"/>
        <w:noProof/>
      </w:rPr>
      <w:t>75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78A8">
      <w:rPr>
        <w:rStyle w:val="PageNumber"/>
        <w:noProof/>
      </w:rPr>
      <w:t>96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1D596E" w14:textId="77777777" w:rsidR="00441D36" w:rsidRDefault="00441D36" w:rsidP="00223F4F">
      <w:r>
        <w:separator/>
      </w:r>
    </w:p>
  </w:footnote>
  <w:footnote w:type="continuationSeparator" w:id="0">
    <w:p w14:paraId="3B1D596F" w14:textId="77777777" w:rsidR="00441D36" w:rsidRDefault="00441D36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1D5972" w14:textId="77777777" w:rsidR="00441D36" w:rsidRDefault="00441D36">
    <w:pPr>
      <w:pStyle w:val="Header"/>
    </w:pPr>
    <w:r>
      <w:rPr>
        <w:noProof/>
        <w:lang w:eastAsia="nl-BE"/>
      </w:rPr>
      <w:drawing>
        <wp:inline distT="0" distB="0" distL="0" distR="0" wp14:anchorId="3B1D5977" wp14:editId="3B1D5978">
          <wp:extent cx="2361565" cy="620395"/>
          <wp:effectExtent l="19050" t="0" r="635" b="0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TIME \@ "d MMMM yyyy" </w:instrText>
    </w:r>
    <w:r>
      <w:fldChar w:fldCharType="separate"/>
    </w:r>
    <w:r w:rsidR="002178A8">
      <w:rPr>
        <w:noProof/>
      </w:rPr>
      <w:t>4 januari 2011</w:t>
    </w:r>
    <w:r>
      <w:fldChar w:fldCharType="end"/>
    </w:r>
  </w:p>
  <w:p w14:paraId="3B1D5973" w14:textId="77777777" w:rsidR="00441D36" w:rsidRDefault="00441D36">
    <w:pPr>
      <w:pStyle w:val="Header"/>
    </w:pPr>
    <w:r>
      <w:rPr>
        <w:noProof/>
        <w:lang w:eastAsia="nl-B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1D5979" wp14:editId="3B1D597A">
              <wp:simplePos x="0" y="0"/>
              <wp:positionH relativeFrom="column">
                <wp:posOffset>-89397</wp:posOffset>
              </wp:positionH>
              <wp:positionV relativeFrom="paragraph">
                <wp:posOffset>135172</wp:posOffset>
              </wp:positionV>
              <wp:extent cx="6368912" cy="15875"/>
              <wp:effectExtent l="0" t="0" r="13335" b="2222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8912" cy="15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05pt,10.65pt" to="494.4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" strokecolor="#4579b8 [3044]"/>
          </w:pict>
        </mc:Fallback>
      </mc:AlternateContent>
    </w:r>
  </w:p>
  <w:p w14:paraId="3B1D5974" w14:textId="77777777" w:rsidR="00441D36" w:rsidRDefault="00441D3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B914BA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 w:themeColor="text2" w:themeShade="BF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3279"/>
        </w:tabs>
        <w:ind w:left="3279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00A3A5D"/>
    <w:multiLevelType w:val="hybridMultilevel"/>
    <w:tmpl w:val="70F4A0B8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5D4D0F10"/>
    <w:multiLevelType w:val="hybridMultilevel"/>
    <w:tmpl w:val="F4225B3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2"/>
  </w:num>
  <w:num w:numId="4">
    <w:abstractNumId w:val="7"/>
  </w:num>
  <w:num w:numId="5">
    <w:abstractNumId w:val="15"/>
  </w:num>
  <w:num w:numId="6">
    <w:abstractNumId w:val="9"/>
  </w:num>
  <w:num w:numId="7">
    <w:abstractNumId w:val="12"/>
  </w:num>
  <w:num w:numId="8">
    <w:abstractNumId w:val="3"/>
  </w:num>
  <w:num w:numId="9">
    <w:abstractNumId w:val="4"/>
  </w:num>
  <w:num w:numId="10">
    <w:abstractNumId w:val="6"/>
  </w:num>
  <w:num w:numId="11">
    <w:abstractNumId w:val="8"/>
  </w:num>
  <w:num w:numId="12">
    <w:abstractNumId w:val="10"/>
  </w:num>
  <w:num w:numId="13">
    <w:abstractNumId w:val="13"/>
  </w:num>
  <w:num w:numId="14">
    <w:abstractNumId w:val="17"/>
  </w:num>
  <w:num w:numId="15">
    <w:abstractNumId w:val="5"/>
  </w:num>
  <w:num w:numId="16">
    <w:abstractNumId w:val="16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167"/>
    <w:rsid w:val="00005DCE"/>
    <w:rsid w:val="00013023"/>
    <w:rsid w:val="000131F0"/>
    <w:rsid w:val="00020F51"/>
    <w:rsid w:val="000213B8"/>
    <w:rsid w:val="000237B4"/>
    <w:rsid w:val="000248D7"/>
    <w:rsid w:val="00027C4A"/>
    <w:rsid w:val="00032133"/>
    <w:rsid w:val="000349E1"/>
    <w:rsid w:val="00036C87"/>
    <w:rsid w:val="00037498"/>
    <w:rsid w:val="0003782C"/>
    <w:rsid w:val="00044D1D"/>
    <w:rsid w:val="00045A0A"/>
    <w:rsid w:val="00052BEB"/>
    <w:rsid w:val="00053417"/>
    <w:rsid w:val="00054AF9"/>
    <w:rsid w:val="0006091D"/>
    <w:rsid w:val="00063FCA"/>
    <w:rsid w:val="00065767"/>
    <w:rsid w:val="0006631A"/>
    <w:rsid w:val="000741A1"/>
    <w:rsid w:val="00076862"/>
    <w:rsid w:val="00081D53"/>
    <w:rsid w:val="000838DA"/>
    <w:rsid w:val="00092B25"/>
    <w:rsid w:val="00094DC5"/>
    <w:rsid w:val="00096D60"/>
    <w:rsid w:val="000B1BCA"/>
    <w:rsid w:val="000B22FD"/>
    <w:rsid w:val="000C1A56"/>
    <w:rsid w:val="000C4A9C"/>
    <w:rsid w:val="000C4DE1"/>
    <w:rsid w:val="000D48A5"/>
    <w:rsid w:val="000D535F"/>
    <w:rsid w:val="000E12AC"/>
    <w:rsid w:val="000E5004"/>
    <w:rsid w:val="000F02E2"/>
    <w:rsid w:val="000F09B8"/>
    <w:rsid w:val="000F7486"/>
    <w:rsid w:val="00101600"/>
    <w:rsid w:val="00101603"/>
    <w:rsid w:val="001020F9"/>
    <w:rsid w:val="00103BD5"/>
    <w:rsid w:val="00106BDB"/>
    <w:rsid w:val="001077AE"/>
    <w:rsid w:val="00112420"/>
    <w:rsid w:val="0011429A"/>
    <w:rsid w:val="00115F0A"/>
    <w:rsid w:val="00120A56"/>
    <w:rsid w:val="00120F15"/>
    <w:rsid w:val="0012776A"/>
    <w:rsid w:val="001328D7"/>
    <w:rsid w:val="00133584"/>
    <w:rsid w:val="00136796"/>
    <w:rsid w:val="00160AD8"/>
    <w:rsid w:val="00161B71"/>
    <w:rsid w:val="00161B80"/>
    <w:rsid w:val="0017068E"/>
    <w:rsid w:val="00170C30"/>
    <w:rsid w:val="0017141B"/>
    <w:rsid w:val="00176174"/>
    <w:rsid w:val="00176A31"/>
    <w:rsid w:val="001774C2"/>
    <w:rsid w:val="00177B30"/>
    <w:rsid w:val="0018077E"/>
    <w:rsid w:val="00182907"/>
    <w:rsid w:val="00182E7B"/>
    <w:rsid w:val="00184CC7"/>
    <w:rsid w:val="00190253"/>
    <w:rsid w:val="00190E44"/>
    <w:rsid w:val="00194799"/>
    <w:rsid w:val="00195A98"/>
    <w:rsid w:val="001976B8"/>
    <w:rsid w:val="001B355F"/>
    <w:rsid w:val="001B480D"/>
    <w:rsid w:val="001B494A"/>
    <w:rsid w:val="001B683B"/>
    <w:rsid w:val="001C5FB9"/>
    <w:rsid w:val="001D7755"/>
    <w:rsid w:val="001E0F36"/>
    <w:rsid w:val="001E43EC"/>
    <w:rsid w:val="001E7015"/>
    <w:rsid w:val="001F115B"/>
    <w:rsid w:val="001F2EAB"/>
    <w:rsid w:val="001F332C"/>
    <w:rsid w:val="001F6005"/>
    <w:rsid w:val="00204BF2"/>
    <w:rsid w:val="00205BF6"/>
    <w:rsid w:val="00217369"/>
    <w:rsid w:val="002178A8"/>
    <w:rsid w:val="00221A0D"/>
    <w:rsid w:val="00223F4F"/>
    <w:rsid w:val="00227CD8"/>
    <w:rsid w:val="00234564"/>
    <w:rsid w:val="00236C4D"/>
    <w:rsid w:val="00241A01"/>
    <w:rsid w:val="002444C1"/>
    <w:rsid w:val="002523B5"/>
    <w:rsid w:val="00254FED"/>
    <w:rsid w:val="00257024"/>
    <w:rsid w:val="0026280D"/>
    <w:rsid w:val="00264CCB"/>
    <w:rsid w:val="00274077"/>
    <w:rsid w:val="002768EF"/>
    <w:rsid w:val="002832F3"/>
    <w:rsid w:val="00285375"/>
    <w:rsid w:val="002866F5"/>
    <w:rsid w:val="00296511"/>
    <w:rsid w:val="002A444D"/>
    <w:rsid w:val="002A5E5E"/>
    <w:rsid w:val="002A70DA"/>
    <w:rsid w:val="002A790B"/>
    <w:rsid w:val="002B5856"/>
    <w:rsid w:val="002B597B"/>
    <w:rsid w:val="002B600B"/>
    <w:rsid w:val="002C4690"/>
    <w:rsid w:val="002C6541"/>
    <w:rsid w:val="002D2E24"/>
    <w:rsid w:val="002D4062"/>
    <w:rsid w:val="002E2101"/>
    <w:rsid w:val="002E4678"/>
    <w:rsid w:val="002F06FD"/>
    <w:rsid w:val="002F44C0"/>
    <w:rsid w:val="0030257C"/>
    <w:rsid w:val="0030350D"/>
    <w:rsid w:val="0030625B"/>
    <w:rsid w:val="0030703C"/>
    <w:rsid w:val="00311FDA"/>
    <w:rsid w:val="00324013"/>
    <w:rsid w:val="003270F1"/>
    <w:rsid w:val="00336C7F"/>
    <w:rsid w:val="0034749F"/>
    <w:rsid w:val="00347A98"/>
    <w:rsid w:val="003525E5"/>
    <w:rsid w:val="0035263B"/>
    <w:rsid w:val="0035563B"/>
    <w:rsid w:val="00360C9F"/>
    <w:rsid w:val="00364365"/>
    <w:rsid w:val="00364830"/>
    <w:rsid w:val="003664FE"/>
    <w:rsid w:val="00366EA8"/>
    <w:rsid w:val="00367C8E"/>
    <w:rsid w:val="003704CE"/>
    <w:rsid w:val="00373044"/>
    <w:rsid w:val="0038059B"/>
    <w:rsid w:val="00390B98"/>
    <w:rsid w:val="00396144"/>
    <w:rsid w:val="0039760E"/>
    <w:rsid w:val="00397D8A"/>
    <w:rsid w:val="003A02CD"/>
    <w:rsid w:val="003A605F"/>
    <w:rsid w:val="003B0DD0"/>
    <w:rsid w:val="003B1742"/>
    <w:rsid w:val="003B466F"/>
    <w:rsid w:val="003B77D3"/>
    <w:rsid w:val="003C1A06"/>
    <w:rsid w:val="003C3614"/>
    <w:rsid w:val="003D5DC5"/>
    <w:rsid w:val="003D638D"/>
    <w:rsid w:val="003D6DED"/>
    <w:rsid w:val="004003CC"/>
    <w:rsid w:val="004052BB"/>
    <w:rsid w:val="00406668"/>
    <w:rsid w:val="004116D2"/>
    <w:rsid w:val="00414E76"/>
    <w:rsid w:val="00417F88"/>
    <w:rsid w:val="00421279"/>
    <w:rsid w:val="00421965"/>
    <w:rsid w:val="004220BB"/>
    <w:rsid w:val="00427136"/>
    <w:rsid w:val="00430A77"/>
    <w:rsid w:val="00431521"/>
    <w:rsid w:val="00435C0F"/>
    <w:rsid w:val="00441D36"/>
    <w:rsid w:val="00453868"/>
    <w:rsid w:val="004572DE"/>
    <w:rsid w:val="00463971"/>
    <w:rsid w:val="004658EC"/>
    <w:rsid w:val="00471420"/>
    <w:rsid w:val="00472E64"/>
    <w:rsid w:val="004843A9"/>
    <w:rsid w:val="004943EC"/>
    <w:rsid w:val="00494A3E"/>
    <w:rsid w:val="004A57DB"/>
    <w:rsid w:val="004A624B"/>
    <w:rsid w:val="004B360A"/>
    <w:rsid w:val="004B5B68"/>
    <w:rsid w:val="004C1015"/>
    <w:rsid w:val="004C78D7"/>
    <w:rsid w:val="004D0C47"/>
    <w:rsid w:val="004E03B4"/>
    <w:rsid w:val="004F1774"/>
    <w:rsid w:val="004F2A31"/>
    <w:rsid w:val="0050340C"/>
    <w:rsid w:val="0050364E"/>
    <w:rsid w:val="005056E5"/>
    <w:rsid w:val="005144DB"/>
    <w:rsid w:val="00515195"/>
    <w:rsid w:val="005155E9"/>
    <w:rsid w:val="00516A9D"/>
    <w:rsid w:val="0052639C"/>
    <w:rsid w:val="005374B8"/>
    <w:rsid w:val="00541AD1"/>
    <w:rsid w:val="0054314B"/>
    <w:rsid w:val="00545250"/>
    <w:rsid w:val="005452E1"/>
    <w:rsid w:val="00547D0C"/>
    <w:rsid w:val="00556A8E"/>
    <w:rsid w:val="00557FB5"/>
    <w:rsid w:val="00560051"/>
    <w:rsid w:val="00567B10"/>
    <w:rsid w:val="00574D6B"/>
    <w:rsid w:val="00575C38"/>
    <w:rsid w:val="005804F2"/>
    <w:rsid w:val="00582924"/>
    <w:rsid w:val="005901B2"/>
    <w:rsid w:val="00596D55"/>
    <w:rsid w:val="005A0A5C"/>
    <w:rsid w:val="005A59CE"/>
    <w:rsid w:val="005A5C62"/>
    <w:rsid w:val="005A5FF6"/>
    <w:rsid w:val="005A7924"/>
    <w:rsid w:val="005A7CE7"/>
    <w:rsid w:val="005B7EE3"/>
    <w:rsid w:val="005C2221"/>
    <w:rsid w:val="005C260A"/>
    <w:rsid w:val="005C60C4"/>
    <w:rsid w:val="005C7ACC"/>
    <w:rsid w:val="005D58AF"/>
    <w:rsid w:val="005E33CC"/>
    <w:rsid w:val="00600194"/>
    <w:rsid w:val="00600428"/>
    <w:rsid w:val="00603B1F"/>
    <w:rsid w:val="006146C9"/>
    <w:rsid w:val="0061515A"/>
    <w:rsid w:val="006178EB"/>
    <w:rsid w:val="00620B61"/>
    <w:rsid w:val="0062253A"/>
    <w:rsid w:val="00630CCD"/>
    <w:rsid w:val="0063503C"/>
    <w:rsid w:val="00636D29"/>
    <w:rsid w:val="00640D3D"/>
    <w:rsid w:val="006525B8"/>
    <w:rsid w:val="006526D2"/>
    <w:rsid w:val="00654FB0"/>
    <w:rsid w:val="00660F94"/>
    <w:rsid w:val="006631E4"/>
    <w:rsid w:val="0066493C"/>
    <w:rsid w:val="0067062D"/>
    <w:rsid w:val="00671FDA"/>
    <w:rsid w:val="006776B6"/>
    <w:rsid w:val="00681D50"/>
    <w:rsid w:val="00681DDE"/>
    <w:rsid w:val="00683177"/>
    <w:rsid w:val="0069133D"/>
    <w:rsid w:val="00697F2C"/>
    <w:rsid w:val="006A09BA"/>
    <w:rsid w:val="006A3673"/>
    <w:rsid w:val="006A56FB"/>
    <w:rsid w:val="006B020F"/>
    <w:rsid w:val="006C1369"/>
    <w:rsid w:val="006C7F07"/>
    <w:rsid w:val="006D0523"/>
    <w:rsid w:val="006D4EF2"/>
    <w:rsid w:val="006D6227"/>
    <w:rsid w:val="006D7000"/>
    <w:rsid w:val="006E02BB"/>
    <w:rsid w:val="006F0B49"/>
    <w:rsid w:val="006F2082"/>
    <w:rsid w:val="006F2C97"/>
    <w:rsid w:val="0070014B"/>
    <w:rsid w:val="007021A4"/>
    <w:rsid w:val="0070243E"/>
    <w:rsid w:val="0071143B"/>
    <w:rsid w:val="00712E45"/>
    <w:rsid w:val="007138F7"/>
    <w:rsid w:val="00713E6E"/>
    <w:rsid w:val="007140C9"/>
    <w:rsid w:val="007146F7"/>
    <w:rsid w:val="00714C45"/>
    <w:rsid w:val="00720997"/>
    <w:rsid w:val="00733A0A"/>
    <w:rsid w:val="00762A1C"/>
    <w:rsid w:val="00766FE0"/>
    <w:rsid w:val="00773359"/>
    <w:rsid w:val="00773494"/>
    <w:rsid w:val="007757E7"/>
    <w:rsid w:val="00783BCA"/>
    <w:rsid w:val="0079676C"/>
    <w:rsid w:val="007967CB"/>
    <w:rsid w:val="007A15C1"/>
    <w:rsid w:val="007B27B0"/>
    <w:rsid w:val="007B2986"/>
    <w:rsid w:val="007B3BAE"/>
    <w:rsid w:val="007B493B"/>
    <w:rsid w:val="007B4B10"/>
    <w:rsid w:val="007B6673"/>
    <w:rsid w:val="007C4F82"/>
    <w:rsid w:val="007C6167"/>
    <w:rsid w:val="007C6EDE"/>
    <w:rsid w:val="007D2C69"/>
    <w:rsid w:val="007D4192"/>
    <w:rsid w:val="007D51D3"/>
    <w:rsid w:val="007D5280"/>
    <w:rsid w:val="007E1A3E"/>
    <w:rsid w:val="007E1E15"/>
    <w:rsid w:val="007E31FD"/>
    <w:rsid w:val="007F4191"/>
    <w:rsid w:val="008034B6"/>
    <w:rsid w:val="00804D0B"/>
    <w:rsid w:val="00807580"/>
    <w:rsid w:val="00807786"/>
    <w:rsid w:val="0081430C"/>
    <w:rsid w:val="008154F1"/>
    <w:rsid w:val="008156DC"/>
    <w:rsid w:val="008270DD"/>
    <w:rsid w:val="008277F9"/>
    <w:rsid w:val="00840662"/>
    <w:rsid w:val="00850C99"/>
    <w:rsid w:val="00851C7B"/>
    <w:rsid w:val="00854597"/>
    <w:rsid w:val="00855A6E"/>
    <w:rsid w:val="00856DAD"/>
    <w:rsid w:val="00863B65"/>
    <w:rsid w:val="00877562"/>
    <w:rsid w:val="00881C2A"/>
    <w:rsid w:val="00883FA1"/>
    <w:rsid w:val="00887BD9"/>
    <w:rsid w:val="008A1497"/>
    <w:rsid w:val="008A2825"/>
    <w:rsid w:val="008A2907"/>
    <w:rsid w:val="008B4E3B"/>
    <w:rsid w:val="008B5E4F"/>
    <w:rsid w:val="008C1DA4"/>
    <w:rsid w:val="008C3603"/>
    <w:rsid w:val="008C4FC6"/>
    <w:rsid w:val="008C6701"/>
    <w:rsid w:val="008D0588"/>
    <w:rsid w:val="008D1751"/>
    <w:rsid w:val="008D3A6F"/>
    <w:rsid w:val="008D5C55"/>
    <w:rsid w:val="008E54AA"/>
    <w:rsid w:val="008E6DDA"/>
    <w:rsid w:val="008F0421"/>
    <w:rsid w:val="008F2EDF"/>
    <w:rsid w:val="008F4492"/>
    <w:rsid w:val="008F5B7E"/>
    <w:rsid w:val="008F7639"/>
    <w:rsid w:val="009007D9"/>
    <w:rsid w:val="0090233C"/>
    <w:rsid w:val="00913442"/>
    <w:rsid w:val="00920011"/>
    <w:rsid w:val="0092068C"/>
    <w:rsid w:val="00923FDD"/>
    <w:rsid w:val="0093121A"/>
    <w:rsid w:val="009326C6"/>
    <w:rsid w:val="00933C29"/>
    <w:rsid w:val="009366A7"/>
    <w:rsid w:val="009422D7"/>
    <w:rsid w:val="009449F5"/>
    <w:rsid w:val="00945DB2"/>
    <w:rsid w:val="00945EA5"/>
    <w:rsid w:val="00946DF0"/>
    <w:rsid w:val="00957141"/>
    <w:rsid w:val="00957D88"/>
    <w:rsid w:val="0096399E"/>
    <w:rsid w:val="009657F3"/>
    <w:rsid w:val="00970A39"/>
    <w:rsid w:val="0097103F"/>
    <w:rsid w:val="009723D3"/>
    <w:rsid w:val="0097465A"/>
    <w:rsid w:val="00975C89"/>
    <w:rsid w:val="00987DC0"/>
    <w:rsid w:val="009906EA"/>
    <w:rsid w:val="00991023"/>
    <w:rsid w:val="00997289"/>
    <w:rsid w:val="009A1C0D"/>
    <w:rsid w:val="009A368B"/>
    <w:rsid w:val="009A4FDD"/>
    <w:rsid w:val="009A6E92"/>
    <w:rsid w:val="009B29F6"/>
    <w:rsid w:val="009B3A80"/>
    <w:rsid w:val="009C10F5"/>
    <w:rsid w:val="009C137B"/>
    <w:rsid w:val="009C19B7"/>
    <w:rsid w:val="009C1EC6"/>
    <w:rsid w:val="009C3710"/>
    <w:rsid w:val="009C5CEB"/>
    <w:rsid w:val="009D0BD6"/>
    <w:rsid w:val="009D2644"/>
    <w:rsid w:val="009D698B"/>
    <w:rsid w:val="009E115C"/>
    <w:rsid w:val="009E3436"/>
    <w:rsid w:val="009E3E56"/>
    <w:rsid w:val="009F41BC"/>
    <w:rsid w:val="009F428E"/>
    <w:rsid w:val="00A0511E"/>
    <w:rsid w:val="00A073FD"/>
    <w:rsid w:val="00A13C20"/>
    <w:rsid w:val="00A14E66"/>
    <w:rsid w:val="00A22AB9"/>
    <w:rsid w:val="00A249D7"/>
    <w:rsid w:val="00A24DC1"/>
    <w:rsid w:val="00A26637"/>
    <w:rsid w:val="00A305D9"/>
    <w:rsid w:val="00A30753"/>
    <w:rsid w:val="00A34740"/>
    <w:rsid w:val="00A36793"/>
    <w:rsid w:val="00A43BB9"/>
    <w:rsid w:val="00A44A2A"/>
    <w:rsid w:val="00A44F88"/>
    <w:rsid w:val="00A453F0"/>
    <w:rsid w:val="00A46A4D"/>
    <w:rsid w:val="00A5145D"/>
    <w:rsid w:val="00A515E9"/>
    <w:rsid w:val="00A51C27"/>
    <w:rsid w:val="00A53A1C"/>
    <w:rsid w:val="00A60BA6"/>
    <w:rsid w:val="00A645EC"/>
    <w:rsid w:val="00A66E60"/>
    <w:rsid w:val="00A70CD7"/>
    <w:rsid w:val="00A71EB3"/>
    <w:rsid w:val="00A731A1"/>
    <w:rsid w:val="00A76DC4"/>
    <w:rsid w:val="00A87E73"/>
    <w:rsid w:val="00A94AC2"/>
    <w:rsid w:val="00A958F0"/>
    <w:rsid w:val="00AA5073"/>
    <w:rsid w:val="00AA6BAA"/>
    <w:rsid w:val="00AA7196"/>
    <w:rsid w:val="00AB2DC9"/>
    <w:rsid w:val="00AB67A6"/>
    <w:rsid w:val="00AC3F12"/>
    <w:rsid w:val="00AD3258"/>
    <w:rsid w:val="00AD562A"/>
    <w:rsid w:val="00AE0C60"/>
    <w:rsid w:val="00AE1816"/>
    <w:rsid w:val="00AE3B35"/>
    <w:rsid w:val="00AE452A"/>
    <w:rsid w:val="00AE5B3E"/>
    <w:rsid w:val="00AE7A95"/>
    <w:rsid w:val="00AF7B6A"/>
    <w:rsid w:val="00B030AE"/>
    <w:rsid w:val="00B1167F"/>
    <w:rsid w:val="00B149FB"/>
    <w:rsid w:val="00B1580E"/>
    <w:rsid w:val="00B22F5D"/>
    <w:rsid w:val="00B246F4"/>
    <w:rsid w:val="00B251FE"/>
    <w:rsid w:val="00B30003"/>
    <w:rsid w:val="00B301BC"/>
    <w:rsid w:val="00B3210E"/>
    <w:rsid w:val="00B32D65"/>
    <w:rsid w:val="00B34E42"/>
    <w:rsid w:val="00B3770D"/>
    <w:rsid w:val="00B37835"/>
    <w:rsid w:val="00B37C81"/>
    <w:rsid w:val="00B41138"/>
    <w:rsid w:val="00B46437"/>
    <w:rsid w:val="00B510C1"/>
    <w:rsid w:val="00B51932"/>
    <w:rsid w:val="00B60C8D"/>
    <w:rsid w:val="00B61BE8"/>
    <w:rsid w:val="00B6328E"/>
    <w:rsid w:val="00B6417E"/>
    <w:rsid w:val="00B80F4D"/>
    <w:rsid w:val="00B83A1D"/>
    <w:rsid w:val="00B83B8E"/>
    <w:rsid w:val="00B91E71"/>
    <w:rsid w:val="00B9704B"/>
    <w:rsid w:val="00BA48A8"/>
    <w:rsid w:val="00BA512E"/>
    <w:rsid w:val="00BB1778"/>
    <w:rsid w:val="00BB7E35"/>
    <w:rsid w:val="00BC0727"/>
    <w:rsid w:val="00BC0F05"/>
    <w:rsid w:val="00BC557A"/>
    <w:rsid w:val="00BC565F"/>
    <w:rsid w:val="00BC58D3"/>
    <w:rsid w:val="00BD09A9"/>
    <w:rsid w:val="00BD138B"/>
    <w:rsid w:val="00BD6445"/>
    <w:rsid w:val="00BD7B91"/>
    <w:rsid w:val="00BE53C2"/>
    <w:rsid w:val="00BF008F"/>
    <w:rsid w:val="00BF17AD"/>
    <w:rsid w:val="00BF2409"/>
    <w:rsid w:val="00BF4256"/>
    <w:rsid w:val="00BF47A4"/>
    <w:rsid w:val="00C00EFA"/>
    <w:rsid w:val="00C06A48"/>
    <w:rsid w:val="00C10247"/>
    <w:rsid w:val="00C1352C"/>
    <w:rsid w:val="00C256C4"/>
    <w:rsid w:val="00C3161E"/>
    <w:rsid w:val="00C35A9A"/>
    <w:rsid w:val="00C427AC"/>
    <w:rsid w:val="00C44199"/>
    <w:rsid w:val="00C455A1"/>
    <w:rsid w:val="00C4593A"/>
    <w:rsid w:val="00C66381"/>
    <w:rsid w:val="00C728EA"/>
    <w:rsid w:val="00C74F6D"/>
    <w:rsid w:val="00C764FE"/>
    <w:rsid w:val="00C76F1B"/>
    <w:rsid w:val="00C855F8"/>
    <w:rsid w:val="00C85C07"/>
    <w:rsid w:val="00C863D3"/>
    <w:rsid w:val="00C870CA"/>
    <w:rsid w:val="00C8763C"/>
    <w:rsid w:val="00CA016C"/>
    <w:rsid w:val="00CA118E"/>
    <w:rsid w:val="00CA65AB"/>
    <w:rsid w:val="00CB3EED"/>
    <w:rsid w:val="00CB47A1"/>
    <w:rsid w:val="00CC1EA3"/>
    <w:rsid w:val="00CC25DB"/>
    <w:rsid w:val="00CC7FE0"/>
    <w:rsid w:val="00CD2A6B"/>
    <w:rsid w:val="00CF1217"/>
    <w:rsid w:val="00CF3DEE"/>
    <w:rsid w:val="00CF4CDB"/>
    <w:rsid w:val="00D010CC"/>
    <w:rsid w:val="00D02658"/>
    <w:rsid w:val="00D063D8"/>
    <w:rsid w:val="00D105D9"/>
    <w:rsid w:val="00D1165D"/>
    <w:rsid w:val="00D12658"/>
    <w:rsid w:val="00D20E4A"/>
    <w:rsid w:val="00D225BC"/>
    <w:rsid w:val="00D362AF"/>
    <w:rsid w:val="00D4599A"/>
    <w:rsid w:val="00D514DF"/>
    <w:rsid w:val="00D525DC"/>
    <w:rsid w:val="00D62DE3"/>
    <w:rsid w:val="00D65629"/>
    <w:rsid w:val="00D66985"/>
    <w:rsid w:val="00D67BE8"/>
    <w:rsid w:val="00D71DDC"/>
    <w:rsid w:val="00D759B6"/>
    <w:rsid w:val="00D76824"/>
    <w:rsid w:val="00D92D58"/>
    <w:rsid w:val="00D936D5"/>
    <w:rsid w:val="00DA0936"/>
    <w:rsid w:val="00DA154A"/>
    <w:rsid w:val="00DA3F9B"/>
    <w:rsid w:val="00DA7FD7"/>
    <w:rsid w:val="00DB2537"/>
    <w:rsid w:val="00DB6C37"/>
    <w:rsid w:val="00DB7163"/>
    <w:rsid w:val="00DC1C77"/>
    <w:rsid w:val="00DC20CD"/>
    <w:rsid w:val="00DC6822"/>
    <w:rsid w:val="00DD18E5"/>
    <w:rsid w:val="00DD2295"/>
    <w:rsid w:val="00DD3BE9"/>
    <w:rsid w:val="00DD55F8"/>
    <w:rsid w:val="00DE271F"/>
    <w:rsid w:val="00DE374A"/>
    <w:rsid w:val="00DE68A7"/>
    <w:rsid w:val="00DF3488"/>
    <w:rsid w:val="00DF4CD8"/>
    <w:rsid w:val="00DF4D76"/>
    <w:rsid w:val="00DF5B69"/>
    <w:rsid w:val="00DF6E87"/>
    <w:rsid w:val="00E011B1"/>
    <w:rsid w:val="00E04321"/>
    <w:rsid w:val="00E0565E"/>
    <w:rsid w:val="00E06B4A"/>
    <w:rsid w:val="00E1210A"/>
    <w:rsid w:val="00E12964"/>
    <w:rsid w:val="00E15F24"/>
    <w:rsid w:val="00E20666"/>
    <w:rsid w:val="00E20AF0"/>
    <w:rsid w:val="00E227C0"/>
    <w:rsid w:val="00E26319"/>
    <w:rsid w:val="00E275A6"/>
    <w:rsid w:val="00E31B9A"/>
    <w:rsid w:val="00E44451"/>
    <w:rsid w:val="00E53D18"/>
    <w:rsid w:val="00E57714"/>
    <w:rsid w:val="00E618A8"/>
    <w:rsid w:val="00E64B28"/>
    <w:rsid w:val="00E773B4"/>
    <w:rsid w:val="00E818D8"/>
    <w:rsid w:val="00E81CDD"/>
    <w:rsid w:val="00E844FC"/>
    <w:rsid w:val="00E85EDE"/>
    <w:rsid w:val="00E8688E"/>
    <w:rsid w:val="00E9454A"/>
    <w:rsid w:val="00E95096"/>
    <w:rsid w:val="00EA0756"/>
    <w:rsid w:val="00EA1F85"/>
    <w:rsid w:val="00EB00BD"/>
    <w:rsid w:val="00EB327A"/>
    <w:rsid w:val="00EB38AB"/>
    <w:rsid w:val="00EC1D1A"/>
    <w:rsid w:val="00EC58D8"/>
    <w:rsid w:val="00EC5A3E"/>
    <w:rsid w:val="00EC64B2"/>
    <w:rsid w:val="00ED2C1F"/>
    <w:rsid w:val="00ED47AA"/>
    <w:rsid w:val="00EE02CE"/>
    <w:rsid w:val="00EE4A50"/>
    <w:rsid w:val="00EF5031"/>
    <w:rsid w:val="00EF53B0"/>
    <w:rsid w:val="00EF7CBE"/>
    <w:rsid w:val="00F058C3"/>
    <w:rsid w:val="00F121BA"/>
    <w:rsid w:val="00F1640B"/>
    <w:rsid w:val="00F16661"/>
    <w:rsid w:val="00F264D5"/>
    <w:rsid w:val="00F26F48"/>
    <w:rsid w:val="00F32B00"/>
    <w:rsid w:val="00F33D86"/>
    <w:rsid w:val="00F34298"/>
    <w:rsid w:val="00F42932"/>
    <w:rsid w:val="00F46AAA"/>
    <w:rsid w:val="00F508C0"/>
    <w:rsid w:val="00F61A21"/>
    <w:rsid w:val="00F70AFF"/>
    <w:rsid w:val="00F71B8F"/>
    <w:rsid w:val="00F723F9"/>
    <w:rsid w:val="00F72A33"/>
    <w:rsid w:val="00F72C80"/>
    <w:rsid w:val="00F736AA"/>
    <w:rsid w:val="00F76E32"/>
    <w:rsid w:val="00F77882"/>
    <w:rsid w:val="00F85634"/>
    <w:rsid w:val="00F924E4"/>
    <w:rsid w:val="00FA2025"/>
    <w:rsid w:val="00FA5874"/>
    <w:rsid w:val="00FB0083"/>
    <w:rsid w:val="00FB3974"/>
    <w:rsid w:val="00FB3C8B"/>
    <w:rsid w:val="00FB7A10"/>
    <w:rsid w:val="00FC09EB"/>
    <w:rsid w:val="00FC1A82"/>
    <w:rsid w:val="00FD216C"/>
    <w:rsid w:val="00FD44FD"/>
    <w:rsid w:val="00FE741B"/>
    <w:rsid w:val="00FE7D30"/>
    <w:rsid w:val="00FF0571"/>
    <w:rsid w:val="00FF1158"/>
    <w:rsid w:val="00FF1221"/>
    <w:rsid w:val="00FF1D05"/>
    <w:rsid w:val="00FF22F8"/>
    <w:rsid w:val="00FF4590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3"/>
    <o:shapelayout v:ext="edit">
      <o:idmap v:ext="edit" data="1"/>
    </o:shapelayout>
  </w:shapeDefaults>
  <w:decimalSymbol w:val=","/>
  <w:listSeparator w:val=";"/>
  <w14:docId w14:val="3B1D2B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BD138B"/>
    <w:pPr>
      <w:keepNext/>
      <w:numPr>
        <w:ilvl w:val="1"/>
        <w:numId w:val="1"/>
      </w:numPr>
      <w:spacing w:before="240" w:after="120"/>
      <w:ind w:left="578" w:hanging="578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7138F7"/>
    <w:pPr>
      <w:numPr>
        <w:ilvl w:val="2"/>
        <w:numId w:val="1"/>
      </w:numPr>
      <w:tabs>
        <w:tab w:val="num" w:pos="720"/>
        <w:tab w:val="num" w:pos="1146"/>
      </w:tabs>
      <w:spacing w:before="120" w:after="60"/>
      <w:ind w:left="72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C76F1B"/>
    <w:pPr>
      <w:keepNext/>
      <w:numPr>
        <w:ilvl w:val="3"/>
        <w:numId w:val="1"/>
      </w:numPr>
      <w:tabs>
        <w:tab w:val="clear" w:pos="864"/>
        <w:tab w:val="num" w:pos="5117"/>
      </w:tabs>
      <w:spacing w:before="60" w:after="60"/>
      <w:ind w:left="862" w:hanging="862"/>
      <w:jc w:val="both"/>
      <w:outlineLvl w:val="3"/>
    </w:pPr>
    <w:rPr>
      <w:color w:val="17365D" w:themeColor="text2" w:themeShade="BF"/>
      <w:lang w:val="nl"/>
    </w:rPr>
  </w:style>
  <w:style w:type="paragraph" w:styleId="Heading5">
    <w:name w:val="heading 5"/>
    <w:basedOn w:val="Normal"/>
    <w:next w:val="Normal"/>
    <w:link w:val="Heading5Char"/>
    <w:autoRedefine/>
    <w:qFormat/>
    <w:rsid w:val="005C60C4"/>
    <w:pPr>
      <w:keepNext/>
      <w:spacing w:before="60" w:after="60"/>
      <w:ind w:left="1009" w:hanging="1009"/>
      <w:outlineLvl w:val="4"/>
    </w:pPr>
    <w:rPr>
      <w:color w:val="17365D" w:themeColor="text2" w:themeShade="BF"/>
      <w:lang w:val="nl"/>
    </w:rPr>
  </w:style>
  <w:style w:type="paragraph" w:styleId="Heading6">
    <w:name w:val="heading 6"/>
    <w:basedOn w:val="Normal"/>
    <w:next w:val="Normal"/>
    <w:autoRedefine/>
    <w:qFormat/>
    <w:rsid w:val="00D1165D"/>
    <w:pPr>
      <w:numPr>
        <w:ilvl w:val="5"/>
        <w:numId w:val="1"/>
      </w:numPr>
      <w:tabs>
        <w:tab w:val="clear" w:pos="3279"/>
        <w:tab w:val="num" w:pos="-2392"/>
      </w:tabs>
      <w:spacing w:before="240" w:after="60"/>
      <w:ind w:left="1151" w:hanging="1151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uiPriority w:val="39"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uiPriority w:val="39"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uiPriority w:val="39"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uiPriority w:val="39"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uiPriority w:val="39"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link w:val="CommentTextChar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table" w:customStyle="1" w:styleId="LightGrid-Accent11">
    <w:name w:val="Light Grid - Accent 11"/>
    <w:basedOn w:val="TableNormal"/>
    <w:uiPriority w:val="62"/>
    <w:rsid w:val="00D525D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TableNormal0">
    <w:name w:val="TableNormal"/>
    <w:basedOn w:val="Normal"/>
    <w:link w:val="TableNormalChar"/>
    <w:qFormat/>
    <w:rsid w:val="00970A39"/>
    <w:rPr>
      <w:bCs/>
      <w:sz w:val="18"/>
      <w:szCs w:val="18"/>
      <w:lang w:val="nl"/>
    </w:rPr>
  </w:style>
  <w:style w:type="character" w:styleId="Hyperlink">
    <w:name w:val="Hyperlink"/>
    <w:basedOn w:val="DefaultParagraphFont"/>
    <w:uiPriority w:val="99"/>
    <w:unhideWhenUsed/>
    <w:rsid w:val="00F736AA"/>
    <w:rPr>
      <w:color w:val="0000FF"/>
      <w:u w:val="single"/>
    </w:rPr>
  </w:style>
  <w:style w:type="character" w:customStyle="1" w:styleId="TableNormalChar">
    <w:name w:val="TableNormal Char"/>
    <w:basedOn w:val="DefaultParagraphFont"/>
    <w:link w:val="TableNormal0"/>
    <w:rsid w:val="00970A39"/>
    <w:rPr>
      <w:rFonts w:ascii="Arial" w:eastAsia="Times New Roman" w:hAnsi="Arial" w:cs="Times New Roman"/>
      <w:bCs/>
      <w:sz w:val="18"/>
      <w:szCs w:val="18"/>
      <w:lang w:val="nl" w:eastAsia="nl-NL"/>
    </w:rPr>
  </w:style>
  <w:style w:type="character" w:styleId="FollowedHyperlink">
    <w:name w:val="FollowedHyperlink"/>
    <w:basedOn w:val="DefaultParagraphFont"/>
    <w:uiPriority w:val="99"/>
    <w:semiHidden/>
    <w:unhideWhenUsed/>
    <w:rsid w:val="00C4593A"/>
    <w:rPr>
      <w:color w:val="800080"/>
      <w:u w:val="single"/>
    </w:rPr>
  </w:style>
  <w:style w:type="table" w:styleId="MediumGrid3-Accent1">
    <w:name w:val="Medium Grid 3 Accent 1"/>
    <w:basedOn w:val="TableNormal"/>
    <w:uiPriority w:val="69"/>
    <w:rsid w:val="009449F5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Strong">
    <w:name w:val="Strong"/>
    <w:basedOn w:val="DefaultParagraphFont"/>
    <w:uiPriority w:val="22"/>
    <w:qFormat/>
    <w:rsid w:val="00D62DE3"/>
    <w:rPr>
      <w:b/>
      <w:bCs/>
    </w:rPr>
  </w:style>
  <w:style w:type="character" w:customStyle="1" w:styleId="Heading4Char">
    <w:name w:val="Heading 4 Char"/>
    <w:basedOn w:val="DefaultParagraphFont"/>
    <w:link w:val="Heading4"/>
    <w:rsid w:val="00C76F1B"/>
    <w:rPr>
      <w:rFonts w:ascii="Arial" w:hAnsi="Arial"/>
      <w:color w:val="17365D" w:themeColor="text2" w:themeShade="BF"/>
      <w:lang w:val="nl" w:eastAsia="nl-NL"/>
    </w:rPr>
  </w:style>
  <w:style w:type="table" w:styleId="LightGrid-Accent1">
    <w:name w:val="Light Grid Accent 1"/>
    <w:basedOn w:val="TableNormal"/>
    <w:uiPriority w:val="62"/>
    <w:rsid w:val="00FE741B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2-Accent1">
    <w:name w:val="Medium Shading 2 Accent 1"/>
    <w:basedOn w:val="TableNormal"/>
    <w:uiPriority w:val="64"/>
    <w:rsid w:val="008A2907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4A624B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customStyle="1" w:styleId="Opmerking">
    <w:name w:val="Opmerking"/>
    <w:basedOn w:val="Normal"/>
    <w:link w:val="OpmerkingChar"/>
    <w:qFormat/>
    <w:rsid w:val="0071143B"/>
    <w:rPr>
      <w:b/>
      <w:smallCaps/>
      <w:color w:val="FF0000"/>
      <w:sz w:val="22"/>
      <w:szCs w:val="22"/>
      <w:lang w:val="nl"/>
    </w:rPr>
  </w:style>
  <w:style w:type="character" w:customStyle="1" w:styleId="OpmerkingChar">
    <w:name w:val="Opmerking Char"/>
    <w:basedOn w:val="DefaultParagraphFont"/>
    <w:link w:val="Opmerking"/>
    <w:rsid w:val="0071143B"/>
    <w:rPr>
      <w:rFonts w:ascii="Arial" w:hAnsi="Arial"/>
      <w:b/>
      <w:smallCaps/>
      <w:color w:val="FF0000"/>
      <w:sz w:val="22"/>
      <w:szCs w:val="22"/>
      <w:lang w:val="nl" w:eastAsia="nl-NL"/>
    </w:rPr>
  </w:style>
  <w:style w:type="table" w:styleId="LightShading">
    <w:name w:val="Light Shading"/>
    <w:basedOn w:val="TableNormal"/>
    <w:uiPriority w:val="60"/>
    <w:rsid w:val="00D525DC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D525DC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5Char">
    <w:name w:val="Heading 5 Char"/>
    <w:basedOn w:val="DefaultParagraphFont"/>
    <w:link w:val="Heading5"/>
    <w:rsid w:val="0052639C"/>
    <w:rPr>
      <w:rFonts w:ascii="Arial" w:hAnsi="Arial"/>
      <w:color w:val="17365D" w:themeColor="text2" w:themeShade="BF"/>
      <w:lang w:val="nl" w:eastAsia="nl-NL"/>
    </w:rPr>
  </w:style>
  <w:style w:type="paragraph" w:styleId="Revision">
    <w:name w:val="Revision"/>
    <w:hidden/>
    <w:uiPriority w:val="99"/>
    <w:semiHidden/>
    <w:rsid w:val="00441D36"/>
    <w:rPr>
      <w:rFonts w:ascii="Arial" w:hAnsi="Arial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441D3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1D36"/>
    <w:pPr>
      <w:suppressAutoHyphens w:val="0"/>
      <w:jc w:val="left"/>
    </w:pPr>
    <w:rPr>
      <w:rFonts w:ascii="Arial" w:hAnsi="Arial"/>
      <w:b/>
      <w:bCs/>
      <w:spacing w:val="0"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41D36"/>
    <w:rPr>
      <w:spacing w:val="-3"/>
      <w:sz w:val="24"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1D36"/>
    <w:rPr>
      <w:rFonts w:ascii="Arial" w:hAnsi="Arial"/>
      <w:b/>
      <w:bCs/>
      <w:spacing w:val="-3"/>
      <w:sz w:val="24"/>
      <w:lang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BD138B"/>
    <w:pPr>
      <w:keepNext/>
      <w:numPr>
        <w:ilvl w:val="1"/>
        <w:numId w:val="1"/>
      </w:numPr>
      <w:spacing w:before="240" w:after="120"/>
      <w:ind w:left="578" w:hanging="578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7138F7"/>
    <w:pPr>
      <w:numPr>
        <w:ilvl w:val="2"/>
        <w:numId w:val="1"/>
      </w:numPr>
      <w:tabs>
        <w:tab w:val="num" w:pos="720"/>
        <w:tab w:val="num" w:pos="1146"/>
      </w:tabs>
      <w:spacing w:before="120" w:after="60"/>
      <w:ind w:left="72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C76F1B"/>
    <w:pPr>
      <w:keepNext/>
      <w:numPr>
        <w:ilvl w:val="3"/>
        <w:numId w:val="1"/>
      </w:numPr>
      <w:tabs>
        <w:tab w:val="clear" w:pos="864"/>
        <w:tab w:val="num" w:pos="5117"/>
      </w:tabs>
      <w:spacing w:before="60" w:after="60"/>
      <w:ind w:left="862" w:hanging="862"/>
      <w:jc w:val="both"/>
      <w:outlineLvl w:val="3"/>
    </w:pPr>
    <w:rPr>
      <w:color w:val="17365D" w:themeColor="text2" w:themeShade="BF"/>
      <w:lang w:val="nl"/>
    </w:rPr>
  </w:style>
  <w:style w:type="paragraph" w:styleId="Heading5">
    <w:name w:val="heading 5"/>
    <w:basedOn w:val="Normal"/>
    <w:next w:val="Normal"/>
    <w:link w:val="Heading5Char"/>
    <w:autoRedefine/>
    <w:qFormat/>
    <w:rsid w:val="005C60C4"/>
    <w:pPr>
      <w:keepNext/>
      <w:spacing w:before="60" w:after="60"/>
      <w:ind w:left="1009" w:hanging="1009"/>
      <w:outlineLvl w:val="4"/>
    </w:pPr>
    <w:rPr>
      <w:color w:val="17365D" w:themeColor="text2" w:themeShade="BF"/>
      <w:lang w:val="nl"/>
    </w:rPr>
  </w:style>
  <w:style w:type="paragraph" w:styleId="Heading6">
    <w:name w:val="heading 6"/>
    <w:basedOn w:val="Normal"/>
    <w:next w:val="Normal"/>
    <w:autoRedefine/>
    <w:qFormat/>
    <w:rsid w:val="00D1165D"/>
    <w:pPr>
      <w:numPr>
        <w:ilvl w:val="5"/>
        <w:numId w:val="1"/>
      </w:numPr>
      <w:tabs>
        <w:tab w:val="clear" w:pos="3279"/>
        <w:tab w:val="num" w:pos="-2392"/>
      </w:tabs>
      <w:spacing w:before="240" w:after="60"/>
      <w:ind w:left="1151" w:hanging="1151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uiPriority w:val="39"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uiPriority w:val="39"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uiPriority w:val="39"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uiPriority w:val="39"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uiPriority w:val="39"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link w:val="CommentTextChar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table" w:customStyle="1" w:styleId="LightGrid-Accent11">
    <w:name w:val="Light Grid - Accent 11"/>
    <w:basedOn w:val="TableNormal"/>
    <w:uiPriority w:val="62"/>
    <w:rsid w:val="00D525D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TableNormal0">
    <w:name w:val="TableNormal"/>
    <w:basedOn w:val="Normal"/>
    <w:link w:val="TableNormalChar"/>
    <w:qFormat/>
    <w:rsid w:val="00970A39"/>
    <w:rPr>
      <w:bCs/>
      <w:sz w:val="18"/>
      <w:szCs w:val="18"/>
      <w:lang w:val="nl"/>
    </w:rPr>
  </w:style>
  <w:style w:type="character" w:styleId="Hyperlink">
    <w:name w:val="Hyperlink"/>
    <w:basedOn w:val="DefaultParagraphFont"/>
    <w:uiPriority w:val="99"/>
    <w:unhideWhenUsed/>
    <w:rsid w:val="00F736AA"/>
    <w:rPr>
      <w:color w:val="0000FF"/>
      <w:u w:val="single"/>
    </w:rPr>
  </w:style>
  <w:style w:type="character" w:customStyle="1" w:styleId="TableNormalChar">
    <w:name w:val="TableNormal Char"/>
    <w:basedOn w:val="DefaultParagraphFont"/>
    <w:link w:val="TableNormal0"/>
    <w:rsid w:val="00970A39"/>
    <w:rPr>
      <w:rFonts w:ascii="Arial" w:eastAsia="Times New Roman" w:hAnsi="Arial" w:cs="Times New Roman"/>
      <w:bCs/>
      <w:sz w:val="18"/>
      <w:szCs w:val="18"/>
      <w:lang w:val="nl" w:eastAsia="nl-NL"/>
    </w:rPr>
  </w:style>
  <w:style w:type="character" w:styleId="FollowedHyperlink">
    <w:name w:val="FollowedHyperlink"/>
    <w:basedOn w:val="DefaultParagraphFont"/>
    <w:uiPriority w:val="99"/>
    <w:semiHidden/>
    <w:unhideWhenUsed/>
    <w:rsid w:val="00C4593A"/>
    <w:rPr>
      <w:color w:val="800080"/>
      <w:u w:val="single"/>
    </w:rPr>
  </w:style>
  <w:style w:type="table" w:styleId="MediumGrid3-Accent1">
    <w:name w:val="Medium Grid 3 Accent 1"/>
    <w:basedOn w:val="TableNormal"/>
    <w:uiPriority w:val="69"/>
    <w:rsid w:val="009449F5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Strong">
    <w:name w:val="Strong"/>
    <w:basedOn w:val="DefaultParagraphFont"/>
    <w:uiPriority w:val="22"/>
    <w:qFormat/>
    <w:rsid w:val="00D62DE3"/>
    <w:rPr>
      <w:b/>
      <w:bCs/>
    </w:rPr>
  </w:style>
  <w:style w:type="character" w:customStyle="1" w:styleId="Heading4Char">
    <w:name w:val="Heading 4 Char"/>
    <w:basedOn w:val="DefaultParagraphFont"/>
    <w:link w:val="Heading4"/>
    <w:rsid w:val="00C76F1B"/>
    <w:rPr>
      <w:rFonts w:ascii="Arial" w:hAnsi="Arial"/>
      <w:color w:val="17365D" w:themeColor="text2" w:themeShade="BF"/>
      <w:lang w:val="nl" w:eastAsia="nl-NL"/>
    </w:rPr>
  </w:style>
  <w:style w:type="table" w:styleId="LightGrid-Accent1">
    <w:name w:val="Light Grid Accent 1"/>
    <w:basedOn w:val="TableNormal"/>
    <w:uiPriority w:val="62"/>
    <w:rsid w:val="00FE741B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2-Accent1">
    <w:name w:val="Medium Shading 2 Accent 1"/>
    <w:basedOn w:val="TableNormal"/>
    <w:uiPriority w:val="64"/>
    <w:rsid w:val="008A2907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4A624B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customStyle="1" w:styleId="Opmerking">
    <w:name w:val="Opmerking"/>
    <w:basedOn w:val="Normal"/>
    <w:link w:val="OpmerkingChar"/>
    <w:qFormat/>
    <w:rsid w:val="0071143B"/>
    <w:rPr>
      <w:b/>
      <w:smallCaps/>
      <w:color w:val="FF0000"/>
      <w:sz w:val="22"/>
      <w:szCs w:val="22"/>
      <w:lang w:val="nl"/>
    </w:rPr>
  </w:style>
  <w:style w:type="character" w:customStyle="1" w:styleId="OpmerkingChar">
    <w:name w:val="Opmerking Char"/>
    <w:basedOn w:val="DefaultParagraphFont"/>
    <w:link w:val="Opmerking"/>
    <w:rsid w:val="0071143B"/>
    <w:rPr>
      <w:rFonts w:ascii="Arial" w:hAnsi="Arial"/>
      <w:b/>
      <w:smallCaps/>
      <w:color w:val="FF0000"/>
      <w:sz w:val="22"/>
      <w:szCs w:val="22"/>
      <w:lang w:val="nl" w:eastAsia="nl-NL"/>
    </w:rPr>
  </w:style>
  <w:style w:type="table" w:styleId="LightShading">
    <w:name w:val="Light Shading"/>
    <w:basedOn w:val="TableNormal"/>
    <w:uiPriority w:val="60"/>
    <w:rsid w:val="00D525DC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D525DC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5Char">
    <w:name w:val="Heading 5 Char"/>
    <w:basedOn w:val="DefaultParagraphFont"/>
    <w:link w:val="Heading5"/>
    <w:rsid w:val="0052639C"/>
    <w:rPr>
      <w:rFonts w:ascii="Arial" w:hAnsi="Arial"/>
      <w:color w:val="17365D" w:themeColor="text2" w:themeShade="BF"/>
      <w:lang w:val="nl" w:eastAsia="nl-NL"/>
    </w:rPr>
  </w:style>
  <w:style w:type="paragraph" w:styleId="Revision">
    <w:name w:val="Revision"/>
    <w:hidden/>
    <w:uiPriority w:val="99"/>
    <w:semiHidden/>
    <w:rsid w:val="00441D36"/>
    <w:rPr>
      <w:rFonts w:ascii="Arial" w:hAnsi="Arial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441D3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1D36"/>
    <w:pPr>
      <w:suppressAutoHyphens w:val="0"/>
      <w:jc w:val="left"/>
    </w:pPr>
    <w:rPr>
      <w:rFonts w:ascii="Arial" w:hAnsi="Arial"/>
      <w:b/>
      <w:bCs/>
      <w:spacing w:val="0"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41D36"/>
    <w:rPr>
      <w:spacing w:val="-3"/>
      <w:sz w:val="24"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1D36"/>
    <w:rPr>
      <w:rFonts w:ascii="Arial" w:hAnsi="Arial"/>
      <w:b/>
      <w:bCs/>
      <w:spacing w:val="-3"/>
      <w:sz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46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edesfs1\SIBDES\_Usrdata\TL\Private\Documenten\Office%20Templates\Automation%20Template%20Word97-20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E97FD-B97C-413C-8C50-94C7D6629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 Word97-2003.dot</Template>
  <TotalTime>22911</TotalTime>
  <Pages>96</Pages>
  <Words>17635</Words>
  <Characters>96995</Characters>
  <Application>Microsoft Office Word</Application>
  <DocSecurity>0</DocSecurity>
  <Lines>808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Processbeschrijving MHZ</vt:lpstr>
    </vt:vector>
  </TitlesOfParts>
  <Company>BRC</Company>
  <LinksUpToDate>false</LinksUpToDate>
  <CharactersWithSpaces>114402</CharactersWithSpaces>
  <SharedDoc>false</SharedDoc>
  <HLinks>
    <vt:vector size="66" baseType="variant">
      <vt:variant>
        <vt:i4>6160478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6094888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_C_FT71_AI_:_Debiet</vt:lpwstr>
      </vt:variant>
      <vt:variant>
        <vt:i4>4718622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_C_18_:_Vijs</vt:lpwstr>
      </vt:variant>
      <vt:variant>
        <vt:i4>3539010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_C_TT71_AI_:_Temperatuur</vt:lpwstr>
      </vt:variant>
      <vt:variant>
        <vt:i4>3539009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_C_TT72_AI_:_Temperatuur</vt:lpwstr>
      </vt:variant>
      <vt:variant>
        <vt:i4>4259845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_C_LT72_:_Niveau</vt:lpwstr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Processbeschrijving MHZ</dc:title>
  <dc:creator>Tonny Lemmens</dc:creator>
  <cp:keywords>MHZ</cp:keywords>
  <cp:lastModifiedBy>Tonny Lemmens</cp:lastModifiedBy>
  <cp:revision>106</cp:revision>
  <cp:lastPrinted>2010-10-14T14:55:00Z</cp:lastPrinted>
  <dcterms:created xsi:type="dcterms:W3CDTF">2010-06-10T13:28:00Z</dcterms:created>
  <dcterms:modified xsi:type="dcterms:W3CDTF">2011-01-05T08:08:00Z</dcterms:modified>
</cp:coreProperties>
</file>