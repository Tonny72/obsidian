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653" w:rsidRPr="00DF3235" w:rsidRDefault="00DF3235" w:rsidP="0082034B">
      <w:pPr>
        <w:pStyle w:val="Title"/>
        <w:rPr>
          <w:lang w:val="en-US"/>
        </w:rPr>
      </w:pPr>
      <w:r w:rsidRPr="00DF3235">
        <w:rPr>
          <w:lang w:val="en-US"/>
        </w:rPr>
        <w:t>R</w:t>
      </w:r>
      <w:r w:rsidR="00C2705F">
        <w:rPr>
          <w:lang w:val="en-US"/>
        </w:rPr>
        <w:t>emote control</w:t>
      </w:r>
      <w:r w:rsidRPr="00DF3235">
        <w:rPr>
          <w:lang w:val="en-US"/>
        </w:rPr>
        <w:t xml:space="preserve"> ABB PLC K287</w:t>
      </w:r>
    </w:p>
    <w:p w:rsidR="00DF3235" w:rsidRDefault="00DF3235" w:rsidP="00DF3235"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4317662</wp:posOffset>
                </wp:positionH>
                <wp:positionV relativeFrom="paragraph">
                  <wp:posOffset>385247</wp:posOffset>
                </wp:positionV>
                <wp:extent cx="428625" cy="0"/>
                <wp:effectExtent l="38100" t="76200" r="9525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81A0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39.95pt;margin-top:30.35pt;width:33.7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" strokecolor="#4579b8 [3044]">
                <v:stroke startarrow="block" endarrow="block"/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2835968</wp:posOffset>
                </wp:positionH>
                <wp:positionV relativeFrom="paragraph">
                  <wp:posOffset>385247</wp:posOffset>
                </wp:positionV>
                <wp:extent cx="538719" cy="0"/>
                <wp:effectExtent l="38100" t="76200" r="1397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71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2EC43" id="Straight Arrow Connector 10" o:spid="_x0000_s1026" type="#_x0000_t32" style="position:absolute;margin-left:223.3pt;margin-top:30.35pt;width:42.4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" strokecolor="#4579b8 [3044]">
                <v:stroke startarrow="block" endarrow="block"/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387350</wp:posOffset>
                </wp:positionV>
                <wp:extent cx="457200" cy="0"/>
                <wp:effectExtent l="38100" t="76200" r="1905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FFAF6" id="Straight Arrow Connector 9" o:spid="_x0000_s1026" type="#_x0000_t32" style="position:absolute;margin-left:102.35pt;margin-top:30.5pt;width:36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" strokecolor="#4579b8 [3044]">
                <v:stroke startarrow="block" endarrow="block"/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AC70A8" wp14:editId="2C6A9CB9">
                <wp:simplePos x="0" y="0"/>
                <wp:positionH relativeFrom="column">
                  <wp:posOffset>3376295</wp:posOffset>
                </wp:positionH>
                <wp:positionV relativeFrom="paragraph">
                  <wp:posOffset>53975</wp:posOffset>
                </wp:positionV>
                <wp:extent cx="942975" cy="6381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235" w:rsidRDefault="00DF3235" w:rsidP="00DF3235">
                            <w:pPr>
                              <w:jc w:val="center"/>
                            </w:pPr>
                            <w:r>
                              <w:t>Modem</w:t>
                            </w:r>
                          </w:p>
                          <w:p w:rsidR="00DF3235" w:rsidRDefault="00DF3235" w:rsidP="00DF3235">
                            <w:pPr>
                              <w:jc w:val="center"/>
                            </w:pPr>
                            <w:r>
                              <w:t>STU-R</w:t>
                            </w:r>
                          </w:p>
                          <w:p w:rsidR="00DF3235" w:rsidRDefault="00DF3235" w:rsidP="00DF3235">
                            <w:pPr>
                              <w:jc w:val="center"/>
                            </w:pPr>
                            <w:r>
                              <w:t>10.32.8.94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C70A8" id="Rectangle 5" o:spid="_x0000_s1026" style="position:absolute;margin-left:265.85pt;margin-top:4.25pt;width:74.2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" fillcolor="#4f81bd [3204]" strokecolor="#243f60 [1604]" strokeweight="2pt">
                <v:textbox>
                  <w:txbxContent>
                    <w:p w:rsidR="00DF3235" w:rsidRDefault="00DF3235" w:rsidP="00DF3235">
                      <w:pPr>
                        <w:jc w:val="center"/>
                      </w:pPr>
                      <w:r>
                        <w:t>Modem</w:t>
                      </w:r>
                    </w:p>
                    <w:p w:rsidR="00DF3235" w:rsidRDefault="00DF3235" w:rsidP="00DF3235">
                      <w:pPr>
                        <w:jc w:val="center"/>
                      </w:pPr>
                      <w:r>
                        <w:t>STU-R</w:t>
                      </w:r>
                    </w:p>
                    <w:p w:rsidR="00DF3235" w:rsidRDefault="00DF3235" w:rsidP="00DF3235">
                      <w:pPr>
                        <w:jc w:val="center"/>
                      </w:pPr>
                      <w:r>
                        <w:t>10.32.8.94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F7AA76" wp14:editId="75534A67">
                <wp:simplePos x="0" y="0"/>
                <wp:positionH relativeFrom="column">
                  <wp:posOffset>4747895</wp:posOffset>
                </wp:positionH>
                <wp:positionV relativeFrom="paragraph">
                  <wp:posOffset>53975</wp:posOffset>
                </wp:positionV>
                <wp:extent cx="1057275" cy="6381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235" w:rsidRDefault="00DF3235" w:rsidP="00DF3235">
                            <w:pPr>
                              <w:jc w:val="center"/>
                            </w:pPr>
                            <w:proofErr w:type="gramStart"/>
                            <w:r>
                              <w:t>PC</w:t>
                            </w:r>
                            <w:proofErr w:type="gramEnd"/>
                          </w:p>
                          <w:p w:rsidR="00DF3235" w:rsidRDefault="00DF3235" w:rsidP="00DF3235">
                            <w:pPr>
                              <w:jc w:val="center"/>
                            </w:pPr>
                            <w:r>
                              <w:t>10.32.8.95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7AA76" id="Rectangle 7" o:spid="_x0000_s1027" style="position:absolute;margin-left:373.85pt;margin-top:4.25pt;width:83.2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" fillcolor="#4f81bd [3204]" strokecolor="#243f60 [1604]" strokeweight="2pt">
                <v:textbox>
                  <w:txbxContent>
                    <w:p w:rsidR="00DF3235" w:rsidRDefault="00DF3235" w:rsidP="00DF3235">
                      <w:pPr>
                        <w:jc w:val="center"/>
                      </w:pPr>
                      <w:r>
                        <w:t>PC</w:t>
                      </w:r>
                    </w:p>
                    <w:p w:rsidR="00DF3235" w:rsidRDefault="00DF3235" w:rsidP="00DF3235">
                      <w:pPr>
                        <w:jc w:val="center"/>
                      </w:pPr>
                      <w:r>
                        <w:t>10.32.8.95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A53F2" wp14:editId="7F532E92">
                <wp:simplePos x="0" y="0"/>
                <wp:positionH relativeFrom="column">
                  <wp:posOffset>61596</wp:posOffset>
                </wp:positionH>
                <wp:positionV relativeFrom="paragraph">
                  <wp:posOffset>53975</wp:posOffset>
                </wp:positionV>
                <wp:extent cx="1238250" cy="638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235" w:rsidRDefault="00DF3235" w:rsidP="00DF3235">
                            <w:pPr>
                              <w:jc w:val="center"/>
                            </w:pPr>
                            <w:r>
                              <w:t>BE-287-SWS-001</w:t>
                            </w:r>
                          </w:p>
                          <w:p w:rsidR="00DF3235" w:rsidRDefault="001D7ED8" w:rsidP="00DF3235">
                            <w:pPr>
                              <w:jc w:val="center"/>
                            </w:pPr>
                            <w:r>
                              <w:t>Poort 18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A53F2" id="Rectangle 2" o:spid="_x0000_s1028" style="position:absolute;margin-left:4.85pt;margin-top:4.25pt;width:97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" fillcolor="#4f81bd [3204]" strokecolor="#243f60 [1604]" strokeweight="2pt">
                <v:textbox>
                  <w:txbxContent>
                    <w:p w:rsidR="00DF3235" w:rsidRDefault="00DF3235" w:rsidP="00DF3235">
                      <w:pPr>
                        <w:jc w:val="center"/>
                      </w:pPr>
                      <w:r>
                        <w:t>BE-287-SWS-001</w:t>
                      </w:r>
                    </w:p>
                    <w:p w:rsidR="00DF3235" w:rsidRDefault="001D7ED8" w:rsidP="00DF3235">
                      <w:pPr>
                        <w:jc w:val="center"/>
                      </w:pPr>
                      <w:r>
                        <w:t>Poort 18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2E9811" wp14:editId="578C95EC">
                <wp:simplePos x="0" y="0"/>
                <wp:positionH relativeFrom="column">
                  <wp:posOffset>1480820</wp:posOffset>
                </wp:positionH>
                <wp:positionV relativeFrom="paragraph">
                  <wp:posOffset>377824</wp:posOffset>
                </wp:positionV>
                <wp:extent cx="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5FEFE" id="Straight Connector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6pt,29.75pt" to="116.6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" strokecolor="black [3040]"/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24C37A" wp14:editId="366C212C">
                <wp:simplePos x="0" y="0"/>
                <wp:positionH relativeFrom="column">
                  <wp:posOffset>1757045</wp:posOffset>
                </wp:positionH>
                <wp:positionV relativeFrom="paragraph">
                  <wp:posOffset>53975</wp:posOffset>
                </wp:positionV>
                <wp:extent cx="1076325" cy="6381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235" w:rsidRDefault="00DF3235" w:rsidP="00DF3235">
                            <w:pPr>
                              <w:jc w:val="center"/>
                            </w:pPr>
                            <w:r>
                              <w:t>Modem</w:t>
                            </w:r>
                          </w:p>
                          <w:p w:rsidR="00DF3235" w:rsidRDefault="00DF3235" w:rsidP="00DF3235">
                            <w:pPr>
                              <w:jc w:val="center"/>
                            </w:pPr>
                            <w:r>
                              <w:t>STU-C (CO)</w:t>
                            </w:r>
                          </w:p>
                          <w:p w:rsidR="00DF3235" w:rsidRDefault="00DF3235" w:rsidP="00DF3235">
                            <w:pPr>
                              <w:jc w:val="center"/>
                            </w:pPr>
                            <w:r>
                              <w:t>10.32.8.93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4C37A" id="Rectangle 4" o:spid="_x0000_s1029" style="position:absolute;margin-left:138.35pt;margin-top:4.25pt;width:84.7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" fillcolor="#4f81bd [3204]" strokecolor="#243f60 [1604]" strokeweight="2pt">
                <v:textbox>
                  <w:txbxContent>
                    <w:p w:rsidR="00DF3235" w:rsidRDefault="00DF3235" w:rsidP="00DF3235">
                      <w:pPr>
                        <w:jc w:val="center"/>
                      </w:pPr>
                      <w:r>
                        <w:t>Modem</w:t>
                      </w:r>
                    </w:p>
                    <w:p w:rsidR="00DF3235" w:rsidRDefault="00DF3235" w:rsidP="00DF3235">
                      <w:pPr>
                        <w:jc w:val="center"/>
                      </w:pPr>
                      <w:r>
                        <w:t>STU-C (CO)</w:t>
                      </w:r>
                    </w:p>
                    <w:p w:rsidR="00DF3235" w:rsidRDefault="00DF3235" w:rsidP="00DF3235">
                      <w:pPr>
                        <w:jc w:val="center"/>
                      </w:pPr>
                      <w:r>
                        <w:t>10.32.8.93</w:t>
                      </w:r>
                    </w:p>
                  </w:txbxContent>
                </v:textbox>
              </v:rect>
            </w:pict>
          </mc:Fallback>
        </mc:AlternateContent>
      </w:r>
    </w:p>
    <w:p w:rsidR="00DF3235" w:rsidRPr="00DF3235" w:rsidRDefault="00DF3235" w:rsidP="00DF3235"/>
    <w:p w:rsidR="00DF3235" w:rsidRPr="00DF3235" w:rsidRDefault="00DF3235" w:rsidP="00DF3235"/>
    <w:p w:rsidR="00DF3235" w:rsidRPr="00DF3235" w:rsidRDefault="00DF3235" w:rsidP="00DF3235"/>
    <w:p w:rsidR="00DF3235" w:rsidRPr="00DF3235" w:rsidRDefault="00DF3235" w:rsidP="00DF3235"/>
    <w:p w:rsidR="00DF3235" w:rsidRDefault="00DF3235" w:rsidP="00DF3235"/>
    <w:p w:rsidR="00DF3235" w:rsidRDefault="00DF3235" w:rsidP="00DF3235">
      <w:pPr>
        <w:jc w:val="right"/>
      </w:pPr>
    </w:p>
    <w:p w:rsidR="00DF3235" w:rsidRDefault="00DF3235" w:rsidP="00DF3235">
      <w:pPr>
        <w:pStyle w:val="Heading1"/>
      </w:pPr>
      <w:r>
        <w:t>Modems</w:t>
      </w:r>
    </w:p>
    <w:p w:rsidR="00DF3235" w:rsidRDefault="00DF3235" w:rsidP="00DF3235">
      <w:r>
        <w:t xml:space="preserve">De modems zijn als bridge </w:t>
      </w:r>
      <w:proofErr w:type="spellStart"/>
      <w:r>
        <w:t>configureerd</w:t>
      </w:r>
      <w:proofErr w:type="spellEnd"/>
      <w:r>
        <w:t>.</w:t>
      </w:r>
    </w:p>
    <w:p w:rsidR="00DF3235" w:rsidRDefault="00DF3235" w:rsidP="00DF3235"/>
    <w:p w:rsidR="00DF3235" w:rsidRDefault="00DF3235" w:rsidP="00DF3235">
      <w:r>
        <w:t>Username: root</w:t>
      </w:r>
    </w:p>
    <w:p w:rsidR="00DF3235" w:rsidRDefault="00DF3235" w:rsidP="00DF3235">
      <w:r>
        <w:t>Password: root</w:t>
      </w:r>
    </w:p>
    <w:p w:rsidR="00DF3235" w:rsidRDefault="00DF3235" w:rsidP="00DF3235"/>
    <w:p w:rsidR="00DF3235" w:rsidRDefault="00DF3235" w:rsidP="00DF3235">
      <w:r>
        <w:t xml:space="preserve">Nooit op de reset knop van de modem drukken. Dit zet de modems terug naar </w:t>
      </w:r>
      <w:proofErr w:type="spellStart"/>
      <w:r>
        <w:t>factory</w:t>
      </w:r>
      <w:proofErr w:type="spellEnd"/>
      <w:r>
        <w:t xml:space="preserve"> default met als </w:t>
      </w:r>
      <w:proofErr w:type="spellStart"/>
      <w:r>
        <w:t>ip</w:t>
      </w:r>
      <w:proofErr w:type="spellEnd"/>
      <w:r>
        <w:t xml:space="preserve"> adres 192.168.0.1</w:t>
      </w:r>
    </w:p>
    <w:p w:rsidR="00DF3235" w:rsidRDefault="00DF3235" w:rsidP="00DF3235"/>
    <w:p w:rsidR="00DF3235" w:rsidRDefault="00DF3235" w:rsidP="00DF3235">
      <w:pPr>
        <w:pStyle w:val="Heading1"/>
      </w:pPr>
      <w:proofErr w:type="gramStart"/>
      <w:r>
        <w:t>PC</w:t>
      </w:r>
      <w:proofErr w:type="gramEnd"/>
    </w:p>
    <w:p w:rsidR="00DF3235" w:rsidRDefault="00DF3235" w:rsidP="00DF3235">
      <w:pPr>
        <w:rPr>
          <w:lang w:val="nl"/>
        </w:rPr>
      </w:pPr>
      <w:r>
        <w:rPr>
          <w:lang w:val="nl"/>
        </w:rPr>
        <w:t>Username: administrator</w:t>
      </w:r>
    </w:p>
    <w:p w:rsidR="00DF3235" w:rsidRPr="00DF3235" w:rsidRDefault="00DF3235" w:rsidP="00DF3235">
      <w:pPr>
        <w:rPr>
          <w:lang w:val="nl"/>
        </w:rPr>
      </w:pPr>
      <w:r>
        <w:rPr>
          <w:lang w:val="nl"/>
        </w:rPr>
        <w:t>Password: sibelco</w:t>
      </w:r>
    </w:p>
    <w:sectPr w:rsidR="00DF3235" w:rsidRPr="00DF3235" w:rsidSect="007967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759" w:rsidRDefault="00612759" w:rsidP="00223F4F">
      <w:r>
        <w:separator/>
      </w:r>
    </w:p>
  </w:endnote>
  <w:endnote w:type="continuationSeparator" w:id="0">
    <w:p w:rsidR="00612759" w:rsidRDefault="00612759" w:rsidP="00223F4F">
      <w:r>
        <w:continuationSeparator/>
      </w:r>
    </w:p>
  </w:endnote>
  <w:endnote w:type="continuationNotice" w:id="1">
    <w:p w:rsidR="00612759" w:rsidRDefault="006127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CFF" w:rsidRDefault="00CD7C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883" w:rsidRDefault="00065883" w:rsidP="00FB0083">
    <w:pPr>
      <w:pStyle w:val="Footer"/>
      <w:tabs>
        <w:tab w:val="clear" w:pos="9072"/>
        <w:tab w:val="right" w:pos="9090"/>
      </w:tabs>
    </w:pPr>
    <w:r w:rsidRPr="00A76DC4">
      <w:rPr>
        <w:noProof/>
        <w:sz w:val="16"/>
        <w:szCs w:val="16"/>
      </w:rPr>
      <w:t>H:\Private\Documenten\Automation\MHZ\Processbeschrijving MHZ.docx</w:t>
    </w:r>
    <w:r>
      <w:tab/>
    </w:r>
  </w:p>
  <w:p w:rsidR="00065883" w:rsidRDefault="00065883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D7ED8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7ED8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CFF" w:rsidRDefault="00CD7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759" w:rsidRDefault="00612759" w:rsidP="00223F4F">
      <w:r>
        <w:separator/>
      </w:r>
    </w:p>
  </w:footnote>
  <w:footnote w:type="continuationSeparator" w:id="0">
    <w:p w:rsidR="00612759" w:rsidRDefault="00612759" w:rsidP="00223F4F">
      <w:r>
        <w:continuationSeparator/>
      </w:r>
    </w:p>
  </w:footnote>
  <w:footnote w:type="continuationNotice" w:id="1">
    <w:p w:rsidR="00612759" w:rsidRDefault="006127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CFF" w:rsidRDefault="00CD7C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883" w:rsidRDefault="00065883">
    <w:pPr>
      <w:pStyle w:val="Header"/>
    </w:pPr>
    <w:r>
      <w:rPr>
        <w:noProof/>
        <w:lang w:eastAsia="nl-BE"/>
      </w:rPr>
      <w:drawing>
        <wp:inline distT="0" distB="0" distL="0" distR="0" wp14:anchorId="1E636A4F" wp14:editId="66F22E01">
          <wp:extent cx="2353851" cy="620395"/>
          <wp:effectExtent l="0" t="0" r="889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53851" cy="6203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TIME \@ "d MMMM yyyy" </w:instrText>
    </w:r>
    <w:r>
      <w:fldChar w:fldCharType="separate"/>
    </w:r>
    <w:r w:rsidR="001D7ED8">
      <w:rPr>
        <w:noProof/>
      </w:rPr>
      <w:t>28 november 2017</w:t>
    </w:r>
    <w:r>
      <w:fldChar w:fldCharType="end"/>
    </w:r>
  </w:p>
  <w:p w:rsidR="00065883" w:rsidRDefault="00065883">
    <w:pPr>
      <w:pStyle w:val="Header"/>
    </w:pPr>
    <w:r>
      <w:rPr>
        <w:noProof/>
        <w:lang w:eastAsia="nl-B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C8465A" wp14:editId="003FD8EB">
              <wp:simplePos x="0" y="0"/>
              <wp:positionH relativeFrom="column">
                <wp:posOffset>-89397</wp:posOffset>
              </wp:positionH>
              <wp:positionV relativeFrom="paragraph">
                <wp:posOffset>135172</wp:posOffset>
              </wp:positionV>
              <wp:extent cx="6368912" cy="15875"/>
              <wp:effectExtent l="0" t="0" r="13335" b="2222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68912" cy="15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196FE3F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05pt,10.65pt" to="494.4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" strokecolor="#4579b8 [3044]"/>
          </w:pict>
        </mc:Fallback>
      </mc:AlternateContent>
    </w:r>
  </w:p>
  <w:p w:rsidR="00065883" w:rsidRDefault="000658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CFF" w:rsidRDefault="00CD7C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E8E2AF5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247"/>
        </w:tabs>
        <w:ind w:left="6247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 w:themeColor="text2" w:themeShade="BF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3279"/>
        </w:tabs>
        <w:ind w:left="3279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 w15:restartNumberingAfterBreak="0">
    <w:nsid w:val="000A3A5D"/>
    <w:multiLevelType w:val="hybridMultilevel"/>
    <w:tmpl w:val="70F4A0B8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8722142"/>
    <w:multiLevelType w:val="hybridMultilevel"/>
    <w:tmpl w:val="4D08A40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3093F"/>
    <w:multiLevelType w:val="multilevel"/>
    <w:tmpl w:val="E73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67D62CF"/>
    <w:multiLevelType w:val="hybridMultilevel"/>
    <w:tmpl w:val="CBCCC5FA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D4D0F10"/>
    <w:multiLevelType w:val="hybridMultilevel"/>
    <w:tmpl w:val="F4225B3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7"/>
  </w:num>
  <w:num w:numId="3">
    <w:abstractNumId w:val="2"/>
  </w:num>
  <w:num w:numId="4">
    <w:abstractNumId w:val="10"/>
  </w:num>
  <w:num w:numId="5">
    <w:abstractNumId w:val="18"/>
  </w:num>
  <w:num w:numId="6">
    <w:abstractNumId w:val="12"/>
  </w:num>
  <w:num w:numId="7">
    <w:abstractNumId w:val="15"/>
  </w:num>
  <w:num w:numId="8">
    <w:abstractNumId w:val="3"/>
  </w:num>
  <w:num w:numId="9">
    <w:abstractNumId w:val="4"/>
  </w:num>
  <w:num w:numId="10">
    <w:abstractNumId w:val="9"/>
  </w:num>
  <w:num w:numId="11">
    <w:abstractNumId w:val="11"/>
  </w:num>
  <w:num w:numId="12">
    <w:abstractNumId w:val="13"/>
  </w:num>
  <w:num w:numId="13">
    <w:abstractNumId w:val="16"/>
  </w:num>
  <w:num w:numId="14">
    <w:abstractNumId w:val="20"/>
  </w:num>
  <w:num w:numId="15">
    <w:abstractNumId w:val="7"/>
  </w:num>
  <w:num w:numId="16">
    <w:abstractNumId w:val="19"/>
  </w:num>
  <w:num w:numId="17">
    <w:abstractNumId w:val="1"/>
  </w:num>
  <w:num w:numId="18">
    <w:abstractNumId w:val="14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  <w:num w:numId="21">
    <w:abstractNumId w:val="5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235"/>
    <w:rsid w:val="00005DCE"/>
    <w:rsid w:val="00013023"/>
    <w:rsid w:val="000131F0"/>
    <w:rsid w:val="00020F51"/>
    <w:rsid w:val="000213B8"/>
    <w:rsid w:val="000237B4"/>
    <w:rsid w:val="000248D7"/>
    <w:rsid w:val="00027C4A"/>
    <w:rsid w:val="00032133"/>
    <w:rsid w:val="000349E1"/>
    <w:rsid w:val="00036C87"/>
    <w:rsid w:val="00037498"/>
    <w:rsid w:val="0003782C"/>
    <w:rsid w:val="00044D1D"/>
    <w:rsid w:val="00045A0A"/>
    <w:rsid w:val="00052BEB"/>
    <w:rsid w:val="00053417"/>
    <w:rsid w:val="00054AF9"/>
    <w:rsid w:val="000603FC"/>
    <w:rsid w:val="0006091D"/>
    <w:rsid w:val="00063FCA"/>
    <w:rsid w:val="00065767"/>
    <w:rsid w:val="00065883"/>
    <w:rsid w:val="0006631A"/>
    <w:rsid w:val="000741A1"/>
    <w:rsid w:val="00076862"/>
    <w:rsid w:val="000771EE"/>
    <w:rsid w:val="00081D53"/>
    <w:rsid w:val="000838DA"/>
    <w:rsid w:val="00092B25"/>
    <w:rsid w:val="00094DC5"/>
    <w:rsid w:val="00096D60"/>
    <w:rsid w:val="000B1BCA"/>
    <w:rsid w:val="000B22FD"/>
    <w:rsid w:val="000B42C0"/>
    <w:rsid w:val="000C1A56"/>
    <w:rsid w:val="000C4A9C"/>
    <w:rsid w:val="000C4DE1"/>
    <w:rsid w:val="000D48A5"/>
    <w:rsid w:val="000D535F"/>
    <w:rsid w:val="000E12AC"/>
    <w:rsid w:val="000E5004"/>
    <w:rsid w:val="000F02E2"/>
    <w:rsid w:val="000F09B8"/>
    <w:rsid w:val="000F7486"/>
    <w:rsid w:val="00101600"/>
    <w:rsid w:val="00101603"/>
    <w:rsid w:val="001020F9"/>
    <w:rsid w:val="00103BD5"/>
    <w:rsid w:val="00104B7E"/>
    <w:rsid w:val="00104C74"/>
    <w:rsid w:val="00106BDB"/>
    <w:rsid w:val="001077AE"/>
    <w:rsid w:val="00112420"/>
    <w:rsid w:val="0011429A"/>
    <w:rsid w:val="00115F0A"/>
    <w:rsid w:val="00120A56"/>
    <w:rsid w:val="00120F15"/>
    <w:rsid w:val="00126C51"/>
    <w:rsid w:val="0012776A"/>
    <w:rsid w:val="001328D7"/>
    <w:rsid w:val="00133584"/>
    <w:rsid w:val="00136796"/>
    <w:rsid w:val="001425B5"/>
    <w:rsid w:val="001550E4"/>
    <w:rsid w:val="00160AD8"/>
    <w:rsid w:val="00161B71"/>
    <w:rsid w:val="00161B80"/>
    <w:rsid w:val="0017068E"/>
    <w:rsid w:val="00170C30"/>
    <w:rsid w:val="0017141B"/>
    <w:rsid w:val="00171611"/>
    <w:rsid w:val="00176174"/>
    <w:rsid w:val="00176A31"/>
    <w:rsid w:val="001774C2"/>
    <w:rsid w:val="00177B30"/>
    <w:rsid w:val="0018077E"/>
    <w:rsid w:val="00181CD7"/>
    <w:rsid w:val="00182907"/>
    <w:rsid w:val="00182E7B"/>
    <w:rsid w:val="0018413D"/>
    <w:rsid w:val="00184CC7"/>
    <w:rsid w:val="00190253"/>
    <w:rsid w:val="00190E44"/>
    <w:rsid w:val="00194799"/>
    <w:rsid w:val="0019509A"/>
    <w:rsid w:val="00195A98"/>
    <w:rsid w:val="001976B8"/>
    <w:rsid w:val="001A5AF3"/>
    <w:rsid w:val="001B355F"/>
    <w:rsid w:val="001B480D"/>
    <w:rsid w:val="001B494A"/>
    <w:rsid w:val="001B683B"/>
    <w:rsid w:val="001C5FB9"/>
    <w:rsid w:val="001D7755"/>
    <w:rsid w:val="001D7ED8"/>
    <w:rsid w:val="001E0F36"/>
    <w:rsid w:val="001E43EC"/>
    <w:rsid w:val="001E7015"/>
    <w:rsid w:val="001E76BC"/>
    <w:rsid w:val="001F115B"/>
    <w:rsid w:val="001F2EAB"/>
    <w:rsid w:val="001F332C"/>
    <w:rsid w:val="001F6005"/>
    <w:rsid w:val="00204BF2"/>
    <w:rsid w:val="00205BF6"/>
    <w:rsid w:val="00215BAB"/>
    <w:rsid w:val="00217369"/>
    <w:rsid w:val="002178A8"/>
    <w:rsid w:val="00221A0D"/>
    <w:rsid w:val="00223C79"/>
    <w:rsid w:val="00223F4F"/>
    <w:rsid w:val="0022647B"/>
    <w:rsid w:val="00227CD8"/>
    <w:rsid w:val="00234564"/>
    <w:rsid w:val="00236C4D"/>
    <w:rsid w:val="00241A01"/>
    <w:rsid w:val="002444C1"/>
    <w:rsid w:val="002523B5"/>
    <w:rsid w:val="0025278A"/>
    <w:rsid w:val="00254FED"/>
    <w:rsid w:val="00255C94"/>
    <w:rsid w:val="00257024"/>
    <w:rsid w:val="0026280D"/>
    <w:rsid w:val="00264CCB"/>
    <w:rsid w:val="00265E68"/>
    <w:rsid w:val="00274077"/>
    <w:rsid w:val="002768EF"/>
    <w:rsid w:val="002832F3"/>
    <w:rsid w:val="00285375"/>
    <w:rsid w:val="002866F5"/>
    <w:rsid w:val="00296511"/>
    <w:rsid w:val="002A444D"/>
    <w:rsid w:val="002A5E5E"/>
    <w:rsid w:val="002A70DA"/>
    <w:rsid w:val="002A790B"/>
    <w:rsid w:val="002B1937"/>
    <w:rsid w:val="002B409B"/>
    <w:rsid w:val="002B5856"/>
    <w:rsid w:val="002B597B"/>
    <w:rsid w:val="002B600B"/>
    <w:rsid w:val="002C4690"/>
    <w:rsid w:val="002C5F7D"/>
    <w:rsid w:val="002C6541"/>
    <w:rsid w:val="002D2E24"/>
    <w:rsid w:val="002D4062"/>
    <w:rsid w:val="002E2101"/>
    <w:rsid w:val="002E4678"/>
    <w:rsid w:val="002F06FD"/>
    <w:rsid w:val="002F44C0"/>
    <w:rsid w:val="0030257C"/>
    <w:rsid w:val="0030350D"/>
    <w:rsid w:val="0030625B"/>
    <w:rsid w:val="0030703C"/>
    <w:rsid w:val="0031090B"/>
    <w:rsid w:val="00311FDA"/>
    <w:rsid w:val="00321F5C"/>
    <w:rsid w:val="00324013"/>
    <w:rsid w:val="003270F1"/>
    <w:rsid w:val="00336C7F"/>
    <w:rsid w:val="00343A13"/>
    <w:rsid w:val="00345455"/>
    <w:rsid w:val="00346775"/>
    <w:rsid w:val="0034749F"/>
    <w:rsid w:val="00347A98"/>
    <w:rsid w:val="003525E5"/>
    <w:rsid w:val="0035263B"/>
    <w:rsid w:val="0035563B"/>
    <w:rsid w:val="00360C9F"/>
    <w:rsid w:val="00364365"/>
    <w:rsid w:val="00364830"/>
    <w:rsid w:val="003664FE"/>
    <w:rsid w:val="00366EA8"/>
    <w:rsid w:val="00367C8E"/>
    <w:rsid w:val="003704CE"/>
    <w:rsid w:val="00373044"/>
    <w:rsid w:val="0038059B"/>
    <w:rsid w:val="00390B98"/>
    <w:rsid w:val="00396144"/>
    <w:rsid w:val="0039760E"/>
    <w:rsid w:val="00397D8A"/>
    <w:rsid w:val="003A02CD"/>
    <w:rsid w:val="003A605F"/>
    <w:rsid w:val="003B0DD0"/>
    <w:rsid w:val="003B1742"/>
    <w:rsid w:val="003B466F"/>
    <w:rsid w:val="003B77D3"/>
    <w:rsid w:val="003B7E54"/>
    <w:rsid w:val="003C1A06"/>
    <w:rsid w:val="003C3614"/>
    <w:rsid w:val="003D5DC5"/>
    <w:rsid w:val="003D638D"/>
    <w:rsid w:val="003D6DED"/>
    <w:rsid w:val="003E4A03"/>
    <w:rsid w:val="004003CC"/>
    <w:rsid w:val="004052BB"/>
    <w:rsid w:val="00406668"/>
    <w:rsid w:val="004116D2"/>
    <w:rsid w:val="00414E76"/>
    <w:rsid w:val="00417F88"/>
    <w:rsid w:val="00421279"/>
    <w:rsid w:val="00421965"/>
    <w:rsid w:val="004220BB"/>
    <w:rsid w:val="00427136"/>
    <w:rsid w:val="00430A77"/>
    <w:rsid w:val="00431521"/>
    <w:rsid w:val="00432EF6"/>
    <w:rsid w:val="00435C0F"/>
    <w:rsid w:val="00441D36"/>
    <w:rsid w:val="00453868"/>
    <w:rsid w:val="004572DE"/>
    <w:rsid w:val="00457ED3"/>
    <w:rsid w:val="00463971"/>
    <w:rsid w:val="004658EC"/>
    <w:rsid w:val="00471420"/>
    <w:rsid w:val="00472E64"/>
    <w:rsid w:val="004843A9"/>
    <w:rsid w:val="004943EC"/>
    <w:rsid w:val="00494A3E"/>
    <w:rsid w:val="004A57DB"/>
    <w:rsid w:val="004A624B"/>
    <w:rsid w:val="004B360A"/>
    <w:rsid w:val="004B5B68"/>
    <w:rsid w:val="004B7C8C"/>
    <w:rsid w:val="004C1015"/>
    <w:rsid w:val="004C2280"/>
    <w:rsid w:val="004C78D7"/>
    <w:rsid w:val="004D0C47"/>
    <w:rsid w:val="004D5879"/>
    <w:rsid w:val="004D61D0"/>
    <w:rsid w:val="004E03B4"/>
    <w:rsid w:val="004F1774"/>
    <w:rsid w:val="004F2A31"/>
    <w:rsid w:val="0050340C"/>
    <w:rsid w:val="0050364E"/>
    <w:rsid w:val="005056E5"/>
    <w:rsid w:val="005144DB"/>
    <w:rsid w:val="00515195"/>
    <w:rsid w:val="0051542E"/>
    <w:rsid w:val="005155E9"/>
    <w:rsid w:val="00516A9D"/>
    <w:rsid w:val="0052639C"/>
    <w:rsid w:val="00534D3E"/>
    <w:rsid w:val="00536800"/>
    <w:rsid w:val="005374B8"/>
    <w:rsid w:val="00541AD1"/>
    <w:rsid w:val="0054314B"/>
    <w:rsid w:val="00545250"/>
    <w:rsid w:val="005452E1"/>
    <w:rsid w:val="00547D0C"/>
    <w:rsid w:val="00556A8E"/>
    <w:rsid w:val="00557FB5"/>
    <w:rsid w:val="00560051"/>
    <w:rsid w:val="00567B10"/>
    <w:rsid w:val="00574D6B"/>
    <w:rsid w:val="00575C38"/>
    <w:rsid w:val="005804F2"/>
    <w:rsid w:val="00582924"/>
    <w:rsid w:val="00585432"/>
    <w:rsid w:val="005901B2"/>
    <w:rsid w:val="00596D55"/>
    <w:rsid w:val="005A0A5C"/>
    <w:rsid w:val="005A59CE"/>
    <w:rsid w:val="005A5C62"/>
    <w:rsid w:val="005A5FF6"/>
    <w:rsid w:val="005A7924"/>
    <w:rsid w:val="005A7CE7"/>
    <w:rsid w:val="005B3E8D"/>
    <w:rsid w:val="005B7EE3"/>
    <w:rsid w:val="005C2221"/>
    <w:rsid w:val="005C260A"/>
    <w:rsid w:val="005C60C4"/>
    <w:rsid w:val="005C7ACC"/>
    <w:rsid w:val="005D58AF"/>
    <w:rsid w:val="005E33CC"/>
    <w:rsid w:val="005F0B8F"/>
    <w:rsid w:val="00600194"/>
    <w:rsid w:val="00600428"/>
    <w:rsid w:val="00603B1F"/>
    <w:rsid w:val="00612759"/>
    <w:rsid w:val="006146C9"/>
    <w:rsid w:val="0061515A"/>
    <w:rsid w:val="006178EB"/>
    <w:rsid w:val="0062024C"/>
    <w:rsid w:val="00620B61"/>
    <w:rsid w:val="0062253A"/>
    <w:rsid w:val="00630CCD"/>
    <w:rsid w:val="0063503C"/>
    <w:rsid w:val="00636D29"/>
    <w:rsid w:val="00640D3D"/>
    <w:rsid w:val="00646DC5"/>
    <w:rsid w:val="006525B8"/>
    <w:rsid w:val="006526D2"/>
    <w:rsid w:val="00654FB0"/>
    <w:rsid w:val="00660F94"/>
    <w:rsid w:val="006631E4"/>
    <w:rsid w:val="0066493C"/>
    <w:rsid w:val="00667F0E"/>
    <w:rsid w:val="0067062D"/>
    <w:rsid w:val="00671FDA"/>
    <w:rsid w:val="006760A8"/>
    <w:rsid w:val="0067625D"/>
    <w:rsid w:val="006776B6"/>
    <w:rsid w:val="00681D50"/>
    <w:rsid w:val="00681DDE"/>
    <w:rsid w:val="00683177"/>
    <w:rsid w:val="0069133D"/>
    <w:rsid w:val="00697F2C"/>
    <w:rsid w:val="006A09BA"/>
    <w:rsid w:val="006A3673"/>
    <w:rsid w:val="006A56FB"/>
    <w:rsid w:val="006B020F"/>
    <w:rsid w:val="006C03E3"/>
    <w:rsid w:val="006C1369"/>
    <w:rsid w:val="006C2CF4"/>
    <w:rsid w:val="006C7F07"/>
    <w:rsid w:val="006D0523"/>
    <w:rsid w:val="006D2FF1"/>
    <w:rsid w:val="006D4EF2"/>
    <w:rsid w:val="006D6227"/>
    <w:rsid w:val="006D7000"/>
    <w:rsid w:val="006E02BB"/>
    <w:rsid w:val="006F0B49"/>
    <w:rsid w:val="006F2082"/>
    <w:rsid w:val="006F2C97"/>
    <w:rsid w:val="0070014B"/>
    <w:rsid w:val="007021A4"/>
    <w:rsid w:val="00702343"/>
    <w:rsid w:val="0070243E"/>
    <w:rsid w:val="00704D88"/>
    <w:rsid w:val="0071042E"/>
    <w:rsid w:val="0071143B"/>
    <w:rsid w:val="00712E45"/>
    <w:rsid w:val="007138F7"/>
    <w:rsid w:val="00713E6E"/>
    <w:rsid w:val="007140C9"/>
    <w:rsid w:val="007146F7"/>
    <w:rsid w:val="00714C45"/>
    <w:rsid w:val="00720997"/>
    <w:rsid w:val="00733A0A"/>
    <w:rsid w:val="00736D54"/>
    <w:rsid w:val="00750B78"/>
    <w:rsid w:val="007519BD"/>
    <w:rsid w:val="00752625"/>
    <w:rsid w:val="00762A1C"/>
    <w:rsid w:val="00766FE0"/>
    <w:rsid w:val="00773359"/>
    <w:rsid w:val="00773494"/>
    <w:rsid w:val="007757E7"/>
    <w:rsid w:val="007777A8"/>
    <w:rsid w:val="00781F90"/>
    <w:rsid w:val="00783BCA"/>
    <w:rsid w:val="0079676C"/>
    <w:rsid w:val="007967CB"/>
    <w:rsid w:val="007A15C1"/>
    <w:rsid w:val="007A4006"/>
    <w:rsid w:val="007A5D74"/>
    <w:rsid w:val="007B27B0"/>
    <w:rsid w:val="007B2986"/>
    <w:rsid w:val="007B3BAE"/>
    <w:rsid w:val="007B493B"/>
    <w:rsid w:val="007B4B10"/>
    <w:rsid w:val="007B6673"/>
    <w:rsid w:val="007C0D66"/>
    <w:rsid w:val="007C4F82"/>
    <w:rsid w:val="007C6167"/>
    <w:rsid w:val="007C6EDE"/>
    <w:rsid w:val="007D20A6"/>
    <w:rsid w:val="007D2C69"/>
    <w:rsid w:val="007D4192"/>
    <w:rsid w:val="007D51D3"/>
    <w:rsid w:val="007D5280"/>
    <w:rsid w:val="007E1A3E"/>
    <w:rsid w:val="007E1E15"/>
    <w:rsid w:val="007E31FD"/>
    <w:rsid w:val="007F1EB5"/>
    <w:rsid w:val="007F4191"/>
    <w:rsid w:val="007F6B4D"/>
    <w:rsid w:val="008034B6"/>
    <w:rsid w:val="00804D0B"/>
    <w:rsid w:val="00807580"/>
    <w:rsid w:val="00807786"/>
    <w:rsid w:val="0081430C"/>
    <w:rsid w:val="008154F1"/>
    <w:rsid w:val="008156DC"/>
    <w:rsid w:val="0082034B"/>
    <w:rsid w:val="00824248"/>
    <w:rsid w:val="008270DD"/>
    <w:rsid w:val="008277F9"/>
    <w:rsid w:val="00832653"/>
    <w:rsid w:val="008350E2"/>
    <w:rsid w:val="00840662"/>
    <w:rsid w:val="00843C96"/>
    <w:rsid w:val="008479E8"/>
    <w:rsid w:val="00850C99"/>
    <w:rsid w:val="00851C7B"/>
    <w:rsid w:val="00854597"/>
    <w:rsid w:val="00855A6E"/>
    <w:rsid w:val="00856DAD"/>
    <w:rsid w:val="00863B65"/>
    <w:rsid w:val="0086438D"/>
    <w:rsid w:val="00877562"/>
    <w:rsid w:val="00881C2A"/>
    <w:rsid w:val="00883FA1"/>
    <w:rsid w:val="00887BD9"/>
    <w:rsid w:val="008923F0"/>
    <w:rsid w:val="008A1497"/>
    <w:rsid w:val="008A2825"/>
    <w:rsid w:val="008A2907"/>
    <w:rsid w:val="008B279C"/>
    <w:rsid w:val="008B4E3B"/>
    <w:rsid w:val="008B5E4F"/>
    <w:rsid w:val="008C116B"/>
    <w:rsid w:val="008C1DA4"/>
    <w:rsid w:val="008C3603"/>
    <w:rsid w:val="008C4FC6"/>
    <w:rsid w:val="008C6701"/>
    <w:rsid w:val="008C7F6F"/>
    <w:rsid w:val="008D0588"/>
    <w:rsid w:val="008D1751"/>
    <w:rsid w:val="008D3A6F"/>
    <w:rsid w:val="008D4B6C"/>
    <w:rsid w:val="008D5C55"/>
    <w:rsid w:val="008E54AA"/>
    <w:rsid w:val="008E6DDA"/>
    <w:rsid w:val="008F0421"/>
    <w:rsid w:val="008F2EDF"/>
    <w:rsid w:val="008F4492"/>
    <w:rsid w:val="008F5B7E"/>
    <w:rsid w:val="008F7639"/>
    <w:rsid w:val="009007D9"/>
    <w:rsid w:val="0090233C"/>
    <w:rsid w:val="00913442"/>
    <w:rsid w:val="00920011"/>
    <w:rsid w:val="0092068C"/>
    <w:rsid w:val="00923FDD"/>
    <w:rsid w:val="0093121A"/>
    <w:rsid w:val="009326C6"/>
    <w:rsid w:val="00933C29"/>
    <w:rsid w:val="009366A7"/>
    <w:rsid w:val="00941310"/>
    <w:rsid w:val="009422D7"/>
    <w:rsid w:val="009449F5"/>
    <w:rsid w:val="00945DB2"/>
    <w:rsid w:val="00945EA5"/>
    <w:rsid w:val="00946DF0"/>
    <w:rsid w:val="00957141"/>
    <w:rsid w:val="00957D88"/>
    <w:rsid w:val="0096399E"/>
    <w:rsid w:val="00964E1F"/>
    <w:rsid w:val="009657F3"/>
    <w:rsid w:val="00970A39"/>
    <w:rsid w:val="0097103F"/>
    <w:rsid w:val="009723D3"/>
    <w:rsid w:val="0097465A"/>
    <w:rsid w:val="00975C89"/>
    <w:rsid w:val="009822E6"/>
    <w:rsid w:val="00987DC0"/>
    <w:rsid w:val="009906EA"/>
    <w:rsid w:val="00991023"/>
    <w:rsid w:val="00997289"/>
    <w:rsid w:val="009A1C0D"/>
    <w:rsid w:val="009A368B"/>
    <w:rsid w:val="009A3DA0"/>
    <w:rsid w:val="009A4FDD"/>
    <w:rsid w:val="009A6E92"/>
    <w:rsid w:val="009B1AF5"/>
    <w:rsid w:val="009B2170"/>
    <w:rsid w:val="009B29F6"/>
    <w:rsid w:val="009B3A80"/>
    <w:rsid w:val="009B6E29"/>
    <w:rsid w:val="009C10F5"/>
    <w:rsid w:val="009C137B"/>
    <w:rsid w:val="009C19B7"/>
    <w:rsid w:val="009C1EC6"/>
    <w:rsid w:val="009C3710"/>
    <w:rsid w:val="009C5CEB"/>
    <w:rsid w:val="009D0BD6"/>
    <w:rsid w:val="009D13FF"/>
    <w:rsid w:val="009D2644"/>
    <w:rsid w:val="009D698B"/>
    <w:rsid w:val="009E115C"/>
    <w:rsid w:val="009E3436"/>
    <w:rsid w:val="009E3E56"/>
    <w:rsid w:val="009F41BC"/>
    <w:rsid w:val="009F428E"/>
    <w:rsid w:val="009F5726"/>
    <w:rsid w:val="00A014DF"/>
    <w:rsid w:val="00A0511E"/>
    <w:rsid w:val="00A073FD"/>
    <w:rsid w:val="00A13C20"/>
    <w:rsid w:val="00A149D3"/>
    <w:rsid w:val="00A14E66"/>
    <w:rsid w:val="00A22AB9"/>
    <w:rsid w:val="00A249D7"/>
    <w:rsid w:val="00A24DC1"/>
    <w:rsid w:val="00A25C75"/>
    <w:rsid w:val="00A26637"/>
    <w:rsid w:val="00A27E63"/>
    <w:rsid w:val="00A305D9"/>
    <w:rsid w:val="00A30753"/>
    <w:rsid w:val="00A34740"/>
    <w:rsid w:val="00A36793"/>
    <w:rsid w:val="00A43BB9"/>
    <w:rsid w:val="00A44A2A"/>
    <w:rsid w:val="00A44F88"/>
    <w:rsid w:val="00A453F0"/>
    <w:rsid w:val="00A46A4D"/>
    <w:rsid w:val="00A5145D"/>
    <w:rsid w:val="00A515E9"/>
    <w:rsid w:val="00A51C27"/>
    <w:rsid w:val="00A53A1C"/>
    <w:rsid w:val="00A60BA6"/>
    <w:rsid w:val="00A645EC"/>
    <w:rsid w:val="00A66E60"/>
    <w:rsid w:val="00A70CD7"/>
    <w:rsid w:val="00A71EB3"/>
    <w:rsid w:val="00A72E1E"/>
    <w:rsid w:val="00A731A1"/>
    <w:rsid w:val="00A76DC4"/>
    <w:rsid w:val="00A868B1"/>
    <w:rsid w:val="00A87E73"/>
    <w:rsid w:val="00A94AC2"/>
    <w:rsid w:val="00A958F0"/>
    <w:rsid w:val="00AA5073"/>
    <w:rsid w:val="00AA5AF6"/>
    <w:rsid w:val="00AA6BAA"/>
    <w:rsid w:val="00AA7196"/>
    <w:rsid w:val="00AB2DC9"/>
    <w:rsid w:val="00AB67A6"/>
    <w:rsid w:val="00AC0A3A"/>
    <w:rsid w:val="00AC3F12"/>
    <w:rsid w:val="00AD3258"/>
    <w:rsid w:val="00AD4DD4"/>
    <w:rsid w:val="00AD562A"/>
    <w:rsid w:val="00AE0C60"/>
    <w:rsid w:val="00AE1816"/>
    <w:rsid w:val="00AE3B35"/>
    <w:rsid w:val="00AE3BA1"/>
    <w:rsid w:val="00AE452A"/>
    <w:rsid w:val="00AE5B3E"/>
    <w:rsid w:val="00AE7A95"/>
    <w:rsid w:val="00AF1B8F"/>
    <w:rsid w:val="00AF3A94"/>
    <w:rsid w:val="00AF7B6A"/>
    <w:rsid w:val="00B00B79"/>
    <w:rsid w:val="00B030AE"/>
    <w:rsid w:val="00B1167F"/>
    <w:rsid w:val="00B121EE"/>
    <w:rsid w:val="00B12A2B"/>
    <w:rsid w:val="00B149FB"/>
    <w:rsid w:val="00B1580E"/>
    <w:rsid w:val="00B22F5D"/>
    <w:rsid w:val="00B246F4"/>
    <w:rsid w:val="00B251FE"/>
    <w:rsid w:val="00B27501"/>
    <w:rsid w:val="00B30003"/>
    <w:rsid w:val="00B301BC"/>
    <w:rsid w:val="00B3210E"/>
    <w:rsid w:val="00B32D65"/>
    <w:rsid w:val="00B34E42"/>
    <w:rsid w:val="00B3770D"/>
    <w:rsid w:val="00B37835"/>
    <w:rsid w:val="00B37C81"/>
    <w:rsid w:val="00B41138"/>
    <w:rsid w:val="00B46437"/>
    <w:rsid w:val="00B50F49"/>
    <w:rsid w:val="00B510C1"/>
    <w:rsid w:val="00B51932"/>
    <w:rsid w:val="00B60C8D"/>
    <w:rsid w:val="00B61BE8"/>
    <w:rsid w:val="00B6328E"/>
    <w:rsid w:val="00B6417E"/>
    <w:rsid w:val="00B7017E"/>
    <w:rsid w:val="00B71231"/>
    <w:rsid w:val="00B713E1"/>
    <w:rsid w:val="00B80F4D"/>
    <w:rsid w:val="00B821F9"/>
    <w:rsid w:val="00B83A1D"/>
    <w:rsid w:val="00B83B8E"/>
    <w:rsid w:val="00B83C83"/>
    <w:rsid w:val="00B91E71"/>
    <w:rsid w:val="00B9704B"/>
    <w:rsid w:val="00BA48A8"/>
    <w:rsid w:val="00BA512E"/>
    <w:rsid w:val="00BB14FF"/>
    <w:rsid w:val="00BB1778"/>
    <w:rsid w:val="00BB7E35"/>
    <w:rsid w:val="00BC0727"/>
    <w:rsid w:val="00BC0F05"/>
    <w:rsid w:val="00BC557A"/>
    <w:rsid w:val="00BC565F"/>
    <w:rsid w:val="00BC58D3"/>
    <w:rsid w:val="00BD09A9"/>
    <w:rsid w:val="00BD138B"/>
    <w:rsid w:val="00BD1E6B"/>
    <w:rsid w:val="00BD6445"/>
    <w:rsid w:val="00BD7B91"/>
    <w:rsid w:val="00BE53C2"/>
    <w:rsid w:val="00BF008F"/>
    <w:rsid w:val="00BF17AD"/>
    <w:rsid w:val="00BF2409"/>
    <w:rsid w:val="00BF4256"/>
    <w:rsid w:val="00BF47A4"/>
    <w:rsid w:val="00C00C88"/>
    <w:rsid w:val="00C00EFA"/>
    <w:rsid w:val="00C06A48"/>
    <w:rsid w:val="00C06CD2"/>
    <w:rsid w:val="00C10247"/>
    <w:rsid w:val="00C1352C"/>
    <w:rsid w:val="00C149B7"/>
    <w:rsid w:val="00C212FD"/>
    <w:rsid w:val="00C256C4"/>
    <w:rsid w:val="00C2705F"/>
    <w:rsid w:val="00C3161E"/>
    <w:rsid w:val="00C35A9A"/>
    <w:rsid w:val="00C427AC"/>
    <w:rsid w:val="00C42885"/>
    <w:rsid w:val="00C44199"/>
    <w:rsid w:val="00C455A1"/>
    <w:rsid w:val="00C4593A"/>
    <w:rsid w:val="00C5523E"/>
    <w:rsid w:val="00C62A2A"/>
    <w:rsid w:val="00C66381"/>
    <w:rsid w:val="00C671CE"/>
    <w:rsid w:val="00C728EA"/>
    <w:rsid w:val="00C74F6D"/>
    <w:rsid w:val="00C764FE"/>
    <w:rsid w:val="00C76F1B"/>
    <w:rsid w:val="00C855F8"/>
    <w:rsid w:val="00C85C07"/>
    <w:rsid w:val="00C863D3"/>
    <w:rsid w:val="00C870CA"/>
    <w:rsid w:val="00C8763C"/>
    <w:rsid w:val="00C91DF2"/>
    <w:rsid w:val="00C9435D"/>
    <w:rsid w:val="00C95E49"/>
    <w:rsid w:val="00C97B90"/>
    <w:rsid w:val="00CA016C"/>
    <w:rsid w:val="00CA118E"/>
    <w:rsid w:val="00CA65AB"/>
    <w:rsid w:val="00CA7CB2"/>
    <w:rsid w:val="00CB3EED"/>
    <w:rsid w:val="00CB47A1"/>
    <w:rsid w:val="00CC1EA3"/>
    <w:rsid w:val="00CC25DB"/>
    <w:rsid w:val="00CC7FE0"/>
    <w:rsid w:val="00CD2A6B"/>
    <w:rsid w:val="00CD7CFF"/>
    <w:rsid w:val="00CE208F"/>
    <w:rsid w:val="00CE7BC3"/>
    <w:rsid w:val="00CF1217"/>
    <w:rsid w:val="00CF1BBF"/>
    <w:rsid w:val="00CF3DEE"/>
    <w:rsid w:val="00CF4CDB"/>
    <w:rsid w:val="00D010CC"/>
    <w:rsid w:val="00D02658"/>
    <w:rsid w:val="00D063D8"/>
    <w:rsid w:val="00D0700A"/>
    <w:rsid w:val="00D105D9"/>
    <w:rsid w:val="00D1165D"/>
    <w:rsid w:val="00D12658"/>
    <w:rsid w:val="00D20E4A"/>
    <w:rsid w:val="00D225BC"/>
    <w:rsid w:val="00D362AF"/>
    <w:rsid w:val="00D36F75"/>
    <w:rsid w:val="00D411F6"/>
    <w:rsid w:val="00D4599A"/>
    <w:rsid w:val="00D514DF"/>
    <w:rsid w:val="00D51BE6"/>
    <w:rsid w:val="00D525DC"/>
    <w:rsid w:val="00D565FA"/>
    <w:rsid w:val="00D62DE3"/>
    <w:rsid w:val="00D65629"/>
    <w:rsid w:val="00D66985"/>
    <w:rsid w:val="00D67BE8"/>
    <w:rsid w:val="00D71DDC"/>
    <w:rsid w:val="00D759B6"/>
    <w:rsid w:val="00D76824"/>
    <w:rsid w:val="00D77FB5"/>
    <w:rsid w:val="00D91D88"/>
    <w:rsid w:val="00D92D58"/>
    <w:rsid w:val="00D936D5"/>
    <w:rsid w:val="00DA0936"/>
    <w:rsid w:val="00DA154A"/>
    <w:rsid w:val="00DA3F9B"/>
    <w:rsid w:val="00DA7FD7"/>
    <w:rsid w:val="00DB2537"/>
    <w:rsid w:val="00DB6C37"/>
    <w:rsid w:val="00DB7163"/>
    <w:rsid w:val="00DC1C77"/>
    <w:rsid w:val="00DC20CD"/>
    <w:rsid w:val="00DC6822"/>
    <w:rsid w:val="00DD18E5"/>
    <w:rsid w:val="00DD2295"/>
    <w:rsid w:val="00DD3BE9"/>
    <w:rsid w:val="00DD55F8"/>
    <w:rsid w:val="00DE271F"/>
    <w:rsid w:val="00DE374A"/>
    <w:rsid w:val="00DE528A"/>
    <w:rsid w:val="00DE68A7"/>
    <w:rsid w:val="00DF3235"/>
    <w:rsid w:val="00DF3488"/>
    <w:rsid w:val="00DF4CD8"/>
    <w:rsid w:val="00DF4D76"/>
    <w:rsid w:val="00DF5B69"/>
    <w:rsid w:val="00DF6E87"/>
    <w:rsid w:val="00E011B1"/>
    <w:rsid w:val="00E04321"/>
    <w:rsid w:val="00E0565E"/>
    <w:rsid w:val="00E06B4A"/>
    <w:rsid w:val="00E1150F"/>
    <w:rsid w:val="00E1210A"/>
    <w:rsid w:val="00E12964"/>
    <w:rsid w:val="00E15F24"/>
    <w:rsid w:val="00E20666"/>
    <w:rsid w:val="00E20AF0"/>
    <w:rsid w:val="00E227C0"/>
    <w:rsid w:val="00E26319"/>
    <w:rsid w:val="00E275A6"/>
    <w:rsid w:val="00E31B9A"/>
    <w:rsid w:val="00E44451"/>
    <w:rsid w:val="00E47C08"/>
    <w:rsid w:val="00E53D18"/>
    <w:rsid w:val="00E57714"/>
    <w:rsid w:val="00E618A8"/>
    <w:rsid w:val="00E64B28"/>
    <w:rsid w:val="00E773B4"/>
    <w:rsid w:val="00E818D8"/>
    <w:rsid w:val="00E81CDD"/>
    <w:rsid w:val="00E844FC"/>
    <w:rsid w:val="00E85EDE"/>
    <w:rsid w:val="00E8688E"/>
    <w:rsid w:val="00E90608"/>
    <w:rsid w:val="00E9454A"/>
    <w:rsid w:val="00E95096"/>
    <w:rsid w:val="00E96A8B"/>
    <w:rsid w:val="00EA0756"/>
    <w:rsid w:val="00EA1F85"/>
    <w:rsid w:val="00EB00BD"/>
    <w:rsid w:val="00EB327A"/>
    <w:rsid w:val="00EB38AB"/>
    <w:rsid w:val="00EC1D1A"/>
    <w:rsid w:val="00EC2AF3"/>
    <w:rsid w:val="00EC58D8"/>
    <w:rsid w:val="00EC5A3E"/>
    <w:rsid w:val="00EC64B2"/>
    <w:rsid w:val="00ED2C1F"/>
    <w:rsid w:val="00ED47AA"/>
    <w:rsid w:val="00EE02CE"/>
    <w:rsid w:val="00EE0E62"/>
    <w:rsid w:val="00EE2E87"/>
    <w:rsid w:val="00EE4A50"/>
    <w:rsid w:val="00EF133A"/>
    <w:rsid w:val="00EF5031"/>
    <w:rsid w:val="00EF53B0"/>
    <w:rsid w:val="00EF7CBE"/>
    <w:rsid w:val="00F058C3"/>
    <w:rsid w:val="00F121BA"/>
    <w:rsid w:val="00F1640B"/>
    <w:rsid w:val="00F16661"/>
    <w:rsid w:val="00F2227F"/>
    <w:rsid w:val="00F264D5"/>
    <w:rsid w:val="00F26F48"/>
    <w:rsid w:val="00F32B00"/>
    <w:rsid w:val="00F33D86"/>
    <w:rsid w:val="00F3418E"/>
    <w:rsid w:val="00F34298"/>
    <w:rsid w:val="00F42932"/>
    <w:rsid w:val="00F4614A"/>
    <w:rsid w:val="00F46AAA"/>
    <w:rsid w:val="00F508C0"/>
    <w:rsid w:val="00F57BC9"/>
    <w:rsid w:val="00F61A21"/>
    <w:rsid w:val="00F70AFF"/>
    <w:rsid w:val="00F71B8F"/>
    <w:rsid w:val="00F723F9"/>
    <w:rsid w:val="00F72A33"/>
    <w:rsid w:val="00F72C80"/>
    <w:rsid w:val="00F736AA"/>
    <w:rsid w:val="00F739B2"/>
    <w:rsid w:val="00F76E32"/>
    <w:rsid w:val="00F77882"/>
    <w:rsid w:val="00F85634"/>
    <w:rsid w:val="00F924E4"/>
    <w:rsid w:val="00FA2025"/>
    <w:rsid w:val="00FA5874"/>
    <w:rsid w:val="00FB0083"/>
    <w:rsid w:val="00FB3974"/>
    <w:rsid w:val="00FB3C8B"/>
    <w:rsid w:val="00FB7A10"/>
    <w:rsid w:val="00FC09EB"/>
    <w:rsid w:val="00FC0E97"/>
    <w:rsid w:val="00FC1A82"/>
    <w:rsid w:val="00FD216C"/>
    <w:rsid w:val="00FD44FD"/>
    <w:rsid w:val="00FE0DFE"/>
    <w:rsid w:val="00FE41B8"/>
    <w:rsid w:val="00FE741B"/>
    <w:rsid w:val="00FE7D30"/>
    <w:rsid w:val="00FF0571"/>
    <w:rsid w:val="00FF1158"/>
    <w:rsid w:val="00FF1221"/>
    <w:rsid w:val="00FF1D05"/>
    <w:rsid w:val="00FF22F8"/>
    <w:rsid w:val="00FF4590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4154E0"/>
  <w15:docId w15:val="{EF0DA8A2-FE90-496A-98FA-F8CF6C52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DF2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BD138B"/>
    <w:pPr>
      <w:keepNext/>
      <w:numPr>
        <w:numId w:val="1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321F5C"/>
    <w:pPr>
      <w:keepNext/>
      <w:numPr>
        <w:ilvl w:val="1"/>
        <w:numId w:val="1"/>
      </w:numPr>
      <w:tabs>
        <w:tab w:val="clear" w:pos="6247"/>
        <w:tab w:val="num" w:pos="-2968"/>
      </w:tabs>
      <w:spacing w:before="240" w:after="120"/>
      <w:ind w:left="567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EE2E87"/>
    <w:pPr>
      <w:keepNext/>
      <w:numPr>
        <w:ilvl w:val="2"/>
        <w:numId w:val="1"/>
      </w:numPr>
      <w:tabs>
        <w:tab w:val="clear" w:pos="6815"/>
      </w:tabs>
      <w:spacing w:before="240" w:after="60"/>
      <w:ind w:left="709"/>
      <w:jc w:val="both"/>
      <w:outlineLvl w:val="2"/>
    </w:pPr>
    <w:rPr>
      <w:noProof/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CA7CB2"/>
    <w:pPr>
      <w:keepNext/>
      <w:numPr>
        <w:ilvl w:val="3"/>
        <w:numId w:val="1"/>
      </w:numPr>
      <w:spacing w:before="60" w:after="60"/>
      <w:jc w:val="both"/>
      <w:outlineLvl w:val="3"/>
    </w:pPr>
    <w:rPr>
      <w:color w:val="17365D" w:themeColor="text2" w:themeShade="BF"/>
      <w:lang w:val="nl"/>
    </w:rPr>
  </w:style>
  <w:style w:type="paragraph" w:styleId="Heading5">
    <w:name w:val="heading 5"/>
    <w:basedOn w:val="Normal"/>
    <w:next w:val="Normal"/>
    <w:link w:val="Heading5Char"/>
    <w:autoRedefine/>
    <w:qFormat/>
    <w:rsid w:val="007F6B4D"/>
    <w:pPr>
      <w:keepNext/>
      <w:numPr>
        <w:ilvl w:val="4"/>
        <w:numId w:val="1"/>
      </w:numPr>
      <w:tabs>
        <w:tab w:val="clear" w:pos="1718"/>
        <w:tab w:val="num" w:pos="1276"/>
      </w:tabs>
      <w:spacing w:before="60" w:after="60"/>
      <w:ind w:hanging="1718"/>
      <w:outlineLvl w:val="4"/>
    </w:pPr>
    <w:rPr>
      <w:color w:val="17365D" w:themeColor="text2" w:themeShade="BF"/>
      <w:lang w:val="nl"/>
    </w:rPr>
  </w:style>
  <w:style w:type="paragraph" w:styleId="Heading6">
    <w:name w:val="heading 6"/>
    <w:basedOn w:val="Normal"/>
    <w:next w:val="Normal"/>
    <w:autoRedefine/>
    <w:qFormat/>
    <w:rsid w:val="00D1165D"/>
    <w:pPr>
      <w:numPr>
        <w:ilvl w:val="5"/>
        <w:numId w:val="1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FD216C"/>
    <w:pPr>
      <w:numPr>
        <w:ilvl w:val="6"/>
        <w:numId w:val="1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FD216C"/>
    <w:pPr>
      <w:numPr>
        <w:ilvl w:val="7"/>
        <w:numId w:val="1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FD216C"/>
    <w:pPr>
      <w:numPr>
        <w:ilvl w:val="8"/>
        <w:numId w:val="1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uiPriority w:val="39"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uiPriority w:val="39"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uiPriority w:val="39"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uiPriority w:val="39"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uiPriority w:val="39"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link w:val="CommentTextChar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table" w:customStyle="1" w:styleId="LightGrid-Accent11">
    <w:name w:val="Light Grid - Accent 11"/>
    <w:basedOn w:val="TableNormal"/>
    <w:uiPriority w:val="62"/>
    <w:rsid w:val="00B713E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TableNormal0">
    <w:name w:val="TableNormal"/>
    <w:basedOn w:val="Normal"/>
    <w:link w:val="TableNormalChar"/>
    <w:qFormat/>
    <w:rsid w:val="00970A39"/>
    <w:rPr>
      <w:bCs/>
      <w:sz w:val="18"/>
      <w:szCs w:val="18"/>
      <w:lang w:val="nl"/>
    </w:rPr>
  </w:style>
  <w:style w:type="character" w:styleId="Hyperlink">
    <w:name w:val="Hyperlink"/>
    <w:basedOn w:val="DefaultParagraphFont"/>
    <w:uiPriority w:val="99"/>
    <w:unhideWhenUsed/>
    <w:rsid w:val="00F736AA"/>
    <w:rPr>
      <w:color w:val="0000FF"/>
      <w:u w:val="single"/>
    </w:rPr>
  </w:style>
  <w:style w:type="character" w:customStyle="1" w:styleId="TableNormalChar">
    <w:name w:val="TableNormal Char"/>
    <w:basedOn w:val="DefaultParagraphFont"/>
    <w:link w:val="TableNormal0"/>
    <w:rsid w:val="00970A39"/>
    <w:rPr>
      <w:rFonts w:ascii="Arial" w:eastAsia="Times New Roman" w:hAnsi="Arial" w:cs="Times New Roman"/>
      <w:bCs/>
      <w:sz w:val="18"/>
      <w:szCs w:val="18"/>
      <w:lang w:val="nl" w:eastAsia="nl-NL"/>
    </w:rPr>
  </w:style>
  <w:style w:type="character" w:styleId="FollowedHyperlink">
    <w:name w:val="FollowedHyperlink"/>
    <w:basedOn w:val="DefaultParagraphFont"/>
    <w:uiPriority w:val="99"/>
    <w:semiHidden/>
    <w:unhideWhenUsed/>
    <w:rsid w:val="00C4593A"/>
    <w:rPr>
      <w:color w:val="800080"/>
      <w:u w:val="single"/>
    </w:rPr>
  </w:style>
  <w:style w:type="table" w:styleId="MediumGrid3-Accent1">
    <w:name w:val="Medium Grid 3 Accent 1"/>
    <w:basedOn w:val="TableNormal"/>
    <w:uiPriority w:val="69"/>
    <w:rsid w:val="00944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Strong">
    <w:name w:val="Strong"/>
    <w:basedOn w:val="DefaultParagraphFont"/>
    <w:uiPriority w:val="22"/>
    <w:qFormat/>
    <w:rsid w:val="00D62DE3"/>
    <w:rPr>
      <w:b/>
      <w:bCs/>
    </w:rPr>
  </w:style>
  <w:style w:type="character" w:customStyle="1" w:styleId="Heading4Char">
    <w:name w:val="Heading 4 Char"/>
    <w:basedOn w:val="DefaultParagraphFont"/>
    <w:link w:val="Heading4"/>
    <w:rsid w:val="00CA7CB2"/>
    <w:rPr>
      <w:rFonts w:ascii="Arial" w:hAnsi="Arial"/>
      <w:color w:val="17365D" w:themeColor="text2" w:themeShade="BF"/>
      <w:lang w:val="nl" w:eastAsia="nl-NL"/>
    </w:rPr>
  </w:style>
  <w:style w:type="table" w:styleId="LightGrid-Accent1">
    <w:name w:val="Light Grid Accent 1"/>
    <w:basedOn w:val="TableNormal"/>
    <w:uiPriority w:val="62"/>
    <w:rsid w:val="00FE741B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2-Accent1">
    <w:name w:val="Medium Shading 2 Accent 1"/>
    <w:basedOn w:val="TableNormal"/>
    <w:uiPriority w:val="64"/>
    <w:rsid w:val="008A29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5">
    <w:name w:val="Light List Accent 5"/>
    <w:basedOn w:val="TableNormal"/>
    <w:uiPriority w:val="61"/>
    <w:rsid w:val="004A624B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customStyle="1" w:styleId="Opmerking">
    <w:name w:val="Opmerking"/>
    <w:basedOn w:val="Normal"/>
    <w:link w:val="OpmerkingChar"/>
    <w:qFormat/>
    <w:rsid w:val="0071143B"/>
    <w:rPr>
      <w:b/>
      <w:smallCaps/>
      <w:color w:val="FF0000"/>
      <w:sz w:val="22"/>
      <w:szCs w:val="22"/>
      <w:lang w:val="nl"/>
    </w:rPr>
  </w:style>
  <w:style w:type="character" w:customStyle="1" w:styleId="OpmerkingChar">
    <w:name w:val="Opmerking Char"/>
    <w:basedOn w:val="DefaultParagraphFont"/>
    <w:link w:val="Opmerking"/>
    <w:rsid w:val="0071143B"/>
    <w:rPr>
      <w:rFonts w:ascii="Arial" w:hAnsi="Arial"/>
      <w:b/>
      <w:smallCaps/>
      <w:color w:val="FF0000"/>
      <w:sz w:val="22"/>
      <w:szCs w:val="22"/>
      <w:lang w:val="nl" w:eastAsia="nl-NL"/>
    </w:rPr>
  </w:style>
  <w:style w:type="table" w:styleId="LightShading">
    <w:name w:val="Light Shading"/>
    <w:basedOn w:val="TableNormal"/>
    <w:uiPriority w:val="60"/>
    <w:rsid w:val="00D525D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D525D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5Char">
    <w:name w:val="Heading 5 Char"/>
    <w:basedOn w:val="DefaultParagraphFont"/>
    <w:link w:val="Heading5"/>
    <w:rsid w:val="007F6B4D"/>
    <w:rPr>
      <w:rFonts w:ascii="Arial" w:hAnsi="Arial"/>
      <w:color w:val="17365D" w:themeColor="text2" w:themeShade="BF"/>
      <w:lang w:val="nl" w:eastAsia="nl-NL"/>
    </w:rPr>
  </w:style>
  <w:style w:type="paragraph" w:styleId="Revision">
    <w:name w:val="Revision"/>
    <w:hidden/>
    <w:uiPriority w:val="99"/>
    <w:semiHidden/>
    <w:rsid w:val="00126C51"/>
    <w:rPr>
      <w:rFonts w:ascii="Arial" w:hAnsi="Arial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126C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C51"/>
    <w:pPr>
      <w:suppressAutoHyphens w:val="0"/>
      <w:jc w:val="left"/>
    </w:pPr>
    <w:rPr>
      <w:rFonts w:ascii="Arial" w:hAnsi="Arial"/>
      <w:b/>
      <w:bCs/>
      <w:spacing w:val="0"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126C51"/>
    <w:rPr>
      <w:spacing w:val="-3"/>
      <w:sz w:val="24"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C51"/>
    <w:rPr>
      <w:rFonts w:ascii="Arial" w:hAnsi="Arial"/>
      <w:b/>
      <w:bCs/>
      <w:spacing w:val="-3"/>
      <w:sz w:val="24"/>
      <w:lang w:eastAsia="nl-NL"/>
    </w:rPr>
  </w:style>
  <w:style w:type="paragraph" w:customStyle="1" w:styleId="Getest">
    <w:name w:val="Getest"/>
    <w:basedOn w:val="Normal"/>
    <w:link w:val="GetestChar"/>
    <w:qFormat/>
    <w:rsid w:val="001425B5"/>
    <w:rPr>
      <w:b/>
      <w:noProof/>
      <w:color w:val="00B050"/>
      <w:u w:val="thick"/>
    </w:rPr>
  </w:style>
  <w:style w:type="character" w:customStyle="1" w:styleId="GetestChar">
    <w:name w:val="Getest Char"/>
    <w:basedOn w:val="Heading4Char"/>
    <w:link w:val="Getest"/>
    <w:rsid w:val="001425B5"/>
    <w:rPr>
      <w:rFonts w:ascii="Arial" w:hAnsi="Arial"/>
      <w:b/>
      <w:noProof/>
      <w:color w:val="00B050"/>
      <w:u w:val="thick"/>
      <w:lang w:val="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.SIBEUR\Box%20Sync\Sibelco%20Personal\Office%20Templates\Datasheet%20Aanloge%20inga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CC312-C89A-481A-9862-08393CBCD5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879882-4F06-4221-AC50-46FED6303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Datasheet Aanloge ingang.dotx</Template>
  <TotalTime>20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Processbeschrijving Droger3</vt:lpstr>
      <vt:lpstr>Instellingen</vt:lpstr>
      <vt:lpstr>Acties</vt:lpstr>
    </vt:vector>
  </TitlesOfParts>
  <Company>Sibelco</Company>
  <LinksUpToDate>false</LinksUpToDate>
  <CharactersWithSpaces>286</CharactersWithSpaces>
  <SharedDoc>false</SharedDoc>
  <HLinks>
    <vt:vector size="66" baseType="variant">
      <vt:variant>
        <vt:i4>6160478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6160478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6160478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6160478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6094888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_C_FT71_AI_:_Debiet</vt:lpwstr>
      </vt:variant>
      <vt:variant>
        <vt:i4>4718622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_C_18_:_Vijs</vt:lpwstr>
      </vt:variant>
      <vt:variant>
        <vt:i4>3539010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_C_TT71_AI_:_Temperatuur</vt:lpwstr>
      </vt:variant>
      <vt:variant>
        <vt:i4>3539009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_C_TT72_AI_:_Temperatuur</vt:lpwstr>
      </vt:variant>
      <vt:variant>
        <vt:i4>4259845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_C_LT72_:_Niveau</vt:lpwstr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  <vt:variant>
        <vt:i4>6160478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_C_LIC72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Tonny Lemmens</dc:creator>
  <cp:keywords/>
  <cp:lastModifiedBy>Tonny Lemmens</cp:lastModifiedBy>
  <cp:revision>3</cp:revision>
  <cp:lastPrinted>2012-01-12T12:31:00Z</cp:lastPrinted>
  <dcterms:created xsi:type="dcterms:W3CDTF">2014-07-07T13:09:00Z</dcterms:created>
  <dcterms:modified xsi:type="dcterms:W3CDTF">2017-11-28T08:26:00Z</dcterms:modified>
</cp:coreProperties>
</file>