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3B5" w:rsidRDefault="00933C61" w:rsidP="002523B5">
      <w:pPr>
        <w:pStyle w:val="Title"/>
        <w:rPr>
          <w:lang w:val="nl-BE"/>
        </w:rPr>
      </w:pPr>
      <w:r>
        <w:rPr>
          <w:lang w:val="nl-BE"/>
        </w:rPr>
        <w:t xml:space="preserve">Werking </w:t>
      </w:r>
      <w:proofErr w:type="spellStart"/>
      <w:r>
        <w:rPr>
          <w:lang w:val="nl-BE"/>
        </w:rPr>
        <w:t>WatchDog</w:t>
      </w:r>
      <w:proofErr w:type="spellEnd"/>
      <w:r w:rsidR="00B21A02">
        <w:rPr>
          <w:lang w:val="nl-BE"/>
        </w:rPr>
        <w:t xml:space="preserve"> </w:t>
      </w:r>
      <w:proofErr w:type="spellStart"/>
      <w:r w:rsidR="00B21A02">
        <w:rPr>
          <w:lang w:val="nl-BE"/>
        </w:rPr>
        <w:t>CellStation</w:t>
      </w:r>
      <w:proofErr w:type="spellEnd"/>
      <w:r w:rsidR="00B21A02">
        <w:rPr>
          <w:lang w:val="nl-BE"/>
        </w:rPr>
        <w:t xml:space="preserve"> OPC Koppeling</w:t>
      </w:r>
    </w:p>
    <w:p w:rsidR="002C6426" w:rsidRDefault="00933C61" w:rsidP="002C6426">
      <w:proofErr w:type="spellStart"/>
      <w:r>
        <w:t>Frothmaster</w:t>
      </w:r>
      <w:proofErr w:type="spellEnd"/>
      <w:r>
        <w:t xml:space="preserve"> schrijft continu een ‘1’ naar </w:t>
      </w:r>
      <w:proofErr w:type="spellStart"/>
      <w:r w:rsidRPr="00D114B8">
        <w:rPr>
          <w:rFonts w:ascii="Courier New" w:hAnsi="Courier New" w:cs="Courier New"/>
        </w:rPr>
        <w:t>WatchDog</w:t>
      </w:r>
      <w:proofErr w:type="spellEnd"/>
      <w:r>
        <w:t xml:space="preserve"> in de PLC. </w:t>
      </w:r>
    </w:p>
    <w:p w:rsidR="00933C61" w:rsidRDefault="00933C61" w:rsidP="002C6426"/>
    <w:p w:rsidR="00933C61" w:rsidRDefault="00933C61" w:rsidP="002C6426">
      <w:r>
        <w:t>De PLC heeft een oscillator.</w:t>
      </w:r>
    </w:p>
    <w:p w:rsidR="00933C61" w:rsidRDefault="00933C61" w:rsidP="002C6426">
      <w:r>
        <w:tab/>
        <w:t xml:space="preserve">Indien Oscillator=‘1’ dan wordt </w:t>
      </w:r>
      <w:proofErr w:type="spellStart"/>
      <w:r w:rsidRPr="00B21A02">
        <w:rPr>
          <w:rFonts w:ascii="Courier New" w:hAnsi="Courier New" w:cs="Courier New"/>
        </w:rPr>
        <w:t>WatchDog</w:t>
      </w:r>
      <w:proofErr w:type="spellEnd"/>
      <w:r>
        <w:t xml:space="preserve"> op ‘0’ gezet</w:t>
      </w:r>
    </w:p>
    <w:p w:rsidR="00933C61" w:rsidRDefault="00933C61" w:rsidP="002C6426">
      <w:r>
        <w:tab/>
        <w:t xml:space="preserve">Indien Oscillator=’0’ dan wordt </w:t>
      </w:r>
      <w:proofErr w:type="spellStart"/>
      <w:r w:rsidRPr="00B21A02">
        <w:rPr>
          <w:rFonts w:ascii="Courier New" w:hAnsi="Courier New" w:cs="Courier New"/>
        </w:rPr>
        <w:t>WatchDog</w:t>
      </w:r>
      <w:proofErr w:type="spellEnd"/>
      <w:r>
        <w:t xml:space="preserve"> ingelezen.</w:t>
      </w:r>
    </w:p>
    <w:p w:rsidR="00933C61" w:rsidRDefault="00933C61" w:rsidP="002C6426"/>
    <w:p w:rsidR="00B21A02" w:rsidRDefault="00B21A02" w:rsidP="002C6426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5B8DF3" wp14:editId="18615F4C">
                <wp:simplePos x="0" y="0"/>
                <wp:positionH relativeFrom="column">
                  <wp:posOffset>1990132</wp:posOffset>
                </wp:positionH>
                <wp:positionV relativeFrom="paragraph">
                  <wp:posOffset>1627783</wp:posOffset>
                </wp:positionV>
                <wp:extent cx="655257" cy="0"/>
                <wp:effectExtent l="38100" t="76200" r="12065" b="1143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257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156.7pt;margin-top:128.15pt;width:51.6pt;height:0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" strokecolor="#4579b8 [3044]">
                <v:stroke startarrow="open" endarrow="ope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91AD0A" wp14:editId="71A84EF1">
                <wp:simplePos x="0" y="0"/>
                <wp:positionH relativeFrom="column">
                  <wp:posOffset>2009775</wp:posOffset>
                </wp:positionH>
                <wp:positionV relativeFrom="paragraph">
                  <wp:posOffset>678815</wp:posOffset>
                </wp:positionV>
                <wp:extent cx="0" cy="982345"/>
                <wp:effectExtent l="0" t="0" r="19050" b="2730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2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8.25pt,53.45pt" to="158.25pt,1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" strokecolor="#4579b8 [3044]"/>
            </w:pict>
          </mc:Fallback>
        </mc:AlternateContent>
      </w:r>
      <w:r w:rsidRPr="00B21A02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E96C7C" wp14:editId="75F3B154">
                <wp:simplePos x="0" y="0"/>
                <wp:positionH relativeFrom="column">
                  <wp:posOffset>2647315</wp:posOffset>
                </wp:positionH>
                <wp:positionV relativeFrom="paragraph">
                  <wp:posOffset>1627505</wp:posOffset>
                </wp:positionV>
                <wp:extent cx="561340" cy="0"/>
                <wp:effectExtent l="38100" t="38100" r="67310" b="952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45pt,128.15pt" to="252.65pt,1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B21A02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E6CD04" wp14:editId="5153E2B3">
                <wp:simplePos x="0" y="0"/>
                <wp:positionH relativeFrom="column">
                  <wp:posOffset>905699</wp:posOffset>
                </wp:positionH>
                <wp:positionV relativeFrom="paragraph">
                  <wp:posOffset>1310388</wp:posOffset>
                </wp:positionV>
                <wp:extent cx="1741805" cy="0"/>
                <wp:effectExtent l="38100" t="38100" r="67945" b="952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18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3pt,103.2pt" to="208.45pt,1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B21A02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2CDB79" wp14:editId="45EC80C1">
                <wp:simplePos x="0" y="0"/>
                <wp:positionH relativeFrom="column">
                  <wp:posOffset>2647950</wp:posOffset>
                </wp:positionH>
                <wp:positionV relativeFrom="paragraph">
                  <wp:posOffset>1327150</wp:posOffset>
                </wp:positionV>
                <wp:extent cx="0" cy="309880"/>
                <wp:effectExtent l="57150" t="19050" r="76200" b="7112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9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9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8.5pt,104.5pt" to="208.5pt,1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14571D" wp14:editId="305EB5B3">
                <wp:simplePos x="0" y="0"/>
                <wp:positionH relativeFrom="column">
                  <wp:posOffset>74425</wp:posOffset>
                </wp:positionH>
                <wp:positionV relativeFrom="paragraph">
                  <wp:posOffset>1329281</wp:posOffset>
                </wp:positionV>
                <wp:extent cx="770439" cy="24638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39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1A02" w:rsidRDefault="00B21A02" w:rsidP="00B21A02">
                            <w:r>
                              <w:t>OSC</w:t>
                            </w:r>
                            <w:r>
                              <w:t xml:space="preserve"> Tof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5.85pt;margin-top:104.65pt;width:60.65pt;height:19.4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" filled="f" stroked="f" strokeweight="2pt">
                <v:textbox>
                  <w:txbxContent>
                    <w:p w:rsidR="00B21A02" w:rsidRDefault="00B21A02" w:rsidP="00B21A02">
                      <w:r>
                        <w:t>OSC</w:t>
                      </w:r>
                      <w:r>
                        <w:t xml:space="preserve"> Tof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6D566A" wp14:editId="4998F7CD">
                <wp:simplePos x="0" y="0"/>
                <wp:positionH relativeFrom="column">
                  <wp:posOffset>904019</wp:posOffset>
                </wp:positionH>
                <wp:positionV relativeFrom="paragraph">
                  <wp:posOffset>679837</wp:posOffset>
                </wp:positionV>
                <wp:extent cx="497" cy="636104"/>
                <wp:effectExtent l="0" t="0" r="19050" b="1206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" cy="636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pt,53.55pt" to="71.25pt,10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" strokecolor="#4579b8 [3044]"/>
            </w:pict>
          </mc:Fallback>
        </mc:AlternateContent>
      </w:r>
      <w:r w:rsidRPr="00B21A02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673E68" wp14:editId="6FD1C178">
                <wp:simplePos x="0" y="0"/>
                <wp:positionH relativeFrom="column">
                  <wp:posOffset>3210560</wp:posOffset>
                </wp:positionH>
                <wp:positionV relativeFrom="paragraph">
                  <wp:posOffset>1316990</wp:posOffset>
                </wp:positionV>
                <wp:extent cx="0" cy="301625"/>
                <wp:effectExtent l="57150" t="19050" r="76200" b="793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1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8pt,103.7pt" to="252.8pt,1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B21A02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F80071" wp14:editId="3135E5D0">
                <wp:simplePos x="0" y="0"/>
                <wp:positionH relativeFrom="column">
                  <wp:posOffset>904240</wp:posOffset>
                </wp:positionH>
                <wp:positionV relativeFrom="paragraph">
                  <wp:posOffset>1308735</wp:posOffset>
                </wp:positionV>
                <wp:extent cx="0" cy="317500"/>
                <wp:effectExtent l="57150" t="19050" r="76200" b="825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pt,103.05pt" to="71.2pt,1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B21A02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BE3294" wp14:editId="4AA745AF">
                <wp:simplePos x="0" y="0"/>
                <wp:positionH relativeFrom="column">
                  <wp:posOffset>252730</wp:posOffset>
                </wp:positionH>
                <wp:positionV relativeFrom="paragraph">
                  <wp:posOffset>1626870</wp:posOffset>
                </wp:positionV>
                <wp:extent cx="651510" cy="0"/>
                <wp:effectExtent l="38100" t="38100" r="53340" b="952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.9pt,128.1pt" to="71.2pt,1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33C6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EA9DC3" wp14:editId="04B3061A">
                <wp:simplePos x="0" y="0"/>
                <wp:positionH relativeFrom="column">
                  <wp:posOffset>904516</wp:posOffset>
                </wp:positionH>
                <wp:positionV relativeFrom="paragraph">
                  <wp:posOffset>1117158</wp:posOffset>
                </wp:positionV>
                <wp:extent cx="2305381" cy="0"/>
                <wp:effectExtent l="38100" t="76200" r="19050" b="1143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381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4" o:spid="_x0000_s1026" type="#_x0000_t32" style="position:absolute;margin-left:71.2pt;margin-top:87.95pt;width:181.55pt;height: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" strokecolor="#4579b8 [3044]">
                <v:stroke startarrow="open" endarrow="open"/>
              </v:shape>
            </w:pict>
          </mc:Fallback>
        </mc:AlternateContent>
      </w:r>
      <w:r w:rsidR="00933C6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EB0F7" wp14:editId="6E47F235">
                <wp:simplePos x="0" y="0"/>
                <wp:positionH relativeFrom="column">
                  <wp:posOffset>904516</wp:posOffset>
                </wp:positionH>
                <wp:positionV relativeFrom="paragraph">
                  <wp:posOffset>886570</wp:posOffset>
                </wp:positionV>
                <wp:extent cx="1104900" cy="0"/>
                <wp:effectExtent l="38100" t="76200" r="1905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71.2pt;margin-top:69.8pt;width:87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" strokecolor="#4579b8 [3044]">
                <v:stroke startarrow="open" endarrow="open"/>
              </v:shape>
            </w:pict>
          </mc:Fallback>
        </mc:AlternateContent>
      </w:r>
      <w:r w:rsidR="00933C6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23CC78" wp14:editId="4D68031E">
                <wp:simplePos x="0" y="0"/>
                <wp:positionH relativeFrom="column">
                  <wp:posOffset>141190</wp:posOffset>
                </wp:positionH>
                <wp:positionV relativeFrom="paragraph">
                  <wp:posOffset>369736</wp:posOffset>
                </wp:positionV>
                <wp:extent cx="485029" cy="24638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029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C61" w:rsidRDefault="00933C61">
                            <w:r>
                              <w:t>OSC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" o:spid="_x0000_s1027" type="#_x0000_t202" style="position:absolute;margin-left:11.1pt;margin-top:29.1pt;width:38.2pt;height:19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" filled="f" stroked="f" strokeweight="2pt">
                <v:textbox>
                  <w:txbxContent>
                    <w:p w:rsidR="00933C61" w:rsidRDefault="00933C61">
                      <w:r>
                        <w:t>OSC</w:t>
                      </w:r>
                    </w:p>
                  </w:txbxContent>
                </v:textbox>
              </v:shape>
            </w:pict>
          </mc:Fallback>
        </mc:AlternateContent>
      </w:r>
      <w:r w:rsidR="00933C6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4C627A" wp14:editId="4F6AAE39">
                <wp:simplePos x="0" y="0"/>
                <wp:positionH relativeFrom="column">
                  <wp:posOffset>2009140</wp:posOffset>
                </wp:positionH>
                <wp:positionV relativeFrom="paragraph">
                  <wp:posOffset>671830</wp:posOffset>
                </wp:positionV>
                <wp:extent cx="1200150" cy="7620"/>
                <wp:effectExtent l="38100" t="38100" r="57150" b="876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2pt,52.9pt" to="252.7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33C6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A9A9F" wp14:editId="0DFA9E68">
                <wp:simplePos x="0" y="0"/>
                <wp:positionH relativeFrom="column">
                  <wp:posOffset>3210394</wp:posOffset>
                </wp:positionH>
                <wp:positionV relativeFrom="paragraph">
                  <wp:posOffset>369736</wp:posOffset>
                </wp:positionV>
                <wp:extent cx="0" cy="302149"/>
                <wp:effectExtent l="57150" t="19050" r="76200" b="793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214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8pt,29.1pt" to="252.8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33C6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9BAAAF" wp14:editId="08EFF08A">
                <wp:simplePos x="0" y="0"/>
                <wp:positionH relativeFrom="column">
                  <wp:posOffset>904240</wp:posOffset>
                </wp:positionH>
                <wp:positionV relativeFrom="paragraph">
                  <wp:posOffset>361315</wp:posOffset>
                </wp:positionV>
                <wp:extent cx="1104900" cy="7620"/>
                <wp:effectExtent l="38100" t="38100" r="57150" b="876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pt,28.45pt" to="158.2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33C6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EBA65C" wp14:editId="265A1B86">
                <wp:simplePos x="0" y="0"/>
                <wp:positionH relativeFrom="column">
                  <wp:posOffset>2009140</wp:posOffset>
                </wp:positionH>
                <wp:positionV relativeFrom="paragraph">
                  <wp:posOffset>368935</wp:posOffset>
                </wp:positionV>
                <wp:extent cx="0" cy="309880"/>
                <wp:effectExtent l="57150" t="19050" r="76200" b="7112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9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8.2pt,29.05pt" to="158.2pt,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33C6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DEA025" wp14:editId="1CB29BB0">
                <wp:simplePos x="0" y="0"/>
                <wp:positionH relativeFrom="column">
                  <wp:posOffset>252095</wp:posOffset>
                </wp:positionH>
                <wp:positionV relativeFrom="paragraph">
                  <wp:posOffset>679450</wp:posOffset>
                </wp:positionV>
                <wp:extent cx="651510" cy="0"/>
                <wp:effectExtent l="38100" t="38100" r="5334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.85pt,53.5pt" to="71.15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33C6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0B662A" wp14:editId="4F5B07B6">
                <wp:simplePos x="0" y="0"/>
                <wp:positionH relativeFrom="column">
                  <wp:posOffset>904019</wp:posOffset>
                </wp:positionH>
                <wp:positionV relativeFrom="paragraph">
                  <wp:posOffset>361784</wp:posOffset>
                </wp:positionV>
                <wp:extent cx="0" cy="317721"/>
                <wp:effectExtent l="57150" t="19050" r="76200" b="825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77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pt,28.5pt" to="71.2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21A02" w:rsidRPr="00B21A02" w:rsidRDefault="00B21A02" w:rsidP="00B21A02"/>
    <w:p w:rsidR="00B21A02" w:rsidRPr="00B21A02" w:rsidRDefault="00B21A02" w:rsidP="00B21A02"/>
    <w:p w:rsidR="00B21A02" w:rsidRPr="00B21A02" w:rsidRDefault="00B21A02" w:rsidP="00B21A02"/>
    <w:p w:rsidR="00B21A02" w:rsidRPr="00B21A02" w:rsidRDefault="00B21A02" w:rsidP="00B21A0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56A6A7" wp14:editId="154415A2">
                <wp:simplePos x="0" y="0"/>
                <wp:positionH relativeFrom="column">
                  <wp:posOffset>1078865</wp:posOffset>
                </wp:positionH>
                <wp:positionV relativeFrom="paragraph">
                  <wp:posOffset>134756</wp:posOffset>
                </wp:positionV>
                <wp:extent cx="755015" cy="2222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1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C61" w:rsidRPr="00933C61" w:rsidRDefault="00933C6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33C61">
                              <w:rPr>
                                <w:sz w:val="16"/>
                                <w:szCs w:val="16"/>
                              </w:rPr>
                              <w:t>Puls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8" type="#_x0000_t202" style="position:absolute;margin-left:84.95pt;margin-top:10.6pt;width:59.45pt;height:17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" filled="f" stroked="f" strokeweight=".5pt">
                <v:textbox>
                  <w:txbxContent>
                    <w:p w:rsidR="00933C61" w:rsidRPr="00933C61" w:rsidRDefault="00933C61">
                      <w:pPr>
                        <w:rPr>
                          <w:sz w:val="16"/>
                          <w:szCs w:val="16"/>
                        </w:rPr>
                      </w:pPr>
                      <w:r w:rsidRPr="00933C61">
                        <w:rPr>
                          <w:sz w:val="16"/>
                          <w:szCs w:val="16"/>
                        </w:rPr>
                        <w:t>Puls</w:t>
                      </w:r>
                    </w:p>
                  </w:txbxContent>
                </v:textbox>
              </v:shape>
            </w:pict>
          </mc:Fallback>
        </mc:AlternateContent>
      </w:r>
    </w:p>
    <w:p w:rsidR="00B21A02" w:rsidRPr="00B21A02" w:rsidRDefault="00B21A02" w:rsidP="00B21A02"/>
    <w:p w:rsidR="00B21A02" w:rsidRPr="00B21A02" w:rsidRDefault="00B21A02" w:rsidP="00B21A0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3CC8AA" wp14:editId="65EB29FA">
                <wp:simplePos x="0" y="0"/>
                <wp:positionH relativeFrom="column">
                  <wp:posOffset>1078865</wp:posOffset>
                </wp:positionH>
                <wp:positionV relativeFrom="paragraph">
                  <wp:posOffset>66040</wp:posOffset>
                </wp:positionV>
                <wp:extent cx="1343660" cy="22225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C61" w:rsidRPr="00933C61" w:rsidRDefault="00933C61" w:rsidP="00933C6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Periode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9" type="#_x0000_t202" style="position:absolute;margin-left:84.95pt;margin-top:5.2pt;width:105.8pt;height:1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" filled="f" stroked="f" strokeweight=".5pt">
                <v:textbox>
                  <w:txbxContent>
                    <w:p w:rsidR="00933C61" w:rsidRPr="00933C61" w:rsidRDefault="00933C61" w:rsidP="00933C6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Periode</w:t>
                      </w:r>
                    </w:p>
                  </w:txbxContent>
                </v:textbox>
              </v:shape>
            </w:pict>
          </mc:Fallback>
        </mc:AlternateContent>
      </w:r>
    </w:p>
    <w:p w:rsidR="00B21A02" w:rsidRPr="00B21A02" w:rsidRDefault="00B21A02" w:rsidP="00B21A02"/>
    <w:p w:rsidR="00B21A02" w:rsidRPr="00B21A02" w:rsidRDefault="00B21A02" w:rsidP="00B21A02"/>
    <w:p w:rsidR="00B21A02" w:rsidRPr="00B21A02" w:rsidRDefault="00B21A02" w:rsidP="00B21A02"/>
    <w:p w:rsidR="00B21A02" w:rsidRPr="00B21A02" w:rsidRDefault="00B21A02" w:rsidP="00B21A02"/>
    <w:p w:rsidR="00B21A02" w:rsidRDefault="00B21A02" w:rsidP="00B21A02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04B1BF" wp14:editId="1B23C3AE">
                <wp:simplePos x="0" y="0"/>
                <wp:positionH relativeFrom="column">
                  <wp:posOffset>2010184</wp:posOffset>
                </wp:positionH>
                <wp:positionV relativeFrom="paragraph">
                  <wp:posOffset>25085</wp:posOffset>
                </wp:positionV>
                <wp:extent cx="897255" cy="222250"/>
                <wp:effectExtent l="0" t="0" r="0" b="63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1A02" w:rsidRPr="00933C61" w:rsidRDefault="00B21A02" w:rsidP="00B21A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WD_Tof_Time</w:t>
                            </w:r>
                            <w:proofErr w:type="spellEnd"/>
                          </w:p>
                          <w:p w:rsidR="00B21A02" w:rsidRDefault="00B21A02">
                            <w:r w:rsidRPr="00933C61">
                              <w:rPr>
                                <w:sz w:val="16"/>
                                <w:szCs w:val="16"/>
                              </w:rPr>
                              <w:t>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0" type="#_x0000_t202" style="position:absolute;margin-left:158.3pt;margin-top:2pt;width:70.65pt;height:1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" filled="f" stroked="f" strokeweight=".5pt">
                <v:textbox>
                  <w:txbxContent>
                    <w:p w:rsidR="00B21A02" w:rsidRPr="00933C61" w:rsidRDefault="00B21A02" w:rsidP="00B21A02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WD_Tof_Time</w:t>
                      </w:r>
                      <w:proofErr w:type="spellEnd"/>
                    </w:p>
                    <w:p w:rsidR="00B21A02" w:rsidRDefault="00B21A02">
                      <w:r w:rsidRPr="00933C61">
                        <w:rPr>
                          <w:sz w:val="16"/>
                          <w:szCs w:val="16"/>
                        </w:rPr>
                        <w:t>ls</w:t>
                      </w:r>
                    </w:p>
                  </w:txbxContent>
                </v:textbox>
              </v:shape>
            </w:pict>
          </mc:Fallback>
        </mc:AlternateContent>
      </w:r>
    </w:p>
    <w:p w:rsidR="00B21A02" w:rsidRDefault="00B21A02" w:rsidP="00B21A02">
      <w:pPr>
        <w:rPr>
          <w:rFonts w:ascii="Courier New" w:hAnsi="Courier New" w:cs="Courier New"/>
        </w:rPr>
      </w:pPr>
      <w:bookmarkStart w:id="0" w:name="_GoBack"/>
      <w:bookmarkEnd w:id="0"/>
    </w:p>
    <w:p w:rsidR="00B21A02" w:rsidRPr="00B21A02" w:rsidRDefault="00B21A02" w:rsidP="00B21A02">
      <w:proofErr w:type="spellStart"/>
      <w:r w:rsidRPr="00B21A02">
        <w:rPr>
          <w:rFonts w:ascii="Courier New" w:hAnsi="Courier New" w:cs="Courier New"/>
        </w:rPr>
        <w:t>WatchDogOK</w:t>
      </w:r>
      <w:proofErr w:type="spellEnd"/>
      <w:r>
        <w:t xml:space="preserve"> = </w:t>
      </w:r>
      <w:proofErr w:type="spellStart"/>
      <w:r w:rsidRPr="00B21A02">
        <w:rPr>
          <w:rFonts w:ascii="Courier New" w:hAnsi="Courier New" w:cs="Courier New"/>
        </w:rPr>
        <w:t>WatchDog</w:t>
      </w:r>
      <w:proofErr w:type="spellEnd"/>
      <w:r>
        <w:t xml:space="preserve"> OR </w:t>
      </w:r>
      <w:proofErr w:type="spellStart"/>
      <w:r>
        <w:t>OscTof</w:t>
      </w:r>
      <w:proofErr w:type="spellEnd"/>
    </w:p>
    <w:sectPr w:rsidR="00B21A02" w:rsidRPr="00B21A02" w:rsidSect="00683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C61" w:rsidRDefault="00933C61" w:rsidP="00223F4F">
      <w:r>
        <w:separator/>
      </w:r>
    </w:p>
  </w:endnote>
  <w:endnote w:type="continuationSeparator" w:id="0">
    <w:p w:rsidR="00933C61" w:rsidRDefault="00933C61" w:rsidP="0022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C61" w:rsidRDefault="00933C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C61" w:rsidRDefault="00933C61" w:rsidP="00FB0083">
    <w:pPr>
      <w:pStyle w:val="Footer"/>
      <w:tabs>
        <w:tab w:val="clear" w:pos="9072"/>
        <w:tab w:val="right" w:pos="9090"/>
      </w:tabs>
    </w:pPr>
    <w:r w:rsidRPr="00946DF0">
      <w:rPr>
        <w:sz w:val="16"/>
        <w:szCs w:val="16"/>
      </w:rPr>
      <w:fldChar w:fldCharType="begin"/>
    </w:r>
    <w:r w:rsidRPr="00946DF0">
      <w:rPr>
        <w:sz w:val="16"/>
        <w:szCs w:val="16"/>
      </w:rPr>
      <w:instrText xml:space="preserve"> FILENAME  \p  \* MERGEFORMAT </w:instrText>
    </w:r>
    <w:r w:rsidRPr="00946DF0">
      <w:rPr>
        <w:sz w:val="16"/>
        <w:szCs w:val="16"/>
      </w:rPr>
      <w:fldChar w:fldCharType="separate"/>
    </w:r>
    <w:r>
      <w:rPr>
        <w:noProof/>
        <w:sz w:val="16"/>
        <w:szCs w:val="16"/>
      </w:rPr>
      <w:t>Document1</w:t>
    </w:r>
    <w:r w:rsidRPr="00946DF0">
      <w:rPr>
        <w:sz w:val="16"/>
        <w:szCs w:val="16"/>
      </w:rPr>
      <w:fldChar w:fldCharType="end"/>
    </w:r>
    <w:r>
      <w:tab/>
    </w:r>
  </w:p>
  <w:p w:rsidR="00933C61" w:rsidRDefault="00933C61" w:rsidP="00FB0083">
    <w:pPr>
      <w:pStyle w:val="Footer"/>
      <w:tabs>
        <w:tab w:val="clear" w:pos="9072"/>
        <w:tab w:val="right" w:pos="9090"/>
      </w:tabs>
    </w:pPr>
    <w:r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114B8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114B8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C61" w:rsidRDefault="00933C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C61" w:rsidRDefault="00933C61" w:rsidP="00223F4F">
      <w:r>
        <w:separator/>
      </w:r>
    </w:p>
  </w:footnote>
  <w:footnote w:type="continuationSeparator" w:id="0">
    <w:p w:rsidR="00933C61" w:rsidRDefault="00933C61" w:rsidP="0022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C61" w:rsidRDefault="00933C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C61" w:rsidRDefault="00933C61">
    <w:pPr>
      <w:pStyle w:val="Header"/>
    </w:pPr>
    <w:r>
      <w:rPr>
        <w:noProof/>
        <w:lang w:val="en-US" w:eastAsia="en-US"/>
      </w:rPr>
      <w:drawing>
        <wp:inline distT="0" distB="0" distL="0" distR="0" wp14:anchorId="36F39B3D" wp14:editId="3A97321A">
          <wp:extent cx="2361565" cy="620395"/>
          <wp:effectExtent l="0" t="0" r="635" b="8255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TIME \@ "d MMMM yyyy" </w:instrText>
    </w:r>
    <w:r>
      <w:fldChar w:fldCharType="separate"/>
    </w:r>
    <w:r>
      <w:rPr>
        <w:noProof/>
      </w:rPr>
      <w:t>19 mei 2011</w:t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3C61" w:rsidRDefault="00933C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2B4AFDD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7365D"/>
        <w:spacing w:val="0"/>
        <w:kern w:val="0"/>
        <w:position w:val="0"/>
        <w:u w:val="none"/>
        <w:vertAlign w:val="baseline"/>
        <w:em w:val="none"/>
        <w:lang w:val="en-US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18"/>
        </w:tabs>
        <w:ind w:left="171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426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20A56"/>
    <w:rsid w:val="0012776A"/>
    <w:rsid w:val="00160168"/>
    <w:rsid w:val="00160AD8"/>
    <w:rsid w:val="00177B30"/>
    <w:rsid w:val="00182907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523B5"/>
    <w:rsid w:val="00264CCB"/>
    <w:rsid w:val="00274077"/>
    <w:rsid w:val="00296511"/>
    <w:rsid w:val="002A444D"/>
    <w:rsid w:val="002A5E5E"/>
    <w:rsid w:val="002B4683"/>
    <w:rsid w:val="002B600B"/>
    <w:rsid w:val="002C4690"/>
    <w:rsid w:val="002C6426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7764B"/>
    <w:rsid w:val="00390B98"/>
    <w:rsid w:val="00396144"/>
    <w:rsid w:val="0039760E"/>
    <w:rsid w:val="003B0DD0"/>
    <w:rsid w:val="003B466F"/>
    <w:rsid w:val="003B77D3"/>
    <w:rsid w:val="003D1889"/>
    <w:rsid w:val="003D638D"/>
    <w:rsid w:val="004003CC"/>
    <w:rsid w:val="00406668"/>
    <w:rsid w:val="00421965"/>
    <w:rsid w:val="00427136"/>
    <w:rsid w:val="00430A77"/>
    <w:rsid w:val="00431521"/>
    <w:rsid w:val="00463971"/>
    <w:rsid w:val="004B360A"/>
    <w:rsid w:val="004B5B68"/>
    <w:rsid w:val="004C1015"/>
    <w:rsid w:val="004C78D7"/>
    <w:rsid w:val="004F1774"/>
    <w:rsid w:val="0050340C"/>
    <w:rsid w:val="0050364E"/>
    <w:rsid w:val="0055580F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73494"/>
    <w:rsid w:val="007A15C1"/>
    <w:rsid w:val="007B1AD0"/>
    <w:rsid w:val="007B3BAE"/>
    <w:rsid w:val="007B493B"/>
    <w:rsid w:val="007C6EDE"/>
    <w:rsid w:val="007D4192"/>
    <w:rsid w:val="007E1E15"/>
    <w:rsid w:val="007F4191"/>
    <w:rsid w:val="008154F1"/>
    <w:rsid w:val="008156DC"/>
    <w:rsid w:val="008270DD"/>
    <w:rsid w:val="008737CE"/>
    <w:rsid w:val="00877562"/>
    <w:rsid w:val="00881C2A"/>
    <w:rsid w:val="0088336A"/>
    <w:rsid w:val="00883FA1"/>
    <w:rsid w:val="00887BD9"/>
    <w:rsid w:val="008A1497"/>
    <w:rsid w:val="008C1DA4"/>
    <w:rsid w:val="008C6701"/>
    <w:rsid w:val="008D0588"/>
    <w:rsid w:val="008D1751"/>
    <w:rsid w:val="008D3A6F"/>
    <w:rsid w:val="008E6DDA"/>
    <w:rsid w:val="008F2EDF"/>
    <w:rsid w:val="008F4492"/>
    <w:rsid w:val="008F5B7E"/>
    <w:rsid w:val="0090233C"/>
    <w:rsid w:val="0092068C"/>
    <w:rsid w:val="00933C61"/>
    <w:rsid w:val="00945DB2"/>
    <w:rsid w:val="00945EA5"/>
    <w:rsid w:val="00946DF0"/>
    <w:rsid w:val="00957141"/>
    <w:rsid w:val="00957D88"/>
    <w:rsid w:val="0096399E"/>
    <w:rsid w:val="0097103F"/>
    <w:rsid w:val="00971453"/>
    <w:rsid w:val="009723D3"/>
    <w:rsid w:val="009906EA"/>
    <w:rsid w:val="00997289"/>
    <w:rsid w:val="009A4FDD"/>
    <w:rsid w:val="009A6E92"/>
    <w:rsid w:val="009B3A80"/>
    <w:rsid w:val="009C10F5"/>
    <w:rsid w:val="009C19B7"/>
    <w:rsid w:val="009C3710"/>
    <w:rsid w:val="009D0BD6"/>
    <w:rsid w:val="009D698B"/>
    <w:rsid w:val="009E3436"/>
    <w:rsid w:val="009E3E56"/>
    <w:rsid w:val="009E4089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C3F12"/>
    <w:rsid w:val="00AE0C60"/>
    <w:rsid w:val="00AE1816"/>
    <w:rsid w:val="00B1167F"/>
    <w:rsid w:val="00B149FB"/>
    <w:rsid w:val="00B1580E"/>
    <w:rsid w:val="00B21A02"/>
    <w:rsid w:val="00B22F5D"/>
    <w:rsid w:val="00B30003"/>
    <w:rsid w:val="00B3770D"/>
    <w:rsid w:val="00B37835"/>
    <w:rsid w:val="00B46437"/>
    <w:rsid w:val="00B51932"/>
    <w:rsid w:val="00B6328E"/>
    <w:rsid w:val="00B83A1D"/>
    <w:rsid w:val="00BA48A8"/>
    <w:rsid w:val="00BD138B"/>
    <w:rsid w:val="00BE4AF5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42EDD"/>
    <w:rsid w:val="00C43DE0"/>
    <w:rsid w:val="00C66381"/>
    <w:rsid w:val="00C74F6D"/>
    <w:rsid w:val="00CA118E"/>
    <w:rsid w:val="00CC7FE0"/>
    <w:rsid w:val="00CD2A6B"/>
    <w:rsid w:val="00CD33B4"/>
    <w:rsid w:val="00CF1217"/>
    <w:rsid w:val="00D010CC"/>
    <w:rsid w:val="00D02658"/>
    <w:rsid w:val="00D063D8"/>
    <w:rsid w:val="00D105D9"/>
    <w:rsid w:val="00D114B8"/>
    <w:rsid w:val="00D20E4A"/>
    <w:rsid w:val="00D32852"/>
    <w:rsid w:val="00D65629"/>
    <w:rsid w:val="00D76824"/>
    <w:rsid w:val="00DA3F9B"/>
    <w:rsid w:val="00DC1C77"/>
    <w:rsid w:val="00DC6822"/>
    <w:rsid w:val="00DD55F8"/>
    <w:rsid w:val="00DE271F"/>
    <w:rsid w:val="00DF4D76"/>
    <w:rsid w:val="00DF5B69"/>
    <w:rsid w:val="00DF6E87"/>
    <w:rsid w:val="00E31B9A"/>
    <w:rsid w:val="00E618A8"/>
    <w:rsid w:val="00E818D8"/>
    <w:rsid w:val="00E85EDE"/>
    <w:rsid w:val="00E8688E"/>
    <w:rsid w:val="00E95096"/>
    <w:rsid w:val="00EC5A3E"/>
    <w:rsid w:val="00EC64B2"/>
    <w:rsid w:val="00ED47AA"/>
    <w:rsid w:val="00EE02CE"/>
    <w:rsid w:val="00EE4717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0083"/>
    <w:rsid w:val="00FB3974"/>
    <w:rsid w:val="00FC09EB"/>
    <w:rsid w:val="00FC1A82"/>
    <w:rsid w:val="00FD216C"/>
    <w:rsid w:val="00FF1158"/>
    <w:rsid w:val="00F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8737CE"/>
    <w:pPr>
      <w:keepNext/>
      <w:numPr>
        <w:ilvl w:val="1"/>
        <w:numId w:val="27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eastAsia="nl-NL"/>
    </w:rPr>
  </w:style>
  <w:style w:type="paragraph" w:styleId="Heading1">
    <w:name w:val="heading 1"/>
    <w:basedOn w:val="Normal"/>
    <w:next w:val="Normal"/>
    <w:qFormat/>
    <w:rsid w:val="008737CE"/>
    <w:pPr>
      <w:keepNext/>
      <w:numPr>
        <w:numId w:val="27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8737CE"/>
    <w:pPr>
      <w:keepNext/>
      <w:numPr>
        <w:ilvl w:val="1"/>
        <w:numId w:val="27"/>
      </w:numPr>
      <w:spacing w:before="240" w:after="120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autoRedefine/>
    <w:qFormat/>
    <w:rsid w:val="008737CE"/>
    <w:pPr>
      <w:numPr>
        <w:ilvl w:val="2"/>
        <w:numId w:val="27"/>
      </w:numPr>
      <w:spacing w:before="120" w:after="6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link w:val="Heading4Char"/>
    <w:autoRedefine/>
    <w:qFormat/>
    <w:rsid w:val="008737CE"/>
    <w:pPr>
      <w:keepNext/>
      <w:numPr>
        <w:ilvl w:val="3"/>
        <w:numId w:val="27"/>
      </w:numPr>
      <w:spacing w:before="60" w:after="60"/>
      <w:jc w:val="both"/>
      <w:outlineLvl w:val="3"/>
    </w:pPr>
    <w:rPr>
      <w:color w:val="17365D"/>
      <w:lang w:val="nl"/>
    </w:rPr>
  </w:style>
  <w:style w:type="paragraph" w:styleId="Heading5">
    <w:name w:val="heading 5"/>
    <w:basedOn w:val="Normal"/>
    <w:next w:val="Normal"/>
    <w:autoRedefine/>
    <w:qFormat/>
    <w:rsid w:val="008737CE"/>
    <w:pPr>
      <w:numPr>
        <w:ilvl w:val="4"/>
        <w:numId w:val="27"/>
      </w:numPr>
      <w:spacing w:before="60" w:after="60"/>
      <w:jc w:val="both"/>
      <w:outlineLvl w:val="4"/>
    </w:pPr>
    <w:rPr>
      <w:color w:val="17365D"/>
      <w:lang w:val="nl"/>
    </w:rPr>
  </w:style>
  <w:style w:type="paragraph" w:styleId="Heading6">
    <w:name w:val="heading 6"/>
    <w:basedOn w:val="Normal"/>
    <w:next w:val="Normal"/>
    <w:autoRedefine/>
    <w:qFormat/>
    <w:rsid w:val="008737CE"/>
    <w:pPr>
      <w:numPr>
        <w:ilvl w:val="5"/>
        <w:numId w:val="27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8737CE"/>
    <w:pPr>
      <w:numPr>
        <w:ilvl w:val="6"/>
        <w:numId w:val="27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8737CE"/>
    <w:pPr>
      <w:numPr>
        <w:ilvl w:val="7"/>
        <w:numId w:val="27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8737CE"/>
    <w:pPr>
      <w:numPr>
        <w:ilvl w:val="8"/>
        <w:numId w:val="27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523B5"/>
    <w:pPr>
      <w:spacing w:before="720" w:after="200" w:line="276" w:lineRule="auto"/>
    </w:pPr>
    <w:rPr>
      <w:smallCaps/>
      <w:color w:val="4F81BD"/>
      <w:sz w:val="32"/>
      <w:lang w:val="x-non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  <w:style w:type="character" w:customStyle="1" w:styleId="TitleChar">
    <w:name w:val="Title Char"/>
    <w:link w:val="Title"/>
    <w:uiPriority w:val="10"/>
    <w:rsid w:val="002523B5"/>
    <w:rPr>
      <w:rFonts w:ascii="Arial" w:hAnsi="Arial"/>
      <w:smallCaps/>
      <w:color w:val="4F81BD"/>
      <w:sz w:val="32"/>
      <w:lang w:eastAsia="nl-NL"/>
    </w:rPr>
  </w:style>
  <w:style w:type="paragraph" w:styleId="NoSpacing">
    <w:name w:val="No Spacing"/>
    <w:basedOn w:val="Normal"/>
    <w:link w:val="NoSpacingChar"/>
    <w:uiPriority w:val="1"/>
    <w:qFormat/>
    <w:rsid w:val="002523B5"/>
    <w:rPr>
      <w:lang w:val="x-none" w:eastAsia="en-US" w:bidi="en-US"/>
    </w:rPr>
  </w:style>
  <w:style w:type="character" w:customStyle="1" w:styleId="NoSpacingChar">
    <w:name w:val="No Spacing Char"/>
    <w:link w:val="NoSpacing"/>
    <w:uiPriority w:val="1"/>
    <w:rsid w:val="002523B5"/>
    <w:rPr>
      <w:rFonts w:ascii="Arial" w:hAnsi="Arial"/>
      <w:lang w:eastAsia="en-US" w:bidi="en-US"/>
    </w:rPr>
  </w:style>
  <w:style w:type="paragraph" w:customStyle="1" w:styleId="Tilte">
    <w:name w:val="Tilte"/>
    <w:basedOn w:val="Normal"/>
    <w:qFormat/>
    <w:rsid w:val="002523B5"/>
    <w:rPr>
      <w:color w:val="4F81BD"/>
      <w:sz w:val="52"/>
    </w:rPr>
  </w:style>
  <w:style w:type="character" w:customStyle="1" w:styleId="Heading4Char">
    <w:name w:val="Heading 4 Char"/>
    <w:link w:val="Heading4"/>
    <w:rsid w:val="00EE4717"/>
    <w:rPr>
      <w:rFonts w:ascii="Arial" w:hAnsi="Arial"/>
      <w:color w:val="17365D"/>
      <w:lang w:val="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bedesfs1\usrdes$\TL\Private\Documenten\Office%20Templates\Automa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AF7F7-11B3-414B-B47F-E73BFE775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Automation Template.dotx</Template>
  <TotalTime>18</TotalTime>
  <Pages>1</Pages>
  <Words>39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BRC</Company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4</cp:revision>
  <cp:lastPrinted>2009-08-06T08:42:00Z</cp:lastPrinted>
  <dcterms:created xsi:type="dcterms:W3CDTF">2011-05-19T11:09:00Z</dcterms:created>
  <dcterms:modified xsi:type="dcterms:W3CDTF">2011-05-19T11:27:00Z</dcterms:modified>
</cp:coreProperties>
</file>