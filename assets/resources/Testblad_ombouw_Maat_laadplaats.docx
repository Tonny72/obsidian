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43A695" w14:textId="77777777" w:rsidR="002523B5" w:rsidRPr="00596D55" w:rsidRDefault="00C80FE3" w:rsidP="002523B5">
      <w:pPr>
        <w:pStyle w:val="Title"/>
      </w:pPr>
      <w:r>
        <w:t>Testblad ombouw Maat laadplaats</w:t>
      </w:r>
    </w:p>
    <w:p w14:paraId="125A89E8" w14:textId="77777777" w:rsidR="00C80FE3" w:rsidRDefault="00C80FE3" w:rsidP="00C80FE3">
      <w:pPr>
        <w:pStyle w:val="Heading1"/>
      </w:pPr>
      <w:r>
        <w:t>DI’s</w:t>
      </w:r>
    </w:p>
    <w:p w14:paraId="366952B6" w14:textId="77777777" w:rsidR="00C80FE3" w:rsidRPr="00C80FE3" w:rsidRDefault="00C80FE3" w:rsidP="00C80FE3">
      <w:pPr>
        <w:rPr>
          <w:lang w:val="nl"/>
        </w:rPr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26"/>
        <w:gridCol w:w="3118"/>
        <w:gridCol w:w="1418"/>
        <w:gridCol w:w="1417"/>
      </w:tblGrid>
      <w:tr w:rsidR="00C80FE3" w:rsidRPr="00F66B09" w14:paraId="243A02AA" w14:textId="77777777" w:rsidTr="00C80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14:paraId="0196EA43" w14:textId="77777777" w:rsidR="00C80FE3" w:rsidRDefault="00C80FE3" w:rsidP="008B28E0">
            <w:pPr>
              <w:spacing w:line="48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66B09">
              <w:rPr>
                <w:rFonts w:ascii="Calibri" w:hAnsi="Calibri" w:cs="Calibri"/>
                <w:sz w:val="22"/>
                <w:szCs w:val="22"/>
              </w:rPr>
              <w:t>TAG</w:t>
            </w:r>
          </w:p>
          <w:p w14:paraId="15A5AD29" w14:textId="77777777" w:rsidR="00C80FE3" w:rsidRPr="00F66B09" w:rsidRDefault="00C80FE3" w:rsidP="008B28E0">
            <w:pPr>
              <w:spacing w:line="48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</w:t>
            </w:r>
          </w:p>
        </w:tc>
        <w:tc>
          <w:tcPr>
            <w:tcW w:w="3118" w:type="dxa"/>
            <w:hideMark/>
          </w:tcPr>
          <w:p w14:paraId="0FF0C6CE" w14:textId="77777777" w:rsidR="00C80FE3" w:rsidRPr="00F66B09" w:rsidRDefault="00C80FE3" w:rsidP="008B28E0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F66B09">
              <w:rPr>
                <w:rFonts w:ascii="Calibri" w:hAnsi="Calibri" w:cs="Calibri"/>
                <w:sz w:val="22"/>
                <w:szCs w:val="22"/>
              </w:rPr>
              <w:t>Omschrijving</w:t>
            </w:r>
          </w:p>
        </w:tc>
        <w:tc>
          <w:tcPr>
            <w:tcW w:w="1418" w:type="dxa"/>
            <w:hideMark/>
          </w:tcPr>
          <w:p w14:paraId="230781B3" w14:textId="77777777" w:rsidR="00C80FE3" w:rsidRPr="00F66B09" w:rsidRDefault="00C80FE3" w:rsidP="008B28E0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F66B09">
              <w:rPr>
                <w:rFonts w:ascii="Calibri" w:hAnsi="Calibri" w:cs="Calibri"/>
                <w:sz w:val="22"/>
                <w:szCs w:val="22"/>
              </w:rPr>
              <w:t>Aansluiting</w:t>
            </w:r>
          </w:p>
        </w:tc>
        <w:tc>
          <w:tcPr>
            <w:tcW w:w="1417" w:type="dxa"/>
          </w:tcPr>
          <w:p w14:paraId="72077C57" w14:textId="77777777" w:rsidR="00C80FE3" w:rsidRPr="00F66B09" w:rsidRDefault="00C80FE3" w:rsidP="008B28E0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Normale waarde</w:t>
            </w:r>
          </w:p>
        </w:tc>
      </w:tr>
      <w:tr w:rsidR="00C80FE3" w14:paraId="3218CEBB" w14:textId="77777777" w:rsidTr="00C80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noWrap/>
            <w:hideMark/>
          </w:tcPr>
          <w:p w14:paraId="608508F3" w14:textId="77777777" w:rsidR="00C80FE3" w:rsidRDefault="00C80FE3" w:rsidP="008B28E0">
            <w:pPr>
              <w:spacing w:line="48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M_H</w:t>
            </w:r>
          </w:p>
        </w:tc>
        <w:tc>
          <w:tcPr>
            <w:tcW w:w="3118" w:type="dxa"/>
            <w:noWrap/>
            <w:hideMark/>
          </w:tcPr>
          <w:p w14:paraId="6AB54045" w14:textId="77777777" w:rsidR="00C80FE3" w:rsidRDefault="00C80FE3" w:rsidP="008B28E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Maat op hand</w:t>
            </w:r>
          </w:p>
        </w:tc>
        <w:tc>
          <w:tcPr>
            <w:tcW w:w="1418" w:type="dxa"/>
            <w:noWrap/>
            <w:hideMark/>
          </w:tcPr>
          <w:p w14:paraId="466F89C8" w14:textId="77777777" w:rsidR="00C80FE3" w:rsidRDefault="00C80FE3" w:rsidP="008B28E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C1.0.11.1.1</w:t>
            </w:r>
          </w:p>
        </w:tc>
        <w:tc>
          <w:tcPr>
            <w:tcW w:w="1417" w:type="dxa"/>
          </w:tcPr>
          <w:p w14:paraId="40059B04" w14:textId="77777777" w:rsidR="00C80FE3" w:rsidRDefault="00C80FE3" w:rsidP="008B28E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80FE3" w14:paraId="6786B4CC" w14:textId="77777777" w:rsidTr="00C80F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noWrap/>
            <w:hideMark/>
          </w:tcPr>
          <w:p w14:paraId="7CBFB372" w14:textId="77777777" w:rsidR="00C80FE3" w:rsidRDefault="00C80FE3" w:rsidP="008B28E0">
            <w:pPr>
              <w:spacing w:line="48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M_B3_I</w:t>
            </w:r>
          </w:p>
        </w:tc>
        <w:tc>
          <w:tcPr>
            <w:tcW w:w="3118" w:type="dxa"/>
            <w:noWrap/>
            <w:hideMark/>
          </w:tcPr>
          <w:p w14:paraId="6154229C" w14:textId="77777777" w:rsidR="00C80FE3" w:rsidRDefault="00C80FE3" w:rsidP="008B28E0">
            <w:pPr>
              <w:spacing w:line="48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Band 3 draait</w:t>
            </w:r>
          </w:p>
        </w:tc>
        <w:tc>
          <w:tcPr>
            <w:tcW w:w="1418" w:type="dxa"/>
            <w:noWrap/>
            <w:hideMark/>
          </w:tcPr>
          <w:p w14:paraId="73C0A0CC" w14:textId="77777777" w:rsidR="00C80FE3" w:rsidRDefault="00C80FE3" w:rsidP="008B28E0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C1.0.11.1.2</w:t>
            </w:r>
          </w:p>
        </w:tc>
        <w:tc>
          <w:tcPr>
            <w:tcW w:w="1417" w:type="dxa"/>
          </w:tcPr>
          <w:p w14:paraId="3FE5A20D" w14:textId="77777777" w:rsidR="00C80FE3" w:rsidRDefault="00C80FE3" w:rsidP="008B28E0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80FE3" w14:paraId="191B908B" w14:textId="77777777" w:rsidTr="00C80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noWrap/>
            <w:hideMark/>
          </w:tcPr>
          <w:p w14:paraId="35D2DB6A" w14:textId="77777777" w:rsidR="00C80FE3" w:rsidRDefault="00C80FE3" w:rsidP="008B28E0">
            <w:pPr>
              <w:spacing w:line="48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M_KL8_O</w:t>
            </w:r>
          </w:p>
        </w:tc>
        <w:tc>
          <w:tcPr>
            <w:tcW w:w="3118" w:type="dxa"/>
            <w:noWrap/>
            <w:hideMark/>
          </w:tcPr>
          <w:p w14:paraId="75383B29" w14:textId="77777777" w:rsidR="00C80FE3" w:rsidRDefault="00C80FE3" w:rsidP="008B28E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S1 vulklep open</w:t>
            </w:r>
          </w:p>
        </w:tc>
        <w:tc>
          <w:tcPr>
            <w:tcW w:w="1418" w:type="dxa"/>
            <w:noWrap/>
            <w:hideMark/>
          </w:tcPr>
          <w:p w14:paraId="094282F1" w14:textId="77777777" w:rsidR="00C80FE3" w:rsidRDefault="00C80FE3" w:rsidP="008B28E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C1.0.11.1.3</w:t>
            </w:r>
          </w:p>
        </w:tc>
        <w:tc>
          <w:tcPr>
            <w:tcW w:w="1417" w:type="dxa"/>
          </w:tcPr>
          <w:p w14:paraId="57A6125E" w14:textId="77777777" w:rsidR="00C80FE3" w:rsidRDefault="00C80FE3" w:rsidP="008B28E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80FE3" w14:paraId="10973AF1" w14:textId="77777777" w:rsidTr="00C80F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noWrap/>
            <w:hideMark/>
          </w:tcPr>
          <w:p w14:paraId="5184E9A7" w14:textId="77777777" w:rsidR="00C80FE3" w:rsidRDefault="00C80FE3" w:rsidP="008B28E0">
            <w:pPr>
              <w:spacing w:line="48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M_KL8_T</w:t>
            </w:r>
          </w:p>
        </w:tc>
        <w:tc>
          <w:tcPr>
            <w:tcW w:w="3118" w:type="dxa"/>
            <w:noWrap/>
            <w:hideMark/>
          </w:tcPr>
          <w:p w14:paraId="73049E9B" w14:textId="77777777" w:rsidR="00C80FE3" w:rsidRDefault="00C80FE3" w:rsidP="008B28E0">
            <w:pPr>
              <w:spacing w:line="48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S1 vulklep toe</w:t>
            </w:r>
          </w:p>
        </w:tc>
        <w:tc>
          <w:tcPr>
            <w:tcW w:w="1418" w:type="dxa"/>
            <w:noWrap/>
            <w:hideMark/>
          </w:tcPr>
          <w:p w14:paraId="13459294" w14:textId="77777777" w:rsidR="00C80FE3" w:rsidRDefault="00C80FE3" w:rsidP="008B28E0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C1.0.11.1.4</w:t>
            </w:r>
          </w:p>
        </w:tc>
        <w:tc>
          <w:tcPr>
            <w:tcW w:w="1417" w:type="dxa"/>
          </w:tcPr>
          <w:p w14:paraId="6F14EB64" w14:textId="77777777" w:rsidR="00C80FE3" w:rsidRDefault="00C80FE3" w:rsidP="008B28E0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80FE3" w14:paraId="195FE19D" w14:textId="77777777" w:rsidTr="00C80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noWrap/>
            <w:hideMark/>
          </w:tcPr>
          <w:p w14:paraId="14BCDA56" w14:textId="77777777" w:rsidR="00C80FE3" w:rsidRDefault="00C80FE3" w:rsidP="008B28E0">
            <w:pPr>
              <w:spacing w:line="48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M_S1LSH</w:t>
            </w:r>
          </w:p>
        </w:tc>
        <w:tc>
          <w:tcPr>
            <w:tcW w:w="3118" w:type="dxa"/>
            <w:noWrap/>
            <w:hideMark/>
          </w:tcPr>
          <w:p w14:paraId="2C10E438" w14:textId="77777777" w:rsidR="00C80FE3" w:rsidRDefault="00C80FE3" w:rsidP="008B28E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S1 hoogniveau</w:t>
            </w:r>
          </w:p>
        </w:tc>
        <w:tc>
          <w:tcPr>
            <w:tcW w:w="1418" w:type="dxa"/>
            <w:noWrap/>
            <w:hideMark/>
          </w:tcPr>
          <w:p w14:paraId="1F0FFD0E" w14:textId="77777777" w:rsidR="00C80FE3" w:rsidRDefault="00C80FE3" w:rsidP="008B28E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7558B">
              <w:rPr>
                <w:rFonts w:ascii="Calibri" w:hAnsi="Calibri" w:cs="Calibri"/>
                <w:color w:val="000000"/>
                <w:sz w:val="22"/>
                <w:szCs w:val="22"/>
              </w:rPr>
              <w:t>C1.0.11.1.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17" w:type="dxa"/>
          </w:tcPr>
          <w:p w14:paraId="436BCB37" w14:textId="77777777" w:rsidR="00C80FE3" w:rsidRPr="0027558B" w:rsidRDefault="00C80FE3" w:rsidP="008B28E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80FE3" w14:paraId="4B19B005" w14:textId="77777777" w:rsidTr="00C80F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noWrap/>
            <w:hideMark/>
          </w:tcPr>
          <w:p w14:paraId="0E5EF557" w14:textId="77777777" w:rsidR="00C80FE3" w:rsidRDefault="00C80FE3" w:rsidP="008B28E0">
            <w:pPr>
              <w:spacing w:line="48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M_KL9_O</w:t>
            </w:r>
          </w:p>
        </w:tc>
        <w:tc>
          <w:tcPr>
            <w:tcW w:w="3118" w:type="dxa"/>
            <w:noWrap/>
            <w:hideMark/>
          </w:tcPr>
          <w:p w14:paraId="6BF6D203" w14:textId="77777777" w:rsidR="00C80FE3" w:rsidRDefault="00C80FE3" w:rsidP="008B28E0">
            <w:pPr>
              <w:spacing w:line="48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S2 vulklep open</w:t>
            </w:r>
          </w:p>
        </w:tc>
        <w:tc>
          <w:tcPr>
            <w:tcW w:w="1418" w:type="dxa"/>
            <w:noWrap/>
            <w:hideMark/>
          </w:tcPr>
          <w:p w14:paraId="76E39AE6" w14:textId="77777777" w:rsidR="00C80FE3" w:rsidRDefault="00C80FE3" w:rsidP="008B28E0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C1.0.11.1.6</w:t>
            </w:r>
          </w:p>
        </w:tc>
        <w:tc>
          <w:tcPr>
            <w:tcW w:w="1417" w:type="dxa"/>
          </w:tcPr>
          <w:p w14:paraId="14BA5348" w14:textId="77777777" w:rsidR="00C80FE3" w:rsidRDefault="00C80FE3" w:rsidP="008B28E0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80FE3" w14:paraId="3DD410C3" w14:textId="77777777" w:rsidTr="00C80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noWrap/>
            <w:hideMark/>
          </w:tcPr>
          <w:p w14:paraId="338298DE" w14:textId="77777777" w:rsidR="00C80FE3" w:rsidRDefault="00C80FE3" w:rsidP="008B28E0">
            <w:pPr>
              <w:spacing w:line="48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M_KL9_T</w:t>
            </w:r>
          </w:p>
        </w:tc>
        <w:tc>
          <w:tcPr>
            <w:tcW w:w="3118" w:type="dxa"/>
            <w:noWrap/>
            <w:hideMark/>
          </w:tcPr>
          <w:p w14:paraId="342F4973" w14:textId="77777777" w:rsidR="00C80FE3" w:rsidRDefault="00C80FE3" w:rsidP="008B28E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S2 vulklep toe</w:t>
            </w:r>
          </w:p>
        </w:tc>
        <w:tc>
          <w:tcPr>
            <w:tcW w:w="1418" w:type="dxa"/>
            <w:noWrap/>
            <w:hideMark/>
          </w:tcPr>
          <w:p w14:paraId="1521A196" w14:textId="77777777" w:rsidR="00C80FE3" w:rsidRDefault="00C80FE3" w:rsidP="008B28E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C1.0.11.1.7</w:t>
            </w:r>
          </w:p>
        </w:tc>
        <w:tc>
          <w:tcPr>
            <w:tcW w:w="1417" w:type="dxa"/>
          </w:tcPr>
          <w:p w14:paraId="4640C50B" w14:textId="77777777" w:rsidR="00C80FE3" w:rsidRDefault="00C80FE3" w:rsidP="008B28E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80FE3" w14:paraId="561A7037" w14:textId="77777777" w:rsidTr="00C80F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noWrap/>
            <w:hideMark/>
          </w:tcPr>
          <w:p w14:paraId="0B93D38C" w14:textId="77777777" w:rsidR="00C80FE3" w:rsidRDefault="00C80FE3" w:rsidP="008B28E0">
            <w:pPr>
              <w:spacing w:line="48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M_S2LSH</w:t>
            </w:r>
          </w:p>
        </w:tc>
        <w:tc>
          <w:tcPr>
            <w:tcW w:w="3118" w:type="dxa"/>
            <w:noWrap/>
            <w:hideMark/>
          </w:tcPr>
          <w:p w14:paraId="41275902" w14:textId="77777777" w:rsidR="00C80FE3" w:rsidRDefault="00C80FE3" w:rsidP="008B28E0">
            <w:pPr>
              <w:spacing w:line="48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S2 hoogniveau</w:t>
            </w:r>
          </w:p>
        </w:tc>
        <w:tc>
          <w:tcPr>
            <w:tcW w:w="1418" w:type="dxa"/>
            <w:noWrap/>
            <w:hideMark/>
          </w:tcPr>
          <w:p w14:paraId="1D8E6F94" w14:textId="77777777" w:rsidR="00C80FE3" w:rsidRDefault="00C80FE3" w:rsidP="008B28E0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C1.0.11.1.8</w:t>
            </w:r>
          </w:p>
        </w:tc>
        <w:tc>
          <w:tcPr>
            <w:tcW w:w="1417" w:type="dxa"/>
          </w:tcPr>
          <w:p w14:paraId="7C5B5009" w14:textId="77777777" w:rsidR="00C80FE3" w:rsidRDefault="00C80FE3" w:rsidP="008B28E0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80FE3" w14:paraId="5D16D2F9" w14:textId="77777777" w:rsidTr="00C80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noWrap/>
            <w:hideMark/>
          </w:tcPr>
          <w:p w14:paraId="4F4FCD10" w14:textId="77777777" w:rsidR="00C80FE3" w:rsidRDefault="00C80FE3" w:rsidP="008B28E0">
            <w:pPr>
              <w:spacing w:line="48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M_KL10_O</w:t>
            </w:r>
          </w:p>
        </w:tc>
        <w:tc>
          <w:tcPr>
            <w:tcW w:w="3118" w:type="dxa"/>
            <w:noWrap/>
            <w:hideMark/>
          </w:tcPr>
          <w:p w14:paraId="437ACBE9" w14:textId="77777777" w:rsidR="00C80FE3" w:rsidRDefault="00C80FE3" w:rsidP="008B28E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S3 vulklep open</w:t>
            </w:r>
          </w:p>
        </w:tc>
        <w:tc>
          <w:tcPr>
            <w:tcW w:w="1418" w:type="dxa"/>
            <w:noWrap/>
            <w:hideMark/>
          </w:tcPr>
          <w:p w14:paraId="58ED6F1A" w14:textId="77777777" w:rsidR="00C80FE3" w:rsidRDefault="00C80FE3" w:rsidP="008B28E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C1.0.11.1.9</w:t>
            </w:r>
          </w:p>
        </w:tc>
        <w:tc>
          <w:tcPr>
            <w:tcW w:w="1417" w:type="dxa"/>
          </w:tcPr>
          <w:p w14:paraId="27CC20E6" w14:textId="77777777" w:rsidR="00C80FE3" w:rsidRDefault="00C80FE3" w:rsidP="008B28E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80FE3" w14:paraId="4A577F7E" w14:textId="77777777" w:rsidTr="00C80F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noWrap/>
            <w:hideMark/>
          </w:tcPr>
          <w:p w14:paraId="4FA875DE" w14:textId="77777777" w:rsidR="00C80FE3" w:rsidRDefault="00C80FE3" w:rsidP="008B28E0">
            <w:pPr>
              <w:spacing w:line="48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M_KL10_T</w:t>
            </w:r>
          </w:p>
        </w:tc>
        <w:tc>
          <w:tcPr>
            <w:tcW w:w="3118" w:type="dxa"/>
            <w:noWrap/>
            <w:hideMark/>
          </w:tcPr>
          <w:p w14:paraId="0CBEB692" w14:textId="77777777" w:rsidR="00C80FE3" w:rsidRDefault="00C80FE3" w:rsidP="008B28E0">
            <w:pPr>
              <w:spacing w:line="48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S3 vulklep toe</w:t>
            </w:r>
          </w:p>
        </w:tc>
        <w:tc>
          <w:tcPr>
            <w:tcW w:w="1418" w:type="dxa"/>
            <w:noWrap/>
            <w:hideMark/>
          </w:tcPr>
          <w:p w14:paraId="0B6EA841" w14:textId="77777777" w:rsidR="00C80FE3" w:rsidRDefault="00C80FE3" w:rsidP="008B28E0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C1.0.11.1.10</w:t>
            </w:r>
          </w:p>
        </w:tc>
        <w:tc>
          <w:tcPr>
            <w:tcW w:w="1417" w:type="dxa"/>
          </w:tcPr>
          <w:p w14:paraId="2F397558" w14:textId="77777777" w:rsidR="00C80FE3" w:rsidRDefault="00C80FE3" w:rsidP="008B28E0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80FE3" w14:paraId="2DB803C5" w14:textId="77777777" w:rsidTr="00C80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noWrap/>
            <w:hideMark/>
          </w:tcPr>
          <w:p w14:paraId="19C2EC67" w14:textId="77777777" w:rsidR="00C80FE3" w:rsidRDefault="00C80FE3" w:rsidP="008B28E0">
            <w:pPr>
              <w:spacing w:line="48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M_S3LSH</w:t>
            </w:r>
          </w:p>
        </w:tc>
        <w:tc>
          <w:tcPr>
            <w:tcW w:w="3118" w:type="dxa"/>
            <w:noWrap/>
            <w:hideMark/>
          </w:tcPr>
          <w:p w14:paraId="65F3E6E9" w14:textId="77777777" w:rsidR="00C80FE3" w:rsidRDefault="00C80FE3" w:rsidP="008B28E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S3 hoogniveau</w:t>
            </w:r>
          </w:p>
        </w:tc>
        <w:tc>
          <w:tcPr>
            <w:tcW w:w="1418" w:type="dxa"/>
            <w:noWrap/>
            <w:hideMark/>
          </w:tcPr>
          <w:p w14:paraId="58EE5B06" w14:textId="77777777" w:rsidR="00C80FE3" w:rsidRDefault="00C80FE3" w:rsidP="008B28E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C1.0.11.1.11</w:t>
            </w:r>
          </w:p>
        </w:tc>
        <w:tc>
          <w:tcPr>
            <w:tcW w:w="1417" w:type="dxa"/>
          </w:tcPr>
          <w:p w14:paraId="4B26E1FA" w14:textId="77777777" w:rsidR="00C80FE3" w:rsidRDefault="00C80FE3" w:rsidP="008B28E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80FE3" w14:paraId="37EC36D0" w14:textId="77777777" w:rsidTr="00C80F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noWrap/>
            <w:hideMark/>
          </w:tcPr>
          <w:p w14:paraId="07756F24" w14:textId="77777777" w:rsidR="00C80FE3" w:rsidRDefault="00C80FE3" w:rsidP="008B28E0">
            <w:pPr>
              <w:spacing w:line="48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M_SPI</w:t>
            </w:r>
          </w:p>
        </w:tc>
        <w:tc>
          <w:tcPr>
            <w:tcW w:w="3118" w:type="dxa"/>
            <w:noWrap/>
            <w:hideMark/>
          </w:tcPr>
          <w:p w14:paraId="3F357200" w14:textId="77777777" w:rsidR="00C80FE3" w:rsidRDefault="00C80FE3" w:rsidP="008B28E0">
            <w:pPr>
              <w:spacing w:line="48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Stuurspanning in</w:t>
            </w:r>
          </w:p>
        </w:tc>
        <w:tc>
          <w:tcPr>
            <w:tcW w:w="1418" w:type="dxa"/>
            <w:noWrap/>
            <w:hideMark/>
          </w:tcPr>
          <w:p w14:paraId="00632D24" w14:textId="77777777" w:rsidR="00C80FE3" w:rsidRDefault="00C80FE3" w:rsidP="008B28E0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C1.0.11.1.12</w:t>
            </w:r>
          </w:p>
        </w:tc>
        <w:tc>
          <w:tcPr>
            <w:tcW w:w="1417" w:type="dxa"/>
          </w:tcPr>
          <w:p w14:paraId="77C767F6" w14:textId="77777777" w:rsidR="00C80FE3" w:rsidRDefault="00C80FE3" w:rsidP="008B28E0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80FE3" w14:paraId="7F97F230" w14:textId="77777777" w:rsidTr="00C80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noWrap/>
            <w:hideMark/>
          </w:tcPr>
          <w:p w14:paraId="7BFFA7BE" w14:textId="77777777" w:rsidR="00C80FE3" w:rsidRDefault="00C80FE3" w:rsidP="008B28E0">
            <w:pPr>
              <w:spacing w:line="48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M_NNSP</w:t>
            </w:r>
          </w:p>
        </w:tc>
        <w:tc>
          <w:tcPr>
            <w:tcW w:w="3118" w:type="dxa"/>
            <w:noWrap/>
            <w:hideMark/>
          </w:tcPr>
          <w:p w14:paraId="19D33097" w14:textId="77777777" w:rsidR="00C80FE3" w:rsidRDefault="00C80FE3" w:rsidP="008B28E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Noodstop in</w:t>
            </w:r>
          </w:p>
        </w:tc>
        <w:tc>
          <w:tcPr>
            <w:tcW w:w="1418" w:type="dxa"/>
            <w:noWrap/>
            <w:hideMark/>
          </w:tcPr>
          <w:p w14:paraId="55FBE167" w14:textId="77777777" w:rsidR="00C80FE3" w:rsidRDefault="00C80FE3" w:rsidP="008B28E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C1.0.11.1.13</w:t>
            </w:r>
          </w:p>
        </w:tc>
        <w:tc>
          <w:tcPr>
            <w:tcW w:w="1417" w:type="dxa"/>
          </w:tcPr>
          <w:p w14:paraId="3B03105F" w14:textId="77777777" w:rsidR="00C80FE3" w:rsidRDefault="00C80FE3" w:rsidP="008B28E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80FE3" w14:paraId="27E211D7" w14:textId="77777777" w:rsidTr="00C80F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noWrap/>
            <w:hideMark/>
          </w:tcPr>
          <w:p w14:paraId="033307F0" w14:textId="77777777" w:rsidR="00C80FE3" w:rsidRDefault="00C80FE3" w:rsidP="008B28E0">
            <w:pPr>
              <w:spacing w:line="48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M_PSL1</w:t>
            </w:r>
          </w:p>
        </w:tc>
        <w:tc>
          <w:tcPr>
            <w:tcW w:w="3118" w:type="dxa"/>
            <w:noWrap/>
            <w:hideMark/>
          </w:tcPr>
          <w:p w14:paraId="57C43643" w14:textId="77777777" w:rsidR="00C80FE3" w:rsidRDefault="00C80FE3" w:rsidP="008B28E0">
            <w:pPr>
              <w:spacing w:line="48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Perslucht ok</w:t>
            </w:r>
          </w:p>
        </w:tc>
        <w:tc>
          <w:tcPr>
            <w:tcW w:w="1418" w:type="dxa"/>
            <w:noWrap/>
            <w:hideMark/>
          </w:tcPr>
          <w:p w14:paraId="1D628B66" w14:textId="77777777" w:rsidR="00C80FE3" w:rsidRDefault="00C80FE3" w:rsidP="008B28E0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C1.0.11.1.14</w:t>
            </w:r>
          </w:p>
        </w:tc>
        <w:tc>
          <w:tcPr>
            <w:tcW w:w="1417" w:type="dxa"/>
          </w:tcPr>
          <w:p w14:paraId="688A977A" w14:textId="77777777" w:rsidR="00C80FE3" w:rsidRDefault="00C80FE3" w:rsidP="008B28E0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80FE3" w14:paraId="489B9224" w14:textId="77777777" w:rsidTr="00C80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noWrap/>
            <w:hideMark/>
          </w:tcPr>
          <w:p w14:paraId="26D33BE0" w14:textId="77777777" w:rsidR="00C80FE3" w:rsidRDefault="00C80FE3" w:rsidP="008B28E0">
            <w:pPr>
              <w:spacing w:line="48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M_LMT1</w:t>
            </w:r>
          </w:p>
        </w:tc>
        <w:tc>
          <w:tcPr>
            <w:tcW w:w="3118" w:type="dxa"/>
            <w:noWrap/>
            <w:hideMark/>
          </w:tcPr>
          <w:p w14:paraId="10ACC0E4" w14:textId="77777777" w:rsidR="00C80FE3" w:rsidRDefault="00C80FE3" w:rsidP="008B28E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Lek mazouttank</w:t>
            </w:r>
          </w:p>
        </w:tc>
        <w:tc>
          <w:tcPr>
            <w:tcW w:w="1418" w:type="dxa"/>
            <w:noWrap/>
            <w:hideMark/>
          </w:tcPr>
          <w:p w14:paraId="4E70AD5D" w14:textId="77777777" w:rsidR="00C80FE3" w:rsidRDefault="00C80FE3" w:rsidP="008B28E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C1.0.11.1.15</w:t>
            </w:r>
          </w:p>
        </w:tc>
        <w:tc>
          <w:tcPr>
            <w:tcW w:w="1417" w:type="dxa"/>
          </w:tcPr>
          <w:p w14:paraId="53B7AE03" w14:textId="77777777" w:rsidR="00C80FE3" w:rsidRDefault="00C80FE3" w:rsidP="008B28E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80FE3" w14:paraId="1E58E14C" w14:textId="77777777" w:rsidTr="00C80F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noWrap/>
            <w:hideMark/>
          </w:tcPr>
          <w:p w14:paraId="13423BE2" w14:textId="77777777" w:rsidR="00C80FE3" w:rsidRDefault="00C80FE3" w:rsidP="008B28E0">
            <w:pPr>
              <w:spacing w:line="48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M_HSTR_F</w:t>
            </w:r>
          </w:p>
        </w:tc>
        <w:tc>
          <w:tcPr>
            <w:tcW w:w="3118" w:type="dxa"/>
            <w:noWrap/>
            <w:hideMark/>
          </w:tcPr>
          <w:p w14:paraId="6F00078B" w14:textId="77777777" w:rsidR="00C80FE3" w:rsidRDefault="00C80FE3" w:rsidP="008B28E0">
            <w:pPr>
              <w:spacing w:line="48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Hoogspanningstrafo storing</w:t>
            </w:r>
          </w:p>
        </w:tc>
        <w:tc>
          <w:tcPr>
            <w:tcW w:w="1418" w:type="dxa"/>
            <w:noWrap/>
            <w:hideMark/>
          </w:tcPr>
          <w:p w14:paraId="6F2E5368" w14:textId="77777777" w:rsidR="00C80FE3" w:rsidRDefault="00C80FE3" w:rsidP="008B28E0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C1.0.11.1.16</w:t>
            </w:r>
          </w:p>
        </w:tc>
        <w:tc>
          <w:tcPr>
            <w:tcW w:w="1417" w:type="dxa"/>
          </w:tcPr>
          <w:p w14:paraId="5F42BCFB" w14:textId="77777777" w:rsidR="00C80FE3" w:rsidRDefault="00C80FE3" w:rsidP="008B28E0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80FE3" w14:paraId="7A367FC2" w14:textId="77777777" w:rsidTr="00C80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noWrap/>
            <w:hideMark/>
          </w:tcPr>
          <w:p w14:paraId="52C7DA9A" w14:textId="77777777" w:rsidR="00C80FE3" w:rsidRDefault="00C80FE3" w:rsidP="008B28E0">
            <w:pPr>
              <w:spacing w:line="48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M_LSH_WZ</w:t>
            </w:r>
          </w:p>
        </w:tc>
        <w:tc>
          <w:tcPr>
            <w:tcW w:w="3118" w:type="dxa"/>
            <w:noWrap/>
            <w:hideMark/>
          </w:tcPr>
          <w:p w14:paraId="581A3669" w14:textId="77777777" w:rsidR="00C80FE3" w:rsidRDefault="00C80FE3" w:rsidP="008B28E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Alarm water zand in gebouw</w:t>
            </w:r>
          </w:p>
        </w:tc>
        <w:tc>
          <w:tcPr>
            <w:tcW w:w="1418" w:type="dxa"/>
            <w:noWrap/>
            <w:hideMark/>
          </w:tcPr>
          <w:p w14:paraId="00A64CA4" w14:textId="77777777" w:rsidR="00C80FE3" w:rsidRDefault="00C80FE3" w:rsidP="008B28E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C1.0.11.2.1</w:t>
            </w:r>
          </w:p>
        </w:tc>
        <w:tc>
          <w:tcPr>
            <w:tcW w:w="1417" w:type="dxa"/>
          </w:tcPr>
          <w:p w14:paraId="06D6D1AD" w14:textId="77777777" w:rsidR="00C80FE3" w:rsidRDefault="00C80FE3" w:rsidP="008B28E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80FE3" w14:paraId="3A8D6BD2" w14:textId="77777777" w:rsidTr="00C80F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noWrap/>
            <w:hideMark/>
          </w:tcPr>
          <w:p w14:paraId="17D03DBD" w14:textId="77777777" w:rsidR="00C80FE3" w:rsidRDefault="00C80FE3" w:rsidP="008B28E0">
            <w:pPr>
              <w:spacing w:line="48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M_LSL_WK</w:t>
            </w:r>
          </w:p>
        </w:tc>
        <w:tc>
          <w:tcPr>
            <w:tcW w:w="3118" w:type="dxa"/>
            <w:noWrap/>
            <w:hideMark/>
          </w:tcPr>
          <w:p w14:paraId="2ADD27F2" w14:textId="77777777" w:rsidR="00C80FE3" w:rsidRDefault="00C80FE3" w:rsidP="008B28E0">
            <w:pPr>
              <w:spacing w:line="48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Laagniveau in waterketel</w:t>
            </w:r>
          </w:p>
        </w:tc>
        <w:tc>
          <w:tcPr>
            <w:tcW w:w="1418" w:type="dxa"/>
            <w:noWrap/>
            <w:hideMark/>
          </w:tcPr>
          <w:p w14:paraId="01522FCE" w14:textId="77777777" w:rsidR="00C80FE3" w:rsidRDefault="00C80FE3" w:rsidP="008B28E0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C1.0.11.2.2</w:t>
            </w:r>
          </w:p>
        </w:tc>
        <w:tc>
          <w:tcPr>
            <w:tcW w:w="1417" w:type="dxa"/>
          </w:tcPr>
          <w:p w14:paraId="4900B0DA" w14:textId="77777777" w:rsidR="00C80FE3" w:rsidRDefault="00C80FE3" w:rsidP="008B28E0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80FE3" w14:paraId="76607C4C" w14:textId="77777777" w:rsidTr="00C80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noWrap/>
            <w:hideMark/>
          </w:tcPr>
          <w:p w14:paraId="5E6E2750" w14:textId="77777777" w:rsidR="00C80FE3" w:rsidRDefault="00C80FE3" w:rsidP="008B28E0">
            <w:pPr>
              <w:spacing w:line="48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M_WP1_I</w:t>
            </w:r>
          </w:p>
        </w:tc>
        <w:tc>
          <w:tcPr>
            <w:tcW w:w="3118" w:type="dxa"/>
            <w:noWrap/>
            <w:hideMark/>
          </w:tcPr>
          <w:p w14:paraId="42E7019A" w14:textId="77777777" w:rsidR="00C80FE3" w:rsidRDefault="00C80FE3" w:rsidP="008B28E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Waterpomp draait</w:t>
            </w:r>
          </w:p>
        </w:tc>
        <w:tc>
          <w:tcPr>
            <w:tcW w:w="1418" w:type="dxa"/>
            <w:noWrap/>
            <w:hideMark/>
          </w:tcPr>
          <w:p w14:paraId="33354D1C" w14:textId="77777777" w:rsidR="00C80FE3" w:rsidRDefault="00C80FE3" w:rsidP="008B28E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C1.0.11.2.3</w:t>
            </w:r>
          </w:p>
        </w:tc>
        <w:tc>
          <w:tcPr>
            <w:tcW w:w="1417" w:type="dxa"/>
          </w:tcPr>
          <w:p w14:paraId="1EDBEEAF" w14:textId="77777777" w:rsidR="00C80FE3" w:rsidRDefault="00C80FE3" w:rsidP="008B28E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80FE3" w14:paraId="1D5C019B" w14:textId="77777777" w:rsidTr="00C80F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noWrap/>
            <w:hideMark/>
          </w:tcPr>
          <w:p w14:paraId="6E8D6FCF" w14:textId="77777777" w:rsidR="00C80FE3" w:rsidRDefault="00C80FE3" w:rsidP="008B28E0">
            <w:pPr>
              <w:spacing w:line="48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M_OP1_I</w:t>
            </w:r>
          </w:p>
        </w:tc>
        <w:tc>
          <w:tcPr>
            <w:tcW w:w="3118" w:type="dxa"/>
            <w:noWrap/>
            <w:hideMark/>
          </w:tcPr>
          <w:p w14:paraId="4307504F" w14:textId="77777777" w:rsidR="00C80FE3" w:rsidRDefault="00C80FE3" w:rsidP="008B28E0">
            <w:pPr>
              <w:spacing w:line="48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Oliepomp draait</w:t>
            </w:r>
          </w:p>
        </w:tc>
        <w:tc>
          <w:tcPr>
            <w:tcW w:w="1418" w:type="dxa"/>
            <w:noWrap/>
            <w:hideMark/>
          </w:tcPr>
          <w:p w14:paraId="0AA0C723" w14:textId="77777777" w:rsidR="00C80FE3" w:rsidRDefault="00C80FE3" w:rsidP="008B28E0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C1.0.11.2.4</w:t>
            </w:r>
          </w:p>
        </w:tc>
        <w:tc>
          <w:tcPr>
            <w:tcW w:w="1417" w:type="dxa"/>
          </w:tcPr>
          <w:p w14:paraId="5504346C" w14:textId="77777777" w:rsidR="00C80FE3" w:rsidRDefault="00C80FE3" w:rsidP="008B28E0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80FE3" w14:paraId="6F3469D9" w14:textId="77777777" w:rsidTr="00C80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noWrap/>
            <w:hideMark/>
          </w:tcPr>
          <w:p w14:paraId="6DB66023" w14:textId="77777777" w:rsidR="00C80FE3" w:rsidRDefault="00C80FE3" w:rsidP="008B28E0">
            <w:pPr>
              <w:spacing w:line="48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M_K_KL1</w:t>
            </w:r>
          </w:p>
        </w:tc>
        <w:tc>
          <w:tcPr>
            <w:tcW w:w="3118" w:type="dxa"/>
            <w:noWrap/>
            <w:hideMark/>
          </w:tcPr>
          <w:p w14:paraId="08930DD6" w14:textId="77777777" w:rsidR="00C80FE3" w:rsidRDefault="00C80FE3" w:rsidP="008B28E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Keuze losklep S1</w:t>
            </w:r>
          </w:p>
        </w:tc>
        <w:tc>
          <w:tcPr>
            <w:tcW w:w="1418" w:type="dxa"/>
            <w:noWrap/>
            <w:hideMark/>
          </w:tcPr>
          <w:p w14:paraId="0C868C9C" w14:textId="77777777" w:rsidR="00C80FE3" w:rsidRDefault="00C80FE3" w:rsidP="008B28E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C1.0.11.2.5</w:t>
            </w:r>
          </w:p>
        </w:tc>
        <w:tc>
          <w:tcPr>
            <w:tcW w:w="1417" w:type="dxa"/>
          </w:tcPr>
          <w:p w14:paraId="20CCE330" w14:textId="77777777" w:rsidR="00C80FE3" w:rsidRDefault="00C80FE3" w:rsidP="008B28E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80FE3" w14:paraId="41AD813C" w14:textId="77777777" w:rsidTr="00C80F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noWrap/>
            <w:hideMark/>
          </w:tcPr>
          <w:p w14:paraId="48CD99A0" w14:textId="77777777" w:rsidR="00C80FE3" w:rsidRDefault="00C80FE3" w:rsidP="008B28E0">
            <w:pPr>
              <w:spacing w:line="48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M_K_KL2</w:t>
            </w:r>
          </w:p>
        </w:tc>
        <w:tc>
          <w:tcPr>
            <w:tcW w:w="3118" w:type="dxa"/>
            <w:noWrap/>
            <w:hideMark/>
          </w:tcPr>
          <w:p w14:paraId="128B6944" w14:textId="77777777" w:rsidR="00C80FE3" w:rsidRDefault="00C80FE3" w:rsidP="008B28E0">
            <w:pPr>
              <w:spacing w:line="48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Keuze losklep S2</w:t>
            </w:r>
          </w:p>
        </w:tc>
        <w:tc>
          <w:tcPr>
            <w:tcW w:w="1418" w:type="dxa"/>
            <w:noWrap/>
            <w:hideMark/>
          </w:tcPr>
          <w:p w14:paraId="09521CE3" w14:textId="77777777" w:rsidR="00C80FE3" w:rsidRDefault="00C80FE3" w:rsidP="008B28E0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C1.0.11.2.6</w:t>
            </w:r>
          </w:p>
        </w:tc>
        <w:tc>
          <w:tcPr>
            <w:tcW w:w="1417" w:type="dxa"/>
          </w:tcPr>
          <w:p w14:paraId="2E2AF95F" w14:textId="77777777" w:rsidR="00C80FE3" w:rsidRDefault="00C80FE3" w:rsidP="008B28E0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80FE3" w14:paraId="009AC6F6" w14:textId="77777777" w:rsidTr="00C80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noWrap/>
          </w:tcPr>
          <w:p w14:paraId="3843BED4" w14:textId="77777777" w:rsidR="00C80FE3" w:rsidRDefault="00C80FE3" w:rsidP="008B28E0">
            <w:pPr>
              <w:spacing w:line="48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M_K_KL3</w:t>
            </w:r>
          </w:p>
        </w:tc>
        <w:tc>
          <w:tcPr>
            <w:tcW w:w="3118" w:type="dxa"/>
            <w:noWrap/>
          </w:tcPr>
          <w:p w14:paraId="19FC914D" w14:textId="77777777" w:rsidR="00C80FE3" w:rsidRDefault="00C80FE3" w:rsidP="008B28E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Keuze losklep S3</w:t>
            </w:r>
          </w:p>
        </w:tc>
        <w:tc>
          <w:tcPr>
            <w:tcW w:w="1418" w:type="dxa"/>
            <w:noWrap/>
          </w:tcPr>
          <w:p w14:paraId="095EF8FD" w14:textId="77777777" w:rsidR="00C80FE3" w:rsidRDefault="00C80FE3" w:rsidP="008B28E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C1.0.11.2.7</w:t>
            </w:r>
          </w:p>
        </w:tc>
        <w:tc>
          <w:tcPr>
            <w:tcW w:w="1417" w:type="dxa"/>
          </w:tcPr>
          <w:p w14:paraId="1B82B65D" w14:textId="77777777" w:rsidR="00C80FE3" w:rsidRDefault="00C80FE3" w:rsidP="008B28E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80FE3" w14:paraId="57893A31" w14:textId="77777777" w:rsidTr="00C80F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noWrap/>
          </w:tcPr>
          <w:p w14:paraId="4CCF6F2F" w14:textId="77777777" w:rsidR="00C80FE3" w:rsidRDefault="00C80FE3" w:rsidP="008B28E0">
            <w:pPr>
              <w:spacing w:line="48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M_WP_H</w:t>
            </w:r>
          </w:p>
        </w:tc>
        <w:tc>
          <w:tcPr>
            <w:tcW w:w="3118" w:type="dxa"/>
            <w:noWrap/>
          </w:tcPr>
          <w:p w14:paraId="4CE9312C" w14:textId="77777777" w:rsidR="00C80FE3" w:rsidRDefault="00C80FE3" w:rsidP="008B28E0">
            <w:pPr>
              <w:spacing w:line="48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Waterpomp op hand</w:t>
            </w:r>
          </w:p>
        </w:tc>
        <w:tc>
          <w:tcPr>
            <w:tcW w:w="1418" w:type="dxa"/>
            <w:noWrap/>
          </w:tcPr>
          <w:p w14:paraId="291034C9" w14:textId="77777777" w:rsidR="00C80FE3" w:rsidRDefault="00C80FE3" w:rsidP="008B28E0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C1.0.11.2.8</w:t>
            </w:r>
          </w:p>
        </w:tc>
        <w:tc>
          <w:tcPr>
            <w:tcW w:w="1417" w:type="dxa"/>
          </w:tcPr>
          <w:p w14:paraId="6DC5C7A7" w14:textId="77777777" w:rsidR="00C80FE3" w:rsidRDefault="00C80FE3" w:rsidP="008B28E0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80FE3" w14:paraId="2C94C564" w14:textId="77777777" w:rsidTr="00C80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noWrap/>
          </w:tcPr>
          <w:p w14:paraId="468A52A0" w14:textId="77777777" w:rsidR="00C80FE3" w:rsidRDefault="00C80FE3" w:rsidP="008B28E0">
            <w:pPr>
              <w:spacing w:line="48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M_STT_LKO</w:t>
            </w:r>
          </w:p>
        </w:tc>
        <w:tc>
          <w:tcPr>
            <w:tcW w:w="3118" w:type="dxa"/>
            <w:noWrap/>
          </w:tcPr>
          <w:p w14:paraId="4390A263" w14:textId="77777777" w:rsidR="00C80FE3" w:rsidRDefault="00C80FE3" w:rsidP="008B28E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Bediening losklep open</w:t>
            </w:r>
          </w:p>
        </w:tc>
        <w:tc>
          <w:tcPr>
            <w:tcW w:w="1418" w:type="dxa"/>
            <w:noWrap/>
          </w:tcPr>
          <w:p w14:paraId="1EB276C6" w14:textId="77777777" w:rsidR="00C80FE3" w:rsidRDefault="00C80FE3" w:rsidP="008B28E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C1.0.11.2.9</w:t>
            </w:r>
          </w:p>
        </w:tc>
        <w:tc>
          <w:tcPr>
            <w:tcW w:w="1417" w:type="dxa"/>
          </w:tcPr>
          <w:p w14:paraId="3F83565B" w14:textId="77777777" w:rsidR="00C80FE3" w:rsidRDefault="00C80FE3" w:rsidP="008B28E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80FE3" w14:paraId="628E7AD6" w14:textId="77777777" w:rsidTr="00C80F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noWrap/>
          </w:tcPr>
          <w:p w14:paraId="6265491E" w14:textId="77777777" w:rsidR="00C80FE3" w:rsidRDefault="00C80FE3" w:rsidP="008B28E0">
            <w:pPr>
              <w:spacing w:line="48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M_STP_LKT</w:t>
            </w:r>
          </w:p>
        </w:tc>
        <w:tc>
          <w:tcPr>
            <w:tcW w:w="3118" w:type="dxa"/>
            <w:noWrap/>
          </w:tcPr>
          <w:p w14:paraId="62B30227" w14:textId="77777777" w:rsidR="00C80FE3" w:rsidRDefault="00C80FE3" w:rsidP="008B28E0">
            <w:pPr>
              <w:spacing w:line="48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Bediening losklep dicht</w:t>
            </w:r>
          </w:p>
        </w:tc>
        <w:tc>
          <w:tcPr>
            <w:tcW w:w="1418" w:type="dxa"/>
            <w:noWrap/>
          </w:tcPr>
          <w:p w14:paraId="08666E7C" w14:textId="77777777" w:rsidR="00C80FE3" w:rsidRDefault="00C80FE3" w:rsidP="008B28E0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C1.0.11.2.10</w:t>
            </w:r>
          </w:p>
        </w:tc>
        <w:tc>
          <w:tcPr>
            <w:tcW w:w="1417" w:type="dxa"/>
          </w:tcPr>
          <w:p w14:paraId="5CA93621" w14:textId="77777777" w:rsidR="00C80FE3" w:rsidRDefault="00C80FE3" w:rsidP="008B28E0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80FE3" w14:paraId="25B0F209" w14:textId="77777777" w:rsidTr="00C80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noWrap/>
          </w:tcPr>
          <w:p w14:paraId="0F0B3E55" w14:textId="77777777" w:rsidR="00C80FE3" w:rsidRDefault="00C80FE3" w:rsidP="008B28E0">
            <w:pPr>
              <w:spacing w:line="48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M_KL1_O</w:t>
            </w:r>
          </w:p>
        </w:tc>
        <w:tc>
          <w:tcPr>
            <w:tcW w:w="3118" w:type="dxa"/>
            <w:noWrap/>
          </w:tcPr>
          <w:p w14:paraId="3D630D82" w14:textId="77777777" w:rsidR="00C80FE3" w:rsidRDefault="00C80FE3" w:rsidP="008B28E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S1 losklep open</w:t>
            </w:r>
          </w:p>
        </w:tc>
        <w:tc>
          <w:tcPr>
            <w:tcW w:w="1418" w:type="dxa"/>
            <w:noWrap/>
          </w:tcPr>
          <w:p w14:paraId="1C0A0AC5" w14:textId="77777777" w:rsidR="00C80FE3" w:rsidRDefault="00C80FE3" w:rsidP="008B28E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C1.0.11.2.11</w:t>
            </w:r>
          </w:p>
        </w:tc>
        <w:tc>
          <w:tcPr>
            <w:tcW w:w="1417" w:type="dxa"/>
          </w:tcPr>
          <w:p w14:paraId="484BF98A" w14:textId="77777777" w:rsidR="00C80FE3" w:rsidRDefault="00C80FE3" w:rsidP="008B28E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80FE3" w14:paraId="1BE8DB30" w14:textId="77777777" w:rsidTr="00C80F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noWrap/>
          </w:tcPr>
          <w:p w14:paraId="10420104" w14:textId="77777777" w:rsidR="00C80FE3" w:rsidRDefault="00C80FE3" w:rsidP="008B28E0">
            <w:pPr>
              <w:spacing w:line="48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M_KL1_T</w:t>
            </w:r>
          </w:p>
        </w:tc>
        <w:tc>
          <w:tcPr>
            <w:tcW w:w="3118" w:type="dxa"/>
            <w:noWrap/>
          </w:tcPr>
          <w:p w14:paraId="4F2D9D57" w14:textId="77777777" w:rsidR="00C80FE3" w:rsidRDefault="00C80FE3" w:rsidP="008B28E0">
            <w:pPr>
              <w:spacing w:line="48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S1 losklep dicht</w:t>
            </w:r>
          </w:p>
        </w:tc>
        <w:tc>
          <w:tcPr>
            <w:tcW w:w="1418" w:type="dxa"/>
            <w:noWrap/>
          </w:tcPr>
          <w:p w14:paraId="23F9F6DD" w14:textId="77777777" w:rsidR="00C80FE3" w:rsidRDefault="00C80FE3" w:rsidP="008B28E0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C1.0.11.2.12</w:t>
            </w:r>
          </w:p>
        </w:tc>
        <w:tc>
          <w:tcPr>
            <w:tcW w:w="1417" w:type="dxa"/>
          </w:tcPr>
          <w:p w14:paraId="4780311C" w14:textId="77777777" w:rsidR="00C80FE3" w:rsidRDefault="00C80FE3" w:rsidP="008B28E0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80FE3" w14:paraId="29EAA512" w14:textId="77777777" w:rsidTr="00C80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noWrap/>
          </w:tcPr>
          <w:p w14:paraId="4F2D7603" w14:textId="77777777" w:rsidR="00C80FE3" w:rsidRDefault="00C80FE3" w:rsidP="008B28E0">
            <w:pPr>
              <w:spacing w:line="48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M_KL2_O</w:t>
            </w:r>
          </w:p>
        </w:tc>
        <w:tc>
          <w:tcPr>
            <w:tcW w:w="3118" w:type="dxa"/>
            <w:noWrap/>
          </w:tcPr>
          <w:p w14:paraId="1E152610" w14:textId="77777777" w:rsidR="00C80FE3" w:rsidRDefault="00C80FE3" w:rsidP="008B28E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S2 losklep open</w:t>
            </w:r>
          </w:p>
        </w:tc>
        <w:tc>
          <w:tcPr>
            <w:tcW w:w="1418" w:type="dxa"/>
            <w:noWrap/>
          </w:tcPr>
          <w:p w14:paraId="2C61E68A" w14:textId="77777777" w:rsidR="00C80FE3" w:rsidRDefault="00C80FE3" w:rsidP="008B28E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C1.0.11.2.13</w:t>
            </w:r>
          </w:p>
        </w:tc>
        <w:tc>
          <w:tcPr>
            <w:tcW w:w="1417" w:type="dxa"/>
          </w:tcPr>
          <w:p w14:paraId="42D614D9" w14:textId="77777777" w:rsidR="00C80FE3" w:rsidRDefault="00C80FE3" w:rsidP="008B28E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80FE3" w14:paraId="44BB3B3F" w14:textId="77777777" w:rsidTr="00C80F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noWrap/>
          </w:tcPr>
          <w:p w14:paraId="29CB6E05" w14:textId="77777777" w:rsidR="00C80FE3" w:rsidRDefault="00C80FE3" w:rsidP="008B28E0">
            <w:pPr>
              <w:spacing w:line="48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M_KL2_T</w:t>
            </w:r>
          </w:p>
        </w:tc>
        <w:tc>
          <w:tcPr>
            <w:tcW w:w="3118" w:type="dxa"/>
            <w:noWrap/>
          </w:tcPr>
          <w:p w14:paraId="7C487E6B" w14:textId="77777777" w:rsidR="00C80FE3" w:rsidRDefault="00C80FE3" w:rsidP="008B28E0">
            <w:pPr>
              <w:spacing w:line="48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S2 losklep dicht</w:t>
            </w:r>
          </w:p>
        </w:tc>
        <w:tc>
          <w:tcPr>
            <w:tcW w:w="1418" w:type="dxa"/>
            <w:noWrap/>
          </w:tcPr>
          <w:p w14:paraId="0426CF74" w14:textId="77777777" w:rsidR="00C80FE3" w:rsidRDefault="00C80FE3" w:rsidP="008B28E0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C1.0.11.2.14</w:t>
            </w:r>
          </w:p>
        </w:tc>
        <w:tc>
          <w:tcPr>
            <w:tcW w:w="1417" w:type="dxa"/>
          </w:tcPr>
          <w:p w14:paraId="5FF13CED" w14:textId="77777777" w:rsidR="00C80FE3" w:rsidRDefault="00C80FE3" w:rsidP="008B28E0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80FE3" w14:paraId="36D74774" w14:textId="77777777" w:rsidTr="00C80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noWrap/>
          </w:tcPr>
          <w:p w14:paraId="5DDCAFFC" w14:textId="77777777" w:rsidR="00C80FE3" w:rsidRDefault="00C80FE3" w:rsidP="008B28E0">
            <w:pPr>
              <w:spacing w:line="48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M_KL3_O</w:t>
            </w:r>
          </w:p>
        </w:tc>
        <w:tc>
          <w:tcPr>
            <w:tcW w:w="3118" w:type="dxa"/>
            <w:noWrap/>
          </w:tcPr>
          <w:p w14:paraId="7658370D" w14:textId="77777777" w:rsidR="00C80FE3" w:rsidRDefault="00C80FE3" w:rsidP="008B28E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S3 losklep open</w:t>
            </w:r>
          </w:p>
        </w:tc>
        <w:tc>
          <w:tcPr>
            <w:tcW w:w="1418" w:type="dxa"/>
            <w:noWrap/>
          </w:tcPr>
          <w:p w14:paraId="3144EC21" w14:textId="77777777" w:rsidR="00C80FE3" w:rsidRDefault="00C80FE3" w:rsidP="008B28E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C1.0.11.2.15</w:t>
            </w:r>
          </w:p>
        </w:tc>
        <w:tc>
          <w:tcPr>
            <w:tcW w:w="1417" w:type="dxa"/>
          </w:tcPr>
          <w:p w14:paraId="3C2371F3" w14:textId="77777777" w:rsidR="00C80FE3" w:rsidRDefault="00C80FE3" w:rsidP="008B28E0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80FE3" w14:paraId="07205EDA" w14:textId="77777777" w:rsidTr="00C80F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noWrap/>
          </w:tcPr>
          <w:p w14:paraId="7BDCEE40" w14:textId="77777777" w:rsidR="00C80FE3" w:rsidRDefault="00C80FE3" w:rsidP="008B28E0">
            <w:pPr>
              <w:spacing w:line="48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M_KL3_T</w:t>
            </w:r>
          </w:p>
        </w:tc>
        <w:tc>
          <w:tcPr>
            <w:tcW w:w="3118" w:type="dxa"/>
            <w:noWrap/>
          </w:tcPr>
          <w:p w14:paraId="65AD0788" w14:textId="77777777" w:rsidR="00C80FE3" w:rsidRDefault="00C80FE3" w:rsidP="008B28E0">
            <w:pPr>
              <w:spacing w:line="48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S3 losklep dicht</w:t>
            </w:r>
          </w:p>
        </w:tc>
        <w:tc>
          <w:tcPr>
            <w:tcW w:w="1418" w:type="dxa"/>
            <w:noWrap/>
          </w:tcPr>
          <w:p w14:paraId="3A06D708" w14:textId="77777777" w:rsidR="00C80FE3" w:rsidRDefault="00C80FE3" w:rsidP="008B28E0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C1.0.11.2.16</w:t>
            </w:r>
          </w:p>
        </w:tc>
        <w:tc>
          <w:tcPr>
            <w:tcW w:w="1417" w:type="dxa"/>
          </w:tcPr>
          <w:p w14:paraId="33741397" w14:textId="77777777" w:rsidR="00C80FE3" w:rsidRDefault="00C80FE3" w:rsidP="008B28E0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7FE3803F" w14:textId="77777777" w:rsidR="00C80FE3" w:rsidRPr="00C80FE3" w:rsidRDefault="00C80FE3" w:rsidP="00C80FE3">
      <w:pPr>
        <w:rPr>
          <w:lang w:val="nl"/>
        </w:rPr>
      </w:pPr>
    </w:p>
    <w:p w14:paraId="55BBF3C9" w14:textId="77777777" w:rsidR="00C80FE3" w:rsidRDefault="00C80FE3" w:rsidP="00C80FE3">
      <w:pPr>
        <w:pStyle w:val="Heading1"/>
      </w:pPr>
      <w:r>
        <w:t>Motoren</w:t>
      </w:r>
    </w:p>
    <w:p w14:paraId="26844C73" w14:textId="77777777" w:rsidR="00C80FE3" w:rsidRDefault="00C80FE3" w:rsidP="00C80FE3">
      <w:pPr>
        <w:pStyle w:val="Heading2"/>
      </w:pPr>
      <w:r>
        <w:t>M_WP1</w:t>
      </w:r>
      <w:r w:rsidR="008B28E0">
        <w:t xml:space="preserve"> (waterpomp)</w:t>
      </w:r>
    </w:p>
    <w:p w14:paraId="3C7596DE" w14:textId="77777777" w:rsidR="008B28E0" w:rsidRPr="00C80FE3" w:rsidRDefault="008B28E0" w:rsidP="008B28E0">
      <w:pPr>
        <w:spacing w:line="480" w:lineRule="auto"/>
        <w:ind w:left="578"/>
        <w:rPr>
          <w:lang w:val="nl"/>
        </w:rPr>
      </w:pPr>
      <w:r>
        <w:rPr>
          <w:lang w:val="nl"/>
        </w:rPr>
        <w:t>Manueel starten</w:t>
      </w:r>
    </w:p>
    <w:p w14:paraId="06299A3E" w14:textId="77777777" w:rsidR="00C80FE3" w:rsidRDefault="00C80FE3" w:rsidP="00C80FE3">
      <w:pPr>
        <w:pStyle w:val="Heading2"/>
      </w:pPr>
      <w:r>
        <w:t>M_OP1</w:t>
      </w:r>
      <w:r w:rsidR="008B28E0">
        <w:t xml:space="preserve"> (oliepomp)</w:t>
      </w:r>
    </w:p>
    <w:p w14:paraId="050EFCF7" w14:textId="77777777" w:rsidR="00C80FE3" w:rsidRDefault="008B28E0" w:rsidP="008B28E0">
      <w:pPr>
        <w:spacing w:line="480" w:lineRule="auto"/>
        <w:ind w:left="578"/>
        <w:rPr>
          <w:lang w:val="nl"/>
        </w:rPr>
      </w:pPr>
      <w:r>
        <w:rPr>
          <w:lang w:val="nl"/>
        </w:rPr>
        <w:t>Manueel starten</w:t>
      </w:r>
    </w:p>
    <w:p w14:paraId="2B0B4B4D" w14:textId="77777777" w:rsidR="008B28E0" w:rsidRDefault="008B28E0" w:rsidP="008B28E0">
      <w:pPr>
        <w:ind w:left="578"/>
        <w:rPr>
          <w:lang w:val="nl"/>
        </w:rPr>
      </w:pPr>
    </w:p>
    <w:p w14:paraId="6B548BF5" w14:textId="77777777" w:rsidR="008B28E0" w:rsidRPr="008B28E0" w:rsidRDefault="008B28E0" w:rsidP="008B28E0">
      <w:pPr>
        <w:pStyle w:val="Heading1"/>
      </w:pPr>
      <w:r>
        <w:t>Kleppen</w:t>
      </w:r>
    </w:p>
    <w:p w14:paraId="258A1EAE" w14:textId="77777777" w:rsidR="008B28E0" w:rsidRDefault="008B28E0" w:rsidP="008B28E0">
      <w:pPr>
        <w:pStyle w:val="Heading2"/>
      </w:pPr>
      <w:r>
        <w:t>M_KL1 (S1 losklep)</w:t>
      </w:r>
    </w:p>
    <w:p w14:paraId="3EC7C99C" w14:textId="77777777" w:rsidR="008B28E0" w:rsidRDefault="008B28E0" w:rsidP="008B28E0">
      <w:pPr>
        <w:spacing w:line="480" w:lineRule="auto"/>
        <w:ind w:left="578"/>
        <w:rPr>
          <w:lang w:val="nl"/>
        </w:rPr>
      </w:pPr>
      <w:r>
        <w:rPr>
          <w:lang w:val="nl"/>
        </w:rPr>
        <w:t>Manueel openen</w:t>
      </w:r>
    </w:p>
    <w:p w14:paraId="118E3BB1" w14:textId="77777777" w:rsidR="008B28E0" w:rsidRDefault="008B28E0" w:rsidP="008B28E0">
      <w:pPr>
        <w:spacing w:line="480" w:lineRule="auto"/>
        <w:ind w:left="578"/>
        <w:rPr>
          <w:lang w:val="nl"/>
        </w:rPr>
      </w:pPr>
      <w:r>
        <w:rPr>
          <w:lang w:val="nl"/>
        </w:rPr>
        <w:lastRenderedPageBreak/>
        <w:t>Openen via knoppen</w:t>
      </w:r>
    </w:p>
    <w:p w14:paraId="1894BCDC" w14:textId="77777777" w:rsidR="008B28E0" w:rsidRPr="008B28E0" w:rsidRDefault="008B28E0" w:rsidP="008B28E0">
      <w:pPr>
        <w:spacing w:line="480" w:lineRule="auto"/>
        <w:ind w:left="578"/>
        <w:rPr>
          <w:lang w:val="nl"/>
        </w:rPr>
      </w:pPr>
      <w:r>
        <w:rPr>
          <w:lang w:val="nl"/>
        </w:rPr>
        <w:t>Eindcontacten onderbreken</w:t>
      </w:r>
    </w:p>
    <w:p w14:paraId="1D1E094F" w14:textId="77777777" w:rsidR="008B28E0" w:rsidRDefault="008B28E0" w:rsidP="008B28E0">
      <w:pPr>
        <w:pStyle w:val="Heading2"/>
      </w:pPr>
      <w:r>
        <w:t>M_KL2 (S3 losklep)</w:t>
      </w:r>
    </w:p>
    <w:p w14:paraId="2457D6D2" w14:textId="77777777" w:rsidR="008B28E0" w:rsidRDefault="008B28E0" w:rsidP="008B28E0">
      <w:pPr>
        <w:spacing w:line="480" w:lineRule="auto"/>
        <w:ind w:left="578"/>
        <w:rPr>
          <w:lang w:val="nl"/>
        </w:rPr>
      </w:pPr>
      <w:r>
        <w:rPr>
          <w:lang w:val="nl"/>
        </w:rPr>
        <w:t>Manueel openen</w:t>
      </w:r>
    </w:p>
    <w:p w14:paraId="58D8F5D4" w14:textId="77777777" w:rsidR="008B28E0" w:rsidRDefault="008B28E0" w:rsidP="008B28E0">
      <w:pPr>
        <w:spacing w:line="480" w:lineRule="auto"/>
        <w:ind w:left="578"/>
        <w:rPr>
          <w:lang w:val="nl"/>
        </w:rPr>
      </w:pPr>
      <w:r>
        <w:rPr>
          <w:lang w:val="nl"/>
        </w:rPr>
        <w:t>Openen via knoppen</w:t>
      </w:r>
    </w:p>
    <w:p w14:paraId="165BA10E" w14:textId="77777777" w:rsidR="008B28E0" w:rsidRPr="008B28E0" w:rsidRDefault="008B28E0" w:rsidP="008B28E0">
      <w:pPr>
        <w:spacing w:line="480" w:lineRule="auto"/>
        <w:ind w:left="578"/>
        <w:rPr>
          <w:lang w:val="nl"/>
        </w:rPr>
      </w:pPr>
      <w:r>
        <w:rPr>
          <w:lang w:val="nl"/>
        </w:rPr>
        <w:t>Eindcontacten onderbreken</w:t>
      </w:r>
    </w:p>
    <w:p w14:paraId="543E6429" w14:textId="77777777" w:rsidR="008B28E0" w:rsidRDefault="008B28E0" w:rsidP="008B28E0">
      <w:pPr>
        <w:pStyle w:val="Heading2"/>
      </w:pPr>
      <w:r>
        <w:t>M_KL3 (S3 losklep)</w:t>
      </w:r>
    </w:p>
    <w:p w14:paraId="78955D12" w14:textId="77777777" w:rsidR="008B28E0" w:rsidRDefault="008B28E0" w:rsidP="008B28E0">
      <w:pPr>
        <w:spacing w:line="480" w:lineRule="auto"/>
        <w:ind w:left="578"/>
        <w:rPr>
          <w:lang w:val="nl"/>
        </w:rPr>
      </w:pPr>
      <w:r>
        <w:rPr>
          <w:lang w:val="nl"/>
        </w:rPr>
        <w:t>Manueel openen</w:t>
      </w:r>
    </w:p>
    <w:p w14:paraId="15207620" w14:textId="77777777" w:rsidR="008B28E0" w:rsidRDefault="008B28E0" w:rsidP="008B28E0">
      <w:pPr>
        <w:spacing w:line="480" w:lineRule="auto"/>
        <w:ind w:left="578"/>
        <w:rPr>
          <w:lang w:val="nl"/>
        </w:rPr>
      </w:pPr>
      <w:r>
        <w:rPr>
          <w:lang w:val="nl"/>
        </w:rPr>
        <w:t>Openen via knoppen</w:t>
      </w:r>
    </w:p>
    <w:p w14:paraId="19606366" w14:textId="77777777" w:rsidR="008B28E0" w:rsidRDefault="008B28E0" w:rsidP="008B28E0">
      <w:pPr>
        <w:spacing w:line="480" w:lineRule="auto"/>
        <w:ind w:left="578"/>
        <w:rPr>
          <w:lang w:val="nl"/>
        </w:rPr>
      </w:pPr>
      <w:r>
        <w:rPr>
          <w:lang w:val="nl"/>
        </w:rPr>
        <w:t>Eindcontacten onderbreken</w:t>
      </w:r>
    </w:p>
    <w:p w14:paraId="21D1F542" w14:textId="77777777" w:rsidR="008B28E0" w:rsidRPr="008B28E0" w:rsidRDefault="008B28E0" w:rsidP="008B28E0">
      <w:pPr>
        <w:pStyle w:val="Heading2"/>
      </w:pPr>
      <w:r>
        <w:t>M_KL8 (S1 vulklep)</w:t>
      </w:r>
    </w:p>
    <w:p w14:paraId="0EBA971B" w14:textId="77777777" w:rsidR="008B28E0" w:rsidRDefault="008B28E0" w:rsidP="008B28E0">
      <w:pPr>
        <w:spacing w:line="480" w:lineRule="auto"/>
        <w:ind w:left="578"/>
        <w:rPr>
          <w:lang w:val="nl"/>
        </w:rPr>
      </w:pPr>
      <w:r>
        <w:rPr>
          <w:lang w:val="nl"/>
        </w:rPr>
        <w:t>Manueel openen</w:t>
      </w:r>
    </w:p>
    <w:p w14:paraId="2743AE24" w14:textId="77777777" w:rsidR="008B28E0" w:rsidRPr="008B28E0" w:rsidRDefault="008B28E0" w:rsidP="008B28E0">
      <w:pPr>
        <w:pStyle w:val="Heading2"/>
      </w:pPr>
      <w:r>
        <w:t>M_KL9 (S2 vulklep)</w:t>
      </w:r>
    </w:p>
    <w:p w14:paraId="6A7C71EB" w14:textId="77777777" w:rsidR="008B28E0" w:rsidRDefault="008B28E0" w:rsidP="008B28E0">
      <w:pPr>
        <w:spacing w:line="480" w:lineRule="auto"/>
        <w:ind w:left="578"/>
        <w:rPr>
          <w:lang w:val="nl"/>
        </w:rPr>
      </w:pPr>
      <w:r>
        <w:rPr>
          <w:lang w:val="nl"/>
        </w:rPr>
        <w:t>Manueel openen</w:t>
      </w:r>
    </w:p>
    <w:p w14:paraId="432B3237" w14:textId="77777777" w:rsidR="008B28E0" w:rsidRPr="008B28E0" w:rsidRDefault="008B28E0" w:rsidP="008B28E0">
      <w:pPr>
        <w:pStyle w:val="Heading2"/>
      </w:pPr>
      <w:r>
        <w:t>M_KL9 (S3 vulklep)</w:t>
      </w:r>
    </w:p>
    <w:p w14:paraId="6B324CC2" w14:textId="77777777" w:rsidR="008B28E0" w:rsidRDefault="008B28E0" w:rsidP="008B28E0">
      <w:pPr>
        <w:spacing w:line="480" w:lineRule="auto"/>
        <w:ind w:left="578"/>
        <w:rPr>
          <w:lang w:val="nl"/>
        </w:rPr>
      </w:pPr>
      <w:r>
        <w:rPr>
          <w:lang w:val="nl"/>
        </w:rPr>
        <w:t>Manueel openen</w:t>
      </w:r>
    </w:p>
    <w:p w14:paraId="34B8A8CB" w14:textId="77777777" w:rsidR="008B28E0" w:rsidRDefault="008B28E0" w:rsidP="00FF1334">
      <w:pPr>
        <w:rPr>
          <w:lang w:val="nl"/>
        </w:rPr>
      </w:pPr>
    </w:p>
    <w:p w14:paraId="4AB48F7D" w14:textId="14A42EF1" w:rsidR="00FF1334" w:rsidRDefault="00FF1334" w:rsidP="00FF1334">
      <w:pPr>
        <w:pStyle w:val="Heading1"/>
      </w:pPr>
      <w:r>
        <w:t>DO’s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95"/>
        <w:gridCol w:w="3516"/>
        <w:gridCol w:w="1716"/>
      </w:tblGrid>
      <w:tr w:rsidR="00965D71" w:rsidRPr="00F66B09" w14:paraId="72E99F43" w14:textId="77777777" w:rsidTr="00965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hideMark/>
          </w:tcPr>
          <w:p w14:paraId="44C153EB" w14:textId="77777777" w:rsidR="00965D71" w:rsidRPr="00F66B09" w:rsidRDefault="00965D71" w:rsidP="00FF1334">
            <w:pPr>
              <w:jc w:val="center"/>
              <w:rPr>
                <w:rFonts w:ascii="Calibri" w:hAnsi="Calibri" w:cs="Calibri"/>
                <w:sz w:val="22"/>
                <w:szCs w:val="22"/>
                <w:lang w:val="nl-BE" w:eastAsia="nl-BE"/>
              </w:rPr>
            </w:pPr>
            <w:r w:rsidRPr="00F66B09">
              <w:rPr>
                <w:rFonts w:ascii="Calibri" w:hAnsi="Calibri" w:cs="Calibri"/>
                <w:sz w:val="22"/>
                <w:szCs w:val="22"/>
                <w:lang w:val="nl-BE" w:eastAsia="nl-BE"/>
              </w:rPr>
              <w:t>TAG</w:t>
            </w:r>
          </w:p>
        </w:tc>
        <w:tc>
          <w:tcPr>
            <w:tcW w:w="3516" w:type="dxa"/>
            <w:hideMark/>
          </w:tcPr>
          <w:p w14:paraId="47BD3237" w14:textId="77777777" w:rsidR="00965D71" w:rsidRPr="00F66B09" w:rsidRDefault="00965D71" w:rsidP="00FF1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  <w:lang w:val="nl-BE" w:eastAsia="nl-BE"/>
              </w:rPr>
            </w:pPr>
            <w:r w:rsidRPr="00F66B09">
              <w:rPr>
                <w:rFonts w:ascii="Calibri" w:hAnsi="Calibri" w:cs="Calibri"/>
                <w:sz w:val="22"/>
                <w:szCs w:val="22"/>
                <w:lang w:val="nl-BE" w:eastAsia="nl-BE"/>
              </w:rPr>
              <w:t>Omschrijving</w:t>
            </w:r>
          </w:p>
        </w:tc>
        <w:tc>
          <w:tcPr>
            <w:tcW w:w="1716" w:type="dxa"/>
            <w:hideMark/>
          </w:tcPr>
          <w:p w14:paraId="642E7604" w14:textId="77777777" w:rsidR="00965D71" w:rsidRPr="00F66B09" w:rsidRDefault="00965D71" w:rsidP="00FF1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  <w:lang w:val="nl-BE" w:eastAsia="nl-BE"/>
              </w:rPr>
            </w:pPr>
            <w:r w:rsidRPr="00F66B09">
              <w:rPr>
                <w:rFonts w:ascii="Calibri" w:hAnsi="Calibri" w:cs="Calibri"/>
                <w:sz w:val="22"/>
                <w:szCs w:val="22"/>
                <w:lang w:val="nl-BE" w:eastAsia="nl-BE"/>
              </w:rPr>
              <w:t>Aansluiting</w:t>
            </w:r>
          </w:p>
        </w:tc>
      </w:tr>
      <w:tr w:rsidR="00965D71" w:rsidRPr="00F66B09" w14:paraId="383DD7CA" w14:textId="77777777" w:rsidTr="00965D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noWrap/>
            <w:hideMark/>
          </w:tcPr>
          <w:p w14:paraId="41448FC5" w14:textId="77777777" w:rsidR="00965D71" w:rsidRPr="00F66B09" w:rsidRDefault="00965D71" w:rsidP="00965D71">
            <w:pPr>
              <w:spacing w:line="480" w:lineRule="auto"/>
              <w:rPr>
                <w:rFonts w:ascii="Calibri" w:hAnsi="Calibri" w:cs="Calibri"/>
                <w:color w:val="000000"/>
                <w:sz w:val="22"/>
                <w:szCs w:val="22"/>
                <w:lang w:val="nl-BE" w:eastAsia="nl-B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nl-BE" w:eastAsia="nl-BE"/>
              </w:rPr>
              <w:t>M_VNOK</w:t>
            </w:r>
          </w:p>
        </w:tc>
        <w:tc>
          <w:tcPr>
            <w:tcW w:w="3516" w:type="dxa"/>
            <w:noWrap/>
            <w:hideMark/>
          </w:tcPr>
          <w:p w14:paraId="7E4C5C98" w14:textId="77777777" w:rsidR="00965D71" w:rsidRPr="00F66B09" w:rsidRDefault="00965D71" w:rsidP="00965D71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nl-BE" w:eastAsia="nl-B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nl-BE" w:eastAsia="nl-BE"/>
              </w:rPr>
              <w:t>Geen vrijgave voor gekozen klep</w:t>
            </w:r>
          </w:p>
        </w:tc>
        <w:tc>
          <w:tcPr>
            <w:tcW w:w="1716" w:type="dxa"/>
            <w:noWrap/>
            <w:hideMark/>
          </w:tcPr>
          <w:p w14:paraId="719849A8" w14:textId="77777777" w:rsidR="00965D71" w:rsidRPr="00F66B09" w:rsidRDefault="00965D71" w:rsidP="00965D71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nl-BE" w:eastAsia="nl-B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nl-BE" w:eastAsia="nl-BE"/>
              </w:rPr>
              <w:t>C1.0.11.3.3</w:t>
            </w:r>
          </w:p>
        </w:tc>
      </w:tr>
      <w:tr w:rsidR="00965D71" w:rsidRPr="00F66B09" w14:paraId="7D975B4E" w14:textId="77777777" w:rsidTr="00965D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noWrap/>
            <w:hideMark/>
          </w:tcPr>
          <w:p w14:paraId="378C2AA3" w14:textId="77777777" w:rsidR="00965D71" w:rsidRPr="00F66B09" w:rsidRDefault="00965D71" w:rsidP="00965D71">
            <w:pPr>
              <w:spacing w:line="480" w:lineRule="auto"/>
              <w:rPr>
                <w:rFonts w:ascii="Calibri" w:hAnsi="Calibri" w:cs="Calibri"/>
                <w:color w:val="000000"/>
                <w:sz w:val="22"/>
                <w:szCs w:val="22"/>
                <w:lang w:val="nl-BE" w:eastAsia="nl-B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nl-BE" w:eastAsia="nl-BE"/>
              </w:rPr>
              <w:t>M_LOK</w:t>
            </w:r>
          </w:p>
        </w:tc>
        <w:tc>
          <w:tcPr>
            <w:tcW w:w="3516" w:type="dxa"/>
            <w:noWrap/>
            <w:hideMark/>
          </w:tcPr>
          <w:p w14:paraId="174C8948" w14:textId="77777777" w:rsidR="00965D71" w:rsidRPr="00F66B09" w:rsidRDefault="00965D71" w:rsidP="00965D71">
            <w:pPr>
              <w:spacing w:line="48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nl-BE" w:eastAsia="nl-B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nl-BE" w:eastAsia="nl-BE"/>
              </w:rPr>
              <w:t>Gekozen losklep open</w:t>
            </w:r>
          </w:p>
        </w:tc>
        <w:tc>
          <w:tcPr>
            <w:tcW w:w="1716" w:type="dxa"/>
            <w:noWrap/>
            <w:hideMark/>
          </w:tcPr>
          <w:p w14:paraId="7460BC89" w14:textId="77777777" w:rsidR="00965D71" w:rsidRPr="00F66B09" w:rsidRDefault="00965D71" w:rsidP="00965D71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nl-BE" w:eastAsia="nl-B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nl-BE" w:eastAsia="nl-BE"/>
              </w:rPr>
              <w:t>C1.0.11.3.4</w:t>
            </w:r>
          </w:p>
        </w:tc>
      </w:tr>
      <w:tr w:rsidR="00965D71" w:rsidRPr="00F66B09" w14:paraId="495DE11D" w14:textId="77777777" w:rsidTr="00965D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noWrap/>
            <w:hideMark/>
          </w:tcPr>
          <w:p w14:paraId="293CA4C6" w14:textId="77777777" w:rsidR="00965D71" w:rsidRDefault="00965D71" w:rsidP="00965D71">
            <w:pPr>
              <w:spacing w:line="480" w:lineRule="auto"/>
              <w:rPr>
                <w:rFonts w:ascii="Calibri" w:hAnsi="Calibri" w:cs="Calibri"/>
                <w:color w:val="000000"/>
                <w:sz w:val="22"/>
                <w:szCs w:val="22"/>
                <w:lang w:val="nl-BE" w:eastAsia="nl-BE"/>
              </w:rPr>
            </w:pPr>
          </w:p>
        </w:tc>
        <w:tc>
          <w:tcPr>
            <w:tcW w:w="3516" w:type="dxa"/>
            <w:noWrap/>
            <w:hideMark/>
          </w:tcPr>
          <w:p w14:paraId="168A1A12" w14:textId="77777777" w:rsidR="00965D71" w:rsidRDefault="00965D71" w:rsidP="00965D71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nl-BE" w:eastAsia="nl-BE"/>
              </w:rPr>
            </w:pPr>
          </w:p>
        </w:tc>
        <w:tc>
          <w:tcPr>
            <w:tcW w:w="1716" w:type="dxa"/>
            <w:noWrap/>
            <w:hideMark/>
          </w:tcPr>
          <w:p w14:paraId="4B16EBB8" w14:textId="77777777" w:rsidR="00965D71" w:rsidRDefault="00965D71" w:rsidP="00965D71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nl-BE" w:eastAsia="nl-BE"/>
              </w:rPr>
            </w:pPr>
          </w:p>
        </w:tc>
      </w:tr>
    </w:tbl>
    <w:p w14:paraId="79A99B1B" w14:textId="77777777" w:rsidR="00FF1334" w:rsidRPr="00FF1334" w:rsidRDefault="00FF1334" w:rsidP="00FF1334">
      <w:pPr>
        <w:rPr>
          <w:lang w:val="nl"/>
        </w:rPr>
      </w:pPr>
    </w:p>
    <w:p w14:paraId="2B30524F" w14:textId="5FEB9D1A" w:rsidR="008B28E0" w:rsidRDefault="00965D71" w:rsidP="00965D71">
      <w:pPr>
        <w:pStyle w:val="Heading1"/>
      </w:pPr>
      <w:r>
        <w:t>AI’s</w:t>
      </w:r>
      <w:bookmarkStart w:id="0" w:name="_GoBack"/>
      <w:bookmarkEnd w:id="0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66"/>
        <w:gridCol w:w="3670"/>
        <w:gridCol w:w="1689"/>
      </w:tblGrid>
      <w:tr w:rsidR="00965D71" w:rsidRPr="00CF177E" w14:paraId="435BADC4" w14:textId="77777777" w:rsidTr="00965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hideMark/>
          </w:tcPr>
          <w:p w14:paraId="6BAD1D4C" w14:textId="77777777" w:rsidR="00965D71" w:rsidRPr="00CF177E" w:rsidRDefault="00965D71" w:rsidP="00EA5603">
            <w:pPr>
              <w:jc w:val="center"/>
              <w:rPr>
                <w:rFonts w:ascii="Calibri" w:hAnsi="Calibri" w:cs="Calibri"/>
                <w:szCs w:val="22"/>
                <w:lang w:val="nl-BE" w:eastAsia="nl-BE"/>
              </w:rPr>
            </w:pPr>
            <w:r w:rsidRPr="00F66B09">
              <w:rPr>
                <w:rFonts w:ascii="Calibri" w:hAnsi="Calibri" w:cs="Calibri"/>
                <w:szCs w:val="22"/>
                <w:lang w:val="nl-BE" w:eastAsia="nl-BE"/>
              </w:rPr>
              <w:t>TAG</w:t>
            </w:r>
          </w:p>
        </w:tc>
        <w:tc>
          <w:tcPr>
            <w:tcW w:w="3670" w:type="dxa"/>
            <w:hideMark/>
          </w:tcPr>
          <w:p w14:paraId="6B49EDA2" w14:textId="77777777" w:rsidR="00965D71" w:rsidRPr="00CF177E" w:rsidRDefault="00965D71" w:rsidP="00EA56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2"/>
                <w:lang w:val="nl-BE" w:eastAsia="nl-BE"/>
              </w:rPr>
            </w:pPr>
            <w:r w:rsidRPr="00F66B09">
              <w:rPr>
                <w:rFonts w:ascii="Calibri" w:hAnsi="Calibri" w:cs="Calibri"/>
                <w:szCs w:val="22"/>
                <w:lang w:val="nl-BE" w:eastAsia="nl-BE"/>
              </w:rPr>
              <w:t>Omschrijving</w:t>
            </w:r>
          </w:p>
        </w:tc>
        <w:tc>
          <w:tcPr>
            <w:tcW w:w="1689" w:type="dxa"/>
            <w:hideMark/>
          </w:tcPr>
          <w:p w14:paraId="22EB9910" w14:textId="77777777" w:rsidR="00965D71" w:rsidRPr="00CF177E" w:rsidRDefault="00965D71" w:rsidP="00EA56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2"/>
                <w:lang w:val="nl-BE" w:eastAsia="nl-BE"/>
              </w:rPr>
            </w:pPr>
            <w:r w:rsidRPr="00F66B09">
              <w:rPr>
                <w:rFonts w:ascii="Calibri" w:hAnsi="Calibri" w:cs="Calibri"/>
                <w:szCs w:val="22"/>
                <w:lang w:val="nl-BE" w:eastAsia="nl-BE"/>
              </w:rPr>
              <w:t>Aansluiting</w:t>
            </w:r>
          </w:p>
        </w:tc>
      </w:tr>
      <w:tr w:rsidR="00965D71" w:rsidRPr="00CF177E" w14:paraId="52BAD32B" w14:textId="77777777" w:rsidTr="00965D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noWrap/>
            <w:hideMark/>
          </w:tcPr>
          <w:p w14:paraId="2F25FF76" w14:textId="77777777" w:rsidR="00965D71" w:rsidRPr="00CF177E" w:rsidRDefault="00965D71" w:rsidP="00965D71">
            <w:pPr>
              <w:spacing w:line="480" w:lineRule="auto"/>
              <w:rPr>
                <w:rFonts w:ascii="Calibri" w:hAnsi="Calibri" w:cs="Calibri"/>
                <w:color w:val="000000"/>
                <w:szCs w:val="22"/>
                <w:lang w:val="nl-BE" w:eastAsia="nl-BE"/>
              </w:rPr>
            </w:pPr>
            <w:r>
              <w:rPr>
                <w:rFonts w:ascii="Calibri" w:hAnsi="Calibri" w:cs="Calibri"/>
                <w:color w:val="000000"/>
                <w:szCs w:val="22"/>
                <w:lang w:val="nl-BE" w:eastAsia="nl-BE"/>
              </w:rPr>
              <w:t>M_LT1</w:t>
            </w:r>
          </w:p>
        </w:tc>
        <w:tc>
          <w:tcPr>
            <w:tcW w:w="3670" w:type="dxa"/>
            <w:noWrap/>
            <w:hideMark/>
          </w:tcPr>
          <w:p w14:paraId="5FC621BD" w14:textId="77777777" w:rsidR="00965D71" w:rsidRPr="00CF177E" w:rsidRDefault="00965D71" w:rsidP="00965D71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2"/>
                <w:lang w:val="nl-BE" w:eastAsia="nl-BE"/>
              </w:rPr>
            </w:pPr>
            <w:r>
              <w:rPr>
                <w:rFonts w:ascii="Calibri" w:hAnsi="Calibri" w:cs="Calibri"/>
                <w:color w:val="000000"/>
                <w:szCs w:val="22"/>
                <w:lang w:val="nl-BE" w:eastAsia="nl-BE"/>
              </w:rPr>
              <w:t>Niveau silo1</w:t>
            </w:r>
          </w:p>
        </w:tc>
        <w:tc>
          <w:tcPr>
            <w:tcW w:w="1689" w:type="dxa"/>
            <w:noWrap/>
            <w:hideMark/>
          </w:tcPr>
          <w:p w14:paraId="31277B88" w14:textId="77777777" w:rsidR="00965D71" w:rsidRPr="00CF177E" w:rsidRDefault="00965D71" w:rsidP="00965D71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2"/>
                <w:lang w:val="nl-BE" w:eastAsia="nl-BE"/>
              </w:rPr>
            </w:pPr>
            <w:r>
              <w:rPr>
                <w:rFonts w:ascii="Calibri" w:hAnsi="Calibri" w:cs="Calibri"/>
                <w:color w:val="000000"/>
                <w:szCs w:val="22"/>
                <w:lang w:val="nl-BE" w:eastAsia="nl-BE"/>
              </w:rPr>
              <w:t>C1.1.90.3.1</w:t>
            </w:r>
          </w:p>
        </w:tc>
      </w:tr>
      <w:tr w:rsidR="00965D71" w:rsidRPr="00CF177E" w14:paraId="53369625" w14:textId="77777777" w:rsidTr="00965D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noWrap/>
            <w:hideMark/>
          </w:tcPr>
          <w:p w14:paraId="6443EC64" w14:textId="77777777" w:rsidR="00965D71" w:rsidRPr="00CF177E" w:rsidRDefault="00965D71" w:rsidP="00965D71">
            <w:pPr>
              <w:spacing w:line="480" w:lineRule="auto"/>
              <w:rPr>
                <w:rFonts w:ascii="Calibri" w:hAnsi="Calibri" w:cs="Calibri"/>
                <w:color w:val="000000"/>
                <w:szCs w:val="22"/>
                <w:lang w:val="nl-BE" w:eastAsia="nl-BE"/>
              </w:rPr>
            </w:pPr>
            <w:r>
              <w:rPr>
                <w:rFonts w:ascii="Calibri" w:hAnsi="Calibri" w:cs="Calibri"/>
                <w:color w:val="000000"/>
                <w:szCs w:val="22"/>
                <w:lang w:val="nl-BE" w:eastAsia="nl-BE"/>
              </w:rPr>
              <w:lastRenderedPageBreak/>
              <w:t>M_LT2</w:t>
            </w:r>
          </w:p>
        </w:tc>
        <w:tc>
          <w:tcPr>
            <w:tcW w:w="3670" w:type="dxa"/>
            <w:noWrap/>
            <w:hideMark/>
          </w:tcPr>
          <w:p w14:paraId="1CD09504" w14:textId="77777777" w:rsidR="00965D71" w:rsidRPr="00CF177E" w:rsidRDefault="00965D71" w:rsidP="00965D71">
            <w:pPr>
              <w:spacing w:line="48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Cs w:val="22"/>
                <w:lang w:val="nl-BE" w:eastAsia="nl-BE"/>
              </w:rPr>
            </w:pPr>
            <w:r>
              <w:rPr>
                <w:rFonts w:ascii="Calibri" w:hAnsi="Calibri" w:cs="Calibri"/>
                <w:color w:val="000000"/>
                <w:szCs w:val="22"/>
                <w:lang w:val="nl-BE" w:eastAsia="nl-BE"/>
              </w:rPr>
              <w:t>Niveau silo2</w:t>
            </w:r>
          </w:p>
        </w:tc>
        <w:tc>
          <w:tcPr>
            <w:tcW w:w="1689" w:type="dxa"/>
            <w:noWrap/>
            <w:hideMark/>
          </w:tcPr>
          <w:p w14:paraId="3509C77B" w14:textId="77777777" w:rsidR="00965D71" w:rsidRPr="00CF177E" w:rsidRDefault="00965D71" w:rsidP="00965D71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cs="Calibri"/>
                <w:color w:val="000000"/>
                <w:szCs w:val="22"/>
                <w:lang w:val="nl-BE" w:eastAsia="nl-BE"/>
              </w:rPr>
            </w:pPr>
            <w:r>
              <w:rPr>
                <w:rFonts w:ascii="Calibri" w:hAnsi="Calibri" w:cs="Calibri"/>
                <w:color w:val="000000"/>
                <w:szCs w:val="22"/>
                <w:lang w:val="nl-BE" w:eastAsia="nl-BE"/>
              </w:rPr>
              <w:t>C1.1.90.3.2</w:t>
            </w:r>
          </w:p>
        </w:tc>
      </w:tr>
      <w:tr w:rsidR="00965D71" w:rsidRPr="00CF177E" w14:paraId="2C4815C9" w14:textId="77777777" w:rsidTr="00965D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noWrap/>
            <w:hideMark/>
          </w:tcPr>
          <w:p w14:paraId="702AE8D3" w14:textId="77777777" w:rsidR="00965D71" w:rsidRPr="00CF177E" w:rsidRDefault="00965D71" w:rsidP="00965D71">
            <w:pPr>
              <w:spacing w:line="480" w:lineRule="auto"/>
              <w:rPr>
                <w:rFonts w:ascii="Calibri" w:hAnsi="Calibri" w:cs="Calibri"/>
                <w:color w:val="000000"/>
                <w:szCs w:val="22"/>
                <w:lang w:val="nl-BE" w:eastAsia="nl-BE"/>
              </w:rPr>
            </w:pPr>
            <w:r>
              <w:rPr>
                <w:rFonts w:ascii="Calibri" w:hAnsi="Calibri" w:cs="Calibri"/>
                <w:color w:val="000000"/>
                <w:szCs w:val="22"/>
                <w:lang w:val="nl-BE" w:eastAsia="nl-BE"/>
              </w:rPr>
              <w:t>M_LT3</w:t>
            </w:r>
          </w:p>
        </w:tc>
        <w:tc>
          <w:tcPr>
            <w:tcW w:w="3670" w:type="dxa"/>
            <w:noWrap/>
            <w:hideMark/>
          </w:tcPr>
          <w:p w14:paraId="3932C942" w14:textId="77777777" w:rsidR="00965D71" w:rsidRPr="00CF177E" w:rsidRDefault="00965D71" w:rsidP="00965D71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2"/>
                <w:lang w:val="nl-BE" w:eastAsia="nl-BE"/>
              </w:rPr>
            </w:pPr>
            <w:r>
              <w:rPr>
                <w:rFonts w:ascii="Calibri" w:hAnsi="Calibri" w:cs="Calibri"/>
                <w:color w:val="000000"/>
                <w:szCs w:val="22"/>
                <w:lang w:val="nl-BE" w:eastAsia="nl-BE"/>
              </w:rPr>
              <w:t>Niveau silo3</w:t>
            </w:r>
          </w:p>
        </w:tc>
        <w:tc>
          <w:tcPr>
            <w:tcW w:w="1689" w:type="dxa"/>
            <w:noWrap/>
            <w:hideMark/>
          </w:tcPr>
          <w:p w14:paraId="30FB1B03" w14:textId="77777777" w:rsidR="00965D71" w:rsidRPr="00CF177E" w:rsidRDefault="00965D71" w:rsidP="00965D71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Cs w:val="22"/>
                <w:lang w:val="nl-BE" w:eastAsia="nl-BE"/>
              </w:rPr>
            </w:pPr>
            <w:r>
              <w:rPr>
                <w:rFonts w:ascii="Calibri" w:hAnsi="Calibri" w:cs="Calibri"/>
                <w:color w:val="000000"/>
                <w:szCs w:val="22"/>
                <w:lang w:val="nl-BE" w:eastAsia="nl-BE"/>
              </w:rPr>
              <w:t>C1.1.90.3.3</w:t>
            </w:r>
          </w:p>
        </w:tc>
      </w:tr>
    </w:tbl>
    <w:p w14:paraId="2A748AFC" w14:textId="77777777" w:rsidR="00965D71" w:rsidRPr="00965D71" w:rsidRDefault="00965D71" w:rsidP="00965D71">
      <w:pPr>
        <w:rPr>
          <w:lang w:val="nl"/>
        </w:rPr>
      </w:pPr>
    </w:p>
    <w:sectPr w:rsidR="00965D71" w:rsidRPr="00965D71" w:rsidSect="006831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525" w:right="720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2C67FA" w14:textId="77777777" w:rsidR="00FF1334" w:rsidRDefault="00FF1334" w:rsidP="00223F4F">
      <w:r>
        <w:separator/>
      </w:r>
    </w:p>
  </w:endnote>
  <w:endnote w:type="continuationSeparator" w:id="0">
    <w:p w14:paraId="16B36E68" w14:textId="77777777" w:rsidR="00FF1334" w:rsidRDefault="00FF1334" w:rsidP="00223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367809" w14:textId="77777777" w:rsidR="00FF1334" w:rsidRDefault="00FF133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0C0932" w14:textId="77777777" w:rsidR="00FF1334" w:rsidRDefault="00FF1334" w:rsidP="00FB0083">
    <w:pPr>
      <w:pStyle w:val="Footer"/>
      <w:tabs>
        <w:tab w:val="clear" w:pos="9072"/>
        <w:tab w:val="right" w:pos="9090"/>
      </w:tabs>
      <w:rPr>
        <w:lang w:val="nl-BE"/>
      </w:rPr>
    </w:pPr>
    <w:r w:rsidRPr="00946DF0">
      <w:rPr>
        <w:sz w:val="16"/>
        <w:szCs w:val="16"/>
      </w:rPr>
      <w:fldChar w:fldCharType="begin"/>
    </w:r>
    <w:r w:rsidRPr="00946DF0">
      <w:rPr>
        <w:sz w:val="16"/>
        <w:szCs w:val="16"/>
      </w:rPr>
      <w:instrText xml:space="preserve"> FILENAME  \p  \* MERGEFORMAT </w:instrText>
    </w:r>
    <w:r w:rsidRPr="00946DF0">
      <w:rPr>
        <w:sz w:val="16"/>
        <w:szCs w:val="16"/>
      </w:rPr>
      <w:fldChar w:fldCharType="separate"/>
    </w:r>
    <w:r w:rsidR="00D745C4" w:rsidRPr="00D745C4">
      <w:rPr>
        <w:noProof/>
        <w:sz w:val="16"/>
        <w:szCs w:val="16"/>
        <w:lang w:val="nl-BE"/>
      </w:rPr>
      <w:t>\</w:t>
    </w:r>
    <w:r w:rsidR="00D745C4">
      <w:rPr>
        <w:noProof/>
        <w:sz w:val="16"/>
        <w:szCs w:val="16"/>
      </w:rPr>
      <w:t>\bedesfs1\SIBDES\OnderHd\Elektrische dienst\Private\Automation\Dessel\Maat\Testblad ombouw Maat laadplaats.docx</w:t>
    </w:r>
    <w:r w:rsidRPr="00946DF0">
      <w:rPr>
        <w:sz w:val="16"/>
        <w:szCs w:val="16"/>
      </w:rPr>
      <w:fldChar w:fldCharType="end"/>
    </w:r>
    <w:r>
      <w:rPr>
        <w:lang w:val="nl-BE"/>
      </w:rPr>
      <w:tab/>
    </w:r>
  </w:p>
  <w:p w14:paraId="77C9AD56" w14:textId="77777777" w:rsidR="00FF1334" w:rsidRDefault="00FF1334" w:rsidP="00FB0083">
    <w:pPr>
      <w:pStyle w:val="Footer"/>
      <w:tabs>
        <w:tab w:val="clear" w:pos="9072"/>
        <w:tab w:val="right" w:pos="9090"/>
      </w:tabs>
      <w:rPr>
        <w:lang w:val="nl-BE"/>
      </w:rPr>
    </w:pPr>
    <w:r>
      <w:rPr>
        <w:lang w:val="nl-BE"/>
      </w:rPr>
      <w:t xml:space="preserve">Pagina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745C4">
      <w:rPr>
        <w:rStyle w:val="PageNumber"/>
        <w:noProof/>
      </w:rPr>
      <w:t>4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745C4">
      <w:rPr>
        <w:rStyle w:val="PageNumber"/>
        <w:noProof/>
      </w:rPr>
      <w:t>4</w:t>
    </w:r>
    <w:r>
      <w:rPr>
        <w:rStyle w:val="PageNumber"/>
      </w:rPr>
      <w:fldChar w:fldCharType="end"/>
    </w:r>
    <w:r>
      <w:rPr>
        <w:rStyle w:val="PageNumber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B049F4" w14:textId="77777777" w:rsidR="00FF1334" w:rsidRDefault="00FF133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D25D03" w14:textId="77777777" w:rsidR="00FF1334" w:rsidRDefault="00FF1334" w:rsidP="00223F4F">
      <w:r>
        <w:separator/>
      </w:r>
    </w:p>
  </w:footnote>
  <w:footnote w:type="continuationSeparator" w:id="0">
    <w:p w14:paraId="3525AC4E" w14:textId="77777777" w:rsidR="00FF1334" w:rsidRDefault="00FF1334" w:rsidP="00223F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2A4C09" w14:textId="77777777" w:rsidR="00FF1334" w:rsidRDefault="00FF133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F5FDB7" w14:textId="4CEA06D0" w:rsidR="00FF1334" w:rsidRDefault="00FF1334">
    <w:pPr>
      <w:pStyle w:val="Header"/>
      <w:rPr>
        <w:lang w:val="nl-BE"/>
      </w:rPr>
    </w:pPr>
    <w:r>
      <w:rPr>
        <w:noProof/>
        <w:lang w:val="nl-BE" w:eastAsia="nl-BE"/>
      </w:rPr>
      <w:drawing>
        <wp:inline distT="0" distB="0" distL="0" distR="0" wp14:editId="7814B17D">
          <wp:extent cx="2361565" cy="620395"/>
          <wp:effectExtent l="0" t="0" r="0" b="0"/>
          <wp:docPr id="1" name="Picture 1" descr="Sibelco Benelu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belco Benelu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1565" cy="6203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 mc:Ignorable="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 mc:Ignorable="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inline>
      </w:drawing>
    </w:r>
    <w:r>
      <w:rPr>
        <w:lang w:val="nl-BE"/>
      </w:rPr>
      <w:tab/>
    </w:r>
    <w:r>
      <w:rPr>
        <w:lang w:val="nl-BE"/>
      </w:rPr>
      <w:tab/>
    </w:r>
    <w:r>
      <w:rPr>
        <w:lang w:val="nl-BE"/>
      </w:rPr>
      <w:fldChar w:fldCharType="begin"/>
    </w:r>
    <w:r>
      <w:rPr>
        <w:lang w:val="nl-BE"/>
      </w:rPr>
      <w:instrText xml:space="preserve"> TIME \@ "d MMMM yyyy" </w:instrText>
    </w:r>
    <w:r>
      <w:rPr>
        <w:lang w:val="nl-BE"/>
      </w:rPr>
      <w:fldChar w:fldCharType="separate"/>
    </w:r>
    <w:r w:rsidR="00D745C4">
      <w:rPr>
        <w:noProof/>
        <w:lang w:val="nl-BE"/>
      </w:rPr>
      <w:t>11 maart 2010</w:t>
    </w:r>
    <w:r>
      <w:rPr>
        <w:lang w:val="nl-BE"/>
      </w:rP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BFBBD3" w14:textId="77777777" w:rsidR="00FF1334" w:rsidRDefault="00FF133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30F0E9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-2968"/>
        </w:tabs>
        <w:ind w:left="-2968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6815"/>
        </w:tabs>
        <w:ind w:left="6815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-2680"/>
        </w:tabs>
        <w:ind w:left="-2680" w:hanging="864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-2536"/>
        </w:tabs>
        <w:ind w:left="-2536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-2392"/>
        </w:tabs>
        <w:ind w:left="-239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-2248"/>
        </w:tabs>
        <w:ind w:left="-2248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-2104"/>
        </w:tabs>
        <w:ind w:left="-2104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-1960"/>
        </w:tabs>
        <w:ind w:left="-1960" w:hanging="1584"/>
      </w:pPr>
    </w:lvl>
  </w:abstractNum>
  <w:abstractNum w:abstractNumId="1">
    <w:nsid w:val="0137533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03433F03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063314CD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47C7A98"/>
    <w:multiLevelType w:val="hybridMultilevel"/>
    <w:tmpl w:val="90EC178A"/>
    <w:lvl w:ilvl="0" w:tplc="8862A2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788" w:hanging="360"/>
      </w:pPr>
    </w:lvl>
    <w:lvl w:ilvl="2" w:tplc="0813001B" w:tentative="1">
      <w:start w:val="1"/>
      <w:numFmt w:val="lowerRoman"/>
      <w:lvlText w:val="%3."/>
      <w:lvlJc w:val="right"/>
      <w:pPr>
        <w:ind w:left="2508" w:hanging="180"/>
      </w:pPr>
    </w:lvl>
    <w:lvl w:ilvl="3" w:tplc="0813000F" w:tentative="1">
      <w:start w:val="1"/>
      <w:numFmt w:val="decimal"/>
      <w:lvlText w:val="%4."/>
      <w:lvlJc w:val="left"/>
      <w:pPr>
        <w:ind w:left="3228" w:hanging="360"/>
      </w:pPr>
    </w:lvl>
    <w:lvl w:ilvl="4" w:tplc="08130019" w:tentative="1">
      <w:start w:val="1"/>
      <w:numFmt w:val="lowerLetter"/>
      <w:lvlText w:val="%5."/>
      <w:lvlJc w:val="left"/>
      <w:pPr>
        <w:ind w:left="3948" w:hanging="360"/>
      </w:pPr>
    </w:lvl>
    <w:lvl w:ilvl="5" w:tplc="0813001B" w:tentative="1">
      <w:start w:val="1"/>
      <w:numFmt w:val="lowerRoman"/>
      <w:lvlText w:val="%6."/>
      <w:lvlJc w:val="right"/>
      <w:pPr>
        <w:ind w:left="4668" w:hanging="180"/>
      </w:pPr>
    </w:lvl>
    <w:lvl w:ilvl="6" w:tplc="0813000F" w:tentative="1">
      <w:start w:val="1"/>
      <w:numFmt w:val="decimal"/>
      <w:lvlText w:val="%7."/>
      <w:lvlJc w:val="left"/>
      <w:pPr>
        <w:ind w:left="5388" w:hanging="360"/>
      </w:pPr>
    </w:lvl>
    <w:lvl w:ilvl="7" w:tplc="08130019" w:tentative="1">
      <w:start w:val="1"/>
      <w:numFmt w:val="lowerLetter"/>
      <w:lvlText w:val="%8."/>
      <w:lvlJc w:val="left"/>
      <w:pPr>
        <w:ind w:left="6108" w:hanging="360"/>
      </w:pPr>
    </w:lvl>
    <w:lvl w:ilvl="8" w:tplc="08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200D3C8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31C46A5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3B113896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4E217B08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5818477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65675D55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>
    <w:nsid w:val="66CD2163"/>
    <w:multiLevelType w:val="multilevel"/>
    <w:tmpl w:val="0413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>
    <w:nsid w:val="701103F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711031FA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7AD879AA"/>
    <w:multiLevelType w:val="hybridMultilevel"/>
    <w:tmpl w:val="9FF03ED6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BFF4434"/>
    <w:multiLevelType w:val="hybridMultilevel"/>
    <w:tmpl w:val="4CDC078A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2"/>
  </w:num>
  <w:num w:numId="3">
    <w:abstractNumId w:val="1"/>
  </w:num>
  <w:num w:numId="4">
    <w:abstractNumId w:val="6"/>
  </w:num>
  <w:num w:numId="5">
    <w:abstractNumId w:val="13"/>
  </w:num>
  <w:num w:numId="6">
    <w:abstractNumId w:val="8"/>
  </w:num>
  <w:num w:numId="7">
    <w:abstractNumId w:val="10"/>
  </w:num>
  <w:num w:numId="8">
    <w:abstractNumId w:val="2"/>
  </w:num>
  <w:num w:numId="9">
    <w:abstractNumId w:val="3"/>
  </w:num>
  <w:num w:numId="10">
    <w:abstractNumId w:val="5"/>
  </w:num>
  <w:num w:numId="11">
    <w:abstractNumId w:val="7"/>
  </w:num>
  <w:num w:numId="12">
    <w:abstractNumId w:val="9"/>
  </w:num>
  <w:num w:numId="13">
    <w:abstractNumId w:val="11"/>
  </w:num>
  <w:num w:numId="14">
    <w:abstractNumId w:val="15"/>
  </w:num>
  <w:num w:numId="15">
    <w:abstractNumId w:val="4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0FE3"/>
    <w:rsid w:val="000213B8"/>
    <w:rsid w:val="000237B4"/>
    <w:rsid w:val="00032133"/>
    <w:rsid w:val="00037498"/>
    <w:rsid w:val="0003782C"/>
    <w:rsid w:val="00044D1D"/>
    <w:rsid w:val="00052BEB"/>
    <w:rsid w:val="00053417"/>
    <w:rsid w:val="0006091D"/>
    <w:rsid w:val="0006631A"/>
    <w:rsid w:val="00081D53"/>
    <w:rsid w:val="000838DA"/>
    <w:rsid w:val="00092B25"/>
    <w:rsid w:val="00094DC5"/>
    <w:rsid w:val="00096D60"/>
    <w:rsid w:val="000D535F"/>
    <w:rsid w:val="000F02E2"/>
    <w:rsid w:val="001077AE"/>
    <w:rsid w:val="00120A56"/>
    <w:rsid w:val="0012776A"/>
    <w:rsid w:val="00160AD8"/>
    <w:rsid w:val="00177B30"/>
    <w:rsid w:val="00182907"/>
    <w:rsid w:val="00184CC7"/>
    <w:rsid w:val="00195A98"/>
    <w:rsid w:val="001B355F"/>
    <w:rsid w:val="001F115B"/>
    <w:rsid w:val="00204BF2"/>
    <w:rsid w:val="00217369"/>
    <w:rsid w:val="00221A0D"/>
    <w:rsid w:val="00223F4F"/>
    <w:rsid w:val="00241A01"/>
    <w:rsid w:val="002444C1"/>
    <w:rsid w:val="002523B5"/>
    <w:rsid w:val="00264CCB"/>
    <w:rsid w:val="00274077"/>
    <w:rsid w:val="00296511"/>
    <w:rsid w:val="002A444D"/>
    <w:rsid w:val="002A5E5E"/>
    <w:rsid w:val="002B600B"/>
    <w:rsid w:val="002C4690"/>
    <w:rsid w:val="002D2E24"/>
    <w:rsid w:val="002E2101"/>
    <w:rsid w:val="002E4678"/>
    <w:rsid w:val="002F06FD"/>
    <w:rsid w:val="0030350D"/>
    <w:rsid w:val="00336C7F"/>
    <w:rsid w:val="0034749F"/>
    <w:rsid w:val="0035263B"/>
    <w:rsid w:val="00360C9F"/>
    <w:rsid w:val="00364365"/>
    <w:rsid w:val="003664FE"/>
    <w:rsid w:val="00390B98"/>
    <w:rsid w:val="00396144"/>
    <w:rsid w:val="0039760E"/>
    <w:rsid w:val="003B0DD0"/>
    <w:rsid w:val="003B466F"/>
    <w:rsid w:val="003B77D3"/>
    <w:rsid w:val="003D638D"/>
    <w:rsid w:val="004003CC"/>
    <w:rsid w:val="00406668"/>
    <w:rsid w:val="00421965"/>
    <w:rsid w:val="00427136"/>
    <w:rsid w:val="00430A77"/>
    <w:rsid w:val="00431521"/>
    <w:rsid w:val="00463971"/>
    <w:rsid w:val="004B360A"/>
    <w:rsid w:val="004B5B68"/>
    <w:rsid w:val="004C1015"/>
    <w:rsid w:val="004C78D7"/>
    <w:rsid w:val="004F1774"/>
    <w:rsid w:val="0050340C"/>
    <w:rsid w:val="0050364E"/>
    <w:rsid w:val="00556A8E"/>
    <w:rsid w:val="00557FB5"/>
    <w:rsid w:val="00560051"/>
    <w:rsid w:val="00596D55"/>
    <w:rsid w:val="005A5C62"/>
    <w:rsid w:val="005A7CE7"/>
    <w:rsid w:val="005C2221"/>
    <w:rsid w:val="005C7ACC"/>
    <w:rsid w:val="005D58AF"/>
    <w:rsid w:val="00603B1F"/>
    <w:rsid w:val="0063503C"/>
    <w:rsid w:val="00636D29"/>
    <w:rsid w:val="00640D3D"/>
    <w:rsid w:val="0066493C"/>
    <w:rsid w:val="0067062D"/>
    <w:rsid w:val="00681D50"/>
    <w:rsid w:val="00681DDE"/>
    <w:rsid w:val="00683177"/>
    <w:rsid w:val="0069133D"/>
    <w:rsid w:val="006A09BA"/>
    <w:rsid w:val="006A3673"/>
    <w:rsid w:val="006A56FB"/>
    <w:rsid w:val="006C1369"/>
    <w:rsid w:val="006D0523"/>
    <w:rsid w:val="006D6227"/>
    <w:rsid w:val="00712E45"/>
    <w:rsid w:val="00720997"/>
    <w:rsid w:val="00762A1C"/>
    <w:rsid w:val="00766FE0"/>
    <w:rsid w:val="00773494"/>
    <w:rsid w:val="007A15C1"/>
    <w:rsid w:val="007B3BAE"/>
    <w:rsid w:val="007B493B"/>
    <w:rsid w:val="007C6EDE"/>
    <w:rsid w:val="007D4192"/>
    <w:rsid w:val="007E1E15"/>
    <w:rsid w:val="007F4191"/>
    <w:rsid w:val="008154F1"/>
    <w:rsid w:val="008156DC"/>
    <w:rsid w:val="008270DD"/>
    <w:rsid w:val="00877562"/>
    <w:rsid w:val="00881C2A"/>
    <w:rsid w:val="00883FA1"/>
    <w:rsid w:val="00887BD9"/>
    <w:rsid w:val="008A1497"/>
    <w:rsid w:val="008B28E0"/>
    <w:rsid w:val="008C1DA4"/>
    <w:rsid w:val="008C6701"/>
    <w:rsid w:val="008D0588"/>
    <w:rsid w:val="008D1751"/>
    <w:rsid w:val="008D3A6F"/>
    <w:rsid w:val="008E6DDA"/>
    <w:rsid w:val="008F2EDF"/>
    <w:rsid w:val="008F4492"/>
    <w:rsid w:val="008F5B7E"/>
    <w:rsid w:val="0090233C"/>
    <w:rsid w:val="0092068C"/>
    <w:rsid w:val="00945DB2"/>
    <w:rsid w:val="00945EA5"/>
    <w:rsid w:val="00946DF0"/>
    <w:rsid w:val="00957141"/>
    <w:rsid w:val="00957D88"/>
    <w:rsid w:val="0096399E"/>
    <w:rsid w:val="00965D71"/>
    <w:rsid w:val="0097103F"/>
    <w:rsid w:val="009723D3"/>
    <w:rsid w:val="009906EA"/>
    <w:rsid w:val="00997289"/>
    <w:rsid w:val="009A4FDD"/>
    <w:rsid w:val="009A6E92"/>
    <w:rsid w:val="009B3A80"/>
    <w:rsid w:val="009C10F5"/>
    <w:rsid w:val="009C19B7"/>
    <w:rsid w:val="009C3710"/>
    <w:rsid w:val="009D0BD6"/>
    <w:rsid w:val="009D698B"/>
    <w:rsid w:val="009E3436"/>
    <w:rsid w:val="009E3E56"/>
    <w:rsid w:val="009F428E"/>
    <w:rsid w:val="00A0511E"/>
    <w:rsid w:val="00A073FD"/>
    <w:rsid w:val="00A24DC1"/>
    <w:rsid w:val="00A305D9"/>
    <w:rsid w:val="00A30753"/>
    <w:rsid w:val="00A34740"/>
    <w:rsid w:val="00A46A4D"/>
    <w:rsid w:val="00A515E9"/>
    <w:rsid w:val="00A51C27"/>
    <w:rsid w:val="00A53A1C"/>
    <w:rsid w:val="00A958F0"/>
    <w:rsid w:val="00AA7196"/>
    <w:rsid w:val="00AB2DC9"/>
    <w:rsid w:val="00AC3F12"/>
    <w:rsid w:val="00AE0C60"/>
    <w:rsid w:val="00AE1816"/>
    <w:rsid w:val="00B1167F"/>
    <w:rsid w:val="00B149FB"/>
    <w:rsid w:val="00B1580E"/>
    <w:rsid w:val="00B22F5D"/>
    <w:rsid w:val="00B30003"/>
    <w:rsid w:val="00B3770D"/>
    <w:rsid w:val="00B37835"/>
    <w:rsid w:val="00B46437"/>
    <w:rsid w:val="00B51932"/>
    <w:rsid w:val="00B6328E"/>
    <w:rsid w:val="00B83A1D"/>
    <w:rsid w:val="00BA48A8"/>
    <w:rsid w:val="00BD138B"/>
    <w:rsid w:val="00BF008F"/>
    <w:rsid w:val="00BF17AD"/>
    <w:rsid w:val="00BF4256"/>
    <w:rsid w:val="00BF47A4"/>
    <w:rsid w:val="00C06A48"/>
    <w:rsid w:val="00C10247"/>
    <w:rsid w:val="00C1352C"/>
    <w:rsid w:val="00C3161E"/>
    <w:rsid w:val="00C35A9A"/>
    <w:rsid w:val="00C66381"/>
    <w:rsid w:val="00C74F6D"/>
    <w:rsid w:val="00C80FE3"/>
    <w:rsid w:val="00CA118E"/>
    <w:rsid w:val="00CD2A6B"/>
    <w:rsid w:val="00CF1217"/>
    <w:rsid w:val="00D010CC"/>
    <w:rsid w:val="00D02658"/>
    <w:rsid w:val="00D063D8"/>
    <w:rsid w:val="00D20E4A"/>
    <w:rsid w:val="00D65629"/>
    <w:rsid w:val="00D745C4"/>
    <w:rsid w:val="00D76824"/>
    <w:rsid w:val="00DA3F9B"/>
    <w:rsid w:val="00DC1C77"/>
    <w:rsid w:val="00DC6822"/>
    <w:rsid w:val="00DD55F8"/>
    <w:rsid w:val="00DE271F"/>
    <w:rsid w:val="00DF4D76"/>
    <w:rsid w:val="00DF5B69"/>
    <w:rsid w:val="00DF6E87"/>
    <w:rsid w:val="00E21D84"/>
    <w:rsid w:val="00E31B9A"/>
    <w:rsid w:val="00E618A8"/>
    <w:rsid w:val="00E818D8"/>
    <w:rsid w:val="00E85EDE"/>
    <w:rsid w:val="00E8688E"/>
    <w:rsid w:val="00E95096"/>
    <w:rsid w:val="00EC5A3E"/>
    <w:rsid w:val="00EC64B2"/>
    <w:rsid w:val="00ED47AA"/>
    <w:rsid w:val="00EE02CE"/>
    <w:rsid w:val="00EE4A50"/>
    <w:rsid w:val="00F264D5"/>
    <w:rsid w:val="00F26F48"/>
    <w:rsid w:val="00F32B00"/>
    <w:rsid w:val="00F33D86"/>
    <w:rsid w:val="00F61A21"/>
    <w:rsid w:val="00F70AFF"/>
    <w:rsid w:val="00F72A33"/>
    <w:rsid w:val="00F85634"/>
    <w:rsid w:val="00FB0083"/>
    <w:rsid w:val="00FB3974"/>
    <w:rsid w:val="00FC09EB"/>
    <w:rsid w:val="00FC1A82"/>
    <w:rsid w:val="00FD216C"/>
    <w:rsid w:val="00FF1158"/>
    <w:rsid w:val="00FF1334"/>
    <w:rsid w:val="00FF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7105A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369"/>
    <w:rPr>
      <w:rFonts w:ascii="Arial" w:hAnsi="Arial"/>
      <w:lang w:val="nl-NL" w:eastAsia="nl-NL"/>
    </w:rPr>
  </w:style>
  <w:style w:type="paragraph" w:styleId="Heading1">
    <w:name w:val="heading 1"/>
    <w:basedOn w:val="Normal"/>
    <w:next w:val="Normal"/>
    <w:qFormat/>
    <w:rsid w:val="00BD138B"/>
    <w:pPr>
      <w:keepNext/>
      <w:numPr>
        <w:numId w:val="1"/>
      </w:numPr>
      <w:spacing w:before="240" w:after="60"/>
      <w:jc w:val="both"/>
      <w:outlineLvl w:val="0"/>
    </w:pPr>
    <w:rPr>
      <w:b/>
      <w:color w:val="025589"/>
      <w:kern w:val="28"/>
      <w:sz w:val="28"/>
      <w:lang w:val="nl"/>
    </w:rPr>
  </w:style>
  <w:style w:type="paragraph" w:styleId="Heading2">
    <w:name w:val="heading 2"/>
    <w:basedOn w:val="Normal"/>
    <w:next w:val="Normal"/>
    <w:qFormat/>
    <w:rsid w:val="00BD138B"/>
    <w:pPr>
      <w:keepNext/>
      <w:numPr>
        <w:ilvl w:val="1"/>
        <w:numId w:val="1"/>
      </w:numPr>
      <w:spacing w:before="240" w:after="120"/>
      <w:ind w:left="578" w:hanging="578"/>
      <w:jc w:val="both"/>
      <w:outlineLvl w:val="1"/>
    </w:pPr>
    <w:rPr>
      <w:b/>
      <w:i/>
      <w:color w:val="2F6AAD"/>
      <w:sz w:val="26"/>
      <w:lang w:val="nl"/>
    </w:rPr>
  </w:style>
  <w:style w:type="paragraph" w:styleId="Heading3">
    <w:name w:val="heading 3"/>
    <w:basedOn w:val="Normal"/>
    <w:next w:val="Normal"/>
    <w:qFormat/>
    <w:rsid w:val="006C1369"/>
    <w:pPr>
      <w:numPr>
        <w:ilvl w:val="2"/>
        <w:numId w:val="1"/>
      </w:numPr>
      <w:tabs>
        <w:tab w:val="num" w:pos="720"/>
        <w:tab w:val="num" w:pos="1146"/>
      </w:tabs>
      <w:spacing w:before="240" w:after="60"/>
      <w:ind w:left="720"/>
      <w:jc w:val="both"/>
      <w:outlineLvl w:val="2"/>
    </w:pPr>
    <w:rPr>
      <w:color w:val="3888C7"/>
      <w:sz w:val="24"/>
      <w:lang w:val="nl"/>
    </w:rPr>
  </w:style>
  <w:style w:type="paragraph" w:styleId="Heading4">
    <w:name w:val="heading 4"/>
    <w:basedOn w:val="Normal"/>
    <w:next w:val="Normal"/>
    <w:qFormat/>
    <w:rsid w:val="00BD138B"/>
    <w:pPr>
      <w:keepNext/>
      <w:numPr>
        <w:ilvl w:val="3"/>
        <w:numId w:val="1"/>
      </w:numPr>
      <w:spacing w:before="240" w:after="60"/>
      <w:jc w:val="both"/>
      <w:outlineLvl w:val="3"/>
    </w:pPr>
    <w:rPr>
      <w:color w:val="009AD2"/>
      <w:lang w:val="nl"/>
    </w:rPr>
  </w:style>
  <w:style w:type="paragraph" w:styleId="Heading5">
    <w:name w:val="heading 5"/>
    <w:basedOn w:val="Normal"/>
    <w:next w:val="Normal"/>
    <w:qFormat/>
    <w:rsid w:val="00FD216C"/>
    <w:pPr>
      <w:numPr>
        <w:ilvl w:val="4"/>
        <w:numId w:val="1"/>
      </w:numPr>
      <w:spacing w:before="240" w:after="60"/>
      <w:jc w:val="both"/>
      <w:outlineLvl w:val="4"/>
    </w:pPr>
    <w:rPr>
      <w:lang w:val="nl"/>
    </w:rPr>
  </w:style>
  <w:style w:type="paragraph" w:styleId="Heading6">
    <w:name w:val="heading 6"/>
    <w:basedOn w:val="Normal"/>
    <w:next w:val="Normal"/>
    <w:qFormat/>
    <w:rsid w:val="00FD216C"/>
    <w:pPr>
      <w:numPr>
        <w:ilvl w:val="5"/>
        <w:numId w:val="1"/>
      </w:numPr>
      <w:spacing w:before="240" w:after="60"/>
      <w:jc w:val="both"/>
      <w:outlineLvl w:val="5"/>
    </w:pPr>
    <w:rPr>
      <w:i/>
      <w:lang w:val="nl"/>
    </w:rPr>
  </w:style>
  <w:style w:type="paragraph" w:styleId="Heading7">
    <w:name w:val="heading 7"/>
    <w:basedOn w:val="Normal"/>
    <w:next w:val="Normal"/>
    <w:qFormat/>
    <w:rsid w:val="00FD216C"/>
    <w:pPr>
      <w:numPr>
        <w:ilvl w:val="6"/>
        <w:numId w:val="1"/>
      </w:numPr>
      <w:spacing w:before="240" w:after="60"/>
      <w:jc w:val="both"/>
      <w:outlineLvl w:val="6"/>
    </w:pPr>
    <w:rPr>
      <w:lang w:val="nl"/>
    </w:rPr>
  </w:style>
  <w:style w:type="paragraph" w:styleId="Heading8">
    <w:name w:val="heading 8"/>
    <w:basedOn w:val="Normal"/>
    <w:next w:val="Normal"/>
    <w:qFormat/>
    <w:rsid w:val="00FD216C"/>
    <w:pPr>
      <w:numPr>
        <w:ilvl w:val="7"/>
        <w:numId w:val="1"/>
      </w:numPr>
      <w:spacing w:before="240" w:after="60"/>
      <w:jc w:val="both"/>
      <w:outlineLvl w:val="7"/>
    </w:pPr>
    <w:rPr>
      <w:i/>
      <w:lang w:val="nl"/>
    </w:rPr>
  </w:style>
  <w:style w:type="paragraph" w:styleId="Heading9">
    <w:name w:val="heading 9"/>
    <w:basedOn w:val="Normal"/>
    <w:next w:val="Normal"/>
    <w:qFormat/>
    <w:rsid w:val="00FD216C"/>
    <w:pPr>
      <w:numPr>
        <w:ilvl w:val="8"/>
        <w:numId w:val="1"/>
      </w:numPr>
      <w:spacing w:before="240" w:after="60"/>
      <w:jc w:val="both"/>
      <w:outlineLvl w:val="8"/>
    </w:pPr>
    <w:rPr>
      <w:b/>
      <w:i/>
      <w:sz w:val="18"/>
      <w:lang w:val="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aropsomming">
    <w:name w:val="Standaar opsomming"/>
    <w:basedOn w:val="Normal"/>
    <w:rsid w:val="00FD216C"/>
    <w:pPr>
      <w:spacing w:after="120"/>
      <w:ind w:left="284" w:hanging="284"/>
      <w:jc w:val="both"/>
    </w:pPr>
    <w:rPr>
      <w:lang w:val="nl"/>
    </w:rPr>
  </w:style>
  <w:style w:type="paragraph" w:styleId="BodyTextIndent">
    <w:name w:val="Body Text Indent"/>
    <w:basedOn w:val="Normal"/>
    <w:rsid w:val="00FD216C"/>
    <w:pPr>
      <w:ind w:left="708"/>
    </w:pPr>
    <w:rPr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523B5"/>
    <w:pPr>
      <w:spacing w:before="720" w:after="200" w:line="276" w:lineRule="auto"/>
    </w:pPr>
    <w:rPr>
      <w:smallCaps/>
      <w:color w:val="4F81BD"/>
      <w:sz w:val="32"/>
      <w:lang w:val="nl-BE"/>
    </w:rPr>
  </w:style>
  <w:style w:type="paragraph" w:styleId="Subtitle">
    <w:name w:val="Subtitle"/>
    <w:basedOn w:val="Normal"/>
    <w:qFormat/>
    <w:rsid w:val="00FD216C"/>
    <w:pPr>
      <w:jc w:val="center"/>
    </w:pPr>
    <w:rPr>
      <w:sz w:val="40"/>
      <w:lang w:val="nl-BE"/>
    </w:rPr>
  </w:style>
  <w:style w:type="paragraph" w:styleId="Header">
    <w:name w:val="header"/>
    <w:basedOn w:val="Normal"/>
    <w:rsid w:val="00FD216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FD216C"/>
    <w:pPr>
      <w:tabs>
        <w:tab w:val="center" w:pos="4536"/>
        <w:tab w:val="right" w:pos="9072"/>
      </w:tabs>
    </w:pPr>
  </w:style>
  <w:style w:type="paragraph" w:styleId="Index1">
    <w:name w:val="index 1"/>
    <w:basedOn w:val="Normal"/>
    <w:next w:val="Normal"/>
    <w:autoRedefine/>
    <w:semiHidden/>
    <w:rsid w:val="00FD216C"/>
    <w:pPr>
      <w:ind w:left="220" w:hanging="220"/>
    </w:pPr>
    <w:rPr>
      <w:rFonts w:ascii="Times New Roman" w:hAnsi="Times New Roman"/>
    </w:rPr>
  </w:style>
  <w:style w:type="paragraph" w:styleId="Index2">
    <w:name w:val="index 2"/>
    <w:basedOn w:val="Normal"/>
    <w:next w:val="Normal"/>
    <w:autoRedefine/>
    <w:semiHidden/>
    <w:rsid w:val="00FD216C"/>
    <w:pPr>
      <w:ind w:left="440" w:hanging="220"/>
    </w:pPr>
    <w:rPr>
      <w:rFonts w:ascii="Times New Roman" w:hAnsi="Times New Roman"/>
    </w:rPr>
  </w:style>
  <w:style w:type="paragraph" w:styleId="Index3">
    <w:name w:val="index 3"/>
    <w:basedOn w:val="Normal"/>
    <w:next w:val="Normal"/>
    <w:autoRedefine/>
    <w:semiHidden/>
    <w:rsid w:val="00FD216C"/>
    <w:pPr>
      <w:ind w:left="660" w:hanging="220"/>
    </w:pPr>
    <w:rPr>
      <w:rFonts w:ascii="Times New Roman" w:hAnsi="Times New Roman"/>
    </w:rPr>
  </w:style>
  <w:style w:type="paragraph" w:styleId="Index4">
    <w:name w:val="index 4"/>
    <w:basedOn w:val="Normal"/>
    <w:next w:val="Normal"/>
    <w:autoRedefine/>
    <w:semiHidden/>
    <w:rsid w:val="00FD216C"/>
    <w:pPr>
      <w:ind w:left="880" w:hanging="220"/>
    </w:pPr>
    <w:rPr>
      <w:rFonts w:ascii="Times New Roman" w:hAnsi="Times New Roman"/>
    </w:rPr>
  </w:style>
  <w:style w:type="paragraph" w:styleId="Index5">
    <w:name w:val="index 5"/>
    <w:basedOn w:val="Normal"/>
    <w:next w:val="Normal"/>
    <w:autoRedefine/>
    <w:semiHidden/>
    <w:rsid w:val="00FD216C"/>
    <w:pPr>
      <w:ind w:left="1100" w:hanging="220"/>
    </w:pPr>
    <w:rPr>
      <w:rFonts w:ascii="Times New Roman" w:hAnsi="Times New Roman"/>
    </w:rPr>
  </w:style>
  <w:style w:type="paragraph" w:styleId="Index6">
    <w:name w:val="index 6"/>
    <w:basedOn w:val="Normal"/>
    <w:next w:val="Normal"/>
    <w:autoRedefine/>
    <w:semiHidden/>
    <w:rsid w:val="00FD216C"/>
    <w:pPr>
      <w:ind w:left="1320" w:hanging="220"/>
    </w:pPr>
    <w:rPr>
      <w:rFonts w:ascii="Times New Roman" w:hAnsi="Times New Roman"/>
    </w:rPr>
  </w:style>
  <w:style w:type="paragraph" w:styleId="Index7">
    <w:name w:val="index 7"/>
    <w:basedOn w:val="Normal"/>
    <w:next w:val="Normal"/>
    <w:autoRedefine/>
    <w:semiHidden/>
    <w:rsid w:val="00FD216C"/>
    <w:pPr>
      <w:ind w:left="1540" w:hanging="220"/>
    </w:pPr>
    <w:rPr>
      <w:rFonts w:ascii="Times New Roman" w:hAnsi="Times New Roman"/>
    </w:rPr>
  </w:style>
  <w:style w:type="paragraph" w:styleId="Index8">
    <w:name w:val="index 8"/>
    <w:basedOn w:val="Normal"/>
    <w:next w:val="Normal"/>
    <w:autoRedefine/>
    <w:semiHidden/>
    <w:rsid w:val="00FD216C"/>
    <w:pPr>
      <w:ind w:left="1760" w:hanging="220"/>
    </w:pPr>
    <w:rPr>
      <w:rFonts w:ascii="Times New Roman" w:hAnsi="Times New Roman"/>
    </w:rPr>
  </w:style>
  <w:style w:type="paragraph" w:styleId="Index9">
    <w:name w:val="index 9"/>
    <w:basedOn w:val="Normal"/>
    <w:next w:val="Normal"/>
    <w:autoRedefine/>
    <w:semiHidden/>
    <w:rsid w:val="00FD216C"/>
    <w:pPr>
      <w:ind w:left="1980" w:hanging="220"/>
    </w:pPr>
    <w:rPr>
      <w:rFonts w:ascii="Times New Roman" w:hAnsi="Times New Roman"/>
    </w:rPr>
  </w:style>
  <w:style w:type="paragraph" w:styleId="IndexHeading">
    <w:name w:val="index heading"/>
    <w:basedOn w:val="Normal"/>
    <w:next w:val="Index1"/>
    <w:semiHidden/>
    <w:rsid w:val="00FD216C"/>
    <w:pPr>
      <w:spacing w:before="120" w:after="120"/>
    </w:pPr>
    <w:rPr>
      <w:rFonts w:ascii="Times New Roman" w:hAnsi="Times New Roman"/>
      <w:b/>
      <w:i/>
    </w:rPr>
  </w:style>
  <w:style w:type="paragraph" w:styleId="TOC1">
    <w:name w:val="toc 1"/>
    <w:basedOn w:val="Normal"/>
    <w:next w:val="Normal"/>
    <w:autoRedefine/>
    <w:uiPriority w:val="39"/>
    <w:rsid w:val="00FD216C"/>
    <w:pPr>
      <w:spacing w:before="120"/>
    </w:pPr>
    <w:rPr>
      <w:rFonts w:ascii="Times New Roman" w:hAnsi="Times New Roman"/>
      <w:b/>
      <w:i/>
      <w:sz w:val="24"/>
    </w:rPr>
  </w:style>
  <w:style w:type="paragraph" w:styleId="TOC2">
    <w:name w:val="toc 2"/>
    <w:basedOn w:val="Normal"/>
    <w:next w:val="Normal"/>
    <w:autoRedefine/>
    <w:uiPriority w:val="39"/>
    <w:rsid w:val="00FD216C"/>
    <w:pPr>
      <w:spacing w:before="120"/>
      <w:ind w:left="220"/>
    </w:pPr>
    <w:rPr>
      <w:rFonts w:ascii="Times New Roman" w:hAnsi="Times New Roman"/>
      <w:b/>
    </w:rPr>
  </w:style>
  <w:style w:type="paragraph" w:styleId="TOC3">
    <w:name w:val="toc 3"/>
    <w:basedOn w:val="Normal"/>
    <w:next w:val="Normal"/>
    <w:autoRedefine/>
    <w:uiPriority w:val="39"/>
    <w:rsid w:val="008270DD"/>
    <w:pPr>
      <w:tabs>
        <w:tab w:val="left" w:pos="1134"/>
        <w:tab w:val="right" w:leader="dot" w:pos="9062"/>
      </w:tabs>
      <w:ind w:left="440"/>
    </w:pPr>
    <w:rPr>
      <w:rFonts w:ascii="Times New Roman" w:hAnsi="Times New Roman"/>
    </w:rPr>
  </w:style>
  <w:style w:type="paragraph" w:styleId="TOC4">
    <w:name w:val="toc 4"/>
    <w:basedOn w:val="Normal"/>
    <w:next w:val="Normal"/>
    <w:autoRedefine/>
    <w:uiPriority w:val="39"/>
    <w:rsid w:val="00FD216C"/>
    <w:pPr>
      <w:ind w:left="660"/>
    </w:pPr>
    <w:rPr>
      <w:rFonts w:ascii="Times New Roman" w:hAnsi="Times New Roman"/>
    </w:rPr>
  </w:style>
  <w:style w:type="paragraph" w:styleId="TOC5">
    <w:name w:val="toc 5"/>
    <w:basedOn w:val="Normal"/>
    <w:next w:val="Normal"/>
    <w:autoRedefine/>
    <w:semiHidden/>
    <w:rsid w:val="00FD216C"/>
    <w:pPr>
      <w:ind w:left="880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semiHidden/>
    <w:rsid w:val="00FD216C"/>
    <w:pPr>
      <w:ind w:left="110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rsid w:val="00FD216C"/>
    <w:pPr>
      <w:ind w:left="132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rsid w:val="00FD216C"/>
    <w:pPr>
      <w:ind w:left="154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rsid w:val="00FD216C"/>
    <w:pPr>
      <w:ind w:left="1760"/>
    </w:pPr>
    <w:rPr>
      <w:rFonts w:ascii="Times New Roman" w:hAnsi="Times New Roman"/>
    </w:rPr>
  </w:style>
  <w:style w:type="character" w:styleId="PageNumber">
    <w:name w:val="page number"/>
    <w:basedOn w:val="DefaultParagraphFont"/>
    <w:rsid w:val="00FD216C"/>
  </w:style>
  <w:style w:type="paragraph" w:styleId="CommentText">
    <w:name w:val="annotation text"/>
    <w:basedOn w:val="Normal"/>
    <w:semiHidden/>
    <w:rsid w:val="00FD216C"/>
    <w:pPr>
      <w:suppressAutoHyphens/>
      <w:jc w:val="both"/>
    </w:pPr>
    <w:rPr>
      <w:rFonts w:ascii="Times New Roman" w:hAnsi="Times New Roman"/>
      <w:spacing w:val="-3"/>
      <w:sz w:val="24"/>
    </w:rPr>
  </w:style>
  <w:style w:type="paragraph" w:styleId="BodyTextIndent2">
    <w:name w:val="Body Text Indent 2"/>
    <w:basedOn w:val="Normal"/>
    <w:rsid w:val="00FD216C"/>
    <w:pPr>
      <w:ind w:left="1068"/>
    </w:pPr>
  </w:style>
  <w:style w:type="table" w:styleId="TableGrid">
    <w:name w:val="Table Grid"/>
    <w:basedOn w:val="TableNormal"/>
    <w:rsid w:val="00C135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rsid w:val="004B5B68"/>
    <w:pPr>
      <w:keepNext/>
      <w:spacing w:line="36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A6E92"/>
    <w:rPr>
      <w:rFonts w:ascii="Tahoma" w:hAnsi="Tahoma" w:cs="Tahoma"/>
      <w:sz w:val="16"/>
      <w:szCs w:val="16"/>
      <w:lang w:val="nl-NL" w:eastAsia="nl-NL"/>
    </w:rPr>
  </w:style>
  <w:style w:type="paragraph" w:styleId="ListParagraph">
    <w:name w:val="List Paragraph"/>
    <w:basedOn w:val="Normal"/>
    <w:uiPriority w:val="34"/>
    <w:qFormat/>
    <w:rsid w:val="00A0511E"/>
    <w:pPr>
      <w:ind w:left="720"/>
      <w:contextualSpacing/>
    </w:pPr>
  </w:style>
  <w:style w:type="character" w:customStyle="1" w:styleId="TitleChar">
    <w:name w:val="Title Char"/>
    <w:link w:val="Title"/>
    <w:uiPriority w:val="10"/>
    <w:rsid w:val="002523B5"/>
    <w:rPr>
      <w:rFonts w:ascii="Arial" w:hAnsi="Arial"/>
      <w:smallCaps/>
      <w:color w:val="4F81BD"/>
      <w:sz w:val="32"/>
      <w:lang w:eastAsia="nl-NL"/>
    </w:rPr>
  </w:style>
  <w:style w:type="paragraph" w:styleId="NoSpacing">
    <w:name w:val="No Spacing"/>
    <w:basedOn w:val="Normal"/>
    <w:link w:val="NoSpacingChar"/>
    <w:uiPriority w:val="1"/>
    <w:qFormat/>
    <w:rsid w:val="002523B5"/>
    <w:rPr>
      <w:lang w:val="nl-BE" w:eastAsia="en-US" w:bidi="en-US"/>
    </w:rPr>
  </w:style>
  <w:style w:type="character" w:customStyle="1" w:styleId="NoSpacingChar">
    <w:name w:val="No Spacing Char"/>
    <w:link w:val="NoSpacing"/>
    <w:uiPriority w:val="1"/>
    <w:rsid w:val="002523B5"/>
    <w:rPr>
      <w:rFonts w:ascii="Arial" w:hAnsi="Arial"/>
      <w:lang w:eastAsia="en-US" w:bidi="en-US"/>
    </w:rPr>
  </w:style>
  <w:style w:type="paragraph" w:customStyle="1" w:styleId="Tilte">
    <w:name w:val="Tilte"/>
    <w:basedOn w:val="Normal"/>
    <w:qFormat/>
    <w:rsid w:val="002523B5"/>
    <w:rPr>
      <w:color w:val="4F81BD"/>
      <w:sz w:val="52"/>
      <w:lang w:val="nl-BE"/>
    </w:rPr>
  </w:style>
  <w:style w:type="table" w:styleId="LightGrid-Accent1">
    <w:name w:val="Light Grid Accent 1"/>
    <w:basedOn w:val="TableNormal"/>
    <w:uiPriority w:val="62"/>
    <w:rsid w:val="00C80FE3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E0EF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E0EF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369"/>
    <w:rPr>
      <w:rFonts w:ascii="Arial" w:hAnsi="Arial"/>
      <w:lang w:val="nl-NL" w:eastAsia="nl-NL"/>
    </w:rPr>
  </w:style>
  <w:style w:type="paragraph" w:styleId="Heading1">
    <w:name w:val="heading 1"/>
    <w:basedOn w:val="Normal"/>
    <w:next w:val="Normal"/>
    <w:qFormat/>
    <w:rsid w:val="00BD138B"/>
    <w:pPr>
      <w:keepNext/>
      <w:numPr>
        <w:numId w:val="1"/>
      </w:numPr>
      <w:spacing w:before="240" w:after="60"/>
      <w:jc w:val="both"/>
      <w:outlineLvl w:val="0"/>
    </w:pPr>
    <w:rPr>
      <w:b/>
      <w:color w:val="025589"/>
      <w:kern w:val="28"/>
      <w:sz w:val="28"/>
      <w:lang w:val="nl"/>
    </w:rPr>
  </w:style>
  <w:style w:type="paragraph" w:styleId="Heading2">
    <w:name w:val="heading 2"/>
    <w:basedOn w:val="Normal"/>
    <w:next w:val="Normal"/>
    <w:qFormat/>
    <w:rsid w:val="00BD138B"/>
    <w:pPr>
      <w:keepNext/>
      <w:numPr>
        <w:ilvl w:val="1"/>
        <w:numId w:val="1"/>
      </w:numPr>
      <w:spacing w:before="240" w:after="120"/>
      <w:ind w:left="578" w:hanging="578"/>
      <w:jc w:val="both"/>
      <w:outlineLvl w:val="1"/>
    </w:pPr>
    <w:rPr>
      <w:b/>
      <w:i/>
      <w:color w:val="2F6AAD"/>
      <w:sz w:val="26"/>
      <w:lang w:val="nl"/>
    </w:rPr>
  </w:style>
  <w:style w:type="paragraph" w:styleId="Heading3">
    <w:name w:val="heading 3"/>
    <w:basedOn w:val="Normal"/>
    <w:next w:val="Normal"/>
    <w:qFormat/>
    <w:rsid w:val="006C1369"/>
    <w:pPr>
      <w:numPr>
        <w:ilvl w:val="2"/>
        <w:numId w:val="1"/>
      </w:numPr>
      <w:tabs>
        <w:tab w:val="num" w:pos="720"/>
        <w:tab w:val="num" w:pos="1146"/>
      </w:tabs>
      <w:spacing w:before="240" w:after="60"/>
      <w:ind w:left="720"/>
      <w:jc w:val="both"/>
      <w:outlineLvl w:val="2"/>
    </w:pPr>
    <w:rPr>
      <w:color w:val="3888C7"/>
      <w:sz w:val="24"/>
      <w:lang w:val="nl"/>
    </w:rPr>
  </w:style>
  <w:style w:type="paragraph" w:styleId="Heading4">
    <w:name w:val="heading 4"/>
    <w:basedOn w:val="Normal"/>
    <w:next w:val="Normal"/>
    <w:qFormat/>
    <w:rsid w:val="00BD138B"/>
    <w:pPr>
      <w:keepNext/>
      <w:numPr>
        <w:ilvl w:val="3"/>
        <w:numId w:val="1"/>
      </w:numPr>
      <w:spacing w:before="240" w:after="60"/>
      <w:jc w:val="both"/>
      <w:outlineLvl w:val="3"/>
    </w:pPr>
    <w:rPr>
      <w:color w:val="009AD2"/>
      <w:lang w:val="nl"/>
    </w:rPr>
  </w:style>
  <w:style w:type="paragraph" w:styleId="Heading5">
    <w:name w:val="heading 5"/>
    <w:basedOn w:val="Normal"/>
    <w:next w:val="Normal"/>
    <w:qFormat/>
    <w:rsid w:val="00FD216C"/>
    <w:pPr>
      <w:numPr>
        <w:ilvl w:val="4"/>
        <w:numId w:val="1"/>
      </w:numPr>
      <w:spacing w:before="240" w:after="60"/>
      <w:jc w:val="both"/>
      <w:outlineLvl w:val="4"/>
    </w:pPr>
    <w:rPr>
      <w:lang w:val="nl"/>
    </w:rPr>
  </w:style>
  <w:style w:type="paragraph" w:styleId="Heading6">
    <w:name w:val="heading 6"/>
    <w:basedOn w:val="Normal"/>
    <w:next w:val="Normal"/>
    <w:qFormat/>
    <w:rsid w:val="00FD216C"/>
    <w:pPr>
      <w:numPr>
        <w:ilvl w:val="5"/>
        <w:numId w:val="1"/>
      </w:numPr>
      <w:spacing w:before="240" w:after="60"/>
      <w:jc w:val="both"/>
      <w:outlineLvl w:val="5"/>
    </w:pPr>
    <w:rPr>
      <w:i/>
      <w:lang w:val="nl"/>
    </w:rPr>
  </w:style>
  <w:style w:type="paragraph" w:styleId="Heading7">
    <w:name w:val="heading 7"/>
    <w:basedOn w:val="Normal"/>
    <w:next w:val="Normal"/>
    <w:qFormat/>
    <w:rsid w:val="00FD216C"/>
    <w:pPr>
      <w:numPr>
        <w:ilvl w:val="6"/>
        <w:numId w:val="1"/>
      </w:numPr>
      <w:spacing w:before="240" w:after="60"/>
      <w:jc w:val="both"/>
      <w:outlineLvl w:val="6"/>
    </w:pPr>
    <w:rPr>
      <w:lang w:val="nl"/>
    </w:rPr>
  </w:style>
  <w:style w:type="paragraph" w:styleId="Heading8">
    <w:name w:val="heading 8"/>
    <w:basedOn w:val="Normal"/>
    <w:next w:val="Normal"/>
    <w:qFormat/>
    <w:rsid w:val="00FD216C"/>
    <w:pPr>
      <w:numPr>
        <w:ilvl w:val="7"/>
        <w:numId w:val="1"/>
      </w:numPr>
      <w:spacing w:before="240" w:after="60"/>
      <w:jc w:val="both"/>
      <w:outlineLvl w:val="7"/>
    </w:pPr>
    <w:rPr>
      <w:i/>
      <w:lang w:val="nl"/>
    </w:rPr>
  </w:style>
  <w:style w:type="paragraph" w:styleId="Heading9">
    <w:name w:val="heading 9"/>
    <w:basedOn w:val="Normal"/>
    <w:next w:val="Normal"/>
    <w:qFormat/>
    <w:rsid w:val="00FD216C"/>
    <w:pPr>
      <w:numPr>
        <w:ilvl w:val="8"/>
        <w:numId w:val="1"/>
      </w:numPr>
      <w:spacing w:before="240" w:after="60"/>
      <w:jc w:val="both"/>
      <w:outlineLvl w:val="8"/>
    </w:pPr>
    <w:rPr>
      <w:b/>
      <w:i/>
      <w:sz w:val="18"/>
      <w:lang w:val="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aropsomming">
    <w:name w:val="Standaar opsomming"/>
    <w:basedOn w:val="Normal"/>
    <w:rsid w:val="00FD216C"/>
    <w:pPr>
      <w:spacing w:after="120"/>
      <w:ind w:left="284" w:hanging="284"/>
      <w:jc w:val="both"/>
    </w:pPr>
    <w:rPr>
      <w:lang w:val="nl"/>
    </w:rPr>
  </w:style>
  <w:style w:type="paragraph" w:styleId="BodyTextIndent">
    <w:name w:val="Body Text Indent"/>
    <w:basedOn w:val="Normal"/>
    <w:rsid w:val="00FD216C"/>
    <w:pPr>
      <w:ind w:left="708"/>
    </w:pPr>
    <w:rPr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523B5"/>
    <w:pPr>
      <w:spacing w:before="720" w:after="200" w:line="276" w:lineRule="auto"/>
    </w:pPr>
    <w:rPr>
      <w:smallCaps/>
      <w:color w:val="4F81BD"/>
      <w:sz w:val="32"/>
      <w:lang w:val="nl-BE"/>
    </w:rPr>
  </w:style>
  <w:style w:type="paragraph" w:styleId="Subtitle">
    <w:name w:val="Subtitle"/>
    <w:basedOn w:val="Normal"/>
    <w:qFormat/>
    <w:rsid w:val="00FD216C"/>
    <w:pPr>
      <w:jc w:val="center"/>
    </w:pPr>
    <w:rPr>
      <w:sz w:val="40"/>
      <w:lang w:val="nl-BE"/>
    </w:rPr>
  </w:style>
  <w:style w:type="paragraph" w:styleId="Header">
    <w:name w:val="header"/>
    <w:basedOn w:val="Normal"/>
    <w:rsid w:val="00FD216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FD216C"/>
    <w:pPr>
      <w:tabs>
        <w:tab w:val="center" w:pos="4536"/>
        <w:tab w:val="right" w:pos="9072"/>
      </w:tabs>
    </w:pPr>
  </w:style>
  <w:style w:type="paragraph" w:styleId="Index1">
    <w:name w:val="index 1"/>
    <w:basedOn w:val="Normal"/>
    <w:next w:val="Normal"/>
    <w:autoRedefine/>
    <w:semiHidden/>
    <w:rsid w:val="00FD216C"/>
    <w:pPr>
      <w:ind w:left="220" w:hanging="220"/>
    </w:pPr>
    <w:rPr>
      <w:rFonts w:ascii="Times New Roman" w:hAnsi="Times New Roman"/>
    </w:rPr>
  </w:style>
  <w:style w:type="paragraph" w:styleId="Index2">
    <w:name w:val="index 2"/>
    <w:basedOn w:val="Normal"/>
    <w:next w:val="Normal"/>
    <w:autoRedefine/>
    <w:semiHidden/>
    <w:rsid w:val="00FD216C"/>
    <w:pPr>
      <w:ind w:left="440" w:hanging="220"/>
    </w:pPr>
    <w:rPr>
      <w:rFonts w:ascii="Times New Roman" w:hAnsi="Times New Roman"/>
    </w:rPr>
  </w:style>
  <w:style w:type="paragraph" w:styleId="Index3">
    <w:name w:val="index 3"/>
    <w:basedOn w:val="Normal"/>
    <w:next w:val="Normal"/>
    <w:autoRedefine/>
    <w:semiHidden/>
    <w:rsid w:val="00FD216C"/>
    <w:pPr>
      <w:ind w:left="660" w:hanging="220"/>
    </w:pPr>
    <w:rPr>
      <w:rFonts w:ascii="Times New Roman" w:hAnsi="Times New Roman"/>
    </w:rPr>
  </w:style>
  <w:style w:type="paragraph" w:styleId="Index4">
    <w:name w:val="index 4"/>
    <w:basedOn w:val="Normal"/>
    <w:next w:val="Normal"/>
    <w:autoRedefine/>
    <w:semiHidden/>
    <w:rsid w:val="00FD216C"/>
    <w:pPr>
      <w:ind w:left="880" w:hanging="220"/>
    </w:pPr>
    <w:rPr>
      <w:rFonts w:ascii="Times New Roman" w:hAnsi="Times New Roman"/>
    </w:rPr>
  </w:style>
  <w:style w:type="paragraph" w:styleId="Index5">
    <w:name w:val="index 5"/>
    <w:basedOn w:val="Normal"/>
    <w:next w:val="Normal"/>
    <w:autoRedefine/>
    <w:semiHidden/>
    <w:rsid w:val="00FD216C"/>
    <w:pPr>
      <w:ind w:left="1100" w:hanging="220"/>
    </w:pPr>
    <w:rPr>
      <w:rFonts w:ascii="Times New Roman" w:hAnsi="Times New Roman"/>
    </w:rPr>
  </w:style>
  <w:style w:type="paragraph" w:styleId="Index6">
    <w:name w:val="index 6"/>
    <w:basedOn w:val="Normal"/>
    <w:next w:val="Normal"/>
    <w:autoRedefine/>
    <w:semiHidden/>
    <w:rsid w:val="00FD216C"/>
    <w:pPr>
      <w:ind w:left="1320" w:hanging="220"/>
    </w:pPr>
    <w:rPr>
      <w:rFonts w:ascii="Times New Roman" w:hAnsi="Times New Roman"/>
    </w:rPr>
  </w:style>
  <w:style w:type="paragraph" w:styleId="Index7">
    <w:name w:val="index 7"/>
    <w:basedOn w:val="Normal"/>
    <w:next w:val="Normal"/>
    <w:autoRedefine/>
    <w:semiHidden/>
    <w:rsid w:val="00FD216C"/>
    <w:pPr>
      <w:ind w:left="1540" w:hanging="220"/>
    </w:pPr>
    <w:rPr>
      <w:rFonts w:ascii="Times New Roman" w:hAnsi="Times New Roman"/>
    </w:rPr>
  </w:style>
  <w:style w:type="paragraph" w:styleId="Index8">
    <w:name w:val="index 8"/>
    <w:basedOn w:val="Normal"/>
    <w:next w:val="Normal"/>
    <w:autoRedefine/>
    <w:semiHidden/>
    <w:rsid w:val="00FD216C"/>
    <w:pPr>
      <w:ind w:left="1760" w:hanging="220"/>
    </w:pPr>
    <w:rPr>
      <w:rFonts w:ascii="Times New Roman" w:hAnsi="Times New Roman"/>
    </w:rPr>
  </w:style>
  <w:style w:type="paragraph" w:styleId="Index9">
    <w:name w:val="index 9"/>
    <w:basedOn w:val="Normal"/>
    <w:next w:val="Normal"/>
    <w:autoRedefine/>
    <w:semiHidden/>
    <w:rsid w:val="00FD216C"/>
    <w:pPr>
      <w:ind w:left="1980" w:hanging="220"/>
    </w:pPr>
    <w:rPr>
      <w:rFonts w:ascii="Times New Roman" w:hAnsi="Times New Roman"/>
    </w:rPr>
  </w:style>
  <w:style w:type="paragraph" w:styleId="IndexHeading">
    <w:name w:val="index heading"/>
    <w:basedOn w:val="Normal"/>
    <w:next w:val="Index1"/>
    <w:semiHidden/>
    <w:rsid w:val="00FD216C"/>
    <w:pPr>
      <w:spacing w:before="120" w:after="120"/>
    </w:pPr>
    <w:rPr>
      <w:rFonts w:ascii="Times New Roman" w:hAnsi="Times New Roman"/>
      <w:b/>
      <w:i/>
    </w:rPr>
  </w:style>
  <w:style w:type="paragraph" w:styleId="TOC1">
    <w:name w:val="toc 1"/>
    <w:basedOn w:val="Normal"/>
    <w:next w:val="Normal"/>
    <w:autoRedefine/>
    <w:uiPriority w:val="39"/>
    <w:rsid w:val="00FD216C"/>
    <w:pPr>
      <w:spacing w:before="120"/>
    </w:pPr>
    <w:rPr>
      <w:rFonts w:ascii="Times New Roman" w:hAnsi="Times New Roman"/>
      <w:b/>
      <w:i/>
      <w:sz w:val="24"/>
    </w:rPr>
  </w:style>
  <w:style w:type="paragraph" w:styleId="TOC2">
    <w:name w:val="toc 2"/>
    <w:basedOn w:val="Normal"/>
    <w:next w:val="Normal"/>
    <w:autoRedefine/>
    <w:uiPriority w:val="39"/>
    <w:rsid w:val="00FD216C"/>
    <w:pPr>
      <w:spacing w:before="120"/>
      <w:ind w:left="220"/>
    </w:pPr>
    <w:rPr>
      <w:rFonts w:ascii="Times New Roman" w:hAnsi="Times New Roman"/>
      <w:b/>
    </w:rPr>
  </w:style>
  <w:style w:type="paragraph" w:styleId="TOC3">
    <w:name w:val="toc 3"/>
    <w:basedOn w:val="Normal"/>
    <w:next w:val="Normal"/>
    <w:autoRedefine/>
    <w:uiPriority w:val="39"/>
    <w:rsid w:val="008270DD"/>
    <w:pPr>
      <w:tabs>
        <w:tab w:val="left" w:pos="1134"/>
        <w:tab w:val="right" w:leader="dot" w:pos="9062"/>
      </w:tabs>
      <w:ind w:left="440"/>
    </w:pPr>
    <w:rPr>
      <w:rFonts w:ascii="Times New Roman" w:hAnsi="Times New Roman"/>
    </w:rPr>
  </w:style>
  <w:style w:type="paragraph" w:styleId="TOC4">
    <w:name w:val="toc 4"/>
    <w:basedOn w:val="Normal"/>
    <w:next w:val="Normal"/>
    <w:autoRedefine/>
    <w:uiPriority w:val="39"/>
    <w:rsid w:val="00FD216C"/>
    <w:pPr>
      <w:ind w:left="660"/>
    </w:pPr>
    <w:rPr>
      <w:rFonts w:ascii="Times New Roman" w:hAnsi="Times New Roman"/>
    </w:rPr>
  </w:style>
  <w:style w:type="paragraph" w:styleId="TOC5">
    <w:name w:val="toc 5"/>
    <w:basedOn w:val="Normal"/>
    <w:next w:val="Normal"/>
    <w:autoRedefine/>
    <w:semiHidden/>
    <w:rsid w:val="00FD216C"/>
    <w:pPr>
      <w:ind w:left="880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semiHidden/>
    <w:rsid w:val="00FD216C"/>
    <w:pPr>
      <w:ind w:left="110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rsid w:val="00FD216C"/>
    <w:pPr>
      <w:ind w:left="132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rsid w:val="00FD216C"/>
    <w:pPr>
      <w:ind w:left="154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rsid w:val="00FD216C"/>
    <w:pPr>
      <w:ind w:left="1760"/>
    </w:pPr>
    <w:rPr>
      <w:rFonts w:ascii="Times New Roman" w:hAnsi="Times New Roman"/>
    </w:rPr>
  </w:style>
  <w:style w:type="character" w:styleId="PageNumber">
    <w:name w:val="page number"/>
    <w:basedOn w:val="DefaultParagraphFont"/>
    <w:rsid w:val="00FD216C"/>
  </w:style>
  <w:style w:type="paragraph" w:styleId="CommentText">
    <w:name w:val="annotation text"/>
    <w:basedOn w:val="Normal"/>
    <w:semiHidden/>
    <w:rsid w:val="00FD216C"/>
    <w:pPr>
      <w:suppressAutoHyphens/>
      <w:jc w:val="both"/>
    </w:pPr>
    <w:rPr>
      <w:rFonts w:ascii="Times New Roman" w:hAnsi="Times New Roman"/>
      <w:spacing w:val="-3"/>
      <w:sz w:val="24"/>
    </w:rPr>
  </w:style>
  <w:style w:type="paragraph" w:styleId="BodyTextIndent2">
    <w:name w:val="Body Text Indent 2"/>
    <w:basedOn w:val="Normal"/>
    <w:rsid w:val="00FD216C"/>
    <w:pPr>
      <w:ind w:left="1068"/>
    </w:pPr>
  </w:style>
  <w:style w:type="table" w:styleId="TableGrid">
    <w:name w:val="Table Grid"/>
    <w:basedOn w:val="TableNormal"/>
    <w:rsid w:val="00C135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rsid w:val="004B5B68"/>
    <w:pPr>
      <w:keepNext/>
      <w:spacing w:line="36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A6E92"/>
    <w:rPr>
      <w:rFonts w:ascii="Tahoma" w:hAnsi="Tahoma" w:cs="Tahoma"/>
      <w:sz w:val="16"/>
      <w:szCs w:val="16"/>
      <w:lang w:val="nl-NL" w:eastAsia="nl-NL"/>
    </w:rPr>
  </w:style>
  <w:style w:type="paragraph" w:styleId="ListParagraph">
    <w:name w:val="List Paragraph"/>
    <w:basedOn w:val="Normal"/>
    <w:uiPriority w:val="34"/>
    <w:qFormat/>
    <w:rsid w:val="00A0511E"/>
    <w:pPr>
      <w:ind w:left="720"/>
      <w:contextualSpacing/>
    </w:pPr>
  </w:style>
  <w:style w:type="character" w:customStyle="1" w:styleId="TitleChar">
    <w:name w:val="Title Char"/>
    <w:link w:val="Title"/>
    <w:uiPriority w:val="10"/>
    <w:rsid w:val="002523B5"/>
    <w:rPr>
      <w:rFonts w:ascii="Arial" w:hAnsi="Arial"/>
      <w:smallCaps/>
      <w:color w:val="4F81BD"/>
      <w:sz w:val="32"/>
      <w:lang w:eastAsia="nl-NL"/>
    </w:rPr>
  </w:style>
  <w:style w:type="paragraph" w:styleId="NoSpacing">
    <w:name w:val="No Spacing"/>
    <w:basedOn w:val="Normal"/>
    <w:link w:val="NoSpacingChar"/>
    <w:uiPriority w:val="1"/>
    <w:qFormat/>
    <w:rsid w:val="002523B5"/>
    <w:rPr>
      <w:lang w:val="nl-BE" w:eastAsia="en-US" w:bidi="en-US"/>
    </w:rPr>
  </w:style>
  <w:style w:type="character" w:customStyle="1" w:styleId="NoSpacingChar">
    <w:name w:val="No Spacing Char"/>
    <w:link w:val="NoSpacing"/>
    <w:uiPriority w:val="1"/>
    <w:rsid w:val="002523B5"/>
    <w:rPr>
      <w:rFonts w:ascii="Arial" w:hAnsi="Arial"/>
      <w:lang w:eastAsia="en-US" w:bidi="en-US"/>
    </w:rPr>
  </w:style>
  <w:style w:type="paragraph" w:customStyle="1" w:styleId="Tilte">
    <w:name w:val="Tilte"/>
    <w:basedOn w:val="Normal"/>
    <w:qFormat/>
    <w:rsid w:val="002523B5"/>
    <w:rPr>
      <w:color w:val="4F81BD"/>
      <w:sz w:val="52"/>
      <w:lang w:val="nl-BE"/>
    </w:rPr>
  </w:style>
  <w:style w:type="table" w:styleId="LightGrid-Accent1">
    <w:name w:val="Light Grid Accent 1"/>
    <w:basedOn w:val="TableNormal"/>
    <w:uiPriority w:val="62"/>
    <w:rsid w:val="00C80FE3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E0EF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E0EF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bedesfs1\SIBDES\_Usrdata\TL\Private\Documenten\Office%20Templates\Automation%20Template%20Word97-2003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xmlns:mc="http://schemas.openxmlformats.org/markup-compatibility/2006" xmlns:a14="http://schemas.microsoft.com/office/drawing/2010/main" val="1F497D" mc:Ignorable=""/>
      </a:dk2>
      <a:lt2>
        <a:srgbClr xmlns:mc="http://schemas.openxmlformats.org/markup-compatibility/2006" xmlns:a14="http://schemas.microsoft.com/office/drawing/2010/main" val="EEECE1" mc:Ignorable=""/>
      </a:lt2>
      <a:accent1>
        <a:srgbClr xmlns:mc="http://schemas.openxmlformats.org/markup-compatibility/2006" xmlns:a14="http://schemas.microsoft.com/office/drawing/2010/main" val="4F81BD" mc:Ignorable=""/>
      </a:accent1>
      <a:accent2>
        <a:srgbClr xmlns:mc="http://schemas.openxmlformats.org/markup-compatibility/2006" xmlns:a14="http://schemas.microsoft.com/office/drawing/2010/main" val="C0504D" mc:Ignorable=""/>
      </a:accent2>
      <a:accent3>
        <a:srgbClr xmlns:mc="http://schemas.openxmlformats.org/markup-compatibility/2006" xmlns:a14="http://schemas.microsoft.com/office/drawing/2010/main" val="9BBB59" mc:Ignorable=""/>
      </a:accent3>
      <a:accent4>
        <a:srgbClr xmlns:mc="http://schemas.openxmlformats.org/markup-compatibility/2006" xmlns:a14="http://schemas.microsoft.com/office/drawing/2010/main" val="8064A2" mc:Ignorable=""/>
      </a:accent4>
      <a:accent5>
        <a:srgbClr xmlns:mc="http://schemas.openxmlformats.org/markup-compatibility/2006" xmlns:a14="http://schemas.microsoft.com/office/drawing/2010/main" val="4BACC6" mc:Ignorable=""/>
      </a:accent5>
      <a:accent6>
        <a:srgbClr xmlns:mc="http://schemas.openxmlformats.org/markup-compatibility/2006" xmlns:a14="http://schemas.microsoft.com/office/drawing/2010/main" val="F79646" mc:Ignorable=""/>
      </a:accent6>
      <a:hlink>
        <a:srgbClr xmlns:mc="http://schemas.openxmlformats.org/markup-compatibility/2006" xmlns:a14="http://schemas.microsoft.com/office/drawing/2010/main" val="0000FF" mc:Ignorable=""/>
      </a:hlink>
      <a:folHlink>
        <a:srgbClr xmlns:mc="http://schemas.openxmlformats.org/markup-compatibility/2006" xmlns:a14="http://schemas.microsoft.com/office/drawing/2010/main" val="800080" mc:Ignorable="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xmlns:mc="http://schemas.openxmlformats.org/markup-compatibility/2006" xmlns:a14="http://schemas.microsoft.com/office/drawing/2010/main" val="000000" mc:Ignorable="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xmlns:mc="http://schemas.openxmlformats.org/markup-compatibility/2006" xmlns:a14="http://schemas.microsoft.com/office/drawing/2010/main" val="000000" mc:Ignorable="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xmlns:mc="http://schemas.openxmlformats.org/markup-compatibility/2006" xmlns:a14="http://schemas.microsoft.com/office/drawing/2010/main" val="000000" mc:Ignorable="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CE42FB-975F-4F68-9E77-A1FC7E2B8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Automation Template Word97-2003.dot</Template>
  <TotalTime>28</TotalTime>
  <Pages>4</Pages>
  <Words>263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BRC</Company>
  <LinksUpToDate>false</LinksUpToDate>
  <CharactersWithSpaces>2033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Tonny Lemmens</dc:creator>
  <cp:lastModifiedBy>Tonny Lemmens</cp:lastModifiedBy>
  <cp:revision>4</cp:revision>
  <cp:lastPrinted>2010-03-11T13:43:00Z</cp:lastPrinted>
  <dcterms:created xsi:type="dcterms:W3CDTF">2010-03-11T13:20:00Z</dcterms:created>
  <dcterms:modified xsi:type="dcterms:W3CDTF">2010-03-11T13:49:00Z</dcterms:modified>
</cp:coreProperties>
</file>