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CA5" w:rsidRDefault="00727CA5" w:rsidP="00727CA5">
      <w:pPr>
        <w:pStyle w:val="NormalWeb"/>
        <w:rPr>
          <w:rFonts w:eastAsia="Times New Roman"/>
        </w:rPr>
      </w:pPr>
      <w:r w:rsidRPr="00727CA5">
        <w:rPr>
          <w:rFonts w:ascii="Arial" w:hAnsi="Arial" w:cs="Arial"/>
          <w:color w:val="004080"/>
          <w:sz w:val="15"/>
          <w:szCs w:val="15"/>
          <w:lang w:val="en-US"/>
        </w:rPr>
        <w:t>Sibelco Benelux</w:t>
      </w:r>
      <w:r w:rsidRPr="00727CA5">
        <w:rPr>
          <w:lang w:val="en-US"/>
        </w:rPr>
        <w:br/>
      </w:r>
    </w:p>
    <w:p w:rsidR="00727CA5" w:rsidRDefault="00727CA5" w:rsidP="00727CA5">
      <w:pPr>
        <w:pStyle w:val="Tilte"/>
      </w:pPr>
      <w:r>
        <w:t>Installatie AutomationWorx</w:t>
      </w:r>
    </w:p>
    <w:p w:rsidR="00727CA5" w:rsidRDefault="00727CA5" w:rsidP="00727CA5">
      <w:pPr>
        <w:rPr>
          <w:rFonts w:ascii="Arial" w:eastAsia="Times New Roman" w:hAnsi="Arial" w:cs="Arial"/>
          <w:sz w:val="20"/>
          <w:szCs w:val="20"/>
        </w:rPr>
      </w:pPr>
    </w:p>
    <w:p w:rsidR="00727CA5" w:rsidRDefault="00727CA5" w:rsidP="00727CA5">
      <w:pPr>
        <w:rPr>
          <w:rFonts w:eastAsia="Times New Roman"/>
        </w:rPr>
      </w:pPr>
      <w:r>
        <w:rPr>
          <w:rFonts w:ascii="Arial" w:eastAsia="Times New Roman" w:hAnsi="Arial" w:cs="Arial"/>
          <w:sz w:val="20"/>
          <w:szCs w:val="20"/>
        </w:rPr>
        <w:t xml:space="preserve">Gelieve de AUTOMATIONWORX software suite 1.70 SP1 hier te downloaden en al op uw laptop te installeren: </w:t>
      </w:r>
      <w:hyperlink r:id="rId8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download software suite 1.70 SP1</w:t>
        </w:r>
      </w:hyperlink>
    </w:p>
    <w:p w:rsidR="00E66102" w:rsidRDefault="00727CA5" w:rsidP="00727CA5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 (de software suite die meegeleverd wordt met de starterkit is verouderd en mag niet meer gebruikt worden).</w:t>
      </w:r>
      <w:r>
        <w:rPr>
          <w:rFonts w:eastAsia="Times New Roman"/>
        </w:rPr>
        <w:t> </w:t>
      </w:r>
      <w:r>
        <w:rPr>
          <w:rFonts w:ascii="Arial" w:eastAsia="Times New Roman" w:hAnsi="Arial" w:cs="Arial"/>
          <w:sz w:val="20"/>
          <w:szCs w:val="20"/>
        </w:rPr>
        <w:br/>
      </w:r>
    </w:p>
    <w:p w:rsidR="00A901A6" w:rsidRDefault="00727CA5" w:rsidP="00727CA5">
      <w:pPr>
        <w:rPr>
          <w:rFonts w:eastAsia="Times New Roman"/>
          <w:lang w:val="en-US"/>
        </w:rPr>
      </w:pPr>
      <w:r w:rsidRPr="00E66102">
        <w:rPr>
          <w:rFonts w:ascii="Arial" w:eastAsia="Times New Roman" w:hAnsi="Arial" w:cs="Arial"/>
          <w:sz w:val="20"/>
          <w:szCs w:val="20"/>
          <w:lang w:val="en-US"/>
        </w:rPr>
        <w:t xml:space="preserve">De installatiesleutel is </w:t>
      </w:r>
      <w:r w:rsidRPr="00E66102">
        <w:rPr>
          <w:rFonts w:ascii="Arial" w:eastAsia="Times New Roman" w:hAnsi="Arial" w:cs="Arial"/>
          <w:b/>
          <w:bCs/>
          <w:sz w:val="20"/>
          <w:szCs w:val="20"/>
          <w:lang w:val="en-US"/>
        </w:rPr>
        <w:t>16B9A-A9857-B88C4-7866A-A0721-B787B-F8A</w:t>
      </w:r>
    </w:p>
    <w:p w:rsidR="00A901A6" w:rsidRDefault="00A901A6" w:rsidP="00727CA5">
      <w:pPr>
        <w:rPr>
          <w:rFonts w:eastAsia="Times New Roman"/>
          <w:lang w:val="en-US"/>
        </w:rPr>
      </w:pPr>
    </w:p>
    <w:p w:rsidR="00727CA5" w:rsidRPr="00E66102" w:rsidRDefault="00727CA5" w:rsidP="00727CA5">
      <w:pPr>
        <w:rPr>
          <w:rFonts w:eastAsia="Times New Roman"/>
          <w:lang w:val="en-US"/>
        </w:rPr>
      </w:pPr>
      <w:bookmarkStart w:id="0" w:name="_GoBack"/>
      <w:bookmarkEnd w:id="0"/>
      <w:r w:rsidRPr="00E66102">
        <w:rPr>
          <w:rFonts w:ascii="Arial" w:eastAsia="Times New Roman" w:hAnsi="Arial" w:cs="Arial"/>
          <w:sz w:val="20"/>
          <w:szCs w:val="20"/>
          <w:lang w:val="en-US"/>
        </w:rPr>
        <w:br/>
      </w:r>
      <w:r w:rsidRPr="00E66102">
        <w:rPr>
          <w:rFonts w:ascii="Arial" w:eastAsia="Times New Roman" w:hAnsi="Arial" w:cs="Arial"/>
          <w:sz w:val="20"/>
          <w:szCs w:val="20"/>
          <w:lang w:val="en-US"/>
        </w:rPr>
        <w:br/>
      </w:r>
    </w:p>
    <w:p w:rsidR="00296511" w:rsidRPr="00E66102" w:rsidRDefault="00296511" w:rsidP="00727CA5">
      <w:pPr>
        <w:rPr>
          <w:lang w:val="en-US"/>
        </w:rPr>
      </w:pPr>
    </w:p>
    <w:sectPr w:rsidR="00296511" w:rsidRPr="00E66102" w:rsidSect="00683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01A6" w:rsidRDefault="00A901A6" w:rsidP="00223F4F">
      <w:r>
        <w:separator/>
      </w:r>
    </w:p>
  </w:endnote>
  <w:endnote w:type="continuationSeparator" w:id="0">
    <w:p w:rsidR="00A901A6" w:rsidRDefault="00A901A6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01A6" w:rsidRDefault="00A901A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01A6" w:rsidRDefault="00A901A6" w:rsidP="00FB0083">
    <w:pPr>
      <w:pStyle w:val="Footer"/>
      <w:tabs>
        <w:tab w:val="clear" w:pos="9072"/>
        <w:tab w:val="right" w:pos="9090"/>
      </w:tabs>
    </w:pPr>
    <w:r w:rsidRPr="00946DF0">
      <w:rPr>
        <w:sz w:val="16"/>
        <w:szCs w:val="16"/>
      </w:rPr>
      <w:fldChar w:fldCharType="begin"/>
    </w:r>
    <w:r w:rsidRPr="00946DF0">
      <w:rPr>
        <w:sz w:val="16"/>
        <w:szCs w:val="16"/>
      </w:rPr>
      <w:instrText xml:space="preserve"> FILENAME  \p  \* MERGEFORMAT </w:instrText>
    </w:r>
    <w:r w:rsidRPr="00946DF0">
      <w:rPr>
        <w:sz w:val="16"/>
        <w:szCs w:val="16"/>
      </w:rPr>
      <w:fldChar w:fldCharType="separate"/>
    </w:r>
    <w:r>
      <w:rPr>
        <w:noProof/>
        <w:sz w:val="16"/>
        <w:szCs w:val="16"/>
      </w:rPr>
      <w:t>Document1</w:t>
    </w:r>
    <w:r w:rsidRPr="00946DF0">
      <w:rPr>
        <w:sz w:val="16"/>
        <w:szCs w:val="16"/>
      </w:rPr>
      <w:fldChar w:fldCharType="end"/>
    </w:r>
    <w:r>
      <w:tab/>
    </w:r>
  </w:p>
  <w:p w:rsidR="00A901A6" w:rsidRDefault="00A901A6" w:rsidP="00FB0083">
    <w:pPr>
      <w:pStyle w:val="Footer"/>
      <w:tabs>
        <w:tab w:val="clear" w:pos="9072"/>
        <w:tab w:val="right" w:pos="9090"/>
      </w:tabs>
    </w:pPr>
    <w: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D732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732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01A6" w:rsidRDefault="00A901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01A6" w:rsidRDefault="00A901A6" w:rsidP="00223F4F">
      <w:r>
        <w:separator/>
      </w:r>
    </w:p>
  </w:footnote>
  <w:footnote w:type="continuationSeparator" w:id="0">
    <w:p w:rsidR="00A901A6" w:rsidRDefault="00A901A6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01A6" w:rsidRDefault="00A901A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01A6" w:rsidRDefault="00A901A6">
    <w:pPr>
      <w:pStyle w:val="Header"/>
    </w:pPr>
    <w:r>
      <w:rPr>
        <w:noProof/>
        <w:lang w:eastAsia="nl-BE"/>
      </w:rPr>
      <w:drawing>
        <wp:inline distT="0" distB="0" distL="0" distR="0">
          <wp:extent cx="2361565" cy="620395"/>
          <wp:effectExtent l="0" t="0" r="635" b="8255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fldChar w:fldCharType="begin"/>
    </w:r>
    <w:r>
      <w:instrText xml:space="preserve"> TIME \@ "d MMMM yyyy" </w:instrText>
    </w:r>
    <w:r>
      <w:fldChar w:fldCharType="separate"/>
    </w:r>
    <w:r>
      <w:rPr>
        <w:noProof/>
      </w:rPr>
      <w:t>19 november 2012</w:t>
    </w:r>
    <w: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01A6" w:rsidRDefault="00A901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2B4AFDD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7365D"/>
        <w:spacing w:val="0"/>
        <w:kern w:val="0"/>
        <w:position w:val="0"/>
        <w:u w:val="none"/>
        <w:vertAlign w:val="baseline"/>
        <w:em w:val="none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18"/>
        </w:tabs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3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1"/>
  </w:num>
  <w:num w:numId="14">
    <w:abstractNumId w:val="15"/>
  </w:num>
  <w:num w:numId="15">
    <w:abstractNumId w:val="4"/>
  </w:num>
  <w:num w:numId="16">
    <w:abstractNumId w:val="14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CA5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D60"/>
    <w:rsid w:val="000D535F"/>
    <w:rsid w:val="000F02E2"/>
    <w:rsid w:val="001077AE"/>
    <w:rsid w:val="00120A56"/>
    <w:rsid w:val="0012776A"/>
    <w:rsid w:val="00160168"/>
    <w:rsid w:val="00160AD8"/>
    <w:rsid w:val="00177B30"/>
    <w:rsid w:val="00182907"/>
    <w:rsid w:val="00184CC7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523B5"/>
    <w:rsid w:val="00264CCB"/>
    <w:rsid w:val="00274077"/>
    <w:rsid w:val="00296511"/>
    <w:rsid w:val="002A444D"/>
    <w:rsid w:val="002A5E5E"/>
    <w:rsid w:val="002B4683"/>
    <w:rsid w:val="002B600B"/>
    <w:rsid w:val="002C4690"/>
    <w:rsid w:val="002D2E24"/>
    <w:rsid w:val="002E2101"/>
    <w:rsid w:val="002E4678"/>
    <w:rsid w:val="002F06FD"/>
    <w:rsid w:val="0030350D"/>
    <w:rsid w:val="00336C7F"/>
    <w:rsid w:val="0034749F"/>
    <w:rsid w:val="0035263B"/>
    <w:rsid w:val="00360C9F"/>
    <w:rsid w:val="00364365"/>
    <w:rsid w:val="003664FE"/>
    <w:rsid w:val="0037764B"/>
    <w:rsid w:val="00390B98"/>
    <w:rsid w:val="00396144"/>
    <w:rsid w:val="0039760E"/>
    <w:rsid w:val="003B0DD0"/>
    <w:rsid w:val="003B466F"/>
    <w:rsid w:val="003B77D3"/>
    <w:rsid w:val="003D1889"/>
    <w:rsid w:val="003D638D"/>
    <w:rsid w:val="004003CC"/>
    <w:rsid w:val="00406668"/>
    <w:rsid w:val="00421965"/>
    <w:rsid w:val="00427136"/>
    <w:rsid w:val="00430A77"/>
    <w:rsid w:val="00431521"/>
    <w:rsid w:val="00463971"/>
    <w:rsid w:val="004B360A"/>
    <w:rsid w:val="004B5B68"/>
    <w:rsid w:val="004C1015"/>
    <w:rsid w:val="004C78D7"/>
    <w:rsid w:val="004F1774"/>
    <w:rsid w:val="0050340C"/>
    <w:rsid w:val="0050364E"/>
    <w:rsid w:val="0055580F"/>
    <w:rsid w:val="00556A8E"/>
    <w:rsid w:val="00557FB5"/>
    <w:rsid w:val="00560051"/>
    <w:rsid w:val="00596D55"/>
    <w:rsid w:val="005A5C62"/>
    <w:rsid w:val="005A7CE7"/>
    <w:rsid w:val="005C2221"/>
    <w:rsid w:val="005C7ACC"/>
    <w:rsid w:val="005D58A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27CA5"/>
    <w:rsid w:val="00762A1C"/>
    <w:rsid w:val="00766FE0"/>
    <w:rsid w:val="00773494"/>
    <w:rsid w:val="007A15C1"/>
    <w:rsid w:val="007B1AD0"/>
    <w:rsid w:val="007B3BAE"/>
    <w:rsid w:val="007B493B"/>
    <w:rsid w:val="007C6EDE"/>
    <w:rsid w:val="007D4192"/>
    <w:rsid w:val="007E1E15"/>
    <w:rsid w:val="007F4191"/>
    <w:rsid w:val="008154F1"/>
    <w:rsid w:val="008156DC"/>
    <w:rsid w:val="008270DD"/>
    <w:rsid w:val="008737CE"/>
    <w:rsid w:val="00877562"/>
    <w:rsid w:val="00881C2A"/>
    <w:rsid w:val="0088336A"/>
    <w:rsid w:val="00883FA1"/>
    <w:rsid w:val="00887BD9"/>
    <w:rsid w:val="008A1497"/>
    <w:rsid w:val="008C1DA4"/>
    <w:rsid w:val="008C6701"/>
    <w:rsid w:val="008D0588"/>
    <w:rsid w:val="008D1751"/>
    <w:rsid w:val="008D3A6F"/>
    <w:rsid w:val="008E6DDA"/>
    <w:rsid w:val="008F2EDF"/>
    <w:rsid w:val="008F4492"/>
    <w:rsid w:val="008F5B7E"/>
    <w:rsid w:val="0090233C"/>
    <w:rsid w:val="0092068C"/>
    <w:rsid w:val="00945DB2"/>
    <w:rsid w:val="00945EA5"/>
    <w:rsid w:val="00946DF0"/>
    <w:rsid w:val="00957141"/>
    <w:rsid w:val="00957D88"/>
    <w:rsid w:val="0096399E"/>
    <w:rsid w:val="0097103F"/>
    <w:rsid w:val="00971453"/>
    <w:rsid w:val="009723D3"/>
    <w:rsid w:val="009906EA"/>
    <w:rsid w:val="00997289"/>
    <w:rsid w:val="009A4FDD"/>
    <w:rsid w:val="009A6E92"/>
    <w:rsid w:val="009B3A80"/>
    <w:rsid w:val="009C10F5"/>
    <w:rsid w:val="009C19B7"/>
    <w:rsid w:val="009C3710"/>
    <w:rsid w:val="009D0BD6"/>
    <w:rsid w:val="009D698B"/>
    <w:rsid w:val="009E3436"/>
    <w:rsid w:val="009E3E56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01A6"/>
    <w:rsid w:val="00A958F0"/>
    <w:rsid w:val="00AA7196"/>
    <w:rsid w:val="00AB2DC9"/>
    <w:rsid w:val="00AC3F12"/>
    <w:rsid w:val="00AE0C60"/>
    <w:rsid w:val="00AE1816"/>
    <w:rsid w:val="00B1167F"/>
    <w:rsid w:val="00B149FB"/>
    <w:rsid w:val="00B1580E"/>
    <w:rsid w:val="00B22F5D"/>
    <w:rsid w:val="00B30003"/>
    <w:rsid w:val="00B3770D"/>
    <w:rsid w:val="00B37835"/>
    <w:rsid w:val="00B46437"/>
    <w:rsid w:val="00B51932"/>
    <w:rsid w:val="00B6328E"/>
    <w:rsid w:val="00B83A1D"/>
    <w:rsid w:val="00BA48A8"/>
    <w:rsid w:val="00BD138B"/>
    <w:rsid w:val="00BE4AF5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42EDD"/>
    <w:rsid w:val="00C43DE0"/>
    <w:rsid w:val="00C66381"/>
    <w:rsid w:val="00C74F6D"/>
    <w:rsid w:val="00CA118E"/>
    <w:rsid w:val="00CC7FE0"/>
    <w:rsid w:val="00CD2A6B"/>
    <w:rsid w:val="00CD33B4"/>
    <w:rsid w:val="00CF1217"/>
    <w:rsid w:val="00D010CC"/>
    <w:rsid w:val="00D02658"/>
    <w:rsid w:val="00D063D8"/>
    <w:rsid w:val="00D105D9"/>
    <w:rsid w:val="00D20E4A"/>
    <w:rsid w:val="00D32852"/>
    <w:rsid w:val="00D65629"/>
    <w:rsid w:val="00D76824"/>
    <w:rsid w:val="00DA3F9B"/>
    <w:rsid w:val="00DC1C77"/>
    <w:rsid w:val="00DC6822"/>
    <w:rsid w:val="00DD55F8"/>
    <w:rsid w:val="00DE271F"/>
    <w:rsid w:val="00DF4D76"/>
    <w:rsid w:val="00DF5B69"/>
    <w:rsid w:val="00DF6E87"/>
    <w:rsid w:val="00E31B9A"/>
    <w:rsid w:val="00E618A8"/>
    <w:rsid w:val="00E66102"/>
    <w:rsid w:val="00E818D8"/>
    <w:rsid w:val="00E85EDE"/>
    <w:rsid w:val="00E8688E"/>
    <w:rsid w:val="00E95096"/>
    <w:rsid w:val="00EC5A3E"/>
    <w:rsid w:val="00EC64B2"/>
    <w:rsid w:val="00ED47AA"/>
    <w:rsid w:val="00EE02CE"/>
    <w:rsid w:val="00EE4717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B0083"/>
    <w:rsid w:val="00FB3974"/>
    <w:rsid w:val="00FC09EB"/>
    <w:rsid w:val="00FC1A82"/>
    <w:rsid w:val="00FD216C"/>
    <w:rsid w:val="00FD7324"/>
    <w:rsid w:val="00FF1158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3D254E6A-713E-47E4-A356-DEA31AB5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7CA5"/>
    <w:rPr>
      <w:rFonts w:eastAsiaTheme="minorHAnsi"/>
      <w:sz w:val="24"/>
      <w:szCs w:val="24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rFonts w:ascii="Arial" w:eastAsia="Times New Roman" w:hAnsi="Arial"/>
      <w:b/>
      <w:color w:val="025589"/>
      <w:kern w:val="28"/>
      <w:sz w:val="28"/>
      <w:szCs w:val="20"/>
      <w:lang w:val="nl" w:eastAsia="nl-NL"/>
    </w:rPr>
  </w:style>
  <w:style w:type="paragraph" w:styleId="Heading2">
    <w:name w:val="heading 2"/>
    <w:basedOn w:val="Normal"/>
    <w:next w:val="Normal"/>
    <w:qFormat/>
    <w:rsid w:val="008737CE"/>
    <w:pPr>
      <w:keepNext/>
      <w:numPr>
        <w:ilvl w:val="1"/>
        <w:numId w:val="27"/>
      </w:numPr>
      <w:spacing w:before="240" w:after="120"/>
      <w:jc w:val="both"/>
      <w:outlineLvl w:val="1"/>
    </w:pPr>
    <w:rPr>
      <w:rFonts w:ascii="Arial" w:eastAsia="Times New Roman" w:hAnsi="Arial"/>
      <w:b/>
      <w:i/>
      <w:color w:val="2F6AAD"/>
      <w:sz w:val="26"/>
      <w:szCs w:val="20"/>
      <w:lang w:val="nl" w:eastAsia="nl-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rFonts w:ascii="Arial" w:eastAsia="Times New Roman" w:hAnsi="Arial"/>
      <w:color w:val="3888C7"/>
      <w:szCs w:val="20"/>
      <w:lang w:val="nl" w:eastAsia="nl-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rFonts w:ascii="Arial" w:eastAsia="Times New Roman" w:hAnsi="Arial"/>
      <w:color w:val="17365D"/>
      <w:sz w:val="20"/>
      <w:szCs w:val="20"/>
      <w:lang w:val="nl" w:eastAsia="nl-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rFonts w:ascii="Arial" w:eastAsia="Times New Roman" w:hAnsi="Arial"/>
      <w:color w:val="17365D"/>
      <w:sz w:val="20"/>
      <w:szCs w:val="20"/>
      <w:lang w:val="nl" w:eastAsia="nl-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rFonts w:ascii="Arial" w:eastAsia="Times New Roman" w:hAnsi="Arial"/>
      <w:i/>
      <w:sz w:val="20"/>
      <w:szCs w:val="20"/>
      <w:lang w:val="nl" w:eastAsia="nl-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rFonts w:ascii="Arial" w:eastAsia="Times New Roman" w:hAnsi="Arial"/>
      <w:sz w:val="20"/>
      <w:szCs w:val="20"/>
      <w:lang w:val="nl" w:eastAsia="nl-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rFonts w:ascii="Arial" w:eastAsia="Times New Roman" w:hAnsi="Arial"/>
      <w:i/>
      <w:sz w:val="20"/>
      <w:szCs w:val="20"/>
      <w:lang w:val="nl" w:eastAsia="nl-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rFonts w:ascii="Arial" w:eastAsia="Times New Roman" w:hAnsi="Arial"/>
      <w:b/>
      <w:i/>
      <w:sz w:val="18"/>
      <w:szCs w:val="20"/>
      <w:lang w:val="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rFonts w:ascii="Arial" w:eastAsia="Times New Roman" w:hAnsi="Arial"/>
      <w:sz w:val="20"/>
      <w:szCs w:val="20"/>
      <w:lang w:val="nl" w:eastAsia="nl-NL"/>
    </w:rPr>
  </w:style>
  <w:style w:type="paragraph" w:styleId="BodyTextIndent">
    <w:name w:val="Body Text Indent"/>
    <w:basedOn w:val="Normal"/>
    <w:rsid w:val="00FD216C"/>
    <w:pPr>
      <w:ind w:left="708"/>
    </w:pPr>
    <w:rPr>
      <w:rFonts w:ascii="Arial" w:eastAsia="Times New Roman" w:hAnsi="Arial"/>
      <w:sz w:val="20"/>
      <w:szCs w:val="20"/>
      <w:lang w:val="en-GB" w:eastAsia="nl-NL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rFonts w:ascii="Arial" w:eastAsia="Times New Roman" w:hAnsi="Arial"/>
      <w:smallCaps/>
      <w:color w:val="4F81BD"/>
      <w:sz w:val="32"/>
      <w:szCs w:val="20"/>
      <w:lang w:val="x-none" w:eastAsia="nl-NL"/>
    </w:rPr>
  </w:style>
  <w:style w:type="paragraph" w:styleId="Subtitle">
    <w:name w:val="Subtitle"/>
    <w:basedOn w:val="Normal"/>
    <w:qFormat/>
    <w:rsid w:val="00FD216C"/>
    <w:pPr>
      <w:jc w:val="center"/>
    </w:pPr>
    <w:rPr>
      <w:rFonts w:ascii="Arial" w:eastAsia="Times New Roman" w:hAnsi="Arial"/>
      <w:sz w:val="40"/>
      <w:szCs w:val="20"/>
      <w:lang w:eastAsia="nl-NL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  <w:rPr>
      <w:rFonts w:ascii="Arial" w:eastAsia="Times New Roman" w:hAnsi="Arial"/>
      <w:sz w:val="20"/>
      <w:szCs w:val="20"/>
      <w:lang w:eastAsia="nl-NL"/>
    </w:r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  <w:rPr>
      <w:rFonts w:ascii="Arial" w:eastAsia="Times New Roman" w:hAnsi="Arial"/>
      <w:sz w:val="20"/>
      <w:szCs w:val="20"/>
      <w:lang w:eastAsia="nl-NL"/>
    </w:r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eastAsia="Times New Roman"/>
      <w:sz w:val="20"/>
      <w:szCs w:val="20"/>
      <w:lang w:eastAsia="nl-NL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eastAsia="Times New Roman"/>
      <w:sz w:val="20"/>
      <w:szCs w:val="20"/>
      <w:lang w:eastAsia="nl-NL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eastAsia="Times New Roman"/>
      <w:sz w:val="20"/>
      <w:szCs w:val="20"/>
      <w:lang w:eastAsia="nl-NL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eastAsia="Times New Roman"/>
      <w:sz w:val="20"/>
      <w:szCs w:val="20"/>
      <w:lang w:eastAsia="nl-NL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eastAsia="Times New Roman"/>
      <w:sz w:val="20"/>
      <w:szCs w:val="20"/>
      <w:lang w:eastAsia="nl-NL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eastAsia="Times New Roman"/>
      <w:sz w:val="20"/>
      <w:szCs w:val="20"/>
      <w:lang w:eastAsia="nl-NL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eastAsia="Times New Roman"/>
      <w:sz w:val="20"/>
      <w:szCs w:val="20"/>
      <w:lang w:eastAsia="nl-NL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eastAsia="Times New Roman"/>
      <w:sz w:val="20"/>
      <w:szCs w:val="20"/>
      <w:lang w:eastAsia="nl-NL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eastAsia="Times New Roman"/>
      <w:sz w:val="20"/>
      <w:szCs w:val="20"/>
      <w:lang w:eastAsia="nl-NL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eastAsia="Times New Roman"/>
      <w:b/>
      <w:i/>
      <w:sz w:val="20"/>
      <w:szCs w:val="20"/>
      <w:lang w:eastAsia="nl-NL"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eastAsia="Times New Roman"/>
      <w:b/>
      <w:i/>
      <w:szCs w:val="20"/>
      <w:lang w:eastAsia="nl-NL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eastAsia="Times New Roman"/>
      <w:b/>
      <w:sz w:val="20"/>
      <w:szCs w:val="20"/>
      <w:lang w:eastAsia="nl-NL"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eastAsia="Times New Roman"/>
      <w:sz w:val="20"/>
      <w:szCs w:val="20"/>
      <w:lang w:eastAsia="nl-NL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eastAsia="Times New Roman"/>
      <w:sz w:val="20"/>
      <w:szCs w:val="20"/>
      <w:lang w:eastAsia="nl-NL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eastAsia="Times New Roman"/>
      <w:sz w:val="20"/>
      <w:szCs w:val="20"/>
      <w:lang w:eastAsia="nl-NL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eastAsia="Times New Roman"/>
      <w:sz w:val="20"/>
      <w:szCs w:val="20"/>
      <w:lang w:eastAsia="nl-NL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eastAsia="Times New Roman"/>
      <w:sz w:val="20"/>
      <w:szCs w:val="20"/>
      <w:lang w:eastAsia="nl-NL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eastAsia="Times New Roman"/>
      <w:sz w:val="20"/>
      <w:szCs w:val="20"/>
      <w:lang w:eastAsia="nl-NL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eastAsia="Times New Roman"/>
      <w:sz w:val="20"/>
      <w:szCs w:val="20"/>
      <w:lang w:eastAsia="nl-NL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eastAsia="Times New Roman"/>
      <w:spacing w:val="-3"/>
      <w:szCs w:val="20"/>
      <w:lang w:eastAsia="nl-NL"/>
    </w:rPr>
  </w:style>
  <w:style w:type="paragraph" w:styleId="BodyTextIndent2">
    <w:name w:val="Body Text Indent 2"/>
    <w:basedOn w:val="Normal"/>
    <w:rsid w:val="00FD216C"/>
    <w:pPr>
      <w:ind w:left="1068"/>
    </w:pPr>
    <w:rPr>
      <w:rFonts w:ascii="Arial" w:eastAsia="Times New Roman" w:hAnsi="Arial"/>
      <w:sz w:val="20"/>
      <w:szCs w:val="20"/>
      <w:lang w:eastAsia="nl-NL"/>
    </w:r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  <w:rPr>
      <w:rFonts w:ascii="Arial" w:eastAsia="Times New Roman" w:hAnsi="Arial"/>
      <w:sz w:val="20"/>
      <w:szCs w:val="20"/>
      <w:lang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eastAsia="Times New Roman" w:hAnsi="Tahoma"/>
      <w:sz w:val="16"/>
      <w:szCs w:val="16"/>
      <w:lang w:eastAsia="nl-NL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  <w:rPr>
      <w:rFonts w:ascii="Arial" w:eastAsia="Times New Roman" w:hAnsi="Arial"/>
      <w:sz w:val="20"/>
      <w:szCs w:val="20"/>
      <w:lang w:eastAsia="nl-NL"/>
    </w:r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rFonts w:ascii="Arial" w:eastAsia="Times New Roman" w:hAnsi="Arial"/>
      <w:sz w:val="20"/>
      <w:szCs w:val="20"/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rFonts w:ascii="Arial" w:eastAsia="Times New Roman" w:hAnsi="Arial"/>
      <w:color w:val="4F81BD"/>
      <w:sz w:val="52"/>
      <w:szCs w:val="20"/>
      <w:lang w:eastAsia="nl-NL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  <w:style w:type="character" w:styleId="Hyperlink">
    <w:name w:val="Hyperlink"/>
    <w:basedOn w:val="DefaultParagraphFont"/>
    <w:uiPriority w:val="99"/>
    <w:semiHidden/>
    <w:unhideWhenUsed/>
    <w:rsid w:val="00727CA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27CA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05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lect.phoenixcontact.com/phoenix/dwl/dwl13a.jsp;jsessionid=94E568994785151A2F07F442D2A6A0C8.download-lin-dmz-app02?fct=dwl&amp;asid=2338020&amp;name=AX_SW_Suite_2012_170_SP1.zip&amp;UID=2985725&amp;lang=nl&amp;param1=JrCDnVW3q4k%3d%2f0dDxMIlHrxc%3d&amp;tstamp=134969928384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Private\Documenten\Office%20Templates\Automa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DFBC48-09C9-44D1-BC77-65840DF66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Automation Template.dotx</Template>
  <TotalTime>180</TotalTime>
  <Pages>1</Pages>
  <Words>47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BRC</Company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Tonny Lemmens</dc:creator>
  <cp:lastModifiedBy>Tonny Lemmens</cp:lastModifiedBy>
  <cp:revision>3</cp:revision>
  <cp:lastPrinted>2009-08-06T08:42:00Z</cp:lastPrinted>
  <dcterms:created xsi:type="dcterms:W3CDTF">2012-11-19T09:36:00Z</dcterms:created>
  <dcterms:modified xsi:type="dcterms:W3CDTF">2012-11-19T13:29:00Z</dcterms:modified>
</cp:coreProperties>
</file>