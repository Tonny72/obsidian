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3B5" w:rsidRPr="00596D55" w:rsidRDefault="002523B5" w:rsidP="002523B5">
      <w:pPr>
        <w:pStyle w:val="Title"/>
      </w:pPr>
      <w:r>
        <w:t xml:space="preserve">DES – </w:t>
      </w:r>
      <w:r w:rsidR="00170B08">
        <w:t>Plaatsen drive op M3_40</w:t>
      </w:r>
    </w:p>
    <w:p w:rsidR="002523B5" w:rsidRDefault="002523B5" w:rsidP="002523B5">
      <w:pPr>
        <w:pStyle w:val="Heading1"/>
      </w:pPr>
      <w:bookmarkStart w:id="0" w:name="_Toc243713691"/>
      <w:r>
        <w:t>O</w:t>
      </w:r>
      <w:r w:rsidRPr="00597A1D">
        <w:t>mschrijv</w:t>
      </w:r>
      <w:r>
        <w:t>ing</w:t>
      </w:r>
      <w:bookmarkEnd w:id="0"/>
    </w:p>
    <w:p w:rsidR="002523B5" w:rsidRDefault="002523B5" w:rsidP="002523B5">
      <w:pPr>
        <w:pStyle w:val="Heading1"/>
      </w:pPr>
      <w:bookmarkStart w:id="1" w:name="_Toc243713692"/>
      <w:r w:rsidRPr="006B53C6">
        <w:t>IO</w:t>
      </w:r>
      <w:bookmarkEnd w:id="1"/>
      <w:r w:rsidRPr="006B53C6">
        <w:t xml:space="preserve"> </w:t>
      </w:r>
    </w:p>
    <w:p w:rsidR="00170B08" w:rsidRPr="004F44E9" w:rsidRDefault="00170B08" w:rsidP="00170B08">
      <w:pPr>
        <w:pStyle w:val="Heading3"/>
      </w:pPr>
      <w:r>
        <w:t>D</w:t>
      </w:r>
      <w:r w:rsidRPr="004F44E9">
        <w:t>I’s</w:t>
      </w:r>
    </w:p>
    <w:tbl>
      <w:tblPr>
        <w:tblStyle w:val="MediumShading1-Accent1"/>
        <w:tblW w:w="4408" w:type="pct"/>
        <w:tblLook w:val="0420"/>
      </w:tblPr>
      <w:tblGrid>
        <w:gridCol w:w="2556"/>
        <w:gridCol w:w="4419"/>
        <w:gridCol w:w="1827"/>
      </w:tblGrid>
      <w:tr w:rsidR="00170B08" w:rsidRPr="008A60B8" w:rsidTr="00A245EE">
        <w:trPr>
          <w:cnfStyle w:val="100000000000"/>
          <w:trHeight w:val="340"/>
        </w:trPr>
        <w:tc>
          <w:tcPr>
            <w:tcW w:w="1452" w:type="pct"/>
            <w:noWrap/>
          </w:tcPr>
          <w:p w:rsidR="00170B08" w:rsidRPr="008A60B8" w:rsidRDefault="00170B08" w:rsidP="00D916F8">
            <w:pPr>
              <w:pStyle w:val="NoSpacing"/>
            </w:pPr>
            <w:r w:rsidRPr="008A60B8">
              <w:t>TAG</w:t>
            </w:r>
          </w:p>
        </w:tc>
        <w:tc>
          <w:tcPr>
            <w:tcW w:w="2510" w:type="pct"/>
          </w:tcPr>
          <w:p w:rsidR="00170B08" w:rsidRPr="008A60B8" w:rsidRDefault="00170B08" w:rsidP="00D916F8">
            <w:pPr>
              <w:pStyle w:val="NoSpacing"/>
            </w:pPr>
            <w:r w:rsidRPr="008A60B8">
              <w:t>Omschrijving</w:t>
            </w:r>
          </w:p>
        </w:tc>
        <w:tc>
          <w:tcPr>
            <w:tcW w:w="1038" w:type="pct"/>
          </w:tcPr>
          <w:p w:rsidR="00170B08" w:rsidRPr="008A60B8" w:rsidRDefault="00170B08" w:rsidP="00D916F8">
            <w:pPr>
              <w:pStyle w:val="NoSpacing"/>
            </w:pPr>
            <w:r w:rsidRPr="008A60B8">
              <w:t>Aansluiting</w:t>
            </w:r>
          </w:p>
        </w:tc>
      </w:tr>
      <w:tr w:rsidR="00170B08" w:rsidRPr="0067766E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170B08" w:rsidRPr="00170B08" w:rsidRDefault="00170B08" w:rsidP="00D916F8">
            <w:pPr>
              <w:pStyle w:val="NoSpacing"/>
              <w:rPr>
                <w:strike/>
              </w:rPr>
            </w:pPr>
            <w:r w:rsidRPr="00170B08">
              <w:rPr>
                <w:strike/>
              </w:rPr>
              <w:t>M3_40H_DI</w:t>
            </w:r>
          </w:p>
        </w:tc>
        <w:tc>
          <w:tcPr>
            <w:tcW w:w="2510" w:type="pct"/>
          </w:tcPr>
          <w:p w:rsidR="00170B08" w:rsidRPr="00170B08" w:rsidRDefault="00170B08" w:rsidP="00D916F8">
            <w:pPr>
              <w:pStyle w:val="NoSpacing"/>
              <w:rPr>
                <w:strike/>
              </w:rPr>
            </w:pPr>
            <w:r w:rsidRPr="00170B08">
              <w:rPr>
                <w:strike/>
              </w:rPr>
              <w:t>Hulpmotor</w:t>
            </w:r>
          </w:p>
        </w:tc>
        <w:tc>
          <w:tcPr>
            <w:tcW w:w="1038" w:type="pct"/>
          </w:tcPr>
          <w:p w:rsidR="00170B08" w:rsidRPr="00170B08" w:rsidRDefault="00170B08" w:rsidP="00D916F8">
            <w:pPr>
              <w:pStyle w:val="NoSpacing"/>
              <w:rPr>
                <w:strike/>
              </w:rPr>
            </w:pPr>
            <w:r w:rsidRPr="00170B08">
              <w:rPr>
                <w:strike/>
              </w:rPr>
              <w:t>DI800_29.12</w:t>
            </w:r>
          </w:p>
        </w:tc>
      </w:tr>
      <w:tr w:rsidR="00170B08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170B08" w:rsidRPr="008A60B8" w:rsidRDefault="00170B08" w:rsidP="00D916F8">
            <w:pPr>
              <w:pStyle w:val="NoSpacing"/>
            </w:pPr>
            <w:r>
              <w:t>M3_40_RGB_DI</w:t>
            </w:r>
          </w:p>
        </w:tc>
        <w:tc>
          <w:tcPr>
            <w:tcW w:w="2510" w:type="pct"/>
          </w:tcPr>
          <w:p w:rsidR="00170B08" w:rsidRPr="008A60B8" w:rsidRDefault="00170B08" w:rsidP="00D916F8">
            <w:pPr>
              <w:pStyle w:val="NoSpacing"/>
            </w:pPr>
            <w:r>
              <w:t>Rem in stand open en geblokkeerd met pal</w:t>
            </w:r>
          </w:p>
        </w:tc>
        <w:tc>
          <w:tcPr>
            <w:tcW w:w="1038" w:type="pct"/>
          </w:tcPr>
          <w:p w:rsidR="00170B08" w:rsidRPr="008A60B8" w:rsidRDefault="00170B08" w:rsidP="00D916F8">
            <w:pPr>
              <w:pStyle w:val="NoSpacing"/>
            </w:pPr>
            <w:r>
              <w:t>DI800_29.13</w:t>
            </w:r>
          </w:p>
        </w:tc>
      </w:tr>
      <w:tr w:rsidR="00170B08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M3_40_VGR_DI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Drukknop vrijgave rem tbv crawl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DI800_29.14</w:t>
            </w:r>
          </w:p>
        </w:tc>
      </w:tr>
      <w:tr w:rsidR="00170B08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M3_40_SSI_DI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Sleutelschakelaar in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DI800_30.12</w:t>
            </w:r>
          </w:p>
        </w:tc>
      </w:tr>
      <w:tr w:rsidR="00170B08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M3_40_SST_DI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Crawl start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DI800_30.13</w:t>
            </w:r>
          </w:p>
        </w:tc>
      </w:tr>
      <w:tr w:rsidR="00170B08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M3_40_STP_DI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Crawl stop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DI800_30.14</w:t>
            </w:r>
          </w:p>
        </w:tc>
      </w:tr>
      <w:tr w:rsidR="00170B08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M3_40_NSTP_DI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Noodstop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DI800_30.15</w:t>
            </w:r>
          </w:p>
        </w:tc>
      </w:tr>
      <w:tr w:rsidR="00170B08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M3_40_5_DI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Afkoelventilator molen motor draait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DI800_31.6</w:t>
            </w:r>
          </w:p>
        </w:tc>
      </w:tr>
      <w:tr w:rsidR="00170B08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170B08" w:rsidRDefault="00170B08" w:rsidP="00D916F8">
            <w:pPr>
              <w:pStyle w:val="NoSpacing"/>
            </w:pPr>
            <w:r>
              <w:t>M3_40_6_DI</w:t>
            </w:r>
          </w:p>
        </w:tc>
        <w:tc>
          <w:tcPr>
            <w:tcW w:w="2510" w:type="pct"/>
          </w:tcPr>
          <w:p w:rsidR="00170B08" w:rsidRDefault="00170B08" w:rsidP="00D916F8">
            <w:pPr>
              <w:pStyle w:val="NoSpacing"/>
            </w:pPr>
            <w:r>
              <w:t>Rem-motor molen draait</w:t>
            </w:r>
          </w:p>
        </w:tc>
        <w:tc>
          <w:tcPr>
            <w:tcW w:w="1038" w:type="pct"/>
          </w:tcPr>
          <w:p w:rsidR="00170B08" w:rsidRDefault="00170B08" w:rsidP="00D916F8">
            <w:pPr>
              <w:pStyle w:val="NoSpacing"/>
            </w:pPr>
            <w:r>
              <w:t>DI800_31.7</w:t>
            </w:r>
          </w:p>
        </w:tc>
      </w:tr>
      <w:tr w:rsidR="00170B08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170B08" w:rsidRDefault="00A245EE" w:rsidP="00D916F8">
            <w:pPr>
              <w:pStyle w:val="NoSpacing"/>
            </w:pPr>
            <w:r>
              <w:t>M3_40_7_DI</w:t>
            </w:r>
          </w:p>
        </w:tc>
        <w:tc>
          <w:tcPr>
            <w:tcW w:w="2510" w:type="pct"/>
          </w:tcPr>
          <w:p w:rsidR="00170B08" w:rsidRDefault="00A245EE" w:rsidP="00D916F8">
            <w:pPr>
              <w:pStyle w:val="NoSpacing"/>
            </w:pPr>
            <w:r>
              <w:t>Oliepomp twk molen draait</w:t>
            </w:r>
          </w:p>
        </w:tc>
        <w:tc>
          <w:tcPr>
            <w:tcW w:w="1038" w:type="pct"/>
          </w:tcPr>
          <w:p w:rsidR="00170B08" w:rsidRDefault="00A245EE" w:rsidP="00D916F8">
            <w:pPr>
              <w:pStyle w:val="NoSpacing"/>
            </w:pPr>
            <w:r>
              <w:t>DI800_31.8</w:t>
            </w:r>
          </w:p>
        </w:tc>
      </w:tr>
      <w:tr w:rsidR="000D23F6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0D23F6" w:rsidRDefault="000D23F6" w:rsidP="00D916F8">
            <w:pPr>
              <w:pStyle w:val="NoSpacing"/>
            </w:pPr>
            <w:r>
              <w:t>M3_40_DI</w:t>
            </w:r>
          </w:p>
        </w:tc>
        <w:tc>
          <w:tcPr>
            <w:tcW w:w="2510" w:type="pct"/>
          </w:tcPr>
          <w:p w:rsidR="000D23F6" w:rsidRDefault="000D23F6" w:rsidP="00D916F8">
            <w:pPr>
              <w:pStyle w:val="NoSpacing"/>
            </w:pPr>
            <w:r>
              <w:t>Hoofdmotor</w:t>
            </w:r>
          </w:p>
        </w:tc>
        <w:tc>
          <w:tcPr>
            <w:tcW w:w="1038" w:type="pct"/>
          </w:tcPr>
          <w:p w:rsidR="000D23F6" w:rsidRDefault="000D23F6" w:rsidP="00D916F8">
            <w:pPr>
              <w:pStyle w:val="NoSpacing"/>
            </w:pPr>
          </w:p>
        </w:tc>
      </w:tr>
      <w:tr w:rsidR="000D23F6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0D23F6" w:rsidRDefault="000D23F6" w:rsidP="00D916F8">
            <w:pPr>
              <w:pStyle w:val="NoSpacing"/>
            </w:pPr>
            <w:r>
              <w:t>M3_VS_EK_DI</w:t>
            </w:r>
          </w:p>
        </w:tc>
        <w:tc>
          <w:tcPr>
            <w:tcW w:w="2510" w:type="pct"/>
          </w:tcPr>
          <w:p w:rsidR="000D23F6" w:rsidRDefault="000D23F6" w:rsidP="00D916F8">
            <w:pPr>
              <w:pStyle w:val="NoSpacing"/>
            </w:pPr>
          </w:p>
        </w:tc>
        <w:tc>
          <w:tcPr>
            <w:tcW w:w="1038" w:type="pct"/>
          </w:tcPr>
          <w:p w:rsidR="000D23F6" w:rsidRDefault="000D23F6" w:rsidP="00D916F8">
            <w:pPr>
              <w:pStyle w:val="NoSpacing"/>
            </w:pPr>
          </w:p>
        </w:tc>
      </w:tr>
    </w:tbl>
    <w:p w:rsidR="00170B08" w:rsidRDefault="00A245EE" w:rsidP="00170B08">
      <w:pPr>
        <w:pStyle w:val="Heading3"/>
      </w:pPr>
      <w:r>
        <w:t>DO’s</w:t>
      </w:r>
    </w:p>
    <w:tbl>
      <w:tblPr>
        <w:tblStyle w:val="MediumShading1-Accent1"/>
        <w:tblW w:w="4408" w:type="pct"/>
        <w:tblLook w:val="0420"/>
      </w:tblPr>
      <w:tblGrid>
        <w:gridCol w:w="2556"/>
        <w:gridCol w:w="4419"/>
        <w:gridCol w:w="1827"/>
      </w:tblGrid>
      <w:tr w:rsidR="00170B08" w:rsidRPr="008A60B8" w:rsidTr="00A245EE">
        <w:trPr>
          <w:cnfStyle w:val="100000000000"/>
          <w:trHeight w:val="340"/>
        </w:trPr>
        <w:tc>
          <w:tcPr>
            <w:tcW w:w="1452" w:type="pct"/>
            <w:noWrap/>
          </w:tcPr>
          <w:p w:rsidR="00170B08" w:rsidRPr="008A60B8" w:rsidRDefault="00170B08" w:rsidP="00D916F8">
            <w:pPr>
              <w:pStyle w:val="NoSpacing"/>
            </w:pPr>
            <w:r w:rsidRPr="008A60B8">
              <w:t>TAG</w:t>
            </w:r>
          </w:p>
        </w:tc>
        <w:tc>
          <w:tcPr>
            <w:tcW w:w="2510" w:type="pct"/>
          </w:tcPr>
          <w:p w:rsidR="00170B08" w:rsidRPr="008A60B8" w:rsidRDefault="00170B08" w:rsidP="00D916F8">
            <w:pPr>
              <w:pStyle w:val="NoSpacing"/>
            </w:pPr>
            <w:r w:rsidRPr="008A60B8">
              <w:t>Omschrijving</w:t>
            </w:r>
          </w:p>
        </w:tc>
        <w:tc>
          <w:tcPr>
            <w:tcW w:w="1038" w:type="pct"/>
          </w:tcPr>
          <w:p w:rsidR="00170B08" w:rsidRPr="008A60B8" w:rsidRDefault="00170B08" w:rsidP="00D916F8">
            <w:pPr>
              <w:pStyle w:val="NoSpacing"/>
            </w:pPr>
            <w:r w:rsidRPr="008A60B8">
              <w:t>Aansluiting</w:t>
            </w:r>
          </w:p>
        </w:tc>
      </w:tr>
      <w:tr w:rsidR="00170B08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170B08" w:rsidRPr="00206F43" w:rsidRDefault="00A245EE" w:rsidP="00D916F8">
            <w:pPr>
              <w:pStyle w:val="NoSpacing"/>
            </w:pPr>
            <w:r>
              <w:t>M3_40_5_DO</w:t>
            </w:r>
          </w:p>
        </w:tc>
        <w:tc>
          <w:tcPr>
            <w:tcW w:w="2510" w:type="pct"/>
          </w:tcPr>
          <w:p w:rsidR="00170B08" w:rsidRPr="00206F43" w:rsidRDefault="00A245EE" w:rsidP="00D916F8">
            <w:pPr>
              <w:pStyle w:val="NoSpacing"/>
            </w:pPr>
            <w:r>
              <w:t>Afkoelventilator molen motor start</w:t>
            </w:r>
          </w:p>
        </w:tc>
        <w:tc>
          <w:tcPr>
            <w:tcW w:w="1038" w:type="pct"/>
          </w:tcPr>
          <w:p w:rsidR="00170B08" w:rsidRPr="00206F43" w:rsidRDefault="00A245EE" w:rsidP="00D916F8">
            <w:pPr>
              <w:pStyle w:val="NoSpacing"/>
            </w:pPr>
            <w:r>
              <w:t>DO800_23.5</w:t>
            </w:r>
          </w:p>
        </w:tc>
      </w:tr>
      <w:tr w:rsidR="00170B08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170B08" w:rsidRPr="00206F43" w:rsidRDefault="00A245EE" w:rsidP="00D916F8">
            <w:pPr>
              <w:pStyle w:val="NoSpacing"/>
            </w:pPr>
            <w:r>
              <w:t>M3_40_6_DO</w:t>
            </w:r>
          </w:p>
        </w:tc>
        <w:tc>
          <w:tcPr>
            <w:tcW w:w="2510" w:type="pct"/>
          </w:tcPr>
          <w:p w:rsidR="00170B08" w:rsidRPr="00206F43" w:rsidRDefault="00A245EE" w:rsidP="00D916F8">
            <w:pPr>
              <w:pStyle w:val="NoSpacing"/>
            </w:pPr>
            <w:r>
              <w:t>Rem-motor molen start</w:t>
            </w:r>
          </w:p>
        </w:tc>
        <w:tc>
          <w:tcPr>
            <w:tcW w:w="1038" w:type="pct"/>
          </w:tcPr>
          <w:p w:rsidR="00170B08" w:rsidRPr="00206F43" w:rsidRDefault="00A245EE" w:rsidP="00D916F8">
            <w:pPr>
              <w:pStyle w:val="NoSpacing"/>
            </w:pPr>
            <w:r>
              <w:t>DO800_23.6</w:t>
            </w:r>
          </w:p>
        </w:tc>
      </w:tr>
      <w:tr w:rsidR="00A245EE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A245EE" w:rsidRDefault="00A245EE" w:rsidP="00D916F8">
            <w:pPr>
              <w:pStyle w:val="NoSpacing"/>
            </w:pPr>
            <w:r>
              <w:t>M3_40_7_DO</w:t>
            </w:r>
          </w:p>
        </w:tc>
        <w:tc>
          <w:tcPr>
            <w:tcW w:w="2510" w:type="pct"/>
          </w:tcPr>
          <w:p w:rsidR="00A245EE" w:rsidRDefault="00A245EE" w:rsidP="00D916F8">
            <w:pPr>
              <w:pStyle w:val="NoSpacing"/>
            </w:pPr>
            <w:r>
              <w:t>Oliepomp twk molen start</w:t>
            </w:r>
          </w:p>
        </w:tc>
        <w:tc>
          <w:tcPr>
            <w:tcW w:w="1038" w:type="pct"/>
          </w:tcPr>
          <w:p w:rsidR="00A245EE" w:rsidRDefault="00A245EE" w:rsidP="00D916F8">
            <w:pPr>
              <w:pStyle w:val="NoSpacing"/>
            </w:pPr>
            <w:r>
              <w:t>DO800_23.7</w:t>
            </w:r>
          </w:p>
        </w:tc>
      </w:tr>
      <w:tr w:rsidR="000D23F6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0D23F6" w:rsidRDefault="000D23F6" w:rsidP="00D916F8">
            <w:pPr>
              <w:pStyle w:val="NoSpacing"/>
            </w:pPr>
            <w:r>
              <w:t>M3_40_DO</w:t>
            </w:r>
          </w:p>
        </w:tc>
        <w:tc>
          <w:tcPr>
            <w:tcW w:w="2510" w:type="pct"/>
          </w:tcPr>
          <w:p w:rsidR="000D23F6" w:rsidRDefault="000D23F6" w:rsidP="00D916F8">
            <w:pPr>
              <w:pStyle w:val="NoSpacing"/>
            </w:pPr>
          </w:p>
        </w:tc>
        <w:tc>
          <w:tcPr>
            <w:tcW w:w="1038" w:type="pct"/>
          </w:tcPr>
          <w:p w:rsidR="000D23F6" w:rsidRDefault="000D23F6" w:rsidP="00D916F8">
            <w:pPr>
              <w:pStyle w:val="NoSpacing"/>
            </w:pPr>
          </w:p>
        </w:tc>
      </w:tr>
      <w:tr w:rsidR="000D23F6" w:rsidRPr="008A60B8" w:rsidTr="00A245EE">
        <w:trPr>
          <w:cnfStyle w:val="000000100000"/>
          <w:trHeight w:val="340"/>
        </w:trPr>
        <w:tc>
          <w:tcPr>
            <w:tcW w:w="1452" w:type="pct"/>
            <w:noWrap/>
          </w:tcPr>
          <w:p w:rsidR="000D23F6" w:rsidRDefault="000D23F6" w:rsidP="00D916F8">
            <w:pPr>
              <w:pStyle w:val="NoSpacing"/>
            </w:pPr>
            <w:r>
              <w:t>M3_VS_STT</w:t>
            </w:r>
          </w:p>
        </w:tc>
        <w:tc>
          <w:tcPr>
            <w:tcW w:w="2510" w:type="pct"/>
          </w:tcPr>
          <w:p w:rsidR="000D23F6" w:rsidRDefault="000D23F6" w:rsidP="00D916F8">
            <w:pPr>
              <w:pStyle w:val="NoSpacing"/>
            </w:pPr>
          </w:p>
        </w:tc>
        <w:tc>
          <w:tcPr>
            <w:tcW w:w="1038" w:type="pct"/>
          </w:tcPr>
          <w:p w:rsidR="000D23F6" w:rsidRDefault="000D23F6" w:rsidP="00D916F8">
            <w:pPr>
              <w:pStyle w:val="NoSpacing"/>
            </w:pPr>
          </w:p>
        </w:tc>
      </w:tr>
      <w:tr w:rsidR="000D23F6" w:rsidRPr="008A60B8" w:rsidTr="00A245EE">
        <w:trPr>
          <w:cnfStyle w:val="000000010000"/>
          <w:trHeight w:val="340"/>
        </w:trPr>
        <w:tc>
          <w:tcPr>
            <w:tcW w:w="1452" w:type="pct"/>
            <w:noWrap/>
          </w:tcPr>
          <w:p w:rsidR="000D23F6" w:rsidRDefault="000D23F6" w:rsidP="00D916F8">
            <w:pPr>
              <w:pStyle w:val="NoSpacing"/>
            </w:pPr>
          </w:p>
        </w:tc>
        <w:tc>
          <w:tcPr>
            <w:tcW w:w="2510" w:type="pct"/>
          </w:tcPr>
          <w:p w:rsidR="000D23F6" w:rsidRDefault="000D23F6" w:rsidP="00D916F8">
            <w:pPr>
              <w:pStyle w:val="NoSpacing"/>
            </w:pPr>
          </w:p>
        </w:tc>
        <w:tc>
          <w:tcPr>
            <w:tcW w:w="1038" w:type="pct"/>
          </w:tcPr>
          <w:p w:rsidR="000D23F6" w:rsidRDefault="000D23F6" w:rsidP="00D916F8">
            <w:pPr>
              <w:pStyle w:val="NoSpacing"/>
            </w:pPr>
          </w:p>
        </w:tc>
      </w:tr>
    </w:tbl>
    <w:p w:rsidR="00D916F8" w:rsidRDefault="00D916F8" w:rsidP="00D916F8">
      <w:pPr>
        <w:pStyle w:val="Heading3"/>
      </w:pPr>
      <w:r>
        <w:t>AI’s</w:t>
      </w:r>
    </w:p>
    <w:tbl>
      <w:tblPr>
        <w:tblStyle w:val="MediumShading1-Accent1"/>
        <w:tblW w:w="4408" w:type="pct"/>
        <w:tblLook w:val="0420"/>
      </w:tblPr>
      <w:tblGrid>
        <w:gridCol w:w="2556"/>
        <w:gridCol w:w="4419"/>
        <w:gridCol w:w="1827"/>
      </w:tblGrid>
      <w:tr w:rsidR="00D916F8" w:rsidRPr="008A60B8" w:rsidTr="00D916F8">
        <w:trPr>
          <w:cnfStyle w:val="100000000000"/>
          <w:trHeight w:val="340"/>
        </w:trPr>
        <w:tc>
          <w:tcPr>
            <w:tcW w:w="1452" w:type="pct"/>
            <w:noWrap/>
          </w:tcPr>
          <w:p w:rsidR="00D916F8" w:rsidRPr="008A60B8" w:rsidRDefault="00D916F8" w:rsidP="00D916F8">
            <w:pPr>
              <w:pStyle w:val="NoSpacing"/>
            </w:pPr>
            <w:r w:rsidRPr="008A60B8">
              <w:t>TAG</w:t>
            </w:r>
          </w:p>
        </w:tc>
        <w:tc>
          <w:tcPr>
            <w:tcW w:w="2510" w:type="pct"/>
          </w:tcPr>
          <w:p w:rsidR="00D916F8" w:rsidRPr="008A60B8" w:rsidRDefault="00D916F8" w:rsidP="00D916F8">
            <w:pPr>
              <w:pStyle w:val="NoSpacing"/>
            </w:pPr>
            <w:r w:rsidRPr="008A60B8">
              <w:t>Omschrijving</w:t>
            </w:r>
          </w:p>
        </w:tc>
        <w:tc>
          <w:tcPr>
            <w:tcW w:w="1038" w:type="pct"/>
          </w:tcPr>
          <w:p w:rsidR="00D916F8" w:rsidRPr="008A60B8" w:rsidRDefault="00D916F8" w:rsidP="00D916F8">
            <w:pPr>
              <w:pStyle w:val="NoSpacing"/>
            </w:pPr>
            <w:r w:rsidRPr="008A60B8">
              <w:t>Aansluiting</w:t>
            </w:r>
          </w:p>
        </w:tc>
      </w:tr>
      <w:tr w:rsidR="00D916F8" w:rsidRPr="008A60B8" w:rsidTr="00D916F8">
        <w:trPr>
          <w:cnfStyle w:val="000000100000"/>
          <w:trHeight w:val="340"/>
        </w:trPr>
        <w:tc>
          <w:tcPr>
            <w:tcW w:w="1452" w:type="pct"/>
            <w:noWrap/>
          </w:tcPr>
          <w:p w:rsidR="00D916F8" w:rsidRPr="00D916F8" w:rsidRDefault="00D916F8" w:rsidP="00D916F8">
            <w:pPr>
              <w:pStyle w:val="NoSpacing"/>
              <w:rPr>
                <w:strike/>
              </w:rPr>
            </w:pPr>
            <w:r w:rsidRPr="00D916F8">
              <w:rPr>
                <w:strike/>
              </w:rPr>
              <w:t>M3_IT40</w:t>
            </w:r>
          </w:p>
        </w:tc>
        <w:tc>
          <w:tcPr>
            <w:tcW w:w="2510" w:type="pct"/>
          </w:tcPr>
          <w:p w:rsidR="00D916F8" w:rsidRPr="00D916F8" w:rsidRDefault="00D916F8" w:rsidP="00D916F8">
            <w:pPr>
              <w:pStyle w:val="NoSpacing"/>
              <w:rPr>
                <w:strike/>
              </w:rPr>
            </w:pPr>
            <w:r w:rsidRPr="00D916F8">
              <w:rPr>
                <w:strike/>
              </w:rPr>
              <w:t>Stroom molenmotor</w:t>
            </w:r>
          </w:p>
        </w:tc>
        <w:tc>
          <w:tcPr>
            <w:tcW w:w="1038" w:type="pct"/>
          </w:tcPr>
          <w:p w:rsidR="00D916F8" w:rsidRPr="00D916F8" w:rsidRDefault="00D916F8" w:rsidP="00D916F8">
            <w:pPr>
              <w:pStyle w:val="NoSpacing"/>
              <w:rPr>
                <w:strike/>
              </w:rPr>
            </w:pPr>
            <w:r w:rsidRPr="00D916F8">
              <w:rPr>
                <w:strike/>
              </w:rPr>
              <w:t>AI800_11.6</w:t>
            </w:r>
          </w:p>
        </w:tc>
      </w:tr>
      <w:tr w:rsidR="00D916F8" w:rsidRPr="008A60B8" w:rsidTr="00D916F8">
        <w:trPr>
          <w:cnfStyle w:val="000000010000"/>
          <w:trHeight w:val="340"/>
        </w:trPr>
        <w:tc>
          <w:tcPr>
            <w:tcW w:w="1452" w:type="pct"/>
            <w:noWrap/>
          </w:tcPr>
          <w:p w:rsidR="00D916F8" w:rsidRPr="00D916F8" w:rsidRDefault="00D916F8" w:rsidP="00D916F8">
            <w:pPr>
              <w:pStyle w:val="NoSpacing"/>
              <w:rPr>
                <w:strike/>
              </w:rPr>
            </w:pPr>
            <w:r w:rsidRPr="00D916F8">
              <w:rPr>
                <w:strike/>
              </w:rPr>
              <w:t>M3_AT1_AI</w:t>
            </w:r>
          </w:p>
        </w:tc>
        <w:tc>
          <w:tcPr>
            <w:tcW w:w="2510" w:type="pct"/>
          </w:tcPr>
          <w:p w:rsidR="00D916F8" w:rsidRPr="00206F43" w:rsidRDefault="00D916F8" w:rsidP="00D916F8">
            <w:pPr>
              <w:pStyle w:val="NoSpacing"/>
            </w:pPr>
            <w:r>
              <w:t>??</w:t>
            </w:r>
          </w:p>
        </w:tc>
        <w:tc>
          <w:tcPr>
            <w:tcW w:w="1038" w:type="pct"/>
          </w:tcPr>
          <w:p w:rsidR="00D916F8" w:rsidRPr="00206F43" w:rsidRDefault="00D916F8" w:rsidP="00D916F8">
            <w:pPr>
              <w:pStyle w:val="NoSpacing"/>
            </w:pPr>
            <w:r>
              <w:t>AI800_12.5</w:t>
            </w:r>
          </w:p>
        </w:tc>
      </w:tr>
      <w:tr w:rsidR="00D916F8" w:rsidRPr="008A60B8" w:rsidTr="00D916F8">
        <w:trPr>
          <w:cnfStyle w:val="000000100000"/>
          <w:trHeight w:val="340"/>
        </w:trPr>
        <w:tc>
          <w:tcPr>
            <w:tcW w:w="1452" w:type="pct"/>
            <w:noWrap/>
          </w:tcPr>
          <w:p w:rsidR="00D916F8" w:rsidRDefault="00D916F8" w:rsidP="00D916F8">
            <w:pPr>
              <w:pStyle w:val="NoSpacing"/>
            </w:pPr>
            <w:r>
              <w:t>M3_GT1</w:t>
            </w:r>
          </w:p>
        </w:tc>
        <w:tc>
          <w:tcPr>
            <w:tcW w:w="2510" w:type="pct"/>
          </w:tcPr>
          <w:p w:rsidR="00D916F8" w:rsidRDefault="00D916F8" w:rsidP="00D916F8">
            <w:pPr>
              <w:pStyle w:val="NoSpacing"/>
            </w:pPr>
            <w:r>
              <w:t>Gewicht M3_81</w:t>
            </w:r>
          </w:p>
        </w:tc>
        <w:tc>
          <w:tcPr>
            <w:tcW w:w="1038" w:type="pct"/>
          </w:tcPr>
          <w:p w:rsidR="00D916F8" w:rsidRDefault="00D916F8" w:rsidP="00D916F8">
            <w:pPr>
              <w:pStyle w:val="NoSpacing"/>
            </w:pPr>
            <w:r>
              <w:t>AI800_12.6</w:t>
            </w:r>
          </w:p>
        </w:tc>
      </w:tr>
      <w:tr w:rsidR="00D916F8" w:rsidRPr="008A60B8" w:rsidTr="00D916F8">
        <w:trPr>
          <w:cnfStyle w:val="000000010000"/>
          <w:trHeight w:val="340"/>
        </w:trPr>
        <w:tc>
          <w:tcPr>
            <w:tcW w:w="1452" w:type="pct"/>
            <w:noWrap/>
          </w:tcPr>
          <w:p w:rsidR="00D916F8" w:rsidRDefault="00D916F8" w:rsidP="00D916F8">
            <w:pPr>
              <w:pStyle w:val="NoSpacing"/>
            </w:pPr>
            <w:r>
              <w:t>M3_40_TT1_AI</w:t>
            </w:r>
          </w:p>
          <w:p w:rsidR="00D916F8" w:rsidRPr="00D916F8" w:rsidRDefault="00D916F8" w:rsidP="00D916F8">
            <w:pPr>
              <w:pStyle w:val="NoSpacing"/>
              <w:rPr>
                <w:strike/>
              </w:rPr>
            </w:pPr>
            <w:r w:rsidRPr="00D916F8">
              <w:rPr>
                <w:strike/>
              </w:rPr>
              <w:t>M3_AT2_AI</w:t>
            </w:r>
          </w:p>
        </w:tc>
        <w:tc>
          <w:tcPr>
            <w:tcW w:w="2510" w:type="pct"/>
          </w:tcPr>
          <w:p w:rsidR="00D916F8" w:rsidRDefault="00D916F8" w:rsidP="00D916F8">
            <w:pPr>
              <w:pStyle w:val="NoSpacing"/>
            </w:pPr>
            <w:r>
              <w:t>Temp. Olie tandwielkast</w:t>
            </w:r>
          </w:p>
          <w:p w:rsidR="00D916F8" w:rsidRDefault="00D916F8" w:rsidP="00D916F8">
            <w:pPr>
              <w:pStyle w:val="NoSpacing"/>
            </w:pPr>
            <w:r>
              <w:t>??</w:t>
            </w:r>
          </w:p>
        </w:tc>
        <w:tc>
          <w:tcPr>
            <w:tcW w:w="1038" w:type="pct"/>
          </w:tcPr>
          <w:p w:rsidR="00D916F8" w:rsidRDefault="00D916F8" w:rsidP="00D916F8">
            <w:pPr>
              <w:pStyle w:val="NoSpacing"/>
            </w:pPr>
            <w:r>
              <w:t>AI800_12.7</w:t>
            </w:r>
          </w:p>
        </w:tc>
      </w:tr>
      <w:tr w:rsidR="00D916F8" w:rsidRPr="008A60B8" w:rsidTr="00D916F8">
        <w:trPr>
          <w:cnfStyle w:val="000000100000"/>
          <w:trHeight w:val="340"/>
        </w:trPr>
        <w:tc>
          <w:tcPr>
            <w:tcW w:w="1452" w:type="pct"/>
            <w:noWrap/>
          </w:tcPr>
          <w:p w:rsidR="00D916F8" w:rsidRDefault="00D916F8" w:rsidP="00D916F8">
            <w:pPr>
              <w:pStyle w:val="NoSpacing"/>
            </w:pPr>
            <w:r>
              <w:t>M3_40_PT1_AI</w:t>
            </w:r>
          </w:p>
          <w:p w:rsidR="00D916F8" w:rsidRPr="00D916F8" w:rsidRDefault="00D916F8" w:rsidP="00D916F8">
            <w:pPr>
              <w:pStyle w:val="NoSpacing"/>
              <w:rPr>
                <w:strike/>
              </w:rPr>
            </w:pPr>
            <w:r w:rsidRPr="00D916F8">
              <w:rPr>
                <w:strike/>
              </w:rPr>
              <w:t>M3_AT3_AI</w:t>
            </w:r>
          </w:p>
        </w:tc>
        <w:tc>
          <w:tcPr>
            <w:tcW w:w="2510" w:type="pct"/>
          </w:tcPr>
          <w:p w:rsidR="00D916F8" w:rsidRDefault="00D916F8" w:rsidP="00D916F8">
            <w:pPr>
              <w:pStyle w:val="NoSpacing"/>
            </w:pPr>
            <w:r>
              <w:t>Oliedruk tandwielkast</w:t>
            </w:r>
          </w:p>
          <w:p w:rsidR="00D916F8" w:rsidRDefault="00D916F8" w:rsidP="00D916F8">
            <w:pPr>
              <w:pStyle w:val="NoSpacing"/>
            </w:pPr>
            <w:r>
              <w:t>??</w:t>
            </w:r>
          </w:p>
        </w:tc>
        <w:tc>
          <w:tcPr>
            <w:tcW w:w="1038" w:type="pct"/>
          </w:tcPr>
          <w:p w:rsidR="00D916F8" w:rsidRDefault="00D916F8" w:rsidP="00D916F8">
            <w:pPr>
              <w:pStyle w:val="NoSpacing"/>
            </w:pPr>
            <w:r>
              <w:t>AI800_12.8</w:t>
            </w:r>
          </w:p>
        </w:tc>
      </w:tr>
      <w:tr w:rsidR="00D916F8" w:rsidRPr="008A60B8" w:rsidTr="00D916F8">
        <w:trPr>
          <w:cnfStyle w:val="000000010000"/>
          <w:trHeight w:val="340"/>
        </w:trPr>
        <w:tc>
          <w:tcPr>
            <w:tcW w:w="1452" w:type="pct"/>
            <w:noWrap/>
          </w:tcPr>
          <w:p w:rsidR="00D916F8" w:rsidRDefault="00D916F8" w:rsidP="00D916F8">
            <w:pPr>
              <w:pStyle w:val="NoSpacing"/>
            </w:pPr>
            <w:r>
              <w:lastRenderedPageBreak/>
              <w:t>M3_ST40_A</w:t>
            </w:r>
            <w:r w:rsidR="00867F84">
              <w:t>I</w:t>
            </w:r>
          </w:p>
        </w:tc>
        <w:tc>
          <w:tcPr>
            <w:tcW w:w="2510" w:type="pct"/>
          </w:tcPr>
          <w:p w:rsidR="00D916F8" w:rsidRDefault="00867F84" w:rsidP="00D916F8">
            <w:pPr>
              <w:pStyle w:val="NoSpacing"/>
            </w:pPr>
            <w:r>
              <w:t>Snelheid M3_40</w:t>
            </w:r>
          </w:p>
        </w:tc>
        <w:tc>
          <w:tcPr>
            <w:tcW w:w="1038" w:type="pct"/>
          </w:tcPr>
          <w:p w:rsidR="00D916F8" w:rsidRDefault="00867F84" w:rsidP="00D916F8">
            <w:pPr>
              <w:pStyle w:val="NoSpacing"/>
            </w:pPr>
            <w:r>
              <w:t>AI800_13.4</w:t>
            </w:r>
          </w:p>
        </w:tc>
      </w:tr>
      <w:tr w:rsidR="00867F84" w:rsidRPr="008A60B8" w:rsidTr="00D916F8">
        <w:trPr>
          <w:cnfStyle w:val="000000100000"/>
          <w:trHeight w:val="340"/>
        </w:trPr>
        <w:tc>
          <w:tcPr>
            <w:tcW w:w="1452" w:type="pct"/>
            <w:noWrap/>
          </w:tcPr>
          <w:p w:rsidR="00867F84" w:rsidRDefault="00867F84" w:rsidP="00D916F8">
            <w:pPr>
              <w:pStyle w:val="NoSpacing"/>
            </w:pPr>
            <w:r>
              <w:t>M3_IT40_AI</w:t>
            </w:r>
          </w:p>
        </w:tc>
        <w:tc>
          <w:tcPr>
            <w:tcW w:w="2510" w:type="pct"/>
          </w:tcPr>
          <w:p w:rsidR="00867F84" w:rsidRDefault="00867F84" w:rsidP="00D916F8">
            <w:pPr>
              <w:pStyle w:val="NoSpacing"/>
            </w:pPr>
            <w:r>
              <w:t>Stroom M3_40</w:t>
            </w:r>
          </w:p>
        </w:tc>
        <w:tc>
          <w:tcPr>
            <w:tcW w:w="1038" w:type="pct"/>
          </w:tcPr>
          <w:p w:rsidR="00867F84" w:rsidRDefault="00867F84" w:rsidP="00D916F8">
            <w:pPr>
              <w:pStyle w:val="NoSpacing"/>
            </w:pPr>
            <w:r>
              <w:t>AI800_13.5</w:t>
            </w:r>
          </w:p>
        </w:tc>
      </w:tr>
      <w:tr w:rsidR="00867F84" w:rsidRPr="008A60B8" w:rsidTr="00D916F8">
        <w:trPr>
          <w:cnfStyle w:val="000000010000"/>
          <w:trHeight w:val="340"/>
        </w:trPr>
        <w:tc>
          <w:tcPr>
            <w:tcW w:w="1452" w:type="pct"/>
            <w:noWrap/>
          </w:tcPr>
          <w:p w:rsidR="00867F84" w:rsidRDefault="00867F84" w:rsidP="00D916F8">
            <w:pPr>
              <w:pStyle w:val="NoSpacing"/>
            </w:pPr>
            <w:r>
              <w:t>M3_TT40_W_AI</w:t>
            </w:r>
          </w:p>
        </w:tc>
        <w:tc>
          <w:tcPr>
            <w:tcW w:w="2510" w:type="pct"/>
          </w:tcPr>
          <w:p w:rsidR="00867F84" w:rsidRDefault="00867F84" w:rsidP="00D916F8">
            <w:pPr>
              <w:pStyle w:val="NoSpacing"/>
            </w:pPr>
            <w:r>
              <w:t>Temp. Wikkelingen M3_40</w:t>
            </w:r>
          </w:p>
        </w:tc>
        <w:tc>
          <w:tcPr>
            <w:tcW w:w="1038" w:type="pct"/>
          </w:tcPr>
          <w:p w:rsidR="00867F84" w:rsidRDefault="00867F84" w:rsidP="00D916F8">
            <w:pPr>
              <w:pStyle w:val="NoSpacing"/>
            </w:pPr>
            <w:r>
              <w:t>AI800_13.6</w:t>
            </w:r>
          </w:p>
        </w:tc>
      </w:tr>
      <w:tr w:rsidR="00867F84" w:rsidRPr="008A60B8" w:rsidTr="00D916F8">
        <w:trPr>
          <w:cnfStyle w:val="000000100000"/>
          <w:trHeight w:val="340"/>
        </w:trPr>
        <w:tc>
          <w:tcPr>
            <w:tcW w:w="1452" w:type="pct"/>
            <w:noWrap/>
          </w:tcPr>
          <w:p w:rsidR="00867F84" w:rsidRDefault="00867F84" w:rsidP="00D916F8">
            <w:pPr>
              <w:pStyle w:val="NoSpacing"/>
            </w:pPr>
            <w:r>
              <w:t>M3_TT40_L_AI</w:t>
            </w:r>
          </w:p>
        </w:tc>
        <w:tc>
          <w:tcPr>
            <w:tcW w:w="2510" w:type="pct"/>
          </w:tcPr>
          <w:p w:rsidR="00867F84" w:rsidRDefault="00867F84" w:rsidP="00D916F8">
            <w:pPr>
              <w:pStyle w:val="NoSpacing"/>
            </w:pPr>
            <w:r>
              <w:t>Temp. Lagers M3_40</w:t>
            </w:r>
          </w:p>
        </w:tc>
        <w:tc>
          <w:tcPr>
            <w:tcW w:w="1038" w:type="pct"/>
          </w:tcPr>
          <w:p w:rsidR="00867F84" w:rsidRDefault="00867F84" w:rsidP="00D916F8">
            <w:pPr>
              <w:pStyle w:val="NoSpacing"/>
            </w:pPr>
            <w:r>
              <w:t>AI800_13.7</w:t>
            </w:r>
          </w:p>
        </w:tc>
      </w:tr>
    </w:tbl>
    <w:p w:rsidR="00867F84" w:rsidRDefault="00867F84" w:rsidP="00867F84">
      <w:pPr>
        <w:pStyle w:val="Heading3"/>
      </w:pPr>
      <w:r>
        <w:t>AO’s</w:t>
      </w:r>
    </w:p>
    <w:tbl>
      <w:tblPr>
        <w:tblStyle w:val="MediumShading1-Accent1"/>
        <w:tblW w:w="4408" w:type="pct"/>
        <w:tblLook w:val="0420"/>
      </w:tblPr>
      <w:tblGrid>
        <w:gridCol w:w="2556"/>
        <w:gridCol w:w="4419"/>
        <w:gridCol w:w="1827"/>
      </w:tblGrid>
      <w:tr w:rsidR="00867F84" w:rsidRPr="008A60B8" w:rsidTr="00E52FC6">
        <w:trPr>
          <w:cnfStyle w:val="100000000000"/>
          <w:trHeight w:val="340"/>
        </w:trPr>
        <w:tc>
          <w:tcPr>
            <w:tcW w:w="1452" w:type="pct"/>
            <w:noWrap/>
          </w:tcPr>
          <w:p w:rsidR="00867F84" w:rsidRPr="008A60B8" w:rsidRDefault="00867F84" w:rsidP="00E52FC6">
            <w:pPr>
              <w:pStyle w:val="NoSpacing"/>
            </w:pPr>
            <w:r w:rsidRPr="008A60B8">
              <w:t>TAG</w:t>
            </w:r>
          </w:p>
        </w:tc>
        <w:tc>
          <w:tcPr>
            <w:tcW w:w="2510" w:type="pct"/>
          </w:tcPr>
          <w:p w:rsidR="00867F84" w:rsidRPr="008A60B8" w:rsidRDefault="00867F84" w:rsidP="00E52FC6">
            <w:pPr>
              <w:pStyle w:val="NoSpacing"/>
            </w:pPr>
            <w:r w:rsidRPr="008A60B8">
              <w:t>Omschrijving</w:t>
            </w:r>
          </w:p>
        </w:tc>
        <w:tc>
          <w:tcPr>
            <w:tcW w:w="1038" w:type="pct"/>
          </w:tcPr>
          <w:p w:rsidR="00867F84" w:rsidRPr="008A60B8" w:rsidRDefault="00867F84" w:rsidP="00E52FC6">
            <w:pPr>
              <w:pStyle w:val="NoSpacing"/>
            </w:pPr>
            <w:r w:rsidRPr="008A60B8">
              <w:t>Aansluiting</w:t>
            </w:r>
          </w:p>
        </w:tc>
      </w:tr>
      <w:tr w:rsidR="00867F84" w:rsidRPr="008A60B8" w:rsidTr="00E52FC6">
        <w:trPr>
          <w:cnfStyle w:val="000000100000"/>
          <w:trHeight w:val="340"/>
        </w:trPr>
        <w:tc>
          <w:tcPr>
            <w:tcW w:w="1452" w:type="pct"/>
            <w:noWrap/>
          </w:tcPr>
          <w:p w:rsidR="00867F84" w:rsidRPr="00206F43" w:rsidRDefault="00867F84" w:rsidP="00E52FC6">
            <w:pPr>
              <w:pStyle w:val="NoSpacing"/>
            </w:pPr>
            <w:r>
              <w:t>M3_SO40_AO</w:t>
            </w:r>
          </w:p>
        </w:tc>
        <w:tc>
          <w:tcPr>
            <w:tcW w:w="2510" w:type="pct"/>
          </w:tcPr>
          <w:p w:rsidR="00867F84" w:rsidRPr="00206F43" w:rsidRDefault="00867F84" w:rsidP="00E52FC6">
            <w:pPr>
              <w:pStyle w:val="NoSpacing"/>
            </w:pPr>
            <w:r>
              <w:t>Setpunt M3_40</w:t>
            </w:r>
          </w:p>
        </w:tc>
        <w:tc>
          <w:tcPr>
            <w:tcW w:w="1038" w:type="pct"/>
          </w:tcPr>
          <w:p w:rsidR="00867F84" w:rsidRPr="00206F43" w:rsidRDefault="00867F84" w:rsidP="00E52FC6">
            <w:pPr>
              <w:pStyle w:val="NoSpacing"/>
            </w:pPr>
            <w:r>
              <w:t>AO800_6.7</w:t>
            </w:r>
          </w:p>
        </w:tc>
      </w:tr>
      <w:tr w:rsidR="00730319" w:rsidRPr="008A60B8" w:rsidTr="00E52FC6">
        <w:trPr>
          <w:cnfStyle w:val="000000010000"/>
          <w:trHeight w:val="340"/>
        </w:trPr>
        <w:tc>
          <w:tcPr>
            <w:tcW w:w="1452" w:type="pct"/>
            <w:noWrap/>
          </w:tcPr>
          <w:p w:rsidR="00730319" w:rsidRDefault="00730319" w:rsidP="00E52FC6">
            <w:pPr>
              <w:pStyle w:val="NoSpacing"/>
            </w:pPr>
            <w:r>
              <w:t>M3_SO1_AO</w:t>
            </w:r>
          </w:p>
        </w:tc>
        <w:tc>
          <w:tcPr>
            <w:tcW w:w="2510" w:type="pct"/>
          </w:tcPr>
          <w:p w:rsidR="00730319" w:rsidRDefault="00730319" w:rsidP="00E52FC6">
            <w:pPr>
              <w:pStyle w:val="NoSpacing"/>
            </w:pPr>
            <w:r>
              <w:t>Setpunt M3_1</w:t>
            </w:r>
          </w:p>
        </w:tc>
        <w:tc>
          <w:tcPr>
            <w:tcW w:w="1038" w:type="pct"/>
          </w:tcPr>
          <w:p w:rsidR="00730319" w:rsidRDefault="00730319" w:rsidP="00E52FC6">
            <w:pPr>
              <w:pStyle w:val="NoSpacing"/>
            </w:pPr>
            <w:r>
              <w:t>AO800_6.4</w:t>
            </w:r>
          </w:p>
        </w:tc>
      </w:tr>
    </w:tbl>
    <w:p w:rsidR="00170B08" w:rsidRPr="00170B08" w:rsidRDefault="00170B08" w:rsidP="00170B08">
      <w:pPr>
        <w:rPr>
          <w:lang w:val="nl"/>
        </w:rPr>
      </w:pPr>
    </w:p>
    <w:p w:rsidR="00296511" w:rsidRPr="000838DA" w:rsidRDefault="00DD55F8" w:rsidP="000838DA">
      <w:pPr>
        <w:pStyle w:val="Heading1"/>
      </w:pPr>
      <w:bookmarkStart w:id="2" w:name="_Toc243713696"/>
      <w:r w:rsidRPr="000838DA">
        <w:t>Hoofdscherm</w:t>
      </w:r>
      <w:bookmarkEnd w:id="2"/>
    </w:p>
    <w:sectPr w:rsidR="00296511" w:rsidRPr="000838DA" w:rsidSect="006831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A05" w:rsidRDefault="00F93A05" w:rsidP="00223F4F">
      <w:r>
        <w:separator/>
      </w:r>
    </w:p>
  </w:endnote>
  <w:endnote w:type="continuationSeparator" w:id="1">
    <w:p w:rsidR="00F93A05" w:rsidRDefault="00F93A05" w:rsidP="00223F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A05" w:rsidRDefault="00F93A0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A05" w:rsidRDefault="00F93A05" w:rsidP="00FB0083">
    <w:pPr>
      <w:pStyle w:val="Footer"/>
      <w:tabs>
        <w:tab w:val="clear" w:pos="9072"/>
        <w:tab w:val="right" w:pos="9090"/>
      </w:tabs>
      <w:rPr>
        <w:lang w:val="nl-BE"/>
      </w:rPr>
    </w:pPr>
    <w:fldSimple w:instr=" FILENAME  \p  \* MERGEFORMAT ">
      <w:r w:rsidRPr="00F93A05">
        <w:rPr>
          <w:noProof/>
          <w:lang w:val="nl-BE"/>
        </w:rPr>
        <w:t>M</w:t>
      </w:r>
      <w:r>
        <w:rPr>
          <w:noProof/>
        </w:rPr>
        <w:t>:\OnderHd\Elektrische dienst\Private\Automation\Dessel\Molen 3\Drive op M3_40.docx</w:t>
      </w:r>
    </w:fldSimple>
    <w:r>
      <w:rPr>
        <w:lang w:val="nl-BE"/>
      </w:rPr>
      <w:tab/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63CCA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3CCA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A05" w:rsidRDefault="00F93A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A05" w:rsidRDefault="00F93A05" w:rsidP="00223F4F">
      <w:r>
        <w:separator/>
      </w:r>
    </w:p>
  </w:footnote>
  <w:footnote w:type="continuationSeparator" w:id="1">
    <w:p w:rsidR="00F93A05" w:rsidRDefault="00F93A05" w:rsidP="00223F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A05" w:rsidRDefault="00F93A0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A05" w:rsidRDefault="00F93A05">
    <w:pPr>
      <w:pStyle w:val="Header"/>
      <w:rPr>
        <w:lang w:val="nl-BE"/>
      </w:rPr>
    </w:pPr>
    <w:r>
      <w:rPr>
        <w:noProof/>
        <w:lang w:val="en-US" w:eastAsia="en-US"/>
      </w:rPr>
      <w:drawing>
        <wp:inline distT="0" distB="0" distL="0" distR="0">
          <wp:extent cx="2362200" cy="619125"/>
          <wp:effectExtent l="19050" t="0" r="0" b="0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lang w:val="nl-BE"/>
      </w:rPr>
      <w:tab/>
    </w:r>
    <w:r>
      <w:rPr>
        <w:lang w:val="nl-BE"/>
      </w:rPr>
      <w:tab/>
      <w:t>19-okt-09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A05" w:rsidRDefault="00F93A0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30F0E9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680"/>
        </w:tabs>
        <w:ind w:left="-2680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536"/>
        </w:tabs>
        <w:ind w:left="-253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attachedTemplate r:id="rId1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A245EE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23F6"/>
    <w:rsid w:val="000D535F"/>
    <w:rsid w:val="000F02E2"/>
    <w:rsid w:val="001077AE"/>
    <w:rsid w:val="00120A56"/>
    <w:rsid w:val="0012776A"/>
    <w:rsid w:val="00160AD8"/>
    <w:rsid w:val="00170B0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3CCA"/>
    <w:rsid w:val="00264CCB"/>
    <w:rsid w:val="00274077"/>
    <w:rsid w:val="00296511"/>
    <w:rsid w:val="002A444D"/>
    <w:rsid w:val="002A5E5E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182E"/>
    <w:rsid w:val="00364365"/>
    <w:rsid w:val="003664FE"/>
    <w:rsid w:val="00390B98"/>
    <w:rsid w:val="00396144"/>
    <w:rsid w:val="0039760E"/>
    <w:rsid w:val="003B466F"/>
    <w:rsid w:val="003B77D3"/>
    <w:rsid w:val="003D5BF2"/>
    <w:rsid w:val="003D638D"/>
    <w:rsid w:val="003F57DA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30319"/>
    <w:rsid w:val="00762A1C"/>
    <w:rsid w:val="00766FE0"/>
    <w:rsid w:val="00773494"/>
    <w:rsid w:val="007A15C1"/>
    <w:rsid w:val="007B3BAE"/>
    <w:rsid w:val="007B493B"/>
    <w:rsid w:val="007C6EDE"/>
    <w:rsid w:val="007D4192"/>
    <w:rsid w:val="007F4191"/>
    <w:rsid w:val="008154F1"/>
    <w:rsid w:val="008156DC"/>
    <w:rsid w:val="008270DD"/>
    <w:rsid w:val="008456EE"/>
    <w:rsid w:val="00867F84"/>
    <w:rsid w:val="00877562"/>
    <w:rsid w:val="00881C2A"/>
    <w:rsid w:val="00883FA1"/>
    <w:rsid w:val="00887BD9"/>
    <w:rsid w:val="008A1497"/>
    <w:rsid w:val="008C1DA4"/>
    <w:rsid w:val="008C6701"/>
    <w:rsid w:val="008D1751"/>
    <w:rsid w:val="008D3A6F"/>
    <w:rsid w:val="008E6DDA"/>
    <w:rsid w:val="008F4492"/>
    <w:rsid w:val="008F5B7E"/>
    <w:rsid w:val="0090233C"/>
    <w:rsid w:val="0092068C"/>
    <w:rsid w:val="00945EA5"/>
    <w:rsid w:val="00957141"/>
    <w:rsid w:val="00957D88"/>
    <w:rsid w:val="0096399E"/>
    <w:rsid w:val="0097103F"/>
    <w:rsid w:val="009723D3"/>
    <w:rsid w:val="009906EA"/>
    <w:rsid w:val="00997289"/>
    <w:rsid w:val="009A4FDD"/>
    <w:rsid w:val="009A6E92"/>
    <w:rsid w:val="009B3A80"/>
    <w:rsid w:val="009C10F5"/>
    <w:rsid w:val="009C3710"/>
    <w:rsid w:val="009D0BD6"/>
    <w:rsid w:val="009D698B"/>
    <w:rsid w:val="009E3436"/>
    <w:rsid w:val="009E3E56"/>
    <w:rsid w:val="009F428E"/>
    <w:rsid w:val="00A0511E"/>
    <w:rsid w:val="00A073FD"/>
    <w:rsid w:val="00A245EE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B524C"/>
    <w:rsid w:val="00AC3F12"/>
    <w:rsid w:val="00AE0C60"/>
    <w:rsid w:val="00AE1816"/>
    <w:rsid w:val="00B1167F"/>
    <w:rsid w:val="00B149FB"/>
    <w:rsid w:val="00B1580E"/>
    <w:rsid w:val="00B22F5D"/>
    <w:rsid w:val="00B30003"/>
    <w:rsid w:val="00B37835"/>
    <w:rsid w:val="00B46437"/>
    <w:rsid w:val="00B51932"/>
    <w:rsid w:val="00B6328E"/>
    <w:rsid w:val="00B83A1D"/>
    <w:rsid w:val="00BA48A8"/>
    <w:rsid w:val="00BD138B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66381"/>
    <w:rsid w:val="00C74F6D"/>
    <w:rsid w:val="00CA118E"/>
    <w:rsid w:val="00CD2A6B"/>
    <w:rsid w:val="00CF1217"/>
    <w:rsid w:val="00D010CC"/>
    <w:rsid w:val="00D02658"/>
    <w:rsid w:val="00D063D8"/>
    <w:rsid w:val="00D20E4A"/>
    <w:rsid w:val="00D65629"/>
    <w:rsid w:val="00D76824"/>
    <w:rsid w:val="00D916F8"/>
    <w:rsid w:val="00DA3F9B"/>
    <w:rsid w:val="00DB35BA"/>
    <w:rsid w:val="00DC1C77"/>
    <w:rsid w:val="00DC6822"/>
    <w:rsid w:val="00DD55F8"/>
    <w:rsid w:val="00DE271F"/>
    <w:rsid w:val="00DF4D76"/>
    <w:rsid w:val="00DF5B69"/>
    <w:rsid w:val="00DF6E87"/>
    <w:rsid w:val="00E31B9A"/>
    <w:rsid w:val="00E52FC6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93A05"/>
    <w:rsid w:val="00FB0083"/>
    <w:rsid w:val="00FB3974"/>
    <w:rsid w:val="00FC09EB"/>
    <w:rsid w:val="00FD216C"/>
    <w:rsid w:val="00FF1158"/>
    <w:rsid w:val="00FF2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val="nl-NL"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qFormat/>
    <w:rsid w:val="006C1369"/>
    <w:pPr>
      <w:numPr>
        <w:ilvl w:val="2"/>
        <w:numId w:val="1"/>
      </w:numPr>
      <w:tabs>
        <w:tab w:val="num" w:pos="720"/>
        <w:tab w:val="num" w:pos="1146"/>
      </w:tabs>
      <w:spacing w:before="24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qFormat/>
    <w:rsid w:val="00BD138B"/>
    <w:pPr>
      <w:keepNext/>
      <w:numPr>
        <w:ilvl w:val="3"/>
        <w:numId w:val="1"/>
      </w:numPr>
      <w:spacing w:before="240" w:after="60"/>
      <w:jc w:val="both"/>
      <w:outlineLvl w:val="3"/>
    </w:pPr>
    <w:rPr>
      <w:color w:val="009AD2"/>
      <w:lang w:val="nl"/>
    </w:rPr>
  </w:style>
  <w:style w:type="paragraph" w:styleId="Heading5">
    <w:name w:val="heading 5"/>
    <w:basedOn w:val="Normal"/>
    <w:next w:val="Normal"/>
    <w:qFormat/>
    <w:rsid w:val="00FD216C"/>
    <w:pPr>
      <w:numPr>
        <w:ilvl w:val="4"/>
        <w:numId w:val="1"/>
      </w:numPr>
      <w:spacing w:before="240" w:after="60"/>
      <w:jc w:val="both"/>
      <w:outlineLvl w:val="4"/>
    </w:pPr>
    <w:rPr>
      <w:lang w:val="nl"/>
    </w:rPr>
  </w:style>
  <w:style w:type="paragraph" w:styleId="Heading6">
    <w:name w:val="heading 6"/>
    <w:basedOn w:val="Normal"/>
    <w:next w:val="Normal"/>
    <w:qFormat/>
    <w:rsid w:val="00FD216C"/>
    <w:pPr>
      <w:numPr>
        <w:ilvl w:val="5"/>
        <w:numId w:val="1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nl-B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  <w:lang w:val="nl-BE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nl-BE" w:eastAsia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  <w:lang w:val="nl-BE"/>
    </w:rPr>
  </w:style>
  <w:style w:type="table" w:styleId="MediumShading1-Accent1">
    <w:name w:val="Medium Shading 1 Accent 1"/>
    <w:basedOn w:val="TableNormal"/>
    <w:uiPriority w:val="63"/>
    <w:rsid w:val="00A245EE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OnderHd\Elektrische%20dienst\Private\Automation\Template%20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New.dotx</Template>
  <TotalTime>616</TotalTime>
  <Pages>2</Pages>
  <Words>155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Batterijlader – Gelijkrichter</vt:lpstr>
      <vt:lpstr>Omschrijving</vt:lpstr>
      <vt:lpstr>IO </vt:lpstr>
      <vt:lpstr>        DI’s</vt:lpstr>
      <vt:lpstr>        DO’s</vt:lpstr>
      <vt:lpstr>        AI’s</vt:lpstr>
      <vt:lpstr>        AO’s</vt:lpstr>
      <vt:lpstr>Hoofdscherm</vt:lpstr>
    </vt:vector>
  </TitlesOfParts>
  <Company>BRC</Company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Batterijlader – Gelijkrichter</dc:title>
  <dc:creator>Tonny Lemmens</dc:creator>
  <cp:lastModifiedBy>Tonny Lemmens</cp:lastModifiedBy>
  <cp:revision>8</cp:revision>
  <cp:lastPrinted>2009-11-19T11:18:00Z</cp:lastPrinted>
  <dcterms:created xsi:type="dcterms:W3CDTF">2009-11-10T10:00:00Z</dcterms:created>
  <dcterms:modified xsi:type="dcterms:W3CDTF">2009-11-19T13:22:00Z</dcterms:modified>
</cp:coreProperties>
</file>