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3B5" w:rsidRDefault="002523B5" w:rsidP="002523B5">
      <w:pPr>
        <w:pStyle w:val="Title"/>
        <w:rPr>
          <w:lang w:val="nl-BE"/>
        </w:rPr>
      </w:pPr>
      <w:r>
        <w:t xml:space="preserve">DES – </w:t>
      </w:r>
      <w:r w:rsidR="006939C3">
        <w:rPr>
          <w:lang w:val="nl-BE"/>
        </w:rPr>
        <w:t>BladeCenter en ESX</w:t>
      </w:r>
    </w:p>
    <w:p w:rsidR="006939C3" w:rsidRDefault="006939C3" w:rsidP="006939C3">
      <w:pPr>
        <w:pStyle w:val="Heading1"/>
      </w:pPr>
      <w:r>
        <w:t>BladeCenter</w:t>
      </w:r>
    </w:p>
    <w:p w:rsidR="006939C3" w:rsidRDefault="006939C3" w:rsidP="006939C3">
      <w:pPr>
        <w:pStyle w:val="Heading2"/>
        <w:ind w:left="567"/>
      </w:pPr>
      <w:r>
        <w:t>ESXABB1</w:t>
      </w:r>
    </w:p>
    <w:p w:rsidR="006939C3" w:rsidRDefault="006939C3" w:rsidP="006939C3">
      <w:pPr>
        <w:rPr>
          <w:lang w:val="nl"/>
        </w:rPr>
      </w:pPr>
      <w:r>
        <w:rPr>
          <w:lang w:val="nl"/>
        </w:rPr>
        <w:t>IPadres: 10.32.19.44</w:t>
      </w:r>
    </w:p>
    <w:p w:rsidR="00187139" w:rsidRDefault="00187139" w:rsidP="006939C3">
      <w:pPr>
        <w:rPr>
          <w:lang w:val="nl"/>
        </w:rPr>
      </w:pPr>
      <w:r>
        <w:rPr>
          <w:lang w:val="nl"/>
        </w:rPr>
        <w:t>Username: root</w:t>
      </w:r>
    </w:p>
    <w:p w:rsidR="00187139" w:rsidRDefault="00187139" w:rsidP="006939C3">
      <w:pPr>
        <w:rPr>
          <w:lang w:val="nl"/>
        </w:rPr>
      </w:pPr>
      <w:r>
        <w:rPr>
          <w:lang w:val="nl"/>
        </w:rPr>
        <w:t>Pw: IIT0AIPabb</w:t>
      </w:r>
    </w:p>
    <w:p w:rsidR="00187139" w:rsidRDefault="00187139" w:rsidP="00187139">
      <w:pPr>
        <w:pStyle w:val="ListParagraph"/>
        <w:numPr>
          <w:ilvl w:val="0"/>
          <w:numId w:val="28"/>
        </w:numPr>
        <w:rPr>
          <w:lang w:val="nl"/>
        </w:rPr>
      </w:pPr>
      <w:r>
        <w:rPr>
          <w:lang w:val="nl"/>
        </w:rPr>
        <w:t>400CS</w:t>
      </w:r>
    </w:p>
    <w:p w:rsidR="00187139" w:rsidRDefault="00187139" w:rsidP="00187139">
      <w:pPr>
        <w:pStyle w:val="ListParagraph"/>
        <w:numPr>
          <w:ilvl w:val="0"/>
          <w:numId w:val="28"/>
        </w:numPr>
        <w:rPr>
          <w:lang w:val="nl"/>
        </w:rPr>
      </w:pPr>
      <w:r>
        <w:rPr>
          <w:lang w:val="nl"/>
        </w:rPr>
        <w:t>800CS</w:t>
      </w:r>
    </w:p>
    <w:p w:rsidR="00187139" w:rsidRDefault="00187139" w:rsidP="00187139">
      <w:pPr>
        <w:pStyle w:val="ListParagraph"/>
        <w:numPr>
          <w:ilvl w:val="0"/>
          <w:numId w:val="28"/>
        </w:numPr>
        <w:rPr>
          <w:lang w:val="nl"/>
        </w:rPr>
      </w:pPr>
      <w:r>
        <w:rPr>
          <w:lang w:val="nl"/>
        </w:rPr>
        <w:t>AS</w:t>
      </w:r>
    </w:p>
    <w:p w:rsidR="00187139" w:rsidRPr="00187139" w:rsidRDefault="00187139" w:rsidP="00187139">
      <w:pPr>
        <w:pStyle w:val="ListParagraph"/>
        <w:numPr>
          <w:ilvl w:val="0"/>
          <w:numId w:val="28"/>
        </w:numPr>
        <w:rPr>
          <w:lang w:val="nl"/>
        </w:rPr>
      </w:pPr>
      <w:r>
        <w:rPr>
          <w:lang w:val="nl"/>
        </w:rPr>
        <w:t>IM</w:t>
      </w:r>
    </w:p>
    <w:p w:rsidR="006939C3" w:rsidRDefault="006939C3" w:rsidP="006939C3">
      <w:pPr>
        <w:rPr>
          <w:lang w:val="nl"/>
        </w:rPr>
      </w:pPr>
    </w:p>
    <w:p w:rsidR="006939C3" w:rsidRDefault="006939C3" w:rsidP="006939C3">
      <w:pPr>
        <w:pStyle w:val="Heading2"/>
        <w:ind w:left="567"/>
      </w:pPr>
      <w:r>
        <w:t>ESXABB2</w:t>
      </w:r>
    </w:p>
    <w:p w:rsidR="006939C3" w:rsidRDefault="006939C3" w:rsidP="006939C3">
      <w:pPr>
        <w:rPr>
          <w:lang w:val="nl"/>
        </w:rPr>
      </w:pPr>
      <w:r>
        <w:rPr>
          <w:lang w:val="nl"/>
        </w:rPr>
        <w:t>IPadres: 10.32.19.45</w:t>
      </w:r>
    </w:p>
    <w:p w:rsidR="00187139" w:rsidRDefault="00187139" w:rsidP="006939C3">
      <w:pPr>
        <w:rPr>
          <w:lang w:val="nl"/>
        </w:rPr>
      </w:pPr>
      <w:r>
        <w:rPr>
          <w:lang w:val="nl"/>
        </w:rPr>
        <w:t>Username: root</w:t>
      </w:r>
    </w:p>
    <w:p w:rsidR="00187139" w:rsidRDefault="00187139" w:rsidP="006939C3">
      <w:pPr>
        <w:rPr>
          <w:lang w:val="nl"/>
        </w:rPr>
      </w:pPr>
      <w:r>
        <w:rPr>
          <w:lang w:val="nl"/>
        </w:rPr>
        <w:t>Pw: IIT0AIPabb</w:t>
      </w:r>
    </w:p>
    <w:p w:rsidR="00187139" w:rsidRDefault="00187139" w:rsidP="00187139">
      <w:pPr>
        <w:pStyle w:val="ListParagraph"/>
        <w:numPr>
          <w:ilvl w:val="0"/>
          <w:numId w:val="29"/>
        </w:numPr>
        <w:rPr>
          <w:lang w:val="nl"/>
        </w:rPr>
      </w:pPr>
      <w:r>
        <w:rPr>
          <w:lang w:val="nl"/>
        </w:rPr>
        <w:t>DEV</w:t>
      </w:r>
    </w:p>
    <w:p w:rsidR="00187139" w:rsidRDefault="00187139" w:rsidP="00187139">
      <w:pPr>
        <w:pStyle w:val="ListParagraph"/>
        <w:numPr>
          <w:ilvl w:val="0"/>
          <w:numId w:val="29"/>
        </w:numPr>
        <w:rPr>
          <w:lang w:val="nl"/>
        </w:rPr>
      </w:pPr>
      <w:r>
        <w:rPr>
          <w:lang w:val="nl"/>
        </w:rPr>
        <w:t>DC</w:t>
      </w:r>
    </w:p>
    <w:p w:rsidR="00187139" w:rsidRDefault="00187139" w:rsidP="00187139">
      <w:pPr>
        <w:pStyle w:val="ListParagraph"/>
        <w:numPr>
          <w:ilvl w:val="0"/>
          <w:numId w:val="29"/>
        </w:numPr>
        <w:rPr>
          <w:lang w:val="nl"/>
        </w:rPr>
      </w:pPr>
      <w:r>
        <w:rPr>
          <w:lang w:val="nl"/>
        </w:rPr>
        <w:t>Eng1</w:t>
      </w:r>
    </w:p>
    <w:p w:rsidR="00187139" w:rsidRDefault="00187139" w:rsidP="00187139">
      <w:pPr>
        <w:pStyle w:val="ListParagraph"/>
        <w:numPr>
          <w:ilvl w:val="0"/>
          <w:numId w:val="29"/>
        </w:numPr>
        <w:rPr>
          <w:lang w:val="nl"/>
        </w:rPr>
      </w:pPr>
      <w:r>
        <w:rPr>
          <w:lang w:val="nl"/>
        </w:rPr>
        <w:t>Eng2</w:t>
      </w:r>
    </w:p>
    <w:p w:rsidR="00187139" w:rsidRDefault="00187139" w:rsidP="00187139">
      <w:pPr>
        <w:pStyle w:val="ListParagraph"/>
        <w:numPr>
          <w:ilvl w:val="0"/>
          <w:numId w:val="29"/>
        </w:numPr>
        <w:rPr>
          <w:lang w:val="nl"/>
        </w:rPr>
      </w:pPr>
      <w:r>
        <w:rPr>
          <w:lang w:val="nl"/>
        </w:rPr>
        <w:t>IM</w:t>
      </w:r>
    </w:p>
    <w:p w:rsidR="00187139" w:rsidRDefault="00187139" w:rsidP="00187139">
      <w:pPr>
        <w:pStyle w:val="ListParagraph"/>
        <w:numPr>
          <w:ilvl w:val="0"/>
          <w:numId w:val="29"/>
        </w:numPr>
        <w:rPr>
          <w:lang w:val="nl"/>
        </w:rPr>
      </w:pPr>
      <w:r>
        <w:rPr>
          <w:lang w:val="nl"/>
        </w:rPr>
        <w:t>OPC Siemens</w:t>
      </w:r>
      <w:r w:rsidR="004B5163">
        <w:rPr>
          <w:lang w:val="nl"/>
        </w:rPr>
        <w:t xml:space="preserve"> (pw = Sibelco1)</w:t>
      </w:r>
      <w:bookmarkStart w:id="0" w:name="_GoBack"/>
      <w:bookmarkEnd w:id="0"/>
    </w:p>
    <w:p w:rsidR="00187139" w:rsidRPr="00187139" w:rsidRDefault="00187139" w:rsidP="00187139">
      <w:pPr>
        <w:pStyle w:val="ListParagraph"/>
        <w:numPr>
          <w:ilvl w:val="0"/>
          <w:numId w:val="29"/>
        </w:numPr>
        <w:rPr>
          <w:lang w:val="nl"/>
        </w:rPr>
      </w:pPr>
      <w:r>
        <w:rPr>
          <w:lang w:val="nl"/>
        </w:rPr>
        <w:t>Smartclient</w:t>
      </w:r>
    </w:p>
    <w:p w:rsidR="006939C3" w:rsidRDefault="006939C3" w:rsidP="006939C3">
      <w:pPr>
        <w:rPr>
          <w:lang w:val="nl"/>
        </w:rPr>
      </w:pPr>
    </w:p>
    <w:p w:rsidR="006939C3" w:rsidRDefault="006939C3" w:rsidP="006939C3">
      <w:pPr>
        <w:pStyle w:val="Heading1"/>
      </w:pPr>
      <w:r>
        <w:t>ESXABB3</w:t>
      </w:r>
    </w:p>
    <w:p w:rsidR="006939C3" w:rsidRDefault="006939C3" w:rsidP="006939C3">
      <w:pPr>
        <w:rPr>
          <w:lang w:val="nl"/>
        </w:rPr>
      </w:pPr>
      <w:r>
        <w:rPr>
          <w:lang w:val="nl"/>
        </w:rPr>
        <w:t>IPadres: 10.32.19.47</w:t>
      </w:r>
    </w:p>
    <w:p w:rsidR="006939C3" w:rsidRDefault="006939C3" w:rsidP="006939C3">
      <w:pPr>
        <w:rPr>
          <w:lang w:val="nl"/>
        </w:rPr>
      </w:pPr>
      <w:r>
        <w:rPr>
          <w:lang w:val="nl"/>
        </w:rPr>
        <w:t>Username: root</w:t>
      </w:r>
    </w:p>
    <w:p w:rsidR="006939C3" w:rsidRDefault="006939C3" w:rsidP="006939C3">
      <w:pPr>
        <w:rPr>
          <w:lang w:val="nl"/>
        </w:rPr>
      </w:pPr>
      <w:r>
        <w:rPr>
          <w:lang w:val="nl"/>
        </w:rPr>
        <w:t>Pw: IIT0AIPabb</w:t>
      </w:r>
    </w:p>
    <w:p w:rsidR="00187139" w:rsidRDefault="006939C3" w:rsidP="00187139">
      <w:pPr>
        <w:pStyle w:val="ListParagraph"/>
        <w:numPr>
          <w:ilvl w:val="0"/>
          <w:numId w:val="30"/>
        </w:numPr>
        <w:rPr>
          <w:lang w:val="nl"/>
        </w:rPr>
      </w:pPr>
      <w:r w:rsidRPr="00187139">
        <w:rPr>
          <w:lang w:val="nl"/>
        </w:rPr>
        <w:t>400</w:t>
      </w:r>
      <w:r w:rsidR="00187139">
        <w:rPr>
          <w:lang w:val="nl"/>
        </w:rPr>
        <w:t>CS</w:t>
      </w:r>
    </w:p>
    <w:p w:rsidR="00187139" w:rsidRDefault="006939C3" w:rsidP="00187139">
      <w:pPr>
        <w:pStyle w:val="ListParagraph"/>
        <w:numPr>
          <w:ilvl w:val="0"/>
          <w:numId w:val="30"/>
        </w:numPr>
        <w:rPr>
          <w:lang w:val="nl"/>
        </w:rPr>
      </w:pPr>
      <w:r w:rsidRPr="00187139">
        <w:rPr>
          <w:lang w:val="nl"/>
        </w:rPr>
        <w:t>800</w:t>
      </w:r>
      <w:r w:rsidR="00187139">
        <w:rPr>
          <w:lang w:val="nl"/>
        </w:rPr>
        <w:t>CS</w:t>
      </w:r>
    </w:p>
    <w:p w:rsidR="006939C3" w:rsidRDefault="006939C3" w:rsidP="00187139">
      <w:pPr>
        <w:pStyle w:val="ListParagraph"/>
        <w:numPr>
          <w:ilvl w:val="0"/>
          <w:numId w:val="30"/>
        </w:numPr>
        <w:rPr>
          <w:lang w:val="nl"/>
        </w:rPr>
      </w:pPr>
      <w:r w:rsidRPr="00187139">
        <w:rPr>
          <w:lang w:val="nl"/>
        </w:rPr>
        <w:t>AS</w:t>
      </w:r>
    </w:p>
    <w:p w:rsidR="00F15CBF" w:rsidRPr="00187139" w:rsidRDefault="00F15CBF" w:rsidP="00187139">
      <w:pPr>
        <w:pStyle w:val="ListParagraph"/>
        <w:numPr>
          <w:ilvl w:val="0"/>
          <w:numId w:val="30"/>
        </w:numPr>
        <w:rPr>
          <w:lang w:val="nl"/>
        </w:rPr>
      </w:pPr>
      <w:r>
        <w:rPr>
          <w:lang w:val="nl"/>
        </w:rPr>
        <w:t>LINKWORX</w:t>
      </w:r>
    </w:p>
    <w:sectPr w:rsidR="00F15CBF" w:rsidRPr="00187139" w:rsidSect="006831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25" w:right="720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6B18" w:rsidRDefault="004A6B18" w:rsidP="00223F4F">
      <w:r>
        <w:separator/>
      </w:r>
    </w:p>
  </w:endnote>
  <w:endnote w:type="continuationSeparator" w:id="0">
    <w:p w:rsidR="004A6B18" w:rsidRDefault="004A6B18" w:rsidP="00223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7FE0" w:rsidRDefault="00CC7FE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7FE0" w:rsidRDefault="00CC7FE0" w:rsidP="00FB0083">
    <w:pPr>
      <w:pStyle w:val="Footer"/>
      <w:tabs>
        <w:tab w:val="clear" w:pos="9072"/>
        <w:tab w:val="right" w:pos="9090"/>
      </w:tabs>
    </w:pPr>
    <w:r w:rsidRPr="00946DF0">
      <w:rPr>
        <w:sz w:val="16"/>
        <w:szCs w:val="16"/>
      </w:rPr>
      <w:fldChar w:fldCharType="begin"/>
    </w:r>
    <w:r w:rsidRPr="00946DF0">
      <w:rPr>
        <w:sz w:val="16"/>
        <w:szCs w:val="16"/>
      </w:rPr>
      <w:instrText xml:space="preserve"> FILENAME  \p  \* MERGEFORMAT </w:instrText>
    </w:r>
    <w:r w:rsidRPr="00946DF0">
      <w:rPr>
        <w:sz w:val="16"/>
        <w:szCs w:val="16"/>
      </w:rPr>
      <w:fldChar w:fldCharType="separate"/>
    </w:r>
    <w:r w:rsidR="006939C3">
      <w:rPr>
        <w:noProof/>
        <w:sz w:val="16"/>
        <w:szCs w:val="16"/>
      </w:rPr>
      <w:t>Document34</w:t>
    </w:r>
    <w:r w:rsidRPr="00946DF0">
      <w:rPr>
        <w:sz w:val="16"/>
        <w:szCs w:val="16"/>
      </w:rPr>
      <w:fldChar w:fldCharType="end"/>
    </w:r>
    <w:r>
      <w:tab/>
    </w:r>
  </w:p>
  <w:p w:rsidR="00CC7FE0" w:rsidRDefault="00CC7FE0" w:rsidP="00FB0083">
    <w:pPr>
      <w:pStyle w:val="Footer"/>
      <w:tabs>
        <w:tab w:val="clear" w:pos="9072"/>
        <w:tab w:val="right" w:pos="9090"/>
      </w:tabs>
    </w:pPr>
    <w:r>
      <w:t xml:space="preserve">Pagina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A6B18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A6B18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7FE0" w:rsidRDefault="00CC7FE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6B18" w:rsidRDefault="004A6B18" w:rsidP="00223F4F">
      <w:r>
        <w:separator/>
      </w:r>
    </w:p>
  </w:footnote>
  <w:footnote w:type="continuationSeparator" w:id="0">
    <w:p w:rsidR="004A6B18" w:rsidRDefault="004A6B18" w:rsidP="00223F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7FE0" w:rsidRDefault="00CC7FE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7FE0" w:rsidRDefault="00C42EDD">
    <w:pPr>
      <w:pStyle w:val="Header"/>
    </w:pPr>
    <w:r>
      <w:rPr>
        <w:noProof/>
        <w:lang w:eastAsia="nl-BE"/>
      </w:rPr>
      <w:drawing>
        <wp:inline distT="0" distB="0" distL="0" distR="0" wp14:anchorId="3D7A5426" wp14:editId="18FAF8A5">
          <wp:extent cx="2361565" cy="620395"/>
          <wp:effectExtent l="0" t="0" r="635" b="8255"/>
          <wp:docPr id="1" name="Picture 1" descr="Sibelco Bene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belco Benelu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C7FE0">
      <w:tab/>
    </w:r>
    <w:r w:rsidR="00CC7FE0">
      <w:tab/>
    </w:r>
    <w:r w:rsidR="00CC7FE0">
      <w:fldChar w:fldCharType="begin"/>
    </w:r>
    <w:r w:rsidR="00CC7FE0">
      <w:instrText xml:space="preserve"> TIME \@ "d MMMM yyyy" </w:instrText>
    </w:r>
    <w:r w:rsidR="00CC7FE0">
      <w:fldChar w:fldCharType="separate"/>
    </w:r>
    <w:r w:rsidR="004B5163">
      <w:rPr>
        <w:noProof/>
      </w:rPr>
      <w:t>15 januari 2014</w:t>
    </w:r>
    <w:r w:rsidR="00CC7FE0"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7FE0" w:rsidRDefault="00CC7F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2B4AFDD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-2968"/>
        </w:tabs>
        <w:ind w:left="-2968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6815"/>
        </w:tabs>
        <w:ind w:left="6815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17365D"/>
        <w:spacing w:val="0"/>
        <w:kern w:val="0"/>
        <w:position w:val="0"/>
        <w:u w:val="none"/>
        <w:vertAlign w:val="baseline"/>
        <w:em w:val="none"/>
        <w:lang w:val="en-US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718"/>
        </w:tabs>
        <w:ind w:left="171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-2392"/>
        </w:tabs>
        <w:ind w:left="-239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2248"/>
        </w:tabs>
        <w:ind w:left="-2248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2104"/>
        </w:tabs>
        <w:ind w:left="-2104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1960"/>
        </w:tabs>
        <w:ind w:left="-1960" w:hanging="1584"/>
      </w:pPr>
    </w:lvl>
  </w:abstractNum>
  <w:abstractNum w:abstractNumId="1">
    <w:nsid w:val="0137533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3433F03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063314CD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47C7A98"/>
    <w:multiLevelType w:val="hybridMultilevel"/>
    <w:tmpl w:val="90EC178A"/>
    <w:lvl w:ilvl="0" w:tplc="8862A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00D3C8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31C46A5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B113896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4E217B08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5818477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607C3E77"/>
    <w:multiLevelType w:val="hybridMultilevel"/>
    <w:tmpl w:val="4790E23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8F0AD5"/>
    <w:multiLevelType w:val="hybridMultilevel"/>
    <w:tmpl w:val="5B6CD5E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675D55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66A04210"/>
    <w:multiLevelType w:val="hybridMultilevel"/>
    <w:tmpl w:val="5232982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CD2163"/>
    <w:multiLevelType w:val="multilevel"/>
    <w:tmpl w:val="0413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>
    <w:nsid w:val="701103F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>
    <w:nsid w:val="711031FA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>
    <w:nsid w:val="7AD879AA"/>
    <w:multiLevelType w:val="hybridMultilevel"/>
    <w:tmpl w:val="9FF03E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FF4434"/>
    <w:multiLevelType w:val="hybridMultilevel"/>
    <w:tmpl w:val="4CDC078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5"/>
  </w:num>
  <w:num w:numId="3">
    <w:abstractNumId w:val="1"/>
  </w:num>
  <w:num w:numId="4">
    <w:abstractNumId w:val="6"/>
  </w:num>
  <w:num w:numId="5">
    <w:abstractNumId w:val="16"/>
  </w:num>
  <w:num w:numId="6">
    <w:abstractNumId w:val="8"/>
  </w:num>
  <w:num w:numId="7">
    <w:abstractNumId w:val="12"/>
  </w:num>
  <w:num w:numId="8">
    <w:abstractNumId w:val="2"/>
  </w:num>
  <w:num w:numId="9">
    <w:abstractNumId w:val="3"/>
  </w:num>
  <w:num w:numId="10">
    <w:abstractNumId w:val="5"/>
  </w:num>
  <w:num w:numId="11">
    <w:abstractNumId w:val="7"/>
  </w:num>
  <w:num w:numId="12">
    <w:abstractNumId w:val="9"/>
  </w:num>
  <w:num w:numId="13">
    <w:abstractNumId w:val="14"/>
  </w:num>
  <w:num w:numId="14">
    <w:abstractNumId w:val="18"/>
  </w:num>
  <w:num w:numId="15">
    <w:abstractNumId w:val="4"/>
  </w:num>
  <w:num w:numId="16">
    <w:abstractNumId w:val="17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13"/>
  </w:num>
  <w:num w:numId="29">
    <w:abstractNumId w:val="10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9C3"/>
    <w:rsid w:val="000213B8"/>
    <w:rsid w:val="000237B4"/>
    <w:rsid w:val="00032133"/>
    <w:rsid w:val="00037498"/>
    <w:rsid w:val="0003782C"/>
    <w:rsid w:val="00044D1D"/>
    <w:rsid w:val="00052BEB"/>
    <w:rsid w:val="00053417"/>
    <w:rsid w:val="0006091D"/>
    <w:rsid w:val="0006631A"/>
    <w:rsid w:val="00081D53"/>
    <w:rsid w:val="000838DA"/>
    <w:rsid w:val="00092B25"/>
    <w:rsid w:val="00094DC5"/>
    <w:rsid w:val="00096D60"/>
    <w:rsid w:val="000D535F"/>
    <w:rsid w:val="000F02E2"/>
    <w:rsid w:val="001077AE"/>
    <w:rsid w:val="00120A56"/>
    <w:rsid w:val="0012776A"/>
    <w:rsid w:val="00160168"/>
    <w:rsid w:val="00160AD8"/>
    <w:rsid w:val="00177B30"/>
    <w:rsid w:val="00182907"/>
    <w:rsid w:val="00184CC7"/>
    <w:rsid w:val="00187139"/>
    <w:rsid w:val="00195A98"/>
    <w:rsid w:val="001B355F"/>
    <w:rsid w:val="001F115B"/>
    <w:rsid w:val="00204BF2"/>
    <w:rsid w:val="00217369"/>
    <w:rsid w:val="00221A0D"/>
    <w:rsid w:val="00223F4F"/>
    <w:rsid w:val="00241A01"/>
    <w:rsid w:val="002444C1"/>
    <w:rsid w:val="002523B5"/>
    <w:rsid w:val="00264CCB"/>
    <w:rsid w:val="00274077"/>
    <w:rsid w:val="00296511"/>
    <w:rsid w:val="002A444D"/>
    <w:rsid w:val="002A5E5E"/>
    <w:rsid w:val="002B4683"/>
    <w:rsid w:val="002B600B"/>
    <w:rsid w:val="002C4690"/>
    <w:rsid w:val="002D2E24"/>
    <w:rsid w:val="002E2101"/>
    <w:rsid w:val="002E4678"/>
    <w:rsid w:val="002F06FD"/>
    <w:rsid w:val="0030350D"/>
    <w:rsid w:val="00336C7F"/>
    <w:rsid w:val="0034749F"/>
    <w:rsid w:val="0035263B"/>
    <w:rsid w:val="00360C9F"/>
    <w:rsid w:val="00364365"/>
    <w:rsid w:val="003664FE"/>
    <w:rsid w:val="0037764B"/>
    <w:rsid w:val="00390B98"/>
    <w:rsid w:val="00396144"/>
    <w:rsid w:val="0039760E"/>
    <w:rsid w:val="003B0DD0"/>
    <w:rsid w:val="003B466F"/>
    <w:rsid w:val="003B77D3"/>
    <w:rsid w:val="003D1889"/>
    <w:rsid w:val="003D638D"/>
    <w:rsid w:val="004003CC"/>
    <w:rsid w:val="00406668"/>
    <w:rsid w:val="00421965"/>
    <w:rsid w:val="00427136"/>
    <w:rsid w:val="00430A77"/>
    <w:rsid w:val="00431521"/>
    <w:rsid w:val="00463971"/>
    <w:rsid w:val="004A6B18"/>
    <w:rsid w:val="004B360A"/>
    <w:rsid w:val="004B5163"/>
    <w:rsid w:val="004B5B68"/>
    <w:rsid w:val="004C1015"/>
    <w:rsid w:val="004C78D7"/>
    <w:rsid w:val="004F1774"/>
    <w:rsid w:val="0050340C"/>
    <w:rsid w:val="0050364E"/>
    <w:rsid w:val="0055580F"/>
    <w:rsid w:val="00556A8E"/>
    <w:rsid w:val="00557FB5"/>
    <w:rsid w:val="00560051"/>
    <w:rsid w:val="00596D55"/>
    <w:rsid w:val="005A5C62"/>
    <w:rsid w:val="005A7CE7"/>
    <w:rsid w:val="005C2221"/>
    <w:rsid w:val="005C7ACC"/>
    <w:rsid w:val="005D58AF"/>
    <w:rsid w:val="00603B1F"/>
    <w:rsid w:val="0063503C"/>
    <w:rsid w:val="00636D29"/>
    <w:rsid w:val="00640D3D"/>
    <w:rsid w:val="0066493C"/>
    <w:rsid w:val="0067062D"/>
    <w:rsid w:val="00681D50"/>
    <w:rsid w:val="00681DDE"/>
    <w:rsid w:val="00683177"/>
    <w:rsid w:val="0069133D"/>
    <w:rsid w:val="006939C3"/>
    <w:rsid w:val="006A09BA"/>
    <w:rsid w:val="006A3673"/>
    <w:rsid w:val="006A56FB"/>
    <w:rsid w:val="006C1369"/>
    <w:rsid w:val="006D0523"/>
    <w:rsid w:val="006D6227"/>
    <w:rsid w:val="00712E45"/>
    <w:rsid w:val="00720997"/>
    <w:rsid w:val="00762A1C"/>
    <w:rsid w:val="00766FE0"/>
    <w:rsid w:val="00773494"/>
    <w:rsid w:val="007A15C1"/>
    <w:rsid w:val="007B1AD0"/>
    <w:rsid w:val="007B3BAE"/>
    <w:rsid w:val="007B493B"/>
    <w:rsid w:val="007C6EDE"/>
    <w:rsid w:val="007D4192"/>
    <w:rsid w:val="007E1E15"/>
    <w:rsid w:val="007F4191"/>
    <w:rsid w:val="008154F1"/>
    <w:rsid w:val="008156DC"/>
    <w:rsid w:val="008270DD"/>
    <w:rsid w:val="008737CE"/>
    <w:rsid w:val="00877562"/>
    <w:rsid w:val="00881C2A"/>
    <w:rsid w:val="0088336A"/>
    <w:rsid w:val="00883FA1"/>
    <w:rsid w:val="00887BD9"/>
    <w:rsid w:val="008A1497"/>
    <w:rsid w:val="008C1DA4"/>
    <w:rsid w:val="008C6701"/>
    <w:rsid w:val="008D0588"/>
    <w:rsid w:val="008D1751"/>
    <w:rsid w:val="008D3A6F"/>
    <w:rsid w:val="008E6DDA"/>
    <w:rsid w:val="008F2EDF"/>
    <w:rsid w:val="008F4492"/>
    <w:rsid w:val="008F5B7E"/>
    <w:rsid w:val="0090233C"/>
    <w:rsid w:val="0092068C"/>
    <w:rsid w:val="00937658"/>
    <w:rsid w:val="00945DB2"/>
    <w:rsid w:val="00945EA5"/>
    <w:rsid w:val="00946DF0"/>
    <w:rsid w:val="00957141"/>
    <w:rsid w:val="00957D88"/>
    <w:rsid w:val="0096399E"/>
    <w:rsid w:val="0097103F"/>
    <w:rsid w:val="00971453"/>
    <w:rsid w:val="009723D3"/>
    <w:rsid w:val="009906EA"/>
    <w:rsid w:val="00997289"/>
    <w:rsid w:val="009A4FDD"/>
    <w:rsid w:val="009A6E92"/>
    <w:rsid w:val="009B3A80"/>
    <w:rsid w:val="009C10F5"/>
    <w:rsid w:val="009C19B7"/>
    <w:rsid w:val="009C3710"/>
    <w:rsid w:val="009D0BD6"/>
    <w:rsid w:val="009D698B"/>
    <w:rsid w:val="009E3436"/>
    <w:rsid w:val="009E3E56"/>
    <w:rsid w:val="009F428E"/>
    <w:rsid w:val="00A0511E"/>
    <w:rsid w:val="00A073FD"/>
    <w:rsid w:val="00A24DC1"/>
    <w:rsid w:val="00A305D9"/>
    <w:rsid w:val="00A30753"/>
    <w:rsid w:val="00A34740"/>
    <w:rsid w:val="00A46A4D"/>
    <w:rsid w:val="00A515E9"/>
    <w:rsid w:val="00A51C27"/>
    <w:rsid w:val="00A53A1C"/>
    <w:rsid w:val="00A958F0"/>
    <w:rsid w:val="00AA7196"/>
    <w:rsid w:val="00AB2DC9"/>
    <w:rsid w:val="00AC3F12"/>
    <w:rsid w:val="00AE0C60"/>
    <w:rsid w:val="00AE1816"/>
    <w:rsid w:val="00AF64D1"/>
    <w:rsid w:val="00B1167F"/>
    <w:rsid w:val="00B149FB"/>
    <w:rsid w:val="00B1580E"/>
    <w:rsid w:val="00B22F5D"/>
    <w:rsid w:val="00B30003"/>
    <w:rsid w:val="00B3770D"/>
    <w:rsid w:val="00B37835"/>
    <w:rsid w:val="00B46437"/>
    <w:rsid w:val="00B51932"/>
    <w:rsid w:val="00B6328E"/>
    <w:rsid w:val="00B83A1D"/>
    <w:rsid w:val="00BA48A8"/>
    <w:rsid w:val="00BD138B"/>
    <w:rsid w:val="00BE4AF5"/>
    <w:rsid w:val="00BF008F"/>
    <w:rsid w:val="00BF17AD"/>
    <w:rsid w:val="00BF4256"/>
    <w:rsid w:val="00BF47A4"/>
    <w:rsid w:val="00C06A48"/>
    <w:rsid w:val="00C10247"/>
    <w:rsid w:val="00C1352C"/>
    <w:rsid w:val="00C3161E"/>
    <w:rsid w:val="00C35A9A"/>
    <w:rsid w:val="00C42EDD"/>
    <w:rsid w:val="00C43DE0"/>
    <w:rsid w:val="00C66381"/>
    <w:rsid w:val="00C74F6D"/>
    <w:rsid w:val="00CA118E"/>
    <w:rsid w:val="00CC7FE0"/>
    <w:rsid w:val="00CD2A6B"/>
    <w:rsid w:val="00CD33B4"/>
    <w:rsid w:val="00CF1217"/>
    <w:rsid w:val="00D010CC"/>
    <w:rsid w:val="00D02658"/>
    <w:rsid w:val="00D063D8"/>
    <w:rsid w:val="00D105D9"/>
    <w:rsid w:val="00D20E4A"/>
    <w:rsid w:val="00D32852"/>
    <w:rsid w:val="00D65629"/>
    <w:rsid w:val="00D76824"/>
    <w:rsid w:val="00DA3F9B"/>
    <w:rsid w:val="00DC1C77"/>
    <w:rsid w:val="00DC6822"/>
    <w:rsid w:val="00DD55F8"/>
    <w:rsid w:val="00DE271F"/>
    <w:rsid w:val="00DF4D76"/>
    <w:rsid w:val="00DF5B69"/>
    <w:rsid w:val="00DF6E87"/>
    <w:rsid w:val="00E26F3C"/>
    <w:rsid w:val="00E31B9A"/>
    <w:rsid w:val="00E618A8"/>
    <w:rsid w:val="00E818D8"/>
    <w:rsid w:val="00E85EDE"/>
    <w:rsid w:val="00E8688E"/>
    <w:rsid w:val="00E95096"/>
    <w:rsid w:val="00EC5A3E"/>
    <w:rsid w:val="00EC64B2"/>
    <w:rsid w:val="00ED47AA"/>
    <w:rsid w:val="00EE02CE"/>
    <w:rsid w:val="00EE4717"/>
    <w:rsid w:val="00EE4A50"/>
    <w:rsid w:val="00F15CBF"/>
    <w:rsid w:val="00F264D5"/>
    <w:rsid w:val="00F26F48"/>
    <w:rsid w:val="00F32B00"/>
    <w:rsid w:val="00F33D86"/>
    <w:rsid w:val="00F61A21"/>
    <w:rsid w:val="00F70AFF"/>
    <w:rsid w:val="00F72A33"/>
    <w:rsid w:val="00F85634"/>
    <w:rsid w:val="00FB0083"/>
    <w:rsid w:val="00FB3974"/>
    <w:rsid w:val="00FC09EB"/>
    <w:rsid w:val="00FC1A82"/>
    <w:rsid w:val="00FD216C"/>
    <w:rsid w:val="00FF1158"/>
    <w:rsid w:val="00FF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5:docId w15:val="{EC89C6A6-C010-45C7-8268-52E2384B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1369"/>
    <w:rPr>
      <w:rFonts w:ascii="Arial" w:hAnsi="Arial"/>
      <w:lang w:eastAsia="nl-NL"/>
    </w:rPr>
  </w:style>
  <w:style w:type="paragraph" w:styleId="Heading1">
    <w:name w:val="heading 1"/>
    <w:basedOn w:val="Normal"/>
    <w:next w:val="Normal"/>
    <w:qFormat/>
    <w:rsid w:val="008737CE"/>
    <w:pPr>
      <w:keepNext/>
      <w:numPr>
        <w:numId w:val="27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8737CE"/>
    <w:pPr>
      <w:keepNext/>
      <w:numPr>
        <w:ilvl w:val="1"/>
        <w:numId w:val="27"/>
      </w:numPr>
      <w:spacing w:before="240" w:after="120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autoRedefine/>
    <w:qFormat/>
    <w:rsid w:val="008737CE"/>
    <w:pPr>
      <w:numPr>
        <w:ilvl w:val="2"/>
        <w:numId w:val="27"/>
      </w:numPr>
      <w:spacing w:before="120" w:after="6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link w:val="Heading4Char"/>
    <w:autoRedefine/>
    <w:qFormat/>
    <w:rsid w:val="008737CE"/>
    <w:pPr>
      <w:keepNext/>
      <w:numPr>
        <w:ilvl w:val="3"/>
        <w:numId w:val="27"/>
      </w:numPr>
      <w:spacing w:before="60" w:after="60"/>
      <w:jc w:val="both"/>
      <w:outlineLvl w:val="3"/>
    </w:pPr>
    <w:rPr>
      <w:color w:val="17365D"/>
      <w:lang w:val="nl"/>
    </w:rPr>
  </w:style>
  <w:style w:type="paragraph" w:styleId="Heading5">
    <w:name w:val="heading 5"/>
    <w:basedOn w:val="Normal"/>
    <w:next w:val="Normal"/>
    <w:autoRedefine/>
    <w:qFormat/>
    <w:rsid w:val="008737CE"/>
    <w:pPr>
      <w:numPr>
        <w:ilvl w:val="4"/>
        <w:numId w:val="27"/>
      </w:numPr>
      <w:spacing w:before="60" w:after="60"/>
      <w:jc w:val="both"/>
      <w:outlineLvl w:val="4"/>
    </w:pPr>
    <w:rPr>
      <w:color w:val="17365D"/>
      <w:lang w:val="nl"/>
    </w:rPr>
  </w:style>
  <w:style w:type="paragraph" w:styleId="Heading6">
    <w:name w:val="heading 6"/>
    <w:basedOn w:val="Normal"/>
    <w:next w:val="Normal"/>
    <w:autoRedefine/>
    <w:qFormat/>
    <w:rsid w:val="008737CE"/>
    <w:pPr>
      <w:numPr>
        <w:ilvl w:val="5"/>
        <w:numId w:val="27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8737CE"/>
    <w:pPr>
      <w:numPr>
        <w:ilvl w:val="6"/>
        <w:numId w:val="27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8737CE"/>
    <w:pPr>
      <w:numPr>
        <w:ilvl w:val="7"/>
        <w:numId w:val="27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8737CE"/>
    <w:pPr>
      <w:numPr>
        <w:ilvl w:val="8"/>
        <w:numId w:val="27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  <w:lang w:val="x-none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val="x-none"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</w:rPr>
  </w:style>
  <w:style w:type="character" w:customStyle="1" w:styleId="Heading4Char">
    <w:name w:val="Heading 4 Char"/>
    <w:link w:val="Heading4"/>
    <w:rsid w:val="00EE4717"/>
    <w:rPr>
      <w:rFonts w:ascii="Arial" w:hAnsi="Arial"/>
      <w:color w:val="17365D"/>
      <w:lang w:val="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L.SIBEUR\Box%20Sync\Sibelco%20Personal\Office%20Templates\Automa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FD8657-00DF-4528-BEDE-43320A84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Automation Template.dotx</Template>
  <TotalTime>17</TotalTime>
  <Pages>1</Pages>
  <Words>48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Sibelco</Company>
  <LinksUpToDate>false</LinksUpToDate>
  <CharactersWithSpaces>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Tonny Lemmens</dc:creator>
  <cp:lastModifiedBy>Tonny Lemmens</cp:lastModifiedBy>
  <cp:revision>5</cp:revision>
  <cp:lastPrinted>2009-08-06T08:42:00Z</cp:lastPrinted>
  <dcterms:created xsi:type="dcterms:W3CDTF">2012-06-13T07:56:00Z</dcterms:created>
  <dcterms:modified xsi:type="dcterms:W3CDTF">2014-01-15T14:56:00Z</dcterms:modified>
</cp:coreProperties>
</file>