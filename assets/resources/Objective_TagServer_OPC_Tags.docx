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3B5" w:rsidRDefault="004424F5" w:rsidP="002523B5">
      <w:pPr>
        <w:pStyle w:val="Title"/>
        <w:rPr>
          <w:lang w:val="nl-BE"/>
        </w:rPr>
      </w:pPr>
      <w:r>
        <w:rPr>
          <w:lang w:val="nl-BE"/>
        </w:rPr>
        <w:t>Objective OPC Tags</w:t>
      </w:r>
    </w:p>
    <w:p w:rsidR="004424F5" w:rsidRDefault="004424F5" w:rsidP="004424F5">
      <w:r>
        <w:t>De OPC tags die in Objective (Weegbrug) worden gebruikt moeten op volgende manier worden aangepast.</w:t>
      </w:r>
    </w:p>
    <w:p w:rsidR="004424F5" w:rsidRDefault="004424F5" w:rsidP="004424F5"/>
    <w:p w:rsidR="004424F5" w:rsidRDefault="004424F5" w:rsidP="004424F5">
      <w:r>
        <w:t>De Objective ‘TagServer’ draait op de Aspect Server1 DESSRVAC800AS1</w:t>
      </w:r>
    </w:p>
    <w:p w:rsidR="004424F5" w:rsidRDefault="004424F5" w:rsidP="004424F5"/>
    <w:p w:rsidR="004424F5" w:rsidRDefault="004424F5" w:rsidP="004424F5">
      <w:r>
        <w:t>De Tag-koppelingen staan in C:\Objective\Tagserver\OpcTagReader.XML</w:t>
      </w:r>
    </w:p>
    <w:p w:rsidR="004424F5" w:rsidRDefault="004424F5" w:rsidP="004424F5"/>
    <w:p w:rsidR="004424F5" w:rsidRDefault="004424F5" w:rsidP="004424F5">
      <w:pPr>
        <w:pStyle w:val="ListParagraph"/>
        <w:numPr>
          <w:ilvl w:val="0"/>
          <w:numId w:val="28"/>
        </w:numPr>
      </w:pPr>
      <w:r>
        <w:t>Bij aanpassingen, de file naar ICT sturen. Zij sturen deze file door naar DeClerck Solutions.</w:t>
      </w:r>
    </w:p>
    <w:p w:rsidR="004424F5" w:rsidRDefault="004424F5" w:rsidP="004424F5"/>
    <w:p w:rsidR="004424F5" w:rsidRDefault="004424F5" w:rsidP="004424F5"/>
    <w:p w:rsidR="004424F5" w:rsidRPr="004424F5" w:rsidRDefault="004424F5" w:rsidP="004424F5">
      <w:r>
        <w:t xml:space="preserve">Na een aanpassing de </w:t>
      </w:r>
      <w:r>
        <w:rPr>
          <w:i/>
        </w:rPr>
        <w:t>Objective TagServer</w:t>
      </w:r>
      <w:r>
        <w:t xml:space="preserve"> service herstarten.</w:t>
      </w:r>
      <w:bookmarkStart w:id="0" w:name="_GoBack"/>
      <w:bookmarkEnd w:id="0"/>
    </w:p>
    <w:sectPr w:rsidR="004424F5" w:rsidRPr="004424F5" w:rsidSect="00683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24F5" w:rsidRDefault="004424F5" w:rsidP="00223F4F">
      <w:r>
        <w:separator/>
      </w:r>
    </w:p>
  </w:endnote>
  <w:endnote w:type="continuationSeparator" w:id="0">
    <w:p w:rsidR="004424F5" w:rsidRDefault="004424F5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 w:rsidP="00FB0083">
    <w:pPr>
      <w:pStyle w:val="Footer"/>
      <w:tabs>
        <w:tab w:val="clear" w:pos="9072"/>
        <w:tab w:val="right" w:pos="9090"/>
      </w:tabs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 w:rsidR="004424F5">
      <w:rPr>
        <w:noProof/>
        <w:sz w:val="16"/>
        <w:szCs w:val="16"/>
      </w:rPr>
      <w:t>Document2</w:t>
    </w:r>
    <w:r w:rsidRPr="00946DF0">
      <w:rPr>
        <w:sz w:val="16"/>
        <w:szCs w:val="16"/>
      </w:rPr>
      <w:fldChar w:fldCharType="end"/>
    </w:r>
    <w:r>
      <w:tab/>
    </w:r>
  </w:p>
  <w:p w:rsidR="00CC7FE0" w:rsidRDefault="00CC7FE0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424F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24F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24F5" w:rsidRDefault="004424F5" w:rsidP="00223F4F">
      <w:r>
        <w:separator/>
      </w:r>
    </w:p>
  </w:footnote>
  <w:footnote w:type="continuationSeparator" w:id="0">
    <w:p w:rsidR="004424F5" w:rsidRDefault="004424F5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42EDD">
    <w:pPr>
      <w:pStyle w:val="Header"/>
    </w:pPr>
    <w:r>
      <w:rPr>
        <w:noProof/>
        <w:lang w:eastAsia="nl-BE"/>
      </w:rPr>
      <w:drawing>
        <wp:inline distT="0" distB="0" distL="0" distR="0">
          <wp:extent cx="2361565" cy="620395"/>
          <wp:effectExtent l="0" t="0" r="635" b="8255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7FE0">
      <w:tab/>
    </w:r>
    <w:r w:rsidR="00CC7FE0">
      <w:tab/>
    </w:r>
    <w:r w:rsidR="00CC7FE0">
      <w:fldChar w:fldCharType="begin"/>
    </w:r>
    <w:r w:rsidR="00CC7FE0">
      <w:instrText xml:space="preserve"> TIME \@ "d MMMM yyyy" </w:instrText>
    </w:r>
    <w:r w:rsidR="00CC7FE0">
      <w:fldChar w:fldCharType="separate"/>
    </w:r>
    <w:r w:rsidR="004424F5">
      <w:rPr>
        <w:noProof/>
      </w:rPr>
      <w:t>15 mei 2012</w:t>
    </w:r>
    <w:r w:rsidR="00CC7FE0"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FE0" w:rsidRDefault="00CC7F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B4AFDD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3956AC1"/>
    <w:multiLevelType w:val="hybridMultilevel"/>
    <w:tmpl w:val="44F60E24"/>
    <w:lvl w:ilvl="0" w:tplc="37C8700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7"/>
  </w:num>
  <w:num w:numId="5">
    <w:abstractNumId w:val="14"/>
  </w:num>
  <w:num w:numId="6">
    <w:abstractNumId w:val="9"/>
  </w:num>
  <w:num w:numId="7">
    <w:abstractNumId w:val="11"/>
  </w:num>
  <w:num w:numId="8">
    <w:abstractNumId w:val="2"/>
  </w:num>
  <w:num w:numId="9">
    <w:abstractNumId w:val="3"/>
  </w:num>
  <w:num w:numId="10">
    <w:abstractNumId w:val="6"/>
  </w:num>
  <w:num w:numId="11">
    <w:abstractNumId w:val="8"/>
  </w:num>
  <w:num w:numId="12">
    <w:abstractNumId w:val="10"/>
  </w:num>
  <w:num w:numId="13">
    <w:abstractNumId w:val="12"/>
  </w:num>
  <w:num w:numId="14">
    <w:abstractNumId w:val="16"/>
  </w:num>
  <w:num w:numId="15">
    <w:abstractNumId w:val="5"/>
  </w:num>
  <w:num w:numId="16">
    <w:abstractNumId w:val="15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4F5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168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4683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B0DD0"/>
    <w:rsid w:val="003B466F"/>
    <w:rsid w:val="003B77D3"/>
    <w:rsid w:val="003D1889"/>
    <w:rsid w:val="003D638D"/>
    <w:rsid w:val="004003CC"/>
    <w:rsid w:val="00406668"/>
    <w:rsid w:val="00421965"/>
    <w:rsid w:val="00427136"/>
    <w:rsid w:val="00430A77"/>
    <w:rsid w:val="00431521"/>
    <w:rsid w:val="004424F5"/>
    <w:rsid w:val="00463971"/>
    <w:rsid w:val="004B360A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A15C1"/>
    <w:rsid w:val="007B1AD0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37CE"/>
    <w:rsid w:val="00877562"/>
    <w:rsid w:val="00881C2A"/>
    <w:rsid w:val="0088336A"/>
    <w:rsid w:val="00883FA1"/>
    <w:rsid w:val="00887BD9"/>
    <w:rsid w:val="008A1497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45DB2"/>
    <w:rsid w:val="00945EA5"/>
    <w:rsid w:val="00946DF0"/>
    <w:rsid w:val="00957141"/>
    <w:rsid w:val="00957D88"/>
    <w:rsid w:val="0096399E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E4AF5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42EDD"/>
    <w:rsid w:val="00C43DE0"/>
    <w:rsid w:val="00C66381"/>
    <w:rsid w:val="00C74F6D"/>
    <w:rsid w:val="00CA118E"/>
    <w:rsid w:val="00CC7FE0"/>
    <w:rsid w:val="00CD2A6B"/>
    <w:rsid w:val="00CD33B4"/>
    <w:rsid w:val="00CF1217"/>
    <w:rsid w:val="00D010CC"/>
    <w:rsid w:val="00D02658"/>
    <w:rsid w:val="00D063D8"/>
    <w:rsid w:val="00D105D9"/>
    <w:rsid w:val="00D20E4A"/>
    <w:rsid w:val="00D32852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717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SkyDrive\Office%20Templates\Autom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2F49B0-CC4F-40F9-A66A-38DD99A0C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Template.dotx</Template>
  <TotalTime>11</TotalTime>
  <Pages>1</Pages>
  <Words>56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BRC</Company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1</cp:revision>
  <cp:lastPrinted>2009-08-06T08:42:00Z</cp:lastPrinted>
  <dcterms:created xsi:type="dcterms:W3CDTF">2012-05-15T07:36:00Z</dcterms:created>
  <dcterms:modified xsi:type="dcterms:W3CDTF">2012-05-15T07:47:00Z</dcterms:modified>
</cp:coreProperties>
</file>