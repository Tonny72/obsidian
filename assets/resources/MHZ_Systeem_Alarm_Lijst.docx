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3B5" w:rsidRDefault="00D70A20" w:rsidP="002523B5">
      <w:pPr>
        <w:pStyle w:val="Title"/>
        <w:rPr>
          <w:lang w:val="nl-BE"/>
        </w:rPr>
      </w:pPr>
      <w:r>
        <w:rPr>
          <w:lang w:val="nl-BE"/>
        </w:rPr>
        <w:t>Systeem Alarm Lijst</w:t>
      </w:r>
    </w:p>
    <w:p w:rsidR="00D70A20" w:rsidRDefault="00D70A20" w:rsidP="00D70A20">
      <w:r>
        <w:t>Op het operator scherm is een ‘Systeem Fout Alarm’ lijst voorzien</w:t>
      </w:r>
    </w:p>
    <w:p w:rsidR="00D70A20" w:rsidRDefault="00D70A20" w:rsidP="00D70A20"/>
    <w:p w:rsidR="00D70A20" w:rsidRDefault="007E20A2" w:rsidP="00D70A20">
      <w:pPr>
        <w:rPr>
          <w:noProof/>
          <w:lang w:eastAsia="nl-BE"/>
        </w:rPr>
      </w:pPr>
      <w:r>
        <w:rPr>
          <w:noProof/>
          <w:lang w:eastAsia="nl-BE"/>
        </w:rPr>
        <w:drawing>
          <wp:inline distT="0" distB="0" distL="0" distR="0">
            <wp:extent cx="4134485" cy="128016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A20" w:rsidRDefault="00D70A20" w:rsidP="00D70A20">
      <w:pPr>
        <w:rPr>
          <w:noProof/>
          <w:lang w:eastAsia="nl-BE"/>
        </w:rPr>
      </w:pPr>
    </w:p>
    <w:p w:rsidR="00D70A20" w:rsidRDefault="00D70A20" w:rsidP="00D70A20">
      <w:pPr>
        <w:rPr>
          <w:noProof/>
          <w:lang w:eastAsia="nl-BE"/>
        </w:rPr>
      </w:pPr>
      <w:r>
        <w:rPr>
          <w:noProof/>
          <w:lang w:eastAsia="nl-BE"/>
        </w:rPr>
        <w:t>Door op de knop te klikken verschijnt de alarm lijst van de belangrijkste systeem alarmen.</w:t>
      </w:r>
    </w:p>
    <w:p w:rsidR="00D70A20" w:rsidRDefault="00D70A20" w:rsidP="00D70A20">
      <w:pPr>
        <w:rPr>
          <w:noProof/>
          <w:lang w:eastAsia="nl-BE"/>
        </w:rPr>
      </w:pPr>
    </w:p>
    <w:p w:rsidR="00D70A20" w:rsidRDefault="007E20A2" w:rsidP="00D70A20">
      <w:pPr>
        <w:rPr>
          <w:noProof/>
          <w:lang w:eastAsia="nl-BE"/>
        </w:rPr>
      </w:pPr>
      <w:r>
        <w:rPr>
          <w:noProof/>
          <w:lang w:eastAsia="nl-BE"/>
        </w:rPr>
        <w:drawing>
          <wp:inline distT="0" distB="0" distL="0" distR="0">
            <wp:extent cx="5979160" cy="1788795"/>
            <wp:effectExtent l="0" t="0" r="2540" b="1905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16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A20" w:rsidRDefault="00D70A20" w:rsidP="00D70A20">
      <w:pPr>
        <w:rPr>
          <w:noProof/>
          <w:lang w:eastAsia="nl-BE"/>
        </w:rPr>
      </w:pPr>
    </w:p>
    <w:p w:rsidR="00D70A20" w:rsidRDefault="00D70A20" w:rsidP="00D70A20">
      <w:pPr>
        <w:rPr>
          <w:noProof/>
          <w:lang w:eastAsia="nl-BE"/>
        </w:rPr>
      </w:pPr>
    </w:p>
    <w:p w:rsidR="00D70A20" w:rsidRDefault="00D70A20" w:rsidP="00D70A20">
      <w:pPr>
        <w:rPr>
          <w:noProof/>
          <w:lang w:eastAsia="nl-BE"/>
        </w:rPr>
      </w:pPr>
      <w:r>
        <w:rPr>
          <w:noProof/>
          <w:lang w:eastAsia="nl-BE"/>
        </w:rPr>
        <w:t>Indien hier een fout op komt, dan moet</w:t>
      </w:r>
      <w:r w:rsidR="004A0E60">
        <w:rPr>
          <w:noProof/>
          <w:lang w:eastAsia="nl-BE"/>
        </w:rPr>
        <w:t xml:space="preserve"> </w:t>
      </w:r>
      <w:r>
        <w:rPr>
          <w:noProof/>
          <w:lang w:eastAsia="nl-BE"/>
        </w:rPr>
        <w:t>‘System Stat</w:t>
      </w:r>
      <w:r w:rsidR="004A0E60">
        <w:rPr>
          <w:noProof/>
          <w:lang w:eastAsia="nl-BE"/>
        </w:rPr>
        <w:t>us</w:t>
      </w:r>
      <w:r>
        <w:rPr>
          <w:noProof/>
          <w:lang w:eastAsia="nl-BE"/>
        </w:rPr>
        <w:t>’ worden geraadpleegd.</w:t>
      </w:r>
    </w:p>
    <w:p w:rsidR="00D70A20" w:rsidRDefault="00D70A20" w:rsidP="00D70A20">
      <w:pPr>
        <w:rPr>
          <w:noProof/>
          <w:lang w:eastAsia="nl-BE"/>
        </w:rPr>
      </w:pPr>
    </w:p>
    <w:p w:rsidR="004A0E60" w:rsidRDefault="007E20A2" w:rsidP="00D70A20">
      <w:pPr>
        <w:rPr>
          <w:noProof/>
          <w:lang w:eastAsia="nl-BE"/>
        </w:rPr>
      </w:pPr>
      <w:r>
        <w:rPr>
          <w:noProof/>
          <w:lang w:eastAsia="nl-BE"/>
        </w:rPr>
        <w:drawing>
          <wp:inline distT="0" distB="0" distL="0" distR="0">
            <wp:extent cx="2242185" cy="2067560"/>
            <wp:effectExtent l="0" t="0" r="5715" b="889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0A2" w:rsidRDefault="007E20A2" w:rsidP="00D70A20">
      <w:pPr>
        <w:rPr>
          <w:noProof/>
          <w:lang w:eastAsia="nl-BE"/>
        </w:rPr>
      </w:pPr>
    </w:p>
    <w:p w:rsidR="007E20A2" w:rsidRPr="007E20A2" w:rsidRDefault="007E20A2" w:rsidP="00D70A20">
      <w:pPr>
        <w:rPr>
          <w:rStyle w:val="IntenseReference"/>
        </w:rPr>
      </w:pPr>
      <w:r w:rsidRPr="007E20A2">
        <w:rPr>
          <w:rStyle w:val="IntenseReference"/>
        </w:rPr>
        <w:t>Het openen van dit scherm duurt lang.</w:t>
      </w:r>
    </w:p>
    <w:p w:rsidR="007E20A2" w:rsidRDefault="007E20A2" w:rsidP="00D70A20">
      <w:pPr>
        <w:rPr>
          <w:noProof/>
          <w:lang w:eastAsia="nl-BE"/>
        </w:rPr>
      </w:pPr>
    </w:p>
    <w:p w:rsidR="007E20A2" w:rsidRDefault="007E20A2" w:rsidP="00D70A20">
      <w:pPr>
        <w:rPr>
          <w:noProof/>
          <w:lang w:eastAsia="nl-BE"/>
        </w:rPr>
      </w:pPr>
    </w:p>
    <w:p w:rsidR="004A0E60" w:rsidRPr="00D70A20" w:rsidRDefault="004A0E60" w:rsidP="00D70A20"/>
    <w:p w:rsidR="00223F4F" w:rsidRDefault="00223F4F">
      <w:pPr>
        <w:rPr>
          <w:rFonts w:ascii="Verdana" w:hAnsi="Verdana"/>
        </w:rPr>
      </w:pPr>
      <w:r w:rsidRPr="002523B5">
        <w:rPr>
          <w:rFonts w:ascii="Verdana" w:hAnsi="Verdana"/>
        </w:rPr>
        <w:br w:type="page"/>
      </w:r>
      <w:r w:rsidR="007E20A2">
        <w:rPr>
          <w:rFonts w:ascii="Verdana" w:hAnsi="Verdana"/>
          <w:noProof/>
          <w:lang w:eastAsia="nl-BE"/>
        </w:rPr>
      </w:r>
      <w:r w:rsidR="007E20A2">
        <w:rPr>
          <w:rFonts w:ascii="Verdana" w:hAnsi="Verdana"/>
        </w:rPr>
        <w:pict w14:anchorId="3E89FD8C">
          <v:group id="_x0000_s1028" style="width:471pt;height:315.3pt;mso-position-horizontal-relative:char;mso-position-vertical-relative:line" coordsize="738,494">
            <o:lock v:ext="edit" aspectratio="t"/>
            <v:shapetype id="_x0000_t201" coordsize="21600,21600" o:spt="201" path="m,l,21600r21600,l21600,xe">
              <v:stroke joinstyle="miter"/>
              <v:path shadowok="f" o:extrusionok="f" strokeok="f" fillok="f" o:connecttype="rect"/>
              <o:lock v:ext="edit" shapetype="t"/>
            </v:shapetype>
            <v:shape id="_x0000_s1029" type="#_x0000_t201" style="position:absolute;width:738;height:494">
              <v:imagedata r:id="rId12" o:title=""/>
            </v:shape>
            <w10:anchorlock/>
          </v:group>
        </w:pict>
      </w:r>
    </w:p>
    <w:p w:rsidR="007E20A2" w:rsidRDefault="007E20A2">
      <w:pPr>
        <w:rPr>
          <w:rFonts w:ascii="Verdana" w:hAnsi="Verdana"/>
        </w:rPr>
      </w:pPr>
    </w:p>
    <w:p w:rsidR="007E20A2" w:rsidRPr="002523B5" w:rsidRDefault="007E20A2">
      <w:pPr>
        <w:rPr>
          <w:rFonts w:ascii="Verdana" w:hAnsi="Verdana"/>
        </w:rPr>
      </w:pPr>
      <w:r>
        <w:rPr>
          <w:rFonts w:ascii="Verdana" w:hAnsi="Verdana"/>
        </w:rPr>
        <w:t>In het voorbeeld heeft Profibus node 2 van Netwerk 1 van Booster3 geen connectie.</w:t>
      </w:r>
      <w:bookmarkStart w:id="0" w:name="_GoBack"/>
      <w:bookmarkEnd w:id="0"/>
    </w:p>
    <w:sectPr w:rsidR="007E20A2" w:rsidRPr="002523B5" w:rsidSect="006831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0A20" w:rsidRDefault="00D70A20" w:rsidP="00223F4F">
      <w:r>
        <w:separator/>
      </w:r>
    </w:p>
  </w:endnote>
  <w:endnote w:type="continuationSeparator" w:id="0">
    <w:p w:rsidR="00D70A20" w:rsidRDefault="00D70A20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 w:rsidP="00FB0083">
    <w:pPr>
      <w:pStyle w:val="Footer"/>
      <w:tabs>
        <w:tab w:val="clear" w:pos="9072"/>
        <w:tab w:val="right" w:pos="9090"/>
      </w:tabs>
    </w:pPr>
    <w:r w:rsidRPr="00946DF0">
      <w:rPr>
        <w:sz w:val="16"/>
        <w:szCs w:val="16"/>
      </w:rPr>
      <w:fldChar w:fldCharType="begin"/>
    </w:r>
    <w:r w:rsidRPr="00946DF0">
      <w:rPr>
        <w:sz w:val="16"/>
        <w:szCs w:val="16"/>
      </w:rPr>
      <w:instrText xml:space="preserve"> FILENAME  \p  \* MERGEFORMAT </w:instrText>
    </w:r>
    <w:r w:rsidRPr="00946DF0">
      <w:rPr>
        <w:sz w:val="16"/>
        <w:szCs w:val="16"/>
      </w:rPr>
      <w:fldChar w:fldCharType="separate"/>
    </w:r>
    <w:r w:rsidR="00D70A20">
      <w:rPr>
        <w:noProof/>
        <w:sz w:val="16"/>
        <w:szCs w:val="16"/>
      </w:rPr>
      <w:t>Document2</w:t>
    </w:r>
    <w:r w:rsidRPr="00946DF0">
      <w:rPr>
        <w:sz w:val="16"/>
        <w:szCs w:val="16"/>
      </w:rPr>
      <w:fldChar w:fldCharType="end"/>
    </w:r>
    <w:r>
      <w:tab/>
    </w:r>
  </w:p>
  <w:p w:rsidR="00CC7FE0" w:rsidRDefault="00CC7FE0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E20A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20A2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0A20" w:rsidRDefault="00D70A20" w:rsidP="00223F4F">
      <w:r>
        <w:separator/>
      </w:r>
    </w:p>
  </w:footnote>
  <w:footnote w:type="continuationSeparator" w:id="0">
    <w:p w:rsidR="00D70A20" w:rsidRDefault="00D70A20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7E20A2">
    <w:pPr>
      <w:pStyle w:val="Header"/>
    </w:pPr>
    <w:r>
      <w:rPr>
        <w:noProof/>
        <w:lang w:eastAsia="nl-BE"/>
      </w:rPr>
      <w:drawing>
        <wp:inline distT="0" distB="0" distL="0" distR="0">
          <wp:extent cx="2361565" cy="620395"/>
          <wp:effectExtent l="0" t="0" r="635" b="8255"/>
          <wp:docPr id="2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C7FE0">
      <w:tab/>
    </w:r>
    <w:r w:rsidR="00CC7FE0">
      <w:tab/>
    </w:r>
    <w:r w:rsidR="00CC7FE0">
      <w:fldChar w:fldCharType="begin"/>
    </w:r>
    <w:r w:rsidR="00CC7FE0">
      <w:instrText xml:space="preserve"> TIME \@ "d MMMM yyyy" </w:instrText>
    </w:r>
    <w:r w:rsidR="00CC7FE0">
      <w:fldChar w:fldCharType="separate"/>
    </w:r>
    <w:r w:rsidR="00D70A20">
      <w:rPr>
        <w:noProof/>
      </w:rPr>
      <w:t>8 april 2011</w:t>
    </w:r>
    <w:r w:rsidR="00CC7FE0"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2B4AFDD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/>
        <w:spacing w:val="0"/>
        <w:kern w:val="0"/>
        <w:position w:val="0"/>
        <w:u w:val="none"/>
        <w:vertAlign w:val="baseline"/>
        <w:em w:val="none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grammar="clean"/>
  <w:formsDesign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sDel="0" w:formatting="0"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A20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20A56"/>
    <w:rsid w:val="0012776A"/>
    <w:rsid w:val="00160168"/>
    <w:rsid w:val="00160AD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4683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7764B"/>
    <w:rsid w:val="00390B98"/>
    <w:rsid w:val="00396144"/>
    <w:rsid w:val="0039760E"/>
    <w:rsid w:val="003B0DD0"/>
    <w:rsid w:val="003B466F"/>
    <w:rsid w:val="003B77D3"/>
    <w:rsid w:val="003D1889"/>
    <w:rsid w:val="003D638D"/>
    <w:rsid w:val="004003CC"/>
    <w:rsid w:val="00406668"/>
    <w:rsid w:val="00421965"/>
    <w:rsid w:val="00427136"/>
    <w:rsid w:val="00430A77"/>
    <w:rsid w:val="00431521"/>
    <w:rsid w:val="00463971"/>
    <w:rsid w:val="004A0E60"/>
    <w:rsid w:val="004B360A"/>
    <w:rsid w:val="004B5B68"/>
    <w:rsid w:val="004C1015"/>
    <w:rsid w:val="004C78D7"/>
    <w:rsid w:val="004F1774"/>
    <w:rsid w:val="0050340C"/>
    <w:rsid w:val="0050364E"/>
    <w:rsid w:val="0055580F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A15C1"/>
    <w:rsid w:val="007B1AD0"/>
    <w:rsid w:val="007B3BAE"/>
    <w:rsid w:val="007B493B"/>
    <w:rsid w:val="007C6EDE"/>
    <w:rsid w:val="007D4192"/>
    <w:rsid w:val="007E1E15"/>
    <w:rsid w:val="007E20A2"/>
    <w:rsid w:val="007F4191"/>
    <w:rsid w:val="008154F1"/>
    <w:rsid w:val="008156DC"/>
    <w:rsid w:val="008270DD"/>
    <w:rsid w:val="008737CE"/>
    <w:rsid w:val="00877562"/>
    <w:rsid w:val="00881C2A"/>
    <w:rsid w:val="0088336A"/>
    <w:rsid w:val="00883FA1"/>
    <w:rsid w:val="00887BD9"/>
    <w:rsid w:val="008A1497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45DB2"/>
    <w:rsid w:val="00945EA5"/>
    <w:rsid w:val="00946DF0"/>
    <w:rsid w:val="00957141"/>
    <w:rsid w:val="00957D88"/>
    <w:rsid w:val="0096399E"/>
    <w:rsid w:val="0097103F"/>
    <w:rsid w:val="00971453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770D"/>
    <w:rsid w:val="00B37835"/>
    <w:rsid w:val="00B46437"/>
    <w:rsid w:val="00B51932"/>
    <w:rsid w:val="00B6328E"/>
    <w:rsid w:val="00B83A1D"/>
    <w:rsid w:val="00BA48A8"/>
    <w:rsid w:val="00BD138B"/>
    <w:rsid w:val="00BE4AF5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43DE0"/>
    <w:rsid w:val="00C66381"/>
    <w:rsid w:val="00C74F6D"/>
    <w:rsid w:val="00CA118E"/>
    <w:rsid w:val="00CC7FE0"/>
    <w:rsid w:val="00CD2A6B"/>
    <w:rsid w:val="00CD33B4"/>
    <w:rsid w:val="00CF1217"/>
    <w:rsid w:val="00D010CC"/>
    <w:rsid w:val="00D02658"/>
    <w:rsid w:val="00D063D8"/>
    <w:rsid w:val="00D105D9"/>
    <w:rsid w:val="00D20E4A"/>
    <w:rsid w:val="00D32852"/>
    <w:rsid w:val="00D65629"/>
    <w:rsid w:val="00D70A20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31B9A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717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  <w:style w:type="character" w:styleId="IntenseReference">
    <w:name w:val="Intense Reference"/>
    <w:basedOn w:val="DefaultParagraphFont"/>
    <w:uiPriority w:val="32"/>
    <w:qFormat/>
    <w:rsid w:val="007E20A2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  <w:style w:type="character" w:styleId="IntenseReference">
    <w:name w:val="Intense Reference"/>
    <w:basedOn w:val="DefaultParagraphFont"/>
    <w:uiPriority w:val="32"/>
    <w:qFormat/>
    <w:rsid w:val="007E20A2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Private\Documenten\Office%20Templates\Automation%20Template%20Word97-200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2B9AF-E1BA-4BED-8E5C-ACD9F272B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 Word97-2003.dot</Template>
  <TotalTime>53</TotalTime>
  <Pages>2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BRC</Company>
  <LinksUpToDate>false</LinksUpToDate>
  <CharactersWithSpaces>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1</cp:revision>
  <cp:lastPrinted>2009-08-06T08:42:00Z</cp:lastPrinted>
  <dcterms:created xsi:type="dcterms:W3CDTF">2011-04-08T12:13:00Z</dcterms:created>
  <dcterms:modified xsi:type="dcterms:W3CDTF">2011-04-08T13:06:00Z</dcterms:modified>
</cp:coreProperties>
</file>