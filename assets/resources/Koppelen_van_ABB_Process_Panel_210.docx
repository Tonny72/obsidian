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E0A" w:rsidRDefault="005A7E0A" w:rsidP="005A7E0A">
      <w:pPr>
        <w:pStyle w:val="Tilte"/>
      </w:pPr>
    </w:p>
    <w:p w:rsidR="00296511" w:rsidRDefault="005A7E0A" w:rsidP="005A7E0A">
      <w:pPr>
        <w:pStyle w:val="Tilte"/>
      </w:pPr>
      <w:r>
        <w:t>Koppelen van ABB Process Panel 210</w:t>
      </w:r>
    </w:p>
    <w:p w:rsidR="005A7E0A" w:rsidRDefault="005A7E0A" w:rsidP="005A7E0A"/>
    <w:p w:rsidR="005A7E0A" w:rsidRDefault="005A7E0A" w:rsidP="005A7E0A">
      <w:r>
        <w:t>Er is een seriële kabel nodig 2 x DB9 female.</w:t>
      </w:r>
    </w:p>
    <w:p w:rsidR="005A7E0A" w:rsidRDefault="005A7E0A" w:rsidP="005A7E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134"/>
        <w:gridCol w:w="1275"/>
        <w:gridCol w:w="1134"/>
      </w:tblGrid>
      <w:tr w:rsidR="005A7E0A" w:rsidTr="004C2432">
        <w:tc>
          <w:tcPr>
            <w:tcW w:w="2235" w:type="dxa"/>
            <w:gridSpan w:val="2"/>
          </w:tcPr>
          <w:p w:rsidR="005A7E0A" w:rsidRDefault="005A7E0A" w:rsidP="005A7E0A">
            <w:pPr>
              <w:jc w:val="center"/>
            </w:pPr>
            <w:r>
              <w:t>PC</w:t>
            </w:r>
          </w:p>
        </w:tc>
        <w:tc>
          <w:tcPr>
            <w:tcW w:w="2409" w:type="dxa"/>
            <w:gridSpan w:val="2"/>
          </w:tcPr>
          <w:p w:rsidR="005A7E0A" w:rsidRDefault="005A7E0A" w:rsidP="005A7E0A">
            <w:pPr>
              <w:jc w:val="center"/>
            </w:pPr>
            <w:r>
              <w:t>PP210</w:t>
            </w:r>
          </w:p>
        </w:tc>
      </w:tr>
      <w:tr w:rsidR="005A7E0A" w:rsidTr="005A7E0A">
        <w:tc>
          <w:tcPr>
            <w:tcW w:w="1101" w:type="dxa"/>
          </w:tcPr>
          <w:p w:rsidR="005A7E0A" w:rsidRDefault="005A7E0A" w:rsidP="005A7E0A">
            <w:r>
              <w:t>Pin2</w:t>
            </w:r>
          </w:p>
        </w:tc>
        <w:tc>
          <w:tcPr>
            <w:tcW w:w="1134" w:type="dxa"/>
          </w:tcPr>
          <w:p w:rsidR="005A7E0A" w:rsidRDefault="005A7E0A" w:rsidP="005A7E0A">
            <w:r>
              <w:t>RD</w:t>
            </w:r>
          </w:p>
        </w:tc>
        <w:tc>
          <w:tcPr>
            <w:tcW w:w="1275" w:type="dxa"/>
          </w:tcPr>
          <w:p w:rsidR="005A7E0A" w:rsidRDefault="005A7E0A" w:rsidP="005A7E0A">
            <w:r>
              <w:t>Pin2</w:t>
            </w:r>
          </w:p>
        </w:tc>
        <w:tc>
          <w:tcPr>
            <w:tcW w:w="1134" w:type="dxa"/>
          </w:tcPr>
          <w:p w:rsidR="005A7E0A" w:rsidRDefault="005A7E0A" w:rsidP="005A7E0A">
            <w:r>
              <w:t>TD</w:t>
            </w:r>
          </w:p>
        </w:tc>
      </w:tr>
      <w:tr w:rsidR="005A7E0A" w:rsidTr="005A7E0A">
        <w:tc>
          <w:tcPr>
            <w:tcW w:w="1101" w:type="dxa"/>
          </w:tcPr>
          <w:p w:rsidR="005A7E0A" w:rsidRDefault="005A7E0A" w:rsidP="005A7E0A">
            <w:r>
              <w:t>Pin3</w:t>
            </w:r>
          </w:p>
        </w:tc>
        <w:tc>
          <w:tcPr>
            <w:tcW w:w="1134" w:type="dxa"/>
          </w:tcPr>
          <w:p w:rsidR="005A7E0A" w:rsidRDefault="005A7E0A" w:rsidP="005A7E0A">
            <w:r>
              <w:t>TD</w:t>
            </w:r>
          </w:p>
        </w:tc>
        <w:tc>
          <w:tcPr>
            <w:tcW w:w="1275" w:type="dxa"/>
          </w:tcPr>
          <w:p w:rsidR="005A7E0A" w:rsidRDefault="005A7E0A" w:rsidP="005A7E0A">
            <w:r>
              <w:t>Pin3</w:t>
            </w:r>
          </w:p>
        </w:tc>
        <w:tc>
          <w:tcPr>
            <w:tcW w:w="1134" w:type="dxa"/>
          </w:tcPr>
          <w:p w:rsidR="005A7E0A" w:rsidRDefault="005A7E0A" w:rsidP="005A7E0A">
            <w:r>
              <w:t>RD</w:t>
            </w:r>
          </w:p>
        </w:tc>
      </w:tr>
      <w:tr w:rsidR="005A7E0A" w:rsidTr="005A7E0A">
        <w:tc>
          <w:tcPr>
            <w:tcW w:w="1101" w:type="dxa"/>
          </w:tcPr>
          <w:p w:rsidR="005A7E0A" w:rsidRDefault="005A7E0A" w:rsidP="005A7E0A">
            <w:r>
              <w:t>Pin5</w:t>
            </w:r>
          </w:p>
        </w:tc>
        <w:tc>
          <w:tcPr>
            <w:tcW w:w="1134" w:type="dxa"/>
          </w:tcPr>
          <w:p w:rsidR="005A7E0A" w:rsidRDefault="005A7E0A" w:rsidP="005A7E0A">
            <w:r>
              <w:t>SG</w:t>
            </w:r>
          </w:p>
        </w:tc>
        <w:tc>
          <w:tcPr>
            <w:tcW w:w="1275" w:type="dxa"/>
          </w:tcPr>
          <w:p w:rsidR="005A7E0A" w:rsidRDefault="005A7E0A" w:rsidP="005A7E0A">
            <w:r>
              <w:t>Pin5</w:t>
            </w:r>
          </w:p>
        </w:tc>
        <w:tc>
          <w:tcPr>
            <w:tcW w:w="1134" w:type="dxa"/>
          </w:tcPr>
          <w:p w:rsidR="005A7E0A" w:rsidRDefault="005A7E0A" w:rsidP="005A7E0A">
            <w:r>
              <w:t>SG</w:t>
            </w:r>
          </w:p>
        </w:tc>
      </w:tr>
      <w:tr w:rsidR="005A7E0A" w:rsidTr="005A7E0A">
        <w:tc>
          <w:tcPr>
            <w:tcW w:w="1101" w:type="dxa"/>
          </w:tcPr>
          <w:p w:rsidR="005A7E0A" w:rsidRDefault="005A7E0A" w:rsidP="005A7E0A">
            <w:r>
              <w:t>Pin7</w:t>
            </w:r>
          </w:p>
        </w:tc>
        <w:tc>
          <w:tcPr>
            <w:tcW w:w="1134" w:type="dxa"/>
          </w:tcPr>
          <w:p w:rsidR="005A7E0A" w:rsidRDefault="005A7E0A" w:rsidP="005A7E0A">
            <w:r>
              <w:t>RTS</w:t>
            </w:r>
          </w:p>
        </w:tc>
        <w:tc>
          <w:tcPr>
            <w:tcW w:w="1275" w:type="dxa"/>
          </w:tcPr>
          <w:p w:rsidR="005A7E0A" w:rsidRDefault="005A7E0A" w:rsidP="005A7E0A">
            <w:r>
              <w:t>Pin7</w:t>
            </w:r>
          </w:p>
        </w:tc>
        <w:tc>
          <w:tcPr>
            <w:tcW w:w="1134" w:type="dxa"/>
          </w:tcPr>
          <w:p w:rsidR="005A7E0A" w:rsidRDefault="005A7E0A" w:rsidP="005A7E0A">
            <w:r>
              <w:t>CTS</w:t>
            </w:r>
          </w:p>
        </w:tc>
      </w:tr>
      <w:tr w:rsidR="005A7E0A" w:rsidTr="005A7E0A">
        <w:tc>
          <w:tcPr>
            <w:tcW w:w="1101" w:type="dxa"/>
          </w:tcPr>
          <w:p w:rsidR="005A7E0A" w:rsidRDefault="005A7E0A" w:rsidP="005A7E0A">
            <w:r>
              <w:t>Pin8</w:t>
            </w:r>
          </w:p>
        </w:tc>
        <w:tc>
          <w:tcPr>
            <w:tcW w:w="1134" w:type="dxa"/>
          </w:tcPr>
          <w:p w:rsidR="005A7E0A" w:rsidRDefault="005A7E0A" w:rsidP="005A7E0A">
            <w:r>
              <w:t>CTS</w:t>
            </w:r>
          </w:p>
        </w:tc>
        <w:tc>
          <w:tcPr>
            <w:tcW w:w="1275" w:type="dxa"/>
          </w:tcPr>
          <w:p w:rsidR="005A7E0A" w:rsidRDefault="005A7E0A" w:rsidP="005A7E0A">
            <w:r>
              <w:t>Pin8</w:t>
            </w:r>
          </w:p>
        </w:tc>
        <w:tc>
          <w:tcPr>
            <w:tcW w:w="1134" w:type="dxa"/>
          </w:tcPr>
          <w:p w:rsidR="005A7E0A" w:rsidRDefault="005A7E0A" w:rsidP="005A7E0A">
            <w:r>
              <w:t>RTS</w:t>
            </w:r>
            <w:bookmarkStart w:id="0" w:name="_GoBack"/>
            <w:bookmarkEnd w:id="0"/>
          </w:p>
        </w:tc>
      </w:tr>
    </w:tbl>
    <w:p w:rsidR="005A7E0A" w:rsidRPr="005A7E0A" w:rsidRDefault="005A7E0A" w:rsidP="005A7E0A"/>
    <w:sectPr w:rsidR="005A7E0A" w:rsidRPr="005A7E0A" w:rsidSect="00683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7E0A" w:rsidRDefault="005A7E0A" w:rsidP="00223F4F">
      <w:r>
        <w:separator/>
      </w:r>
    </w:p>
  </w:endnote>
  <w:endnote w:type="continuationSeparator" w:id="0">
    <w:p w:rsidR="005A7E0A" w:rsidRDefault="005A7E0A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 w:rsidR="005A7E0A">
      <w:rPr>
        <w:noProof/>
        <w:sz w:val="16"/>
        <w:szCs w:val="16"/>
      </w:rPr>
      <w:t>Document10</w:t>
    </w:r>
    <w:r w:rsidRPr="00946DF0">
      <w:rPr>
        <w:sz w:val="16"/>
        <w:szCs w:val="16"/>
      </w:rPr>
      <w:fldChar w:fldCharType="end"/>
    </w:r>
    <w:r>
      <w:tab/>
    </w:r>
  </w:p>
  <w:p w:rsidR="00CC7FE0" w:rsidRDefault="00CC7FE0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A7E0A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7E0A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7E0A" w:rsidRDefault="005A7E0A" w:rsidP="00223F4F">
      <w:r>
        <w:separator/>
      </w:r>
    </w:p>
  </w:footnote>
  <w:footnote w:type="continuationSeparator" w:id="0">
    <w:p w:rsidR="005A7E0A" w:rsidRDefault="005A7E0A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42EDD">
    <w:pPr>
      <w:pStyle w:val="Header"/>
    </w:pPr>
    <w:r>
      <w:rPr>
        <w:noProof/>
        <w:lang w:eastAsia="nl-BE"/>
      </w:rPr>
      <w:drawing>
        <wp:inline distT="0" distB="0" distL="0" distR="0">
          <wp:extent cx="2361565" cy="620395"/>
          <wp:effectExtent l="0" t="0" r="635" b="8255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7FE0">
      <w:tab/>
    </w:r>
    <w:r w:rsidR="00CC7FE0">
      <w:tab/>
    </w:r>
    <w:r w:rsidR="00CC7FE0">
      <w:fldChar w:fldCharType="begin"/>
    </w:r>
    <w:r w:rsidR="00CC7FE0">
      <w:instrText xml:space="preserve"> TIME \@ "d MMMM yyyy" </w:instrText>
    </w:r>
    <w:r w:rsidR="00CC7FE0">
      <w:fldChar w:fldCharType="separate"/>
    </w:r>
    <w:r w:rsidR="005A7E0A">
      <w:rPr>
        <w:noProof/>
      </w:rPr>
      <w:t>20 maart 2012</w:t>
    </w:r>
    <w:r w:rsidR="00CC7FE0"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B4AFDD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E0A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4683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A7E0A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2EDD"/>
    <w:rsid w:val="00C43DE0"/>
    <w:rsid w:val="00C66381"/>
    <w:rsid w:val="00C74F6D"/>
    <w:rsid w:val="00CA118E"/>
    <w:rsid w:val="00CC7FE0"/>
    <w:rsid w:val="00CD2A6B"/>
    <w:rsid w:val="00CD33B4"/>
    <w:rsid w:val="00CF1217"/>
    <w:rsid w:val="00D010CC"/>
    <w:rsid w:val="00D02658"/>
    <w:rsid w:val="00D063D8"/>
    <w:rsid w:val="00D105D9"/>
    <w:rsid w:val="00D20E4A"/>
    <w:rsid w:val="00D32852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717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edesfs1\usrdes$\TL\Private\Documenten\Office%20Templates\Autom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3D57C-0D63-40B1-A8B2-1F151BF67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Template.dotx</Template>
  <TotalTime>6</TotalTime>
  <Pages>1</Pages>
  <Words>38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1</cp:revision>
  <cp:lastPrinted>2009-08-06T08:42:00Z</cp:lastPrinted>
  <dcterms:created xsi:type="dcterms:W3CDTF">2012-03-20T12:34:00Z</dcterms:created>
  <dcterms:modified xsi:type="dcterms:W3CDTF">2012-03-20T12:40:00Z</dcterms:modified>
</cp:coreProperties>
</file>